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C2F7" w14:textId="6C3D0926" w:rsidR="007851F5" w:rsidRPr="00EA5AB5" w:rsidRDefault="007851F5" w:rsidP="007851F5">
      <w:pPr>
        <w:pStyle w:val="ZA"/>
        <w:framePr w:w="10563" w:h="782" w:hRule="exact" w:wrap="notBeside" w:hAnchor="page" w:x="661" w:y="646" w:anchorLock="1"/>
        <w:pBdr>
          <w:bottom w:val="none" w:sz="0" w:space="0" w:color="auto"/>
        </w:pBdr>
        <w:jc w:val="center"/>
        <w:rPr>
          <w:noProof w:val="0"/>
        </w:rPr>
      </w:pPr>
      <w:r w:rsidRPr="00EA5AB5">
        <w:rPr>
          <w:noProof w:val="0"/>
          <w:sz w:val="64"/>
        </w:rPr>
        <w:t xml:space="preserve">ETSI GR CIM 008 </w:t>
      </w:r>
      <w:r w:rsidRPr="00EA5AB5">
        <w:rPr>
          <w:noProof w:val="0"/>
        </w:rPr>
        <w:t>V1.2.</w:t>
      </w:r>
      <w:r w:rsidR="0000651D">
        <w:rPr>
          <w:noProof w:val="0"/>
        </w:rPr>
        <w:t>5</w:t>
      </w:r>
      <w:r w:rsidRPr="00EA5AB5">
        <w:rPr>
          <w:rStyle w:val="ZGSM"/>
          <w:noProof w:val="0"/>
        </w:rPr>
        <w:t xml:space="preserve"> </w:t>
      </w:r>
      <w:r w:rsidRPr="00EA5AB5">
        <w:rPr>
          <w:noProof w:val="0"/>
          <w:sz w:val="32"/>
        </w:rPr>
        <w:t>(</w:t>
      </w:r>
      <w:r w:rsidR="007F5F7F">
        <w:rPr>
          <w:noProof w:val="0"/>
          <w:sz w:val="32"/>
        </w:rPr>
        <w:t>202</w:t>
      </w:r>
      <w:r w:rsidR="0046293D">
        <w:rPr>
          <w:noProof w:val="0"/>
          <w:sz w:val="32"/>
        </w:rPr>
        <w:t>5</w:t>
      </w:r>
      <w:r w:rsidRPr="00EA5AB5">
        <w:rPr>
          <w:noProof w:val="0"/>
          <w:sz w:val="32"/>
        </w:rPr>
        <w:t>-</w:t>
      </w:r>
      <w:r w:rsidR="007F5F7F">
        <w:rPr>
          <w:noProof w:val="0"/>
          <w:sz w:val="32"/>
        </w:rPr>
        <w:t>0</w:t>
      </w:r>
      <w:r w:rsidR="0000651D">
        <w:rPr>
          <w:noProof w:val="0"/>
          <w:sz w:val="32"/>
        </w:rPr>
        <w:t>6</w:t>
      </w:r>
      <w:r w:rsidRPr="00EA5AB5">
        <w:rPr>
          <w:noProof w:val="0"/>
          <w:sz w:val="32"/>
          <w:szCs w:val="32"/>
        </w:rPr>
        <w:t>)</w:t>
      </w:r>
    </w:p>
    <w:p w14:paraId="1F91607D" w14:textId="77777777" w:rsidR="007851F5" w:rsidRPr="00EA5AB5" w:rsidRDefault="007851F5" w:rsidP="007851F5">
      <w:pPr>
        <w:pStyle w:val="ZT"/>
        <w:framePr w:w="10206" w:h="3701" w:hRule="exact" w:wrap="notBeside" w:hAnchor="page" w:x="880" w:y="7094"/>
      </w:pPr>
      <w:r w:rsidRPr="00EA5AB5">
        <w:t>Context Information Management (CIM);</w:t>
      </w:r>
    </w:p>
    <w:p w14:paraId="272F5E53" w14:textId="77777777" w:rsidR="007851F5" w:rsidRPr="00EA5AB5" w:rsidRDefault="007851F5" w:rsidP="007851F5">
      <w:pPr>
        <w:pStyle w:val="ZT"/>
        <w:framePr w:w="10206" w:h="3701" w:hRule="exact" w:wrap="notBeside" w:hAnchor="page" w:x="880" w:y="7094"/>
      </w:pPr>
      <w:r w:rsidRPr="00202FE0">
        <w:t>NGSI-LD</w:t>
      </w:r>
      <w:r w:rsidRPr="00EA5AB5">
        <w:t xml:space="preserve"> Primer</w:t>
      </w:r>
    </w:p>
    <w:p w14:paraId="5F42517E" w14:textId="77777777" w:rsidR="007851F5" w:rsidRPr="00EA5AB5" w:rsidRDefault="007851F5" w:rsidP="007851F5">
      <w:pPr>
        <w:pStyle w:val="ZG"/>
        <w:framePr w:w="10624" w:h="3271" w:hRule="exact" w:wrap="notBeside" w:hAnchor="page" w:x="674" w:y="12211"/>
        <w:rPr>
          <w:noProof w:val="0"/>
        </w:rPr>
      </w:pPr>
    </w:p>
    <w:p w14:paraId="0E3D4996" w14:textId="77777777" w:rsidR="007851F5" w:rsidRPr="00EA5AB5" w:rsidRDefault="007851F5" w:rsidP="007851F5">
      <w:pPr>
        <w:pStyle w:val="ZD"/>
        <w:framePr w:wrap="notBeside"/>
        <w:rPr>
          <w:noProof w:val="0"/>
        </w:rPr>
      </w:pPr>
    </w:p>
    <w:p w14:paraId="603CA7CD" w14:textId="77777777" w:rsidR="007851F5" w:rsidRPr="00EA5AB5" w:rsidRDefault="007851F5" w:rsidP="007851F5">
      <w:pPr>
        <w:pStyle w:val="ZB"/>
        <w:framePr w:wrap="notBeside" w:hAnchor="page" w:x="901" w:y="1421"/>
        <w:rPr>
          <w:noProof w:val="0"/>
        </w:rPr>
      </w:pPr>
    </w:p>
    <w:p w14:paraId="11FE590A" w14:textId="77777777" w:rsidR="007851F5" w:rsidRPr="00EA5AB5" w:rsidRDefault="007851F5" w:rsidP="007851F5"/>
    <w:p w14:paraId="65AA87E2" w14:textId="77777777" w:rsidR="007851F5" w:rsidRPr="00EA5AB5" w:rsidRDefault="007851F5" w:rsidP="007851F5"/>
    <w:p w14:paraId="5A2BCC3B" w14:textId="77777777" w:rsidR="007851F5" w:rsidRPr="00EA5AB5" w:rsidRDefault="007851F5" w:rsidP="007851F5"/>
    <w:p w14:paraId="5D46D92F" w14:textId="77777777" w:rsidR="007851F5" w:rsidRPr="00EA5AB5" w:rsidRDefault="007851F5" w:rsidP="007851F5"/>
    <w:p w14:paraId="0206D38B" w14:textId="77777777" w:rsidR="007851F5" w:rsidRPr="00EA5AB5" w:rsidRDefault="007851F5" w:rsidP="007851F5"/>
    <w:p w14:paraId="5AEE2B73" w14:textId="77777777" w:rsidR="007851F5" w:rsidRPr="00EA5AB5" w:rsidRDefault="007851F5" w:rsidP="007851F5">
      <w:pPr>
        <w:pStyle w:val="ZB"/>
        <w:framePr w:wrap="notBeside" w:hAnchor="page" w:x="901" w:y="1421"/>
        <w:rPr>
          <w:noProof w:val="0"/>
        </w:rPr>
      </w:pPr>
    </w:p>
    <w:p w14:paraId="7E05BE35" w14:textId="77777777" w:rsidR="007851F5" w:rsidRPr="00EA5AB5" w:rsidRDefault="007851F5" w:rsidP="007851F5">
      <w:pPr>
        <w:pStyle w:val="FP"/>
        <w:framePr w:h="1625" w:hRule="exact" w:wrap="notBeside" w:vAnchor="page" w:hAnchor="page" w:x="871" w:y="11581"/>
        <w:pBdr>
          <w:bottom w:val="single" w:sz="6" w:space="1" w:color="auto"/>
        </w:pBdr>
        <w:spacing w:after="240"/>
        <w:ind w:left="2835" w:right="2835"/>
        <w:jc w:val="center"/>
        <w:rPr>
          <w:rFonts w:ascii="Arial" w:hAnsi="Arial"/>
          <w:b/>
          <w:i/>
        </w:rPr>
      </w:pPr>
      <w:r w:rsidRPr="00EA5AB5">
        <w:rPr>
          <w:rFonts w:ascii="Arial" w:hAnsi="Arial"/>
          <w:b/>
          <w:i/>
        </w:rPr>
        <w:t>Disclaimer</w:t>
      </w:r>
    </w:p>
    <w:p w14:paraId="3D5EE985" w14:textId="77777777" w:rsidR="007851F5" w:rsidRPr="00EA5AB5" w:rsidRDefault="007851F5" w:rsidP="007851F5">
      <w:pPr>
        <w:pStyle w:val="FP"/>
        <w:framePr w:h="1625" w:hRule="exact" w:wrap="notBeside" w:vAnchor="page" w:hAnchor="page" w:x="871" w:y="11581"/>
        <w:spacing w:after="240"/>
        <w:jc w:val="center"/>
        <w:rPr>
          <w:rFonts w:ascii="Arial" w:hAnsi="Arial" w:cs="Arial"/>
          <w:sz w:val="18"/>
          <w:szCs w:val="18"/>
        </w:rPr>
      </w:pPr>
      <w:r w:rsidRPr="00EA5AB5">
        <w:rPr>
          <w:rFonts w:ascii="Arial" w:hAnsi="Arial" w:cs="Arial"/>
          <w:sz w:val="18"/>
          <w:szCs w:val="18"/>
        </w:rPr>
        <w:t>The present document has been produced and approved by the cross-cutting Context Information Management (CIM) ETSI Industry Specification Group (</w:t>
      </w:r>
      <w:r w:rsidRPr="00202FE0">
        <w:rPr>
          <w:rFonts w:ascii="Arial" w:hAnsi="Arial" w:cs="Arial"/>
          <w:sz w:val="18"/>
          <w:szCs w:val="18"/>
        </w:rPr>
        <w:t>ISG</w:t>
      </w:r>
      <w:r w:rsidRPr="00EA5AB5">
        <w:rPr>
          <w:rFonts w:ascii="Arial" w:hAnsi="Arial" w:cs="Arial"/>
          <w:sz w:val="18"/>
          <w:szCs w:val="18"/>
        </w:rPr>
        <w:t xml:space="preserve">) and represents the views of those members who participated in this </w:t>
      </w:r>
      <w:r w:rsidRPr="00202FE0">
        <w:rPr>
          <w:rFonts w:ascii="Arial" w:hAnsi="Arial" w:cs="Arial"/>
          <w:sz w:val="18"/>
          <w:szCs w:val="18"/>
        </w:rPr>
        <w:t>ISG</w:t>
      </w:r>
      <w:r w:rsidRPr="00EA5AB5">
        <w:rPr>
          <w:rFonts w:ascii="Arial" w:hAnsi="Arial" w:cs="Arial"/>
          <w:sz w:val="18"/>
          <w:szCs w:val="18"/>
        </w:rPr>
        <w:t>.</w:t>
      </w:r>
      <w:r w:rsidRPr="00EA5AB5">
        <w:rPr>
          <w:rFonts w:ascii="Arial" w:hAnsi="Arial" w:cs="Arial"/>
          <w:sz w:val="18"/>
          <w:szCs w:val="18"/>
        </w:rPr>
        <w:br/>
        <w:t>It does not necessarily represent the views of the entire ETSI membership.</w:t>
      </w:r>
    </w:p>
    <w:p w14:paraId="7D316D4D" w14:textId="77777777" w:rsidR="007851F5" w:rsidRPr="00EA5AB5" w:rsidRDefault="007851F5" w:rsidP="007851F5">
      <w:pPr>
        <w:pStyle w:val="ZB"/>
        <w:framePr w:w="6341" w:h="450" w:hRule="exact" w:wrap="notBeside" w:hAnchor="page" w:x="811" w:y="5401"/>
        <w:jc w:val="left"/>
        <w:rPr>
          <w:rFonts w:ascii="Century Gothic" w:hAnsi="Century Gothic"/>
          <w:b/>
          <w:i w:val="0"/>
          <w:caps/>
          <w:noProof w:val="0"/>
          <w:color w:val="FFFFFF"/>
          <w:sz w:val="32"/>
          <w:szCs w:val="32"/>
        </w:rPr>
      </w:pPr>
      <w:r w:rsidRPr="00EA5AB5">
        <w:rPr>
          <w:rFonts w:ascii="Century Gothic" w:hAnsi="Century Gothic"/>
          <w:b/>
          <w:i w:val="0"/>
          <w:caps/>
          <w:noProof w:val="0"/>
          <w:color w:val="FFFFFF"/>
          <w:sz w:val="32"/>
          <w:szCs w:val="32"/>
        </w:rPr>
        <w:t>Group Report</w:t>
      </w:r>
    </w:p>
    <w:p w14:paraId="6C3B28F1" w14:textId="77777777" w:rsidR="007851F5" w:rsidRPr="00EA5AB5" w:rsidRDefault="007851F5" w:rsidP="007851F5">
      <w:pPr>
        <w:rPr>
          <w:rFonts w:ascii="Arial" w:hAnsi="Arial" w:cs="Arial"/>
          <w:sz w:val="18"/>
          <w:szCs w:val="18"/>
        </w:rPr>
        <w:sectPr w:rsidR="007851F5" w:rsidRPr="00EA5AB5">
          <w:headerReference w:type="default" r:id="rId8"/>
          <w:footerReference w:type="default" r:id="rId9"/>
          <w:footnotePr>
            <w:numRestart w:val="eachSect"/>
          </w:footnotePr>
          <w:pgSz w:w="11907" w:h="16840" w:code="9"/>
          <w:pgMar w:top="2268" w:right="851" w:bottom="10773" w:left="851" w:header="0" w:footer="0" w:gutter="0"/>
          <w:cols w:space="720"/>
          <w:docGrid w:linePitch="272"/>
        </w:sectPr>
      </w:pPr>
    </w:p>
    <w:p w14:paraId="349E9D10" w14:textId="77777777" w:rsidR="007851F5" w:rsidRPr="00EA5AB5" w:rsidRDefault="007851F5" w:rsidP="007851F5">
      <w:pPr>
        <w:pStyle w:val="FP"/>
        <w:framePr w:w="9758" w:wrap="notBeside" w:vAnchor="page" w:hAnchor="page" w:x="1169" w:y="1742"/>
        <w:pBdr>
          <w:bottom w:val="single" w:sz="6" w:space="1" w:color="auto"/>
        </w:pBdr>
        <w:ind w:left="2835" w:right="2835"/>
        <w:jc w:val="center"/>
      </w:pPr>
      <w:r w:rsidRPr="00EA5AB5">
        <w:lastRenderedPageBreak/>
        <w:t>Reference</w:t>
      </w:r>
    </w:p>
    <w:p w14:paraId="43FC3DDD" w14:textId="265392CE" w:rsidR="007851F5" w:rsidRPr="00EA5AB5" w:rsidRDefault="007851F5" w:rsidP="007851F5">
      <w:pPr>
        <w:pStyle w:val="FP"/>
        <w:framePr w:w="9758" w:wrap="notBeside" w:vAnchor="page" w:hAnchor="page" w:x="1169" w:y="1742"/>
        <w:ind w:left="2268" w:right="2268"/>
        <w:jc w:val="center"/>
        <w:rPr>
          <w:rFonts w:ascii="Arial" w:hAnsi="Arial"/>
          <w:sz w:val="18"/>
        </w:rPr>
      </w:pPr>
      <w:r w:rsidRPr="00EA5AB5">
        <w:rPr>
          <w:rFonts w:ascii="Arial" w:hAnsi="Arial"/>
          <w:sz w:val="18"/>
        </w:rPr>
        <w:t>RGR/CIM-008-</w:t>
      </w:r>
      <w:r w:rsidRPr="00202FE0">
        <w:rPr>
          <w:rFonts w:ascii="Arial" w:hAnsi="Arial"/>
          <w:sz w:val="18"/>
        </w:rPr>
        <w:t>NGSI-LD</w:t>
      </w:r>
      <w:r w:rsidRPr="00EA5AB5">
        <w:rPr>
          <w:rFonts w:ascii="Arial" w:hAnsi="Arial"/>
          <w:sz w:val="18"/>
        </w:rPr>
        <w:t>-</w:t>
      </w:r>
      <w:r w:rsidR="008753EB" w:rsidRPr="00EA5AB5">
        <w:rPr>
          <w:rFonts w:ascii="Arial" w:hAnsi="Arial"/>
          <w:sz w:val="18"/>
        </w:rPr>
        <w:t>P</w:t>
      </w:r>
      <w:r w:rsidR="008753EB">
        <w:rPr>
          <w:rFonts w:ascii="Arial" w:hAnsi="Arial"/>
          <w:sz w:val="18"/>
        </w:rPr>
        <w:t>riV</w:t>
      </w:r>
      <w:r w:rsidR="008753EB" w:rsidRPr="00EA5AB5">
        <w:rPr>
          <w:rFonts w:ascii="Arial" w:hAnsi="Arial"/>
          <w:sz w:val="18"/>
        </w:rPr>
        <w:t>1</w:t>
      </w:r>
      <w:r w:rsidR="00115E30">
        <w:rPr>
          <w:rFonts w:ascii="Arial" w:hAnsi="Arial"/>
          <w:sz w:val="18"/>
        </w:rPr>
        <w:t>3</w:t>
      </w:r>
      <w:r w:rsidR="008753EB" w:rsidRPr="00EA5AB5">
        <w:rPr>
          <w:rFonts w:ascii="Arial" w:hAnsi="Arial"/>
          <w:sz w:val="18"/>
        </w:rPr>
        <w:t>1</w:t>
      </w:r>
    </w:p>
    <w:p w14:paraId="3EDE12F7" w14:textId="77777777" w:rsidR="007851F5" w:rsidRPr="00EA5AB5" w:rsidRDefault="007851F5" w:rsidP="007851F5">
      <w:pPr>
        <w:pStyle w:val="FP"/>
        <w:framePr w:w="9758" w:wrap="notBeside" w:vAnchor="page" w:hAnchor="page" w:x="1169" w:y="1742"/>
        <w:pBdr>
          <w:bottom w:val="single" w:sz="6" w:space="1" w:color="auto"/>
        </w:pBdr>
        <w:spacing w:before="240"/>
        <w:ind w:left="2835" w:right="2835"/>
        <w:jc w:val="center"/>
      </w:pPr>
      <w:r w:rsidRPr="00EA5AB5">
        <w:t>Keywords</w:t>
      </w:r>
    </w:p>
    <w:p w14:paraId="688A52BD" w14:textId="77777777" w:rsidR="007851F5" w:rsidRPr="00EA5AB5" w:rsidRDefault="007851F5" w:rsidP="007851F5">
      <w:pPr>
        <w:pStyle w:val="FP"/>
        <w:framePr w:w="9758" w:wrap="notBeside" w:vAnchor="page" w:hAnchor="page" w:x="1169" w:y="1742"/>
        <w:ind w:left="2835" w:right="2835"/>
        <w:jc w:val="center"/>
        <w:rPr>
          <w:rFonts w:ascii="Arial" w:hAnsi="Arial"/>
          <w:sz w:val="18"/>
        </w:rPr>
      </w:pPr>
      <w:r w:rsidRPr="00202FE0">
        <w:rPr>
          <w:rFonts w:ascii="Arial" w:hAnsi="Arial"/>
          <w:sz w:val="18"/>
        </w:rPr>
        <w:t>API</w:t>
      </w:r>
      <w:r w:rsidRPr="00EA5AB5">
        <w:rPr>
          <w:rFonts w:ascii="Arial" w:hAnsi="Arial"/>
          <w:sz w:val="18"/>
        </w:rPr>
        <w:t xml:space="preserve">, interoperability, </w:t>
      </w:r>
      <w:r w:rsidRPr="00202FE0">
        <w:rPr>
          <w:rFonts w:ascii="Arial" w:hAnsi="Arial"/>
          <w:sz w:val="18"/>
        </w:rPr>
        <w:t>IoT</w:t>
      </w:r>
      <w:r w:rsidRPr="00EA5AB5">
        <w:rPr>
          <w:rFonts w:ascii="Arial" w:hAnsi="Arial"/>
          <w:sz w:val="18"/>
        </w:rPr>
        <w:t>, smart city</w:t>
      </w:r>
    </w:p>
    <w:p w14:paraId="1D9501AA" w14:textId="77777777" w:rsidR="007851F5" w:rsidRPr="00EA5AB5" w:rsidRDefault="007851F5" w:rsidP="007851F5"/>
    <w:p w14:paraId="786DAAE6" w14:textId="77777777" w:rsidR="007851F5" w:rsidRPr="00EA5AB5" w:rsidRDefault="007851F5" w:rsidP="007851F5">
      <w:pPr>
        <w:pStyle w:val="FP"/>
        <w:framePr w:w="9758" w:wrap="notBeside" w:vAnchor="page" w:hAnchor="page" w:x="1169" w:y="3698"/>
        <w:spacing w:after="120"/>
        <w:ind w:left="2835" w:right="2835"/>
        <w:jc w:val="center"/>
        <w:rPr>
          <w:rFonts w:ascii="Arial" w:hAnsi="Arial"/>
          <w:b/>
          <w:i/>
        </w:rPr>
      </w:pPr>
      <w:r w:rsidRPr="00EA5AB5">
        <w:rPr>
          <w:rFonts w:ascii="Arial" w:hAnsi="Arial"/>
          <w:b/>
          <w:i/>
        </w:rPr>
        <w:t>ETSI</w:t>
      </w:r>
    </w:p>
    <w:p w14:paraId="22423916" w14:textId="77777777" w:rsidR="007851F5" w:rsidRPr="00EA5AB5" w:rsidRDefault="007851F5" w:rsidP="007851F5">
      <w:pPr>
        <w:pStyle w:val="FP"/>
        <w:framePr w:w="9758" w:wrap="notBeside" w:vAnchor="page" w:hAnchor="page" w:x="1169" w:y="3698"/>
        <w:pBdr>
          <w:bottom w:val="single" w:sz="6" w:space="1" w:color="auto"/>
        </w:pBdr>
        <w:ind w:left="2835" w:right="2835"/>
        <w:jc w:val="center"/>
        <w:rPr>
          <w:rFonts w:ascii="Arial" w:hAnsi="Arial"/>
          <w:sz w:val="18"/>
        </w:rPr>
      </w:pPr>
      <w:r w:rsidRPr="00EA5AB5">
        <w:rPr>
          <w:rFonts w:ascii="Arial" w:hAnsi="Arial"/>
          <w:sz w:val="18"/>
        </w:rPr>
        <w:t>650 Route des Lucioles</w:t>
      </w:r>
    </w:p>
    <w:p w14:paraId="6194BA76" w14:textId="77777777" w:rsidR="007851F5" w:rsidRPr="00EA5AB5" w:rsidRDefault="007851F5" w:rsidP="007851F5">
      <w:pPr>
        <w:pStyle w:val="FP"/>
        <w:framePr w:w="9758" w:wrap="notBeside" w:vAnchor="page" w:hAnchor="page" w:x="1169" w:y="3698"/>
        <w:pBdr>
          <w:bottom w:val="single" w:sz="6" w:space="1" w:color="auto"/>
        </w:pBdr>
        <w:ind w:left="2835" w:right="2835"/>
        <w:jc w:val="center"/>
      </w:pPr>
      <w:r w:rsidRPr="00EA5AB5">
        <w:rPr>
          <w:rFonts w:ascii="Arial" w:hAnsi="Arial"/>
          <w:sz w:val="18"/>
        </w:rPr>
        <w:t>F-06921 Sophia Antipolis Cedex - FRANCE</w:t>
      </w:r>
    </w:p>
    <w:p w14:paraId="21C226EC" w14:textId="77777777" w:rsidR="007851F5" w:rsidRPr="00EA5AB5" w:rsidRDefault="007851F5" w:rsidP="007851F5">
      <w:pPr>
        <w:pStyle w:val="FP"/>
        <w:framePr w:w="9758" w:wrap="notBeside" w:vAnchor="page" w:hAnchor="page" w:x="1169" w:y="3698"/>
        <w:ind w:left="2835" w:right="2835"/>
        <w:jc w:val="center"/>
        <w:rPr>
          <w:rFonts w:ascii="Arial" w:hAnsi="Arial"/>
          <w:sz w:val="18"/>
        </w:rPr>
      </w:pPr>
    </w:p>
    <w:p w14:paraId="305BEE59" w14:textId="77777777" w:rsidR="007851F5" w:rsidRPr="00EA5AB5" w:rsidRDefault="007851F5" w:rsidP="007851F5">
      <w:pPr>
        <w:pStyle w:val="FP"/>
        <w:framePr w:w="9758" w:wrap="notBeside" w:vAnchor="page" w:hAnchor="page" w:x="1169" w:y="3698"/>
        <w:spacing w:after="20"/>
        <w:ind w:left="2835" w:right="2835"/>
        <w:jc w:val="center"/>
        <w:rPr>
          <w:rFonts w:ascii="Arial" w:hAnsi="Arial"/>
          <w:sz w:val="18"/>
        </w:rPr>
      </w:pPr>
      <w:r w:rsidRPr="00EA5AB5">
        <w:rPr>
          <w:rFonts w:ascii="Arial" w:hAnsi="Arial"/>
          <w:sz w:val="18"/>
        </w:rPr>
        <w:t>Tel.: +33 4 92 94 42 00   Fax: +33 4 93 65 47 16</w:t>
      </w:r>
    </w:p>
    <w:p w14:paraId="51D3922A" w14:textId="77777777" w:rsidR="007851F5" w:rsidRPr="00EA5AB5" w:rsidRDefault="007851F5" w:rsidP="007851F5">
      <w:pPr>
        <w:pStyle w:val="FP"/>
        <w:framePr w:w="9758" w:wrap="notBeside" w:vAnchor="page" w:hAnchor="page" w:x="1169" w:y="3698"/>
        <w:ind w:left="2835" w:right="2835"/>
        <w:jc w:val="center"/>
        <w:rPr>
          <w:rFonts w:ascii="Arial" w:hAnsi="Arial"/>
          <w:sz w:val="15"/>
        </w:rPr>
      </w:pPr>
    </w:p>
    <w:p w14:paraId="3C9B3A30" w14:textId="77777777" w:rsidR="007851F5" w:rsidRPr="00EA5AB5" w:rsidRDefault="007851F5" w:rsidP="007851F5">
      <w:pPr>
        <w:pStyle w:val="FP"/>
        <w:framePr w:w="9758" w:wrap="notBeside" w:vAnchor="page" w:hAnchor="page" w:x="1169" w:y="3698"/>
        <w:ind w:left="2835" w:right="2835"/>
        <w:jc w:val="center"/>
        <w:rPr>
          <w:rFonts w:ascii="Arial" w:hAnsi="Arial"/>
          <w:sz w:val="15"/>
        </w:rPr>
      </w:pPr>
      <w:r w:rsidRPr="00EA5AB5">
        <w:rPr>
          <w:rFonts w:ascii="Arial" w:hAnsi="Arial"/>
          <w:sz w:val="15"/>
        </w:rPr>
        <w:t xml:space="preserve">Siret N° 348 623 562 00017 - </w:t>
      </w:r>
      <w:bookmarkStart w:id="0" w:name="_Hlk67652697"/>
      <w:r w:rsidRPr="00EA5AB5">
        <w:rPr>
          <w:rFonts w:ascii="Arial" w:hAnsi="Arial"/>
          <w:sz w:val="15"/>
        </w:rPr>
        <w:t>APE 7112B</w:t>
      </w:r>
      <w:bookmarkEnd w:id="0"/>
    </w:p>
    <w:p w14:paraId="2A14109E" w14:textId="77777777" w:rsidR="007851F5" w:rsidRPr="00EA5AB5" w:rsidRDefault="007851F5" w:rsidP="007851F5">
      <w:pPr>
        <w:pStyle w:val="FP"/>
        <w:framePr w:w="9758" w:wrap="notBeside" w:vAnchor="page" w:hAnchor="page" w:x="1169" w:y="3698"/>
        <w:ind w:left="2835" w:right="2835"/>
        <w:jc w:val="center"/>
        <w:rPr>
          <w:rFonts w:ascii="Arial" w:hAnsi="Arial"/>
          <w:sz w:val="15"/>
        </w:rPr>
      </w:pPr>
      <w:r w:rsidRPr="00EA5AB5">
        <w:rPr>
          <w:rFonts w:ascii="Arial" w:hAnsi="Arial"/>
          <w:sz w:val="15"/>
        </w:rPr>
        <w:t>Association à but non lucratif enregistrée à la</w:t>
      </w:r>
    </w:p>
    <w:p w14:paraId="5ECE3452" w14:textId="77777777" w:rsidR="007851F5" w:rsidRPr="00EA5AB5" w:rsidRDefault="007851F5" w:rsidP="007851F5">
      <w:pPr>
        <w:pStyle w:val="FP"/>
        <w:framePr w:w="9758" w:wrap="notBeside" w:vAnchor="page" w:hAnchor="page" w:x="1169" w:y="3698"/>
        <w:ind w:left="2835" w:right="2835"/>
        <w:jc w:val="center"/>
        <w:rPr>
          <w:rFonts w:ascii="Arial" w:hAnsi="Arial"/>
          <w:sz w:val="15"/>
        </w:rPr>
      </w:pPr>
      <w:r w:rsidRPr="00EA5AB5">
        <w:rPr>
          <w:rFonts w:ascii="Arial" w:hAnsi="Arial"/>
          <w:sz w:val="15"/>
        </w:rPr>
        <w:t xml:space="preserve">Sous-Préfecture de Grasse (06) N° </w:t>
      </w:r>
      <w:bookmarkStart w:id="1" w:name="_Hlk67652713"/>
      <w:r w:rsidRPr="00EA5AB5">
        <w:rPr>
          <w:rFonts w:ascii="Arial" w:hAnsi="Arial"/>
          <w:sz w:val="15"/>
        </w:rPr>
        <w:t>w061004871</w:t>
      </w:r>
      <w:bookmarkEnd w:id="1"/>
    </w:p>
    <w:p w14:paraId="27BA0D1A" w14:textId="77777777" w:rsidR="007851F5" w:rsidRPr="00EA5AB5" w:rsidRDefault="007851F5" w:rsidP="007851F5">
      <w:pPr>
        <w:pStyle w:val="FP"/>
        <w:framePr w:w="9758" w:wrap="notBeside" w:vAnchor="page" w:hAnchor="page" w:x="1169" w:y="3698"/>
        <w:ind w:left="2835" w:right="2835"/>
        <w:jc w:val="center"/>
        <w:rPr>
          <w:rFonts w:ascii="Arial" w:hAnsi="Arial"/>
          <w:sz w:val="18"/>
        </w:rPr>
      </w:pPr>
    </w:p>
    <w:p w14:paraId="279553B9" w14:textId="77777777" w:rsidR="007851F5" w:rsidRPr="00EA5AB5" w:rsidRDefault="007851F5" w:rsidP="007851F5">
      <w:pPr>
        <w:pStyle w:val="FP"/>
        <w:framePr w:w="9758" w:wrap="notBeside" w:vAnchor="page" w:hAnchor="page" w:x="1169" w:y="6130"/>
        <w:pBdr>
          <w:bottom w:val="single" w:sz="6" w:space="1" w:color="auto"/>
        </w:pBdr>
        <w:spacing w:after="120"/>
        <w:ind w:left="2835" w:right="2835"/>
        <w:jc w:val="center"/>
        <w:rPr>
          <w:rFonts w:ascii="Arial" w:hAnsi="Arial"/>
          <w:b/>
          <w:i/>
        </w:rPr>
      </w:pPr>
      <w:r w:rsidRPr="00EA5AB5">
        <w:rPr>
          <w:rFonts w:ascii="Arial" w:hAnsi="Arial"/>
          <w:b/>
          <w:i/>
        </w:rPr>
        <w:t>Important notice</w:t>
      </w:r>
    </w:p>
    <w:p w14:paraId="26B9994E" w14:textId="77777777" w:rsidR="007851F5" w:rsidRPr="00EA5AB5" w:rsidRDefault="007851F5" w:rsidP="007851F5">
      <w:pPr>
        <w:pStyle w:val="FP"/>
        <w:framePr w:w="9758" w:wrap="notBeside" w:vAnchor="page" w:hAnchor="page" w:x="1169" w:y="6130"/>
        <w:spacing w:after="120"/>
        <w:jc w:val="center"/>
        <w:rPr>
          <w:rFonts w:ascii="Arial" w:hAnsi="Arial" w:cs="Arial"/>
          <w:sz w:val="18"/>
        </w:rPr>
      </w:pPr>
      <w:r w:rsidRPr="00EA5AB5">
        <w:rPr>
          <w:rFonts w:ascii="Arial" w:hAnsi="Arial" w:cs="Arial"/>
          <w:sz w:val="18"/>
        </w:rPr>
        <w:t>The present document can be downloaded from:</w:t>
      </w:r>
      <w:r w:rsidRPr="00EA5AB5">
        <w:rPr>
          <w:rFonts w:ascii="Arial" w:hAnsi="Arial" w:cs="Arial"/>
          <w:sz w:val="18"/>
        </w:rPr>
        <w:br/>
      </w:r>
      <w:hyperlink r:id="rId10" w:history="1">
        <w:r w:rsidRPr="0094514E">
          <w:rPr>
            <w:rStyle w:val="Hyperlink"/>
            <w:rFonts w:ascii="Arial" w:hAnsi="Arial"/>
            <w:sz w:val="18"/>
          </w:rPr>
          <w:t>https://www.etsi.org/standards-search</w:t>
        </w:r>
      </w:hyperlink>
    </w:p>
    <w:p w14:paraId="393B088C" w14:textId="77777777" w:rsidR="007851F5" w:rsidRPr="00A35A83" w:rsidRDefault="007851F5" w:rsidP="007851F5">
      <w:pPr>
        <w:pStyle w:val="FP"/>
        <w:framePr w:w="9758" w:wrap="notBeside" w:vAnchor="page" w:hAnchor="page" w:x="1169" w:y="6130"/>
        <w:spacing w:after="120"/>
        <w:jc w:val="center"/>
        <w:rPr>
          <w:rFonts w:ascii="Arial" w:hAnsi="Arial" w:cs="Arial"/>
          <w:sz w:val="18"/>
        </w:rPr>
      </w:pPr>
      <w:r w:rsidRPr="00EA5AB5">
        <w:rPr>
          <w:rFonts w:ascii="Arial" w:hAnsi="Arial" w:cs="Arial"/>
          <w:sz w:val="18"/>
        </w:rPr>
        <w:t>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w:t>
      </w:r>
      <w:r w:rsidRPr="00A35A83">
        <w:rPr>
          <w:rFonts w:ascii="Arial" w:hAnsi="Arial" w:cs="Arial"/>
          <w:sz w:val="18"/>
        </w:rPr>
        <w:t xml:space="preserve">de publicly available in PDF format at </w:t>
      </w:r>
      <w:hyperlink r:id="rId11" w:history="1">
        <w:r w:rsidRPr="0094514E">
          <w:rPr>
            <w:rStyle w:val="Hyperlink"/>
            <w:rFonts w:ascii="Arial" w:hAnsi="Arial" w:cs="Arial"/>
            <w:sz w:val="18"/>
          </w:rPr>
          <w:t>www.etsi.org/deliver</w:t>
        </w:r>
      </w:hyperlink>
      <w:r w:rsidRPr="00A35A83">
        <w:rPr>
          <w:rFonts w:ascii="Arial" w:hAnsi="Arial" w:cs="Arial"/>
          <w:sz w:val="18"/>
        </w:rPr>
        <w:t>.</w:t>
      </w:r>
    </w:p>
    <w:p w14:paraId="28C3BA14" w14:textId="77777777" w:rsidR="007851F5" w:rsidRPr="00A35A83" w:rsidRDefault="007851F5" w:rsidP="007851F5">
      <w:pPr>
        <w:pStyle w:val="FP"/>
        <w:framePr w:w="9758" w:wrap="notBeside" w:vAnchor="page" w:hAnchor="page" w:x="1169" w:y="6130"/>
        <w:spacing w:after="120"/>
        <w:jc w:val="center"/>
        <w:rPr>
          <w:rFonts w:ascii="Arial" w:hAnsi="Arial" w:cs="Arial"/>
          <w:sz w:val="18"/>
        </w:rPr>
      </w:pPr>
      <w:r w:rsidRPr="00A35A83">
        <w:rPr>
          <w:rFonts w:ascii="Arial" w:hAnsi="Arial" w:cs="Arial"/>
          <w:sz w:val="18"/>
        </w:rPr>
        <w:t xml:space="preserve">Users of the present document should be aware that the document may be subject to revision or change of status. Information on the current status of this and other ETSI documents is available at </w:t>
      </w:r>
      <w:hyperlink r:id="rId12" w:history="1">
        <w:r w:rsidRPr="0094514E">
          <w:rPr>
            <w:rStyle w:val="Hyperlink"/>
            <w:rFonts w:ascii="Arial" w:hAnsi="Arial" w:cs="Arial"/>
            <w:sz w:val="18"/>
          </w:rPr>
          <w:t>https://portal.etsi.org/TB/ETSIDeliverableStatus.aspx</w:t>
        </w:r>
      </w:hyperlink>
    </w:p>
    <w:p w14:paraId="77C65539" w14:textId="77777777" w:rsidR="007851F5" w:rsidRPr="00202FE0" w:rsidRDefault="007851F5" w:rsidP="007851F5">
      <w:pPr>
        <w:pStyle w:val="FP"/>
        <w:framePr w:w="9758" w:wrap="notBeside" w:vAnchor="page" w:hAnchor="page" w:x="1169" w:y="6130"/>
        <w:spacing w:after="120"/>
        <w:jc w:val="center"/>
        <w:rPr>
          <w:rStyle w:val="Hyperlink"/>
          <w:rFonts w:ascii="Arial" w:hAnsi="Arial" w:cs="Arial"/>
          <w:color w:val="auto"/>
          <w:sz w:val="18"/>
        </w:rPr>
      </w:pPr>
      <w:r w:rsidRPr="00A35A83">
        <w:rPr>
          <w:rFonts w:ascii="Arial" w:hAnsi="Arial" w:cs="Arial"/>
          <w:sz w:val="18"/>
        </w:rPr>
        <w:t>If you find errors in the present document, please send your comment to one of the following services:</w:t>
      </w:r>
      <w:r w:rsidRPr="00A35A83">
        <w:rPr>
          <w:rFonts w:ascii="Arial" w:hAnsi="Arial" w:cs="Arial"/>
          <w:sz w:val="18"/>
        </w:rPr>
        <w:br/>
      </w:r>
      <w:hyperlink r:id="rId13" w:history="1">
        <w:r w:rsidRPr="0094514E">
          <w:rPr>
            <w:rStyle w:val="Hyperlink"/>
            <w:rFonts w:ascii="Arial" w:hAnsi="Arial" w:cs="Arial"/>
            <w:sz w:val="18"/>
          </w:rPr>
          <w:t>https://portal.etsi.org/People/CommiteeSupportStaff.aspx</w:t>
        </w:r>
      </w:hyperlink>
    </w:p>
    <w:p w14:paraId="0EC0623F" w14:textId="77777777" w:rsidR="007851F5" w:rsidRPr="00A35A83" w:rsidRDefault="007851F5" w:rsidP="007851F5">
      <w:pPr>
        <w:framePr w:w="9758" w:wrap="notBeside" w:vAnchor="page" w:hAnchor="page" w:x="1169" w:y="6130"/>
        <w:overflowPunct/>
        <w:autoSpaceDE/>
        <w:autoSpaceDN/>
        <w:adjustRightInd/>
        <w:spacing w:after="0"/>
        <w:jc w:val="center"/>
        <w:textAlignment w:val="auto"/>
        <w:rPr>
          <w:rFonts w:ascii="Arial" w:hAnsi="Arial" w:cs="Arial"/>
          <w:sz w:val="18"/>
        </w:rPr>
      </w:pPr>
      <w:r w:rsidRPr="00A35A83">
        <w:rPr>
          <w:rFonts w:ascii="Arial" w:hAnsi="Arial" w:cs="Arial"/>
          <w:sz w:val="18"/>
        </w:rPr>
        <w:t xml:space="preserve">If you find a security vulnerability in the present document, please report it through our </w:t>
      </w:r>
    </w:p>
    <w:p w14:paraId="0585CC27" w14:textId="77777777" w:rsidR="007851F5" w:rsidRPr="00A35A83" w:rsidRDefault="007851F5" w:rsidP="007851F5">
      <w:pPr>
        <w:framePr w:w="9758" w:wrap="notBeside" w:vAnchor="page" w:hAnchor="page" w:x="1169" w:y="6130"/>
        <w:overflowPunct/>
        <w:autoSpaceDE/>
        <w:autoSpaceDN/>
        <w:adjustRightInd/>
        <w:spacing w:after="0"/>
        <w:jc w:val="center"/>
        <w:textAlignment w:val="auto"/>
        <w:rPr>
          <w:rFonts w:ascii="Arial" w:hAnsi="Arial" w:cs="Arial"/>
          <w:sz w:val="18"/>
        </w:rPr>
      </w:pPr>
      <w:r w:rsidRPr="00A35A83">
        <w:rPr>
          <w:rFonts w:ascii="Arial" w:hAnsi="Arial" w:cs="Arial"/>
          <w:sz w:val="18"/>
        </w:rPr>
        <w:t>Coordinated Vulnerability Disclosure Program:</w:t>
      </w:r>
    </w:p>
    <w:p w14:paraId="78F5AFA8" w14:textId="77777777" w:rsidR="007851F5" w:rsidRPr="00202FE0" w:rsidRDefault="007851F5" w:rsidP="007851F5">
      <w:pPr>
        <w:pStyle w:val="FP"/>
        <w:framePr w:w="9758" w:wrap="notBeside" w:vAnchor="page" w:hAnchor="page" w:x="1169" w:y="6130"/>
        <w:spacing w:after="240"/>
        <w:jc w:val="center"/>
        <w:rPr>
          <w:rStyle w:val="Hyperlink"/>
          <w:rFonts w:ascii="Arial" w:hAnsi="Arial" w:cs="Arial"/>
          <w:color w:val="auto"/>
          <w:sz w:val="18"/>
        </w:rPr>
      </w:pPr>
      <w:hyperlink r:id="rId14" w:history="1">
        <w:r w:rsidRPr="0094514E">
          <w:rPr>
            <w:rStyle w:val="Hyperlink"/>
            <w:rFonts w:ascii="Arial" w:hAnsi="Arial" w:cs="Arial"/>
            <w:sz w:val="18"/>
          </w:rPr>
          <w:t>https://www.etsi.org/standards/coordinated-vulnerability-disclosure</w:t>
        </w:r>
      </w:hyperlink>
    </w:p>
    <w:p w14:paraId="0460C8C8" w14:textId="77777777" w:rsidR="007851F5" w:rsidRPr="00A35A83" w:rsidRDefault="007851F5" w:rsidP="007851F5">
      <w:pPr>
        <w:pStyle w:val="FP"/>
        <w:framePr w:w="9758" w:wrap="notBeside" w:vAnchor="page" w:hAnchor="page" w:x="1169" w:y="6130"/>
        <w:pBdr>
          <w:bottom w:val="single" w:sz="6" w:space="1" w:color="auto"/>
        </w:pBdr>
        <w:spacing w:after="120"/>
        <w:ind w:left="2835" w:right="2552"/>
        <w:jc w:val="center"/>
        <w:rPr>
          <w:rFonts w:ascii="Arial" w:hAnsi="Arial"/>
          <w:b/>
          <w:i/>
        </w:rPr>
      </w:pPr>
      <w:r w:rsidRPr="00A35A83">
        <w:rPr>
          <w:rFonts w:ascii="Arial" w:hAnsi="Arial"/>
          <w:b/>
          <w:i/>
        </w:rPr>
        <w:t>Notice of disclaimer &amp; limitation of liability</w:t>
      </w:r>
    </w:p>
    <w:p w14:paraId="100340CE" w14:textId="77777777" w:rsidR="007851F5" w:rsidRPr="00A35A83" w:rsidRDefault="007851F5" w:rsidP="007851F5">
      <w:pPr>
        <w:pStyle w:val="FP"/>
        <w:framePr w:w="9758" w:wrap="notBeside" w:vAnchor="page" w:hAnchor="page" w:x="1169" w:y="6130"/>
        <w:jc w:val="center"/>
        <w:rPr>
          <w:rFonts w:ascii="Arial" w:hAnsi="Arial" w:cs="Arial"/>
          <w:sz w:val="18"/>
        </w:rPr>
      </w:pPr>
      <w:r w:rsidRPr="00A35A83">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67D9CF63" w14:textId="77777777" w:rsidR="007851F5" w:rsidRPr="00A35A83" w:rsidRDefault="007851F5" w:rsidP="007851F5">
      <w:pPr>
        <w:pStyle w:val="FP"/>
        <w:framePr w:w="9758" w:wrap="notBeside" w:vAnchor="page" w:hAnchor="page" w:x="1169" w:y="6130"/>
        <w:jc w:val="center"/>
        <w:rPr>
          <w:rFonts w:ascii="Arial" w:hAnsi="Arial" w:cs="Arial"/>
          <w:sz w:val="18"/>
        </w:rPr>
      </w:pPr>
      <w:r w:rsidRPr="00A35A83">
        <w:rPr>
          <w:rFonts w:ascii="Arial" w:hAnsi="Arial" w:cs="Arial"/>
          <w:sz w:val="18"/>
        </w:rPr>
        <w:t xml:space="preserve">other professional standard and applicable regulations. </w:t>
      </w:r>
    </w:p>
    <w:p w14:paraId="29F5FDC8" w14:textId="77777777" w:rsidR="007851F5" w:rsidRPr="00A35A83" w:rsidRDefault="007851F5" w:rsidP="007851F5">
      <w:pPr>
        <w:pStyle w:val="FP"/>
        <w:framePr w:w="9758" w:wrap="notBeside" w:vAnchor="page" w:hAnchor="page" w:x="1169" w:y="6130"/>
        <w:jc w:val="center"/>
        <w:rPr>
          <w:rFonts w:ascii="Arial" w:hAnsi="Arial" w:cs="Arial"/>
          <w:sz w:val="18"/>
        </w:rPr>
      </w:pPr>
      <w:r w:rsidRPr="00A35A83">
        <w:rPr>
          <w:rFonts w:ascii="Arial" w:hAnsi="Arial" w:cs="Arial"/>
          <w:sz w:val="18"/>
        </w:rPr>
        <w:t>No recommendation as to products and services or vendors is made or should be implied.</w:t>
      </w:r>
    </w:p>
    <w:p w14:paraId="5D159BF3" w14:textId="77777777" w:rsidR="007851F5" w:rsidRPr="00A35A83" w:rsidRDefault="007851F5" w:rsidP="007851F5">
      <w:pPr>
        <w:pStyle w:val="FP"/>
        <w:framePr w:w="9758" w:wrap="notBeside" w:vAnchor="page" w:hAnchor="page" w:x="1169" w:y="6130"/>
        <w:jc w:val="center"/>
        <w:rPr>
          <w:rFonts w:ascii="Arial" w:hAnsi="Arial" w:cs="Arial"/>
          <w:sz w:val="18"/>
        </w:rPr>
      </w:pPr>
      <w:bookmarkStart w:id="2" w:name="EN_Delete_Disclaimer"/>
      <w:r w:rsidRPr="00A35A83">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2"/>
    <w:p w14:paraId="210C9F42" w14:textId="77777777" w:rsidR="007851F5" w:rsidRPr="00A35A83" w:rsidRDefault="007851F5" w:rsidP="007851F5">
      <w:pPr>
        <w:pStyle w:val="FP"/>
        <w:framePr w:w="9758" w:wrap="notBeside" w:vAnchor="page" w:hAnchor="page" w:x="1169" w:y="6130"/>
        <w:jc w:val="center"/>
        <w:rPr>
          <w:rFonts w:ascii="Arial" w:hAnsi="Arial" w:cs="Arial"/>
          <w:sz w:val="18"/>
        </w:rPr>
      </w:pPr>
      <w:r w:rsidRPr="00A35A83">
        <w:rPr>
          <w:rFonts w:ascii="Arial" w:hAnsi="Arial" w:cs="Arial"/>
          <w:sz w:val="18"/>
        </w:rPr>
        <w:t>In no event shall ETSI be held liable for loss of profits or any other incidental or consequential damages.</w:t>
      </w:r>
    </w:p>
    <w:p w14:paraId="7C46629E" w14:textId="77777777" w:rsidR="007851F5" w:rsidRPr="00A35A83" w:rsidRDefault="007851F5" w:rsidP="007851F5">
      <w:pPr>
        <w:pStyle w:val="FP"/>
        <w:framePr w:w="9758" w:wrap="notBeside" w:vAnchor="page" w:hAnchor="page" w:x="1169" w:y="6130"/>
        <w:jc w:val="center"/>
        <w:rPr>
          <w:rFonts w:ascii="Arial" w:hAnsi="Arial" w:cs="Arial"/>
          <w:sz w:val="18"/>
        </w:rPr>
      </w:pPr>
    </w:p>
    <w:p w14:paraId="334237B8" w14:textId="77777777" w:rsidR="007851F5" w:rsidRPr="00EA5AB5" w:rsidRDefault="007851F5" w:rsidP="007851F5">
      <w:pPr>
        <w:pStyle w:val="FP"/>
        <w:framePr w:w="9758" w:wrap="notBeside" w:vAnchor="page" w:hAnchor="page" w:x="1169" w:y="6130"/>
        <w:spacing w:after="240"/>
        <w:jc w:val="center"/>
        <w:rPr>
          <w:rFonts w:ascii="Arial" w:hAnsi="Arial" w:cs="Arial"/>
          <w:sz w:val="18"/>
        </w:rPr>
      </w:pPr>
      <w:r w:rsidRPr="00A35A83">
        <w:rPr>
          <w:rFonts w:ascii="Arial" w:hAnsi="Arial" w:cs="Arial"/>
          <w:sz w:val="18"/>
        </w:rPr>
        <w:t>Any software contained in this deliverable is pr</w:t>
      </w:r>
      <w:r w:rsidRPr="00EA5AB5">
        <w:rPr>
          <w:rFonts w:ascii="Arial" w:hAnsi="Arial" w:cs="Arial"/>
          <w:sz w:val="18"/>
        </w:rPr>
        <w:t>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0E604C1D" w14:textId="77777777" w:rsidR="007851F5" w:rsidRPr="00EA5AB5" w:rsidRDefault="007851F5" w:rsidP="007851F5">
      <w:pPr>
        <w:pStyle w:val="FP"/>
        <w:framePr w:w="9758" w:wrap="notBeside" w:vAnchor="page" w:hAnchor="page" w:x="1169" w:y="6130"/>
        <w:pBdr>
          <w:bottom w:val="single" w:sz="6" w:space="1" w:color="auto"/>
        </w:pBdr>
        <w:spacing w:after="120"/>
        <w:jc w:val="center"/>
        <w:rPr>
          <w:rFonts w:ascii="Arial" w:hAnsi="Arial"/>
          <w:b/>
          <w:i/>
        </w:rPr>
      </w:pPr>
      <w:r w:rsidRPr="00EA5AB5">
        <w:rPr>
          <w:rFonts w:ascii="Arial" w:hAnsi="Arial"/>
          <w:b/>
          <w:i/>
        </w:rPr>
        <w:t>Copyright Notification</w:t>
      </w:r>
    </w:p>
    <w:p w14:paraId="1F54A5D7" w14:textId="77777777" w:rsidR="007851F5" w:rsidRPr="00EA5AB5" w:rsidRDefault="007851F5" w:rsidP="007851F5">
      <w:pPr>
        <w:pStyle w:val="FP"/>
        <w:framePr w:w="9758" w:wrap="notBeside" w:vAnchor="page" w:hAnchor="page" w:x="1169" w:y="6130"/>
        <w:jc w:val="center"/>
        <w:rPr>
          <w:rFonts w:ascii="Arial" w:hAnsi="Arial" w:cs="Arial"/>
          <w:sz w:val="18"/>
        </w:rPr>
      </w:pPr>
      <w:r w:rsidRPr="00EA5AB5">
        <w:rPr>
          <w:rFonts w:ascii="Arial" w:hAnsi="Arial" w:cs="Arial"/>
          <w:sz w:val="18"/>
        </w:rPr>
        <w:t>No part may be reproduced or utilized in any form or by any means, electronic or mechanical, including photocopying and microfilm except as authorized by written permission of ETSI.</w:t>
      </w:r>
      <w:r w:rsidRPr="00EA5AB5">
        <w:rPr>
          <w:rFonts w:ascii="Arial" w:hAnsi="Arial" w:cs="Arial"/>
          <w:sz w:val="18"/>
        </w:rPr>
        <w:br/>
        <w:t>The content of the PDF version shall not be modified without the written authorization of ETSI.</w:t>
      </w:r>
      <w:r w:rsidRPr="00EA5AB5">
        <w:rPr>
          <w:rFonts w:ascii="Arial" w:hAnsi="Arial" w:cs="Arial"/>
          <w:sz w:val="18"/>
        </w:rPr>
        <w:br/>
        <w:t>The copyright and the foregoing restriction extend to reproduction in all media.</w:t>
      </w:r>
    </w:p>
    <w:p w14:paraId="0D6AF084" w14:textId="77777777" w:rsidR="007851F5" w:rsidRPr="00EA5AB5" w:rsidRDefault="007851F5" w:rsidP="007851F5">
      <w:pPr>
        <w:pStyle w:val="FP"/>
        <w:framePr w:w="9758" w:wrap="notBeside" w:vAnchor="page" w:hAnchor="page" w:x="1169" w:y="6130"/>
        <w:jc w:val="center"/>
        <w:rPr>
          <w:rFonts w:ascii="Arial" w:hAnsi="Arial" w:cs="Arial"/>
          <w:sz w:val="18"/>
        </w:rPr>
      </w:pPr>
    </w:p>
    <w:p w14:paraId="5A99AF66" w14:textId="6F33A1DB" w:rsidR="007851F5" w:rsidRPr="00EA5AB5" w:rsidRDefault="007851F5" w:rsidP="007851F5">
      <w:pPr>
        <w:pStyle w:val="FP"/>
        <w:framePr w:w="9758" w:wrap="notBeside" w:vAnchor="page" w:hAnchor="page" w:x="1169" w:y="6130"/>
        <w:jc w:val="center"/>
        <w:rPr>
          <w:rFonts w:ascii="Arial" w:hAnsi="Arial" w:cs="Arial"/>
          <w:sz w:val="18"/>
        </w:rPr>
      </w:pPr>
      <w:r w:rsidRPr="00EA5AB5">
        <w:rPr>
          <w:rFonts w:ascii="Arial" w:hAnsi="Arial" w:cs="Arial"/>
          <w:sz w:val="18"/>
        </w:rPr>
        <w:t>© ETSI 202</w:t>
      </w:r>
      <w:r w:rsidR="004A2902">
        <w:rPr>
          <w:rFonts w:ascii="Arial" w:hAnsi="Arial" w:cs="Arial"/>
          <w:sz w:val="18"/>
        </w:rPr>
        <w:t>5</w:t>
      </w:r>
      <w:r w:rsidRPr="00EA5AB5">
        <w:rPr>
          <w:rFonts w:ascii="Arial" w:hAnsi="Arial" w:cs="Arial"/>
          <w:sz w:val="18"/>
        </w:rPr>
        <w:t>.</w:t>
      </w:r>
    </w:p>
    <w:p w14:paraId="54EAC5C7" w14:textId="77777777" w:rsidR="007851F5" w:rsidRPr="00EA5AB5" w:rsidRDefault="007851F5" w:rsidP="007851F5">
      <w:pPr>
        <w:pStyle w:val="FP"/>
        <w:framePr w:w="9758" w:wrap="notBeside" w:vAnchor="page" w:hAnchor="page" w:x="1169" w:y="6130"/>
        <w:jc w:val="center"/>
        <w:rPr>
          <w:rFonts w:ascii="Arial" w:hAnsi="Arial" w:cs="Arial"/>
          <w:sz w:val="18"/>
          <w:szCs w:val="18"/>
        </w:rPr>
      </w:pPr>
      <w:r w:rsidRPr="00EA5AB5">
        <w:rPr>
          <w:rFonts w:ascii="Arial" w:hAnsi="Arial" w:cs="Arial"/>
          <w:sz w:val="18"/>
        </w:rPr>
        <w:t>All rights reserved.</w:t>
      </w:r>
      <w:r w:rsidRPr="00EA5AB5">
        <w:rPr>
          <w:rFonts w:ascii="Arial" w:hAnsi="Arial" w:cs="Arial"/>
          <w:sz w:val="18"/>
        </w:rPr>
        <w:br/>
      </w:r>
    </w:p>
    <w:p w14:paraId="4DB24872" w14:textId="77777777" w:rsidR="00BA34FD" w:rsidRPr="00EA5AB5" w:rsidRDefault="007851F5" w:rsidP="007851F5">
      <w:r w:rsidRPr="00EA5AB5">
        <w:br w:type="page"/>
      </w:r>
    </w:p>
    <w:p w14:paraId="4B921F7F" w14:textId="77777777" w:rsidR="00200532" w:rsidRPr="00EA5AB5" w:rsidRDefault="00200532" w:rsidP="00C328B7">
      <w:pPr>
        <w:pStyle w:val="TT"/>
        <w:spacing w:before="180" w:after="120"/>
      </w:pPr>
      <w:r w:rsidRPr="00EA5AB5">
        <w:lastRenderedPageBreak/>
        <w:t>Contents</w:t>
      </w:r>
    </w:p>
    <w:p w14:paraId="60D41AA9" w14:textId="6621024B" w:rsidR="004A2902" w:rsidRPr="0000651D" w:rsidRDefault="000977BF">
      <w:pPr>
        <w:pStyle w:val="TOC1"/>
        <w:rPr>
          <w:rFonts w:asciiTheme="minorHAnsi" w:eastAsiaTheme="minorEastAsia" w:hAnsiTheme="minorHAnsi" w:cstheme="minorBidi"/>
          <w:kern w:val="2"/>
          <w:sz w:val="24"/>
          <w:szCs w:val="24"/>
          <w:lang w:eastAsia="ja-JP"/>
          <w14:ligatures w14:val="standardContextual"/>
        </w:rPr>
      </w:pPr>
      <w:r>
        <w:fldChar w:fldCharType="begin"/>
      </w:r>
      <w:r>
        <w:instrText xml:space="preserve"> TOC \o \w "1-9"</w:instrText>
      </w:r>
      <w:r>
        <w:fldChar w:fldCharType="separate"/>
      </w:r>
      <w:r w:rsidR="004A2902">
        <w:t>Intellectual Property Rights</w:t>
      </w:r>
      <w:r w:rsidR="004A2902">
        <w:tab/>
      </w:r>
      <w:r w:rsidR="004A2902">
        <w:fldChar w:fldCharType="begin"/>
      </w:r>
      <w:r w:rsidR="004A2902">
        <w:instrText xml:space="preserve"> PAGEREF _Toc197507209 \h </w:instrText>
      </w:r>
      <w:r w:rsidR="004A2902">
        <w:fldChar w:fldCharType="separate"/>
      </w:r>
      <w:r w:rsidR="004A2902">
        <w:t>5</w:t>
      </w:r>
      <w:r w:rsidR="004A2902">
        <w:fldChar w:fldCharType="end"/>
      </w:r>
    </w:p>
    <w:p w14:paraId="440FAC0C" w14:textId="3A829B6E"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Foreword</w:t>
      </w:r>
      <w:r>
        <w:tab/>
      </w:r>
      <w:r>
        <w:fldChar w:fldCharType="begin"/>
      </w:r>
      <w:r>
        <w:instrText xml:space="preserve"> PAGEREF _Toc197507210 \h </w:instrText>
      </w:r>
      <w:r>
        <w:fldChar w:fldCharType="separate"/>
      </w:r>
      <w:r>
        <w:t>5</w:t>
      </w:r>
      <w:r>
        <w:fldChar w:fldCharType="end"/>
      </w:r>
    </w:p>
    <w:p w14:paraId="28481C5B" w14:textId="045C4D1F"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Modal verbs terminology</w:t>
      </w:r>
      <w:r>
        <w:tab/>
      </w:r>
      <w:r>
        <w:fldChar w:fldCharType="begin"/>
      </w:r>
      <w:r>
        <w:instrText xml:space="preserve"> PAGEREF _Toc197507211 \h </w:instrText>
      </w:r>
      <w:r>
        <w:fldChar w:fldCharType="separate"/>
      </w:r>
      <w:r>
        <w:t>5</w:t>
      </w:r>
      <w:r>
        <w:fldChar w:fldCharType="end"/>
      </w:r>
    </w:p>
    <w:p w14:paraId="71749A49" w14:textId="0D4469A3"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Executive summary</w:t>
      </w:r>
      <w:r>
        <w:tab/>
      </w:r>
      <w:r>
        <w:fldChar w:fldCharType="begin"/>
      </w:r>
      <w:r>
        <w:instrText xml:space="preserve"> PAGEREF _Toc197507212 \h </w:instrText>
      </w:r>
      <w:r>
        <w:fldChar w:fldCharType="separate"/>
      </w:r>
      <w:r>
        <w:t>5</w:t>
      </w:r>
      <w:r>
        <w:fldChar w:fldCharType="end"/>
      </w:r>
    </w:p>
    <w:p w14:paraId="214FCA73" w14:textId="54BECC99"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Introduction</w:t>
      </w:r>
      <w:r>
        <w:tab/>
      </w:r>
      <w:r>
        <w:fldChar w:fldCharType="begin"/>
      </w:r>
      <w:r>
        <w:instrText xml:space="preserve"> PAGEREF _Toc197507213 \h </w:instrText>
      </w:r>
      <w:r>
        <w:fldChar w:fldCharType="separate"/>
      </w:r>
      <w:r>
        <w:t>6</w:t>
      </w:r>
      <w:r>
        <w:fldChar w:fldCharType="end"/>
      </w:r>
    </w:p>
    <w:p w14:paraId="0D164EDC" w14:textId="6D360160"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1</w:t>
      </w:r>
      <w:r>
        <w:tab/>
        <w:t>Scope</w:t>
      </w:r>
      <w:r>
        <w:tab/>
      </w:r>
      <w:r>
        <w:fldChar w:fldCharType="begin"/>
      </w:r>
      <w:r>
        <w:instrText xml:space="preserve"> PAGEREF _Toc197507214 \h </w:instrText>
      </w:r>
      <w:r>
        <w:fldChar w:fldCharType="separate"/>
      </w:r>
      <w:r>
        <w:t>7</w:t>
      </w:r>
      <w:r>
        <w:fldChar w:fldCharType="end"/>
      </w:r>
    </w:p>
    <w:p w14:paraId="2BDC006D" w14:textId="0DAFE6E9"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2</w:t>
      </w:r>
      <w:r>
        <w:tab/>
        <w:t>References</w:t>
      </w:r>
      <w:r>
        <w:tab/>
      </w:r>
      <w:r>
        <w:fldChar w:fldCharType="begin"/>
      </w:r>
      <w:r>
        <w:instrText xml:space="preserve"> PAGEREF _Toc197507215 \h </w:instrText>
      </w:r>
      <w:r>
        <w:fldChar w:fldCharType="separate"/>
      </w:r>
      <w:r>
        <w:t>7</w:t>
      </w:r>
      <w:r>
        <w:fldChar w:fldCharType="end"/>
      </w:r>
    </w:p>
    <w:p w14:paraId="32091969" w14:textId="241D0F88"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2.1</w:t>
      </w:r>
      <w:r>
        <w:tab/>
        <w:t>Normative references</w:t>
      </w:r>
      <w:r>
        <w:tab/>
      </w:r>
      <w:r>
        <w:fldChar w:fldCharType="begin"/>
      </w:r>
      <w:r>
        <w:instrText xml:space="preserve"> PAGEREF _Toc197507216 \h </w:instrText>
      </w:r>
      <w:r>
        <w:fldChar w:fldCharType="separate"/>
      </w:r>
      <w:r>
        <w:t>7</w:t>
      </w:r>
      <w:r>
        <w:fldChar w:fldCharType="end"/>
      </w:r>
    </w:p>
    <w:p w14:paraId="22209362" w14:textId="6605E2D9"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2.2</w:t>
      </w:r>
      <w:r>
        <w:tab/>
        <w:t>Informative references</w:t>
      </w:r>
      <w:r>
        <w:tab/>
      </w:r>
      <w:r>
        <w:fldChar w:fldCharType="begin"/>
      </w:r>
      <w:r>
        <w:instrText xml:space="preserve"> PAGEREF _Toc197507217 \h </w:instrText>
      </w:r>
      <w:r>
        <w:fldChar w:fldCharType="separate"/>
      </w:r>
      <w:r>
        <w:t>7</w:t>
      </w:r>
      <w:r>
        <w:fldChar w:fldCharType="end"/>
      </w:r>
    </w:p>
    <w:p w14:paraId="56C2DFF5" w14:textId="79B9CC77"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3</w:t>
      </w:r>
      <w:r>
        <w:tab/>
        <w:t>Definition of terms, symbols and abbreviations</w:t>
      </w:r>
      <w:r>
        <w:tab/>
      </w:r>
      <w:r>
        <w:fldChar w:fldCharType="begin"/>
      </w:r>
      <w:r>
        <w:instrText xml:space="preserve"> PAGEREF _Toc197507218 \h </w:instrText>
      </w:r>
      <w:r>
        <w:fldChar w:fldCharType="separate"/>
      </w:r>
      <w:r>
        <w:t>7</w:t>
      </w:r>
      <w:r>
        <w:fldChar w:fldCharType="end"/>
      </w:r>
    </w:p>
    <w:p w14:paraId="0D168D2E" w14:textId="42612960"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3.1</w:t>
      </w:r>
      <w:r>
        <w:tab/>
        <w:t>Terms</w:t>
      </w:r>
      <w:r>
        <w:tab/>
      </w:r>
      <w:r>
        <w:fldChar w:fldCharType="begin"/>
      </w:r>
      <w:r>
        <w:instrText xml:space="preserve"> PAGEREF _Toc197507219 \h </w:instrText>
      </w:r>
      <w:r>
        <w:fldChar w:fldCharType="separate"/>
      </w:r>
      <w:r>
        <w:t>7</w:t>
      </w:r>
      <w:r>
        <w:fldChar w:fldCharType="end"/>
      </w:r>
    </w:p>
    <w:p w14:paraId="3532C2A7" w14:textId="479BDF5F"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3.2</w:t>
      </w:r>
      <w:r>
        <w:tab/>
        <w:t>Symbols</w:t>
      </w:r>
      <w:r>
        <w:tab/>
      </w:r>
      <w:r>
        <w:fldChar w:fldCharType="begin"/>
      </w:r>
      <w:r>
        <w:instrText xml:space="preserve"> PAGEREF _Toc197507220 \h </w:instrText>
      </w:r>
      <w:r>
        <w:fldChar w:fldCharType="separate"/>
      </w:r>
      <w:r>
        <w:t>10</w:t>
      </w:r>
      <w:r>
        <w:fldChar w:fldCharType="end"/>
      </w:r>
    </w:p>
    <w:p w14:paraId="77624932" w14:textId="1B2CED75"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3.3</w:t>
      </w:r>
      <w:r>
        <w:tab/>
        <w:t>Abbreviations</w:t>
      </w:r>
      <w:r>
        <w:tab/>
      </w:r>
      <w:r>
        <w:fldChar w:fldCharType="begin"/>
      </w:r>
      <w:r>
        <w:instrText xml:space="preserve"> PAGEREF _Toc197507221 \h </w:instrText>
      </w:r>
      <w:r>
        <w:fldChar w:fldCharType="separate"/>
      </w:r>
      <w:r>
        <w:t>10</w:t>
      </w:r>
      <w:r>
        <w:fldChar w:fldCharType="end"/>
      </w:r>
    </w:p>
    <w:p w14:paraId="109EFCC7" w14:textId="1DB00A71"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4</w:t>
      </w:r>
      <w:r>
        <w:tab/>
        <w:t>Motivation and an Example Use Case</w:t>
      </w:r>
      <w:r>
        <w:tab/>
      </w:r>
      <w:r>
        <w:fldChar w:fldCharType="begin"/>
      </w:r>
      <w:r>
        <w:instrText xml:space="preserve"> PAGEREF _Toc197507222 \h </w:instrText>
      </w:r>
      <w:r>
        <w:fldChar w:fldCharType="separate"/>
      </w:r>
      <w:r>
        <w:t>10</w:t>
      </w:r>
      <w:r>
        <w:fldChar w:fldCharType="end"/>
      </w:r>
    </w:p>
    <w:p w14:paraId="3E540A47" w14:textId="29446C40"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5</w:t>
      </w:r>
      <w:r>
        <w:tab/>
        <w:t>Getting Started</w:t>
      </w:r>
      <w:r>
        <w:tab/>
      </w:r>
      <w:r>
        <w:fldChar w:fldCharType="begin"/>
      </w:r>
      <w:r>
        <w:instrText xml:space="preserve"> PAGEREF _Toc197507223 \h </w:instrText>
      </w:r>
      <w:r>
        <w:fldChar w:fldCharType="separate"/>
      </w:r>
      <w:r>
        <w:t>12</w:t>
      </w:r>
      <w:r>
        <w:fldChar w:fldCharType="end"/>
      </w:r>
    </w:p>
    <w:p w14:paraId="391B112C" w14:textId="7D6089C0"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5.1</w:t>
      </w:r>
      <w:r>
        <w:tab/>
        <w:t>Introduction</w:t>
      </w:r>
      <w:r>
        <w:tab/>
      </w:r>
      <w:r>
        <w:fldChar w:fldCharType="begin"/>
      </w:r>
      <w:r>
        <w:instrText xml:space="preserve"> PAGEREF _Toc197507224 \h </w:instrText>
      </w:r>
      <w:r>
        <w:fldChar w:fldCharType="separate"/>
      </w:r>
      <w:r>
        <w:t>12</w:t>
      </w:r>
      <w:r>
        <w:fldChar w:fldCharType="end"/>
      </w:r>
    </w:p>
    <w:p w14:paraId="5E6E947B" w14:textId="2995A37C"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5.2</w:t>
      </w:r>
      <w:r>
        <w:tab/>
        <w:t>Architectural Assumptions</w:t>
      </w:r>
      <w:r>
        <w:tab/>
      </w:r>
      <w:r>
        <w:fldChar w:fldCharType="begin"/>
      </w:r>
      <w:r>
        <w:instrText xml:space="preserve"> PAGEREF _Toc197507225 \h </w:instrText>
      </w:r>
      <w:r>
        <w:fldChar w:fldCharType="separate"/>
      </w:r>
      <w:r>
        <w:t>12</w:t>
      </w:r>
      <w:r>
        <w:fldChar w:fldCharType="end"/>
      </w:r>
    </w:p>
    <w:p w14:paraId="5343282C" w14:textId="5AA86B6D"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5.3</w:t>
      </w:r>
      <w:r>
        <w:tab/>
        <w:t>Creating Entities and Properties</w:t>
      </w:r>
      <w:r>
        <w:tab/>
      </w:r>
      <w:r>
        <w:fldChar w:fldCharType="begin"/>
      </w:r>
      <w:r>
        <w:instrText xml:space="preserve"> PAGEREF _Toc197507226 \h </w:instrText>
      </w:r>
      <w:r>
        <w:fldChar w:fldCharType="separate"/>
      </w:r>
      <w:r>
        <w:t>12</w:t>
      </w:r>
      <w:r>
        <w:fldChar w:fldCharType="end"/>
      </w:r>
    </w:p>
    <w:p w14:paraId="5268F2A1" w14:textId="458EFEEF"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5.4</w:t>
      </w:r>
      <w:r>
        <w:tab/>
        <w:t>Retrieving Entities and Properties</w:t>
      </w:r>
      <w:r>
        <w:tab/>
      </w:r>
      <w:r>
        <w:fldChar w:fldCharType="begin"/>
      </w:r>
      <w:r>
        <w:instrText xml:space="preserve"> PAGEREF _Toc197507227 \h </w:instrText>
      </w:r>
      <w:r>
        <w:fldChar w:fldCharType="separate"/>
      </w:r>
      <w:r>
        <w:t>13</w:t>
      </w:r>
      <w:r>
        <w:fldChar w:fldCharType="end"/>
      </w:r>
    </w:p>
    <w:p w14:paraId="1F30F1BE" w14:textId="2DB7ABDC"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5.5</w:t>
      </w:r>
      <w:r>
        <w:tab/>
        <w:t>Overview</w:t>
      </w:r>
      <w:r>
        <w:tab/>
      </w:r>
      <w:r>
        <w:fldChar w:fldCharType="begin"/>
      </w:r>
      <w:r>
        <w:instrText xml:space="preserve"> PAGEREF _Toc197507228 \h </w:instrText>
      </w:r>
      <w:r>
        <w:fldChar w:fldCharType="separate"/>
      </w:r>
      <w:r>
        <w:t>14</w:t>
      </w:r>
      <w:r>
        <w:fldChar w:fldCharType="end"/>
      </w:r>
    </w:p>
    <w:p w14:paraId="33B6C50A" w14:textId="391C2581"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6</w:t>
      </w:r>
      <w:r>
        <w:tab/>
        <w:t>Information Model</w:t>
      </w:r>
      <w:r>
        <w:tab/>
      </w:r>
      <w:r>
        <w:fldChar w:fldCharType="begin"/>
      </w:r>
      <w:r>
        <w:instrText xml:space="preserve"> PAGEREF _Toc197507229 \h </w:instrText>
      </w:r>
      <w:r>
        <w:fldChar w:fldCharType="separate"/>
      </w:r>
      <w:r>
        <w:t>14</w:t>
      </w:r>
      <w:r>
        <w:fldChar w:fldCharType="end"/>
      </w:r>
    </w:p>
    <w:p w14:paraId="05B1E142" w14:textId="1EF6F242"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7</w:t>
      </w:r>
      <w:r>
        <w:tab/>
        <w:t>Information Representation</w:t>
      </w:r>
      <w:r>
        <w:tab/>
      </w:r>
      <w:r>
        <w:fldChar w:fldCharType="begin"/>
      </w:r>
      <w:r>
        <w:instrText xml:space="preserve"> PAGEREF _Toc197507230 \h </w:instrText>
      </w:r>
      <w:r>
        <w:fldChar w:fldCharType="separate"/>
      </w:r>
      <w:r>
        <w:t>17</w:t>
      </w:r>
      <w:r>
        <w:fldChar w:fldCharType="end"/>
      </w:r>
    </w:p>
    <w:p w14:paraId="141B658A" w14:textId="0F858126"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8</w:t>
      </w:r>
      <w:r>
        <w:tab/>
        <w:t>Information Provision</w:t>
      </w:r>
      <w:r>
        <w:tab/>
      </w:r>
      <w:r>
        <w:fldChar w:fldCharType="begin"/>
      </w:r>
      <w:r>
        <w:instrText xml:space="preserve"> PAGEREF _Toc197507231 \h </w:instrText>
      </w:r>
      <w:r>
        <w:fldChar w:fldCharType="separate"/>
      </w:r>
      <w:r>
        <w:t>18</w:t>
      </w:r>
      <w:r>
        <w:fldChar w:fldCharType="end"/>
      </w:r>
    </w:p>
    <w:p w14:paraId="7A131A53" w14:textId="1BAA33BA"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8.1</w:t>
      </w:r>
      <w:r>
        <w:tab/>
        <w:t>Overview Information Provision</w:t>
      </w:r>
      <w:r>
        <w:tab/>
      </w:r>
      <w:r>
        <w:fldChar w:fldCharType="begin"/>
      </w:r>
      <w:r>
        <w:instrText xml:space="preserve"> PAGEREF _Toc197507232 \h </w:instrText>
      </w:r>
      <w:r>
        <w:fldChar w:fldCharType="separate"/>
      </w:r>
      <w:r>
        <w:t>18</w:t>
      </w:r>
      <w:r>
        <w:fldChar w:fldCharType="end"/>
      </w:r>
    </w:p>
    <w:p w14:paraId="49E5CF06" w14:textId="78753CE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8.2</w:t>
      </w:r>
      <w:r>
        <w:tab/>
        <w:t>Creating/Deleting/Merging and Replacing Entities</w:t>
      </w:r>
      <w:r>
        <w:tab/>
      </w:r>
      <w:r>
        <w:fldChar w:fldCharType="begin"/>
      </w:r>
      <w:r>
        <w:instrText xml:space="preserve"> PAGEREF _Toc197507233 \h </w:instrText>
      </w:r>
      <w:r>
        <w:fldChar w:fldCharType="separate"/>
      </w:r>
      <w:r>
        <w:t>19</w:t>
      </w:r>
      <w:r>
        <w:fldChar w:fldCharType="end"/>
      </w:r>
    </w:p>
    <w:p w14:paraId="1043F02D" w14:textId="1EC86148"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8.2.1</w:t>
      </w:r>
      <w:r>
        <w:tab/>
        <w:t>Create Entity Using Link Header</w:t>
      </w:r>
      <w:r>
        <w:tab/>
      </w:r>
      <w:r>
        <w:fldChar w:fldCharType="begin"/>
      </w:r>
      <w:r>
        <w:instrText xml:space="preserve"> PAGEREF _Toc197507234 \h </w:instrText>
      </w:r>
      <w:r>
        <w:fldChar w:fldCharType="separate"/>
      </w:r>
      <w:r>
        <w:t>19</w:t>
      </w:r>
      <w:r>
        <w:fldChar w:fldCharType="end"/>
      </w:r>
    </w:p>
    <w:p w14:paraId="19619D68" w14:textId="49D9474B"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8.2.2</w:t>
      </w:r>
      <w:r>
        <w:tab/>
        <w:t>Delete Entity</w:t>
      </w:r>
      <w:r>
        <w:tab/>
      </w:r>
      <w:r>
        <w:fldChar w:fldCharType="begin"/>
      </w:r>
      <w:r>
        <w:instrText xml:space="preserve"> PAGEREF _Toc197507235 \h </w:instrText>
      </w:r>
      <w:r>
        <w:fldChar w:fldCharType="separate"/>
      </w:r>
      <w:r>
        <w:t>20</w:t>
      </w:r>
      <w:r>
        <w:fldChar w:fldCharType="end"/>
      </w:r>
    </w:p>
    <w:p w14:paraId="50E054F4" w14:textId="1807C719"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8.2.3</w:t>
      </w:r>
      <w:r>
        <w:tab/>
        <w:t>Merge Entity</w:t>
      </w:r>
      <w:r>
        <w:tab/>
      </w:r>
      <w:r>
        <w:fldChar w:fldCharType="begin"/>
      </w:r>
      <w:r>
        <w:instrText xml:space="preserve"> PAGEREF _Toc197507236 \h </w:instrText>
      </w:r>
      <w:r>
        <w:fldChar w:fldCharType="separate"/>
      </w:r>
      <w:r>
        <w:t>20</w:t>
      </w:r>
      <w:r>
        <w:fldChar w:fldCharType="end"/>
      </w:r>
    </w:p>
    <w:p w14:paraId="4927FAFE" w14:textId="5EEBA4E0"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8.2.4</w:t>
      </w:r>
      <w:r>
        <w:tab/>
        <w:t>Replace Entity</w:t>
      </w:r>
      <w:r>
        <w:tab/>
      </w:r>
      <w:r>
        <w:fldChar w:fldCharType="begin"/>
      </w:r>
      <w:r>
        <w:instrText xml:space="preserve"> PAGEREF _Toc197507237 \h </w:instrText>
      </w:r>
      <w:r>
        <w:fldChar w:fldCharType="separate"/>
      </w:r>
      <w:r>
        <w:t>21</w:t>
      </w:r>
      <w:r>
        <w:fldChar w:fldCharType="end"/>
      </w:r>
    </w:p>
    <w:p w14:paraId="1DD4C0C3" w14:textId="53332CF0"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8.3</w:t>
      </w:r>
      <w:r>
        <w:tab/>
        <w:t>Appending/Updating/Replacing/Deleting Attributes</w:t>
      </w:r>
      <w:r>
        <w:tab/>
      </w:r>
      <w:r>
        <w:fldChar w:fldCharType="begin"/>
      </w:r>
      <w:r>
        <w:instrText xml:space="preserve"> PAGEREF _Toc197507238 \h </w:instrText>
      </w:r>
      <w:r>
        <w:fldChar w:fldCharType="separate"/>
      </w:r>
      <w:r>
        <w:t>23</w:t>
      </w:r>
      <w:r>
        <w:fldChar w:fldCharType="end"/>
      </w:r>
    </w:p>
    <w:p w14:paraId="05F3AE31" w14:textId="52A5FBC5"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8.3.1</w:t>
      </w:r>
      <w:r>
        <w:tab/>
        <w:t>Appending Attributes</w:t>
      </w:r>
      <w:r>
        <w:tab/>
      </w:r>
      <w:r>
        <w:fldChar w:fldCharType="begin"/>
      </w:r>
      <w:r>
        <w:instrText xml:space="preserve"> PAGEREF _Toc197507239 \h </w:instrText>
      </w:r>
      <w:r>
        <w:fldChar w:fldCharType="separate"/>
      </w:r>
      <w:r>
        <w:t>23</w:t>
      </w:r>
      <w:r>
        <w:fldChar w:fldCharType="end"/>
      </w:r>
    </w:p>
    <w:p w14:paraId="706E4DDD" w14:textId="5D18B5F4"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8.3.2</w:t>
      </w:r>
      <w:r>
        <w:tab/>
        <w:t>Updating Attributes</w:t>
      </w:r>
      <w:r>
        <w:tab/>
      </w:r>
      <w:r>
        <w:fldChar w:fldCharType="begin"/>
      </w:r>
      <w:r>
        <w:instrText xml:space="preserve"> PAGEREF _Toc197507240 \h </w:instrText>
      </w:r>
      <w:r>
        <w:fldChar w:fldCharType="separate"/>
      </w:r>
      <w:r>
        <w:t>24</w:t>
      </w:r>
      <w:r>
        <w:fldChar w:fldCharType="end"/>
      </w:r>
    </w:p>
    <w:p w14:paraId="52ADFCBD" w14:textId="3D6C3987"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8.3.3</w:t>
      </w:r>
      <w:r>
        <w:tab/>
        <w:t>Partial Update of a single Attribute</w:t>
      </w:r>
      <w:r>
        <w:tab/>
      </w:r>
      <w:r>
        <w:fldChar w:fldCharType="begin"/>
      </w:r>
      <w:r>
        <w:instrText xml:space="preserve"> PAGEREF _Toc197507241 \h </w:instrText>
      </w:r>
      <w:r>
        <w:fldChar w:fldCharType="separate"/>
      </w:r>
      <w:r>
        <w:t>24</w:t>
      </w:r>
      <w:r>
        <w:fldChar w:fldCharType="end"/>
      </w:r>
    </w:p>
    <w:p w14:paraId="77C5B666" w14:textId="6A274EA7"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8.3.4</w:t>
      </w:r>
      <w:r>
        <w:tab/>
        <w:t>Deleting a single Attribute</w:t>
      </w:r>
      <w:r>
        <w:tab/>
      </w:r>
      <w:r>
        <w:fldChar w:fldCharType="begin"/>
      </w:r>
      <w:r>
        <w:instrText xml:space="preserve"> PAGEREF _Toc197507242 \h </w:instrText>
      </w:r>
      <w:r>
        <w:fldChar w:fldCharType="separate"/>
      </w:r>
      <w:r>
        <w:t>25</w:t>
      </w:r>
      <w:r>
        <w:fldChar w:fldCharType="end"/>
      </w:r>
    </w:p>
    <w:p w14:paraId="76F35BCA" w14:textId="46F73812"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8.3.5</w:t>
      </w:r>
      <w:r>
        <w:tab/>
        <w:t>Replacing a single Attribute</w:t>
      </w:r>
      <w:r>
        <w:tab/>
      </w:r>
      <w:r>
        <w:fldChar w:fldCharType="begin"/>
      </w:r>
      <w:r>
        <w:instrText xml:space="preserve"> PAGEREF _Toc197507243 \h </w:instrText>
      </w:r>
      <w:r>
        <w:fldChar w:fldCharType="separate"/>
      </w:r>
      <w:r>
        <w:t>25</w:t>
      </w:r>
      <w:r>
        <w:fldChar w:fldCharType="end"/>
      </w:r>
    </w:p>
    <w:p w14:paraId="71155495" w14:textId="47A7A4B0"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9</w:t>
      </w:r>
      <w:r>
        <w:tab/>
        <w:t>Information Consumption</w:t>
      </w:r>
      <w:r>
        <w:tab/>
      </w:r>
      <w:r>
        <w:fldChar w:fldCharType="begin"/>
      </w:r>
      <w:r>
        <w:instrText xml:space="preserve"> PAGEREF _Toc197507244 \h </w:instrText>
      </w:r>
      <w:r>
        <w:fldChar w:fldCharType="separate"/>
      </w:r>
      <w:r>
        <w:t>26</w:t>
      </w:r>
      <w:r>
        <w:fldChar w:fldCharType="end"/>
      </w:r>
    </w:p>
    <w:p w14:paraId="5A5AD03D" w14:textId="3DD485A3"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9.1</w:t>
      </w:r>
      <w:r>
        <w:tab/>
        <w:t>Overview Information Consumption</w:t>
      </w:r>
      <w:r>
        <w:tab/>
      </w:r>
      <w:r>
        <w:fldChar w:fldCharType="begin"/>
      </w:r>
      <w:r>
        <w:instrText xml:space="preserve"> PAGEREF _Toc197507245 \h </w:instrText>
      </w:r>
      <w:r>
        <w:fldChar w:fldCharType="separate"/>
      </w:r>
      <w:r>
        <w:t>26</w:t>
      </w:r>
      <w:r>
        <w:fldChar w:fldCharType="end"/>
      </w:r>
    </w:p>
    <w:p w14:paraId="68F39497" w14:textId="02CB976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9.2</w:t>
      </w:r>
      <w:r>
        <w:tab/>
        <w:t>Retrieving Information</w:t>
      </w:r>
      <w:r>
        <w:tab/>
      </w:r>
      <w:r>
        <w:fldChar w:fldCharType="begin"/>
      </w:r>
      <w:r>
        <w:instrText xml:space="preserve"> PAGEREF _Toc197507246 \h </w:instrText>
      </w:r>
      <w:r>
        <w:fldChar w:fldCharType="separate"/>
      </w:r>
      <w:r>
        <w:t>26</w:t>
      </w:r>
      <w:r>
        <w:fldChar w:fldCharType="end"/>
      </w:r>
    </w:p>
    <w:p w14:paraId="63985C4A" w14:textId="2B87883B"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9.2.1</w:t>
      </w:r>
      <w:r>
        <w:tab/>
        <w:t>Retrieving Entity Using Simplified Representation</w:t>
      </w:r>
      <w:r>
        <w:tab/>
      </w:r>
      <w:r>
        <w:fldChar w:fldCharType="begin"/>
      </w:r>
      <w:r>
        <w:instrText xml:space="preserve"> PAGEREF _Toc197507247 \h </w:instrText>
      </w:r>
      <w:r>
        <w:fldChar w:fldCharType="separate"/>
      </w:r>
      <w:r>
        <w:t>26</w:t>
      </w:r>
      <w:r>
        <w:fldChar w:fldCharType="end"/>
      </w:r>
    </w:p>
    <w:p w14:paraId="67197140" w14:textId="73950610"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9.3</w:t>
      </w:r>
      <w:r>
        <w:tab/>
        <w:t>Query Language</w:t>
      </w:r>
      <w:r>
        <w:tab/>
      </w:r>
      <w:r>
        <w:fldChar w:fldCharType="begin"/>
      </w:r>
      <w:r>
        <w:instrText xml:space="preserve"> PAGEREF _Toc197507248 \h </w:instrText>
      </w:r>
      <w:r>
        <w:fldChar w:fldCharType="separate"/>
      </w:r>
      <w:r>
        <w:t>27</w:t>
      </w:r>
      <w:r>
        <w:fldChar w:fldCharType="end"/>
      </w:r>
    </w:p>
    <w:p w14:paraId="561A9371" w14:textId="709E02FF"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9.3.1</w:t>
      </w:r>
      <w:r>
        <w:tab/>
        <w:t>Querying Entities by Type</w:t>
      </w:r>
      <w:r>
        <w:tab/>
      </w:r>
      <w:r>
        <w:fldChar w:fldCharType="begin"/>
      </w:r>
      <w:r>
        <w:instrText xml:space="preserve"> PAGEREF _Toc197507249 \h </w:instrText>
      </w:r>
      <w:r>
        <w:fldChar w:fldCharType="separate"/>
      </w:r>
      <w:r>
        <w:t>27</w:t>
      </w:r>
      <w:r>
        <w:fldChar w:fldCharType="end"/>
      </w:r>
    </w:p>
    <w:p w14:paraId="5497452B" w14:textId="50CDA701"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9.3.2</w:t>
      </w:r>
      <w:r>
        <w:tab/>
        <w:t>Querying Entities by Type, Filtering by Property Value</w:t>
      </w:r>
      <w:r>
        <w:tab/>
      </w:r>
      <w:r>
        <w:fldChar w:fldCharType="begin"/>
      </w:r>
      <w:r>
        <w:instrText xml:space="preserve"> PAGEREF _Toc197507250 \h </w:instrText>
      </w:r>
      <w:r>
        <w:fldChar w:fldCharType="separate"/>
      </w:r>
      <w:r>
        <w:t>28</w:t>
      </w:r>
      <w:r>
        <w:fldChar w:fldCharType="end"/>
      </w:r>
    </w:p>
    <w:p w14:paraId="4A456AC5" w14:textId="5D4FF776"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9.3.3</w:t>
      </w:r>
      <w:r>
        <w:tab/>
        <w:t>Querying Entities by Type, Filtering by Relationship Object</w:t>
      </w:r>
      <w:r>
        <w:tab/>
      </w:r>
      <w:r>
        <w:fldChar w:fldCharType="begin"/>
      </w:r>
      <w:r>
        <w:instrText xml:space="preserve"> PAGEREF _Toc197507251 \h </w:instrText>
      </w:r>
      <w:r>
        <w:fldChar w:fldCharType="separate"/>
      </w:r>
      <w:r>
        <w:t>30</w:t>
      </w:r>
      <w:r>
        <w:fldChar w:fldCharType="end"/>
      </w:r>
    </w:p>
    <w:p w14:paraId="641DF3D6" w14:textId="66FB5F20"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9.3.4</w:t>
      </w:r>
      <w:r>
        <w:tab/>
        <w:t>Querying Entities by Type, Filtering by Meta Information</w:t>
      </w:r>
      <w:r>
        <w:tab/>
      </w:r>
      <w:r>
        <w:fldChar w:fldCharType="begin"/>
      </w:r>
      <w:r>
        <w:instrText xml:space="preserve"> PAGEREF _Toc197507252 \h </w:instrText>
      </w:r>
      <w:r>
        <w:fldChar w:fldCharType="separate"/>
      </w:r>
      <w:r>
        <w:t>30</w:t>
      </w:r>
      <w:r>
        <w:fldChar w:fldCharType="end"/>
      </w:r>
    </w:p>
    <w:p w14:paraId="6C2044A3" w14:textId="7C5500FA"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9.4</w:t>
      </w:r>
      <w:r>
        <w:tab/>
        <w:t>Geographical Queries</w:t>
      </w:r>
      <w:r>
        <w:tab/>
      </w:r>
      <w:r>
        <w:fldChar w:fldCharType="begin"/>
      </w:r>
      <w:r>
        <w:instrText xml:space="preserve"> PAGEREF _Toc197507253 \h </w:instrText>
      </w:r>
      <w:r>
        <w:fldChar w:fldCharType="separate"/>
      </w:r>
      <w:r>
        <w:t>31</w:t>
      </w:r>
      <w:r>
        <w:fldChar w:fldCharType="end"/>
      </w:r>
    </w:p>
    <w:p w14:paraId="2CF610A2" w14:textId="37691390"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9.5</w:t>
      </w:r>
      <w:r>
        <w:tab/>
        <w:t>Count of Results</w:t>
      </w:r>
      <w:r>
        <w:tab/>
      </w:r>
      <w:r>
        <w:fldChar w:fldCharType="begin"/>
      </w:r>
      <w:r>
        <w:instrText xml:space="preserve"> PAGEREF _Toc197507254 \h </w:instrText>
      </w:r>
      <w:r>
        <w:fldChar w:fldCharType="separate"/>
      </w:r>
      <w:r>
        <w:t>31</w:t>
      </w:r>
      <w:r>
        <w:fldChar w:fldCharType="end"/>
      </w:r>
    </w:p>
    <w:p w14:paraId="76E8F495" w14:textId="42EB10A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9.6</w:t>
      </w:r>
      <w:r>
        <w:tab/>
        <w:t>POST Query Operation</w:t>
      </w:r>
      <w:r>
        <w:tab/>
      </w:r>
      <w:r>
        <w:fldChar w:fldCharType="begin"/>
      </w:r>
      <w:r>
        <w:instrText xml:space="preserve"> PAGEREF _Toc197507255 \h </w:instrText>
      </w:r>
      <w:r>
        <w:fldChar w:fldCharType="separate"/>
      </w:r>
      <w:r>
        <w:t>32</w:t>
      </w:r>
      <w:r>
        <w:fldChar w:fldCharType="end"/>
      </w:r>
    </w:p>
    <w:p w14:paraId="61FC013F" w14:textId="267551A1"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9.6.1</w:t>
      </w:r>
      <w:r>
        <w:tab/>
        <w:t>Overview of POST Query Operation</w:t>
      </w:r>
      <w:r>
        <w:tab/>
      </w:r>
      <w:r>
        <w:fldChar w:fldCharType="begin"/>
      </w:r>
      <w:r>
        <w:instrText xml:space="preserve"> PAGEREF _Toc197507256 \h </w:instrText>
      </w:r>
      <w:r>
        <w:fldChar w:fldCharType="separate"/>
      </w:r>
      <w:r>
        <w:t>32</w:t>
      </w:r>
      <w:r>
        <w:fldChar w:fldCharType="end"/>
      </w:r>
    </w:p>
    <w:p w14:paraId="1BC8B750" w14:textId="2F51C49A"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9.6.2</w:t>
      </w:r>
      <w:r>
        <w:tab/>
        <w:t>Translation of previous queries</w:t>
      </w:r>
      <w:r>
        <w:tab/>
      </w:r>
      <w:r>
        <w:fldChar w:fldCharType="begin"/>
      </w:r>
      <w:r>
        <w:instrText xml:space="preserve"> PAGEREF _Toc197507257 \h </w:instrText>
      </w:r>
      <w:r>
        <w:fldChar w:fldCharType="separate"/>
      </w:r>
      <w:r>
        <w:t>32</w:t>
      </w:r>
      <w:r>
        <w:fldChar w:fldCharType="end"/>
      </w:r>
    </w:p>
    <w:p w14:paraId="7E2D4157" w14:textId="04CCA880"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9.6.2.1</w:t>
      </w:r>
      <w:r>
        <w:tab/>
        <w:t>Querying Entities by Type</w:t>
      </w:r>
      <w:r>
        <w:tab/>
      </w:r>
      <w:r>
        <w:fldChar w:fldCharType="begin"/>
      </w:r>
      <w:r>
        <w:instrText xml:space="preserve"> PAGEREF _Toc197507258 \h </w:instrText>
      </w:r>
      <w:r>
        <w:fldChar w:fldCharType="separate"/>
      </w:r>
      <w:r>
        <w:t>32</w:t>
      </w:r>
      <w:r>
        <w:fldChar w:fldCharType="end"/>
      </w:r>
    </w:p>
    <w:p w14:paraId="2930992C" w14:textId="41D7E59E"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lastRenderedPageBreak/>
        <w:t>9.6.2.2</w:t>
      </w:r>
      <w:r>
        <w:tab/>
        <w:t>Querying Entities by Type, Filtering by Property Value</w:t>
      </w:r>
      <w:r>
        <w:tab/>
      </w:r>
      <w:r>
        <w:fldChar w:fldCharType="begin"/>
      </w:r>
      <w:r>
        <w:instrText xml:space="preserve"> PAGEREF _Toc197507259 \h </w:instrText>
      </w:r>
      <w:r>
        <w:fldChar w:fldCharType="separate"/>
      </w:r>
      <w:r>
        <w:t>33</w:t>
      </w:r>
      <w:r>
        <w:fldChar w:fldCharType="end"/>
      </w:r>
    </w:p>
    <w:p w14:paraId="4870FC7C" w14:textId="683B77FB"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9.6.2.3</w:t>
      </w:r>
      <w:r>
        <w:tab/>
        <w:t>Querying Entities by Type, Filtering by Relationship Object</w:t>
      </w:r>
      <w:r>
        <w:tab/>
      </w:r>
      <w:r>
        <w:fldChar w:fldCharType="begin"/>
      </w:r>
      <w:r>
        <w:instrText xml:space="preserve"> PAGEREF _Toc197507260 \h </w:instrText>
      </w:r>
      <w:r>
        <w:fldChar w:fldCharType="separate"/>
      </w:r>
      <w:r>
        <w:t>33</w:t>
      </w:r>
      <w:r>
        <w:fldChar w:fldCharType="end"/>
      </w:r>
    </w:p>
    <w:p w14:paraId="3192F02C" w14:textId="472B57A4"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9.6.2.4</w:t>
      </w:r>
      <w:r>
        <w:tab/>
        <w:t>Querying Entities by Type, Filtering by Meta Information</w:t>
      </w:r>
      <w:r>
        <w:tab/>
      </w:r>
      <w:r>
        <w:fldChar w:fldCharType="begin"/>
      </w:r>
      <w:r>
        <w:instrText xml:space="preserve"> PAGEREF _Toc197507261 \h </w:instrText>
      </w:r>
      <w:r>
        <w:fldChar w:fldCharType="separate"/>
      </w:r>
      <w:r>
        <w:t>34</w:t>
      </w:r>
      <w:r>
        <w:fldChar w:fldCharType="end"/>
      </w:r>
    </w:p>
    <w:p w14:paraId="6D149AA1" w14:textId="4AFCE15E"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9.6.2.5</w:t>
      </w:r>
      <w:r>
        <w:tab/>
        <w:t>Geographical Queries</w:t>
      </w:r>
      <w:r>
        <w:tab/>
      </w:r>
      <w:r>
        <w:fldChar w:fldCharType="begin"/>
      </w:r>
      <w:r>
        <w:instrText xml:space="preserve"> PAGEREF _Toc197507262 \h </w:instrText>
      </w:r>
      <w:r>
        <w:fldChar w:fldCharType="separate"/>
      </w:r>
      <w:r>
        <w:t>34</w:t>
      </w:r>
      <w:r>
        <w:fldChar w:fldCharType="end"/>
      </w:r>
    </w:p>
    <w:p w14:paraId="4A7CF9BD" w14:textId="1356A635"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9.6.3</w:t>
      </w:r>
      <w:r>
        <w:tab/>
        <w:t>Optional URL parameters allowed</w:t>
      </w:r>
      <w:r>
        <w:tab/>
      </w:r>
      <w:r>
        <w:fldChar w:fldCharType="begin"/>
      </w:r>
      <w:r>
        <w:instrText xml:space="preserve"> PAGEREF _Toc197507263 \h </w:instrText>
      </w:r>
      <w:r>
        <w:fldChar w:fldCharType="separate"/>
      </w:r>
      <w:r>
        <w:t>35</w:t>
      </w:r>
      <w:r>
        <w:fldChar w:fldCharType="end"/>
      </w:r>
    </w:p>
    <w:p w14:paraId="3785AD30" w14:textId="123C502C"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10</w:t>
      </w:r>
      <w:r>
        <w:tab/>
        <w:t>Information Subscriptions</w:t>
      </w:r>
      <w:r>
        <w:tab/>
      </w:r>
      <w:r>
        <w:fldChar w:fldCharType="begin"/>
      </w:r>
      <w:r>
        <w:instrText xml:space="preserve"> PAGEREF _Toc197507264 \h </w:instrText>
      </w:r>
      <w:r>
        <w:fldChar w:fldCharType="separate"/>
      </w:r>
      <w:r>
        <w:t>35</w:t>
      </w:r>
      <w:r>
        <w:fldChar w:fldCharType="end"/>
      </w:r>
    </w:p>
    <w:p w14:paraId="1E51E900" w14:textId="04EDAA42"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10.1</w:t>
      </w:r>
      <w:r>
        <w:tab/>
        <w:t>Overview Information Subscriptions</w:t>
      </w:r>
      <w:r>
        <w:tab/>
      </w:r>
      <w:r>
        <w:fldChar w:fldCharType="begin"/>
      </w:r>
      <w:r>
        <w:instrText xml:space="preserve"> PAGEREF _Toc197507265 \h </w:instrText>
      </w:r>
      <w:r>
        <w:fldChar w:fldCharType="separate"/>
      </w:r>
      <w:r>
        <w:t>35</w:t>
      </w:r>
      <w:r>
        <w:fldChar w:fldCharType="end"/>
      </w:r>
    </w:p>
    <w:p w14:paraId="47646151" w14:textId="072E069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10.2</w:t>
      </w:r>
      <w:r>
        <w:tab/>
        <w:t>Creating Subscriptions</w:t>
      </w:r>
      <w:r>
        <w:tab/>
      </w:r>
      <w:r>
        <w:fldChar w:fldCharType="begin"/>
      </w:r>
      <w:r>
        <w:instrText xml:space="preserve"> PAGEREF _Toc197507266 \h </w:instrText>
      </w:r>
      <w:r>
        <w:fldChar w:fldCharType="separate"/>
      </w:r>
      <w:r>
        <w:t>36</w:t>
      </w:r>
      <w:r>
        <w:fldChar w:fldCharType="end"/>
      </w:r>
    </w:p>
    <w:p w14:paraId="70F642BB" w14:textId="5FCC5F84"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10.2.1</w:t>
      </w:r>
      <w:r>
        <w:tab/>
        <w:t>Change-based Subscriptions, Updates and Resulting Notifications</w:t>
      </w:r>
      <w:r>
        <w:tab/>
      </w:r>
      <w:r>
        <w:fldChar w:fldCharType="begin"/>
      </w:r>
      <w:r>
        <w:instrText xml:space="preserve"> PAGEREF _Toc197507267 \h </w:instrText>
      </w:r>
      <w:r>
        <w:fldChar w:fldCharType="separate"/>
      </w:r>
      <w:r>
        <w:t>36</w:t>
      </w:r>
      <w:r>
        <w:fldChar w:fldCharType="end"/>
      </w:r>
    </w:p>
    <w:p w14:paraId="326AE5C3" w14:textId="75D12B12"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10.2.2</w:t>
      </w:r>
      <w:r>
        <w:tab/>
        <w:t>Time-based Subscriptions and Resulting Notifications</w:t>
      </w:r>
      <w:r>
        <w:tab/>
      </w:r>
      <w:r>
        <w:fldChar w:fldCharType="begin"/>
      </w:r>
      <w:r>
        <w:instrText xml:space="preserve"> PAGEREF _Toc197507268 \h </w:instrText>
      </w:r>
      <w:r>
        <w:fldChar w:fldCharType="separate"/>
      </w:r>
      <w:r>
        <w:t>39</w:t>
      </w:r>
      <w:r>
        <w:fldChar w:fldCharType="end"/>
      </w:r>
    </w:p>
    <w:p w14:paraId="49FD3DFC" w14:textId="06DEEEF2"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11</w:t>
      </w:r>
      <w:r>
        <w:tab/>
        <w:t>Batch Operations</w:t>
      </w:r>
      <w:r>
        <w:tab/>
      </w:r>
      <w:r>
        <w:fldChar w:fldCharType="begin"/>
      </w:r>
      <w:r>
        <w:instrText xml:space="preserve"> PAGEREF _Toc197507269 \h </w:instrText>
      </w:r>
      <w:r>
        <w:fldChar w:fldCharType="separate"/>
      </w:r>
      <w:r>
        <w:t>41</w:t>
      </w:r>
      <w:r>
        <w:fldChar w:fldCharType="end"/>
      </w:r>
    </w:p>
    <w:p w14:paraId="133FC5B7" w14:textId="07565CDF"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11.1</w:t>
      </w:r>
      <w:r>
        <w:tab/>
        <w:t>Overview Batch Operations</w:t>
      </w:r>
      <w:r>
        <w:tab/>
      </w:r>
      <w:r>
        <w:fldChar w:fldCharType="begin"/>
      </w:r>
      <w:r>
        <w:instrText xml:space="preserve"> PAGEREF _Toc197507270 \h </w:instrText>
      </w:r>
      <w:r>
        <w:fldChar w:fldCharType="separate"/>
      </w:r>
      <w:r>
        <w:t>41</w:t>
      </w:r>
      <w:r>
        <w:fldChar w:fldCharType="end"/>
      </w:r>
    </w:p>
    <w:p w14:paraId="1090B6CE" w14:textId="30F97F65"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11.2</w:t>
      </w:r>
      <w:r>
        <w:tab/>
        <w:t>Batch Entity Create</w:t>
      </w:r>
      <w:r>
        <w:tab/>
      </w:r>
      <w:r>
        <w:fldChar w:fldCharType="begin"/>
      </w:r>
      <w:r>
        <w:instrText xml:space="preserve"> PAGEREF _Toc197507271 \h </w:instrText>
      </w:r>
      <w:r>
        <w:fldChar w:fldCharType="separate"/>
      </w:r>
      <w:r>
        <w:t>42</w:t>
      </w:r>
      <w:r>
        <w:fldChar w:fldCharType="end"/>
      </w:r>
    </w:p>
    <w:p w14:paraId="1AC1AE97" w14:textId="4173A65F"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11.3</w:t>
      </w:r>
      <w:r>
        <w:tab/>
        <w:t>Batch Entity Update</w:t>
      </w:r>
      <w:r>
        <w:tab/>
      </w:r>
      <w:r>
        <w:fldChar w:fldCharType="begin"/>
      </w:r>
      <w:r>
        <w:instrText xml:space="preserve"> PAGEREF _Toc197507272 \h </w:instrText>
      </w:r>
      <w:r>
        <w:fldChar w:fldCharType="separate"/>
      </w:r>
      <w:r>
        <w:t>43</w:t>
      </w:r>
      <w:r>
        <w:fldChar w:fldCharType="end"/>
      </w:r>
    </w:p>
    <w:p w14:paraId="1353A1B6" w14:textId="10939B6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11.4</w:t>
      </w:r>
      <w:r>
        <w:tab/>
        <w:t>Batch Entity Upsert</w:t>
      </w:r>
      <w:r>
        <w:tab/>
      </w:r>
      <w:r>
        <w:fldChar w:fldCharType="begin"/>
      </w:r>
      <w:r>
        <w:instrText xml:space="preserve"> PAGEREF _Toc197507273 \h </w:instrText>
      </w:r>
      <w:r>
        <w:fldChar w:fldCharType="separate"/>
      </w:r>
      <w:r>
        <w:t>44</w:t>
      </w:r>
      <w:r>
        <w:fldChar w:fldCharType="end"/>
      </w:r>
    </w:p>
    <w:p w14:paraId="0A6F8834" w14:textId="53C61A1C"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11.5</w:t>
      </w:r>
      <w:r>
        <w:tab/>
        <w:t>Batch Entity Delete</w:t>
      </w:r>
      <w:r>
        <w:tab/>
      </w:r>
      <w:r>
        <w:fldChar w:fldCharType="begin"/>
      </w:r>
      <w:r>
        <w:instrText xml:space="preserve"> PAGEREF _Toc197507274 \h </w:instrText>
      </w:r>
      <w:r>
        <w:fldChar w:fldCharType="separate"/>
      </w:r>
      <w:r>
        <w:t>46</w:t>
      </w:r>
      <w:r>
        <w:fldChar w:fldCharType="end"/>
      </w:r>
    </w:p>
    <w:p w14:paraId="73C8F87F" w14:textId="11EA0CC4"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12</w:t>
      </w:r>
      <w:r>
        <w:tab/>
        <w:t>Query for Available Types and Attributes</w:t>
      </w:r>
      <w:r>
        <w:tab/>
      </w:r>
      <w:r>
        <w:fldChar w:fldCharType="begin"/>
      </w:r>
      <w:r>
        <w:instrText xml:space="preserve"> PAGEREF _Toc197507275 \h </w:instrText>
      </w:r>
      <w:r>
        <w:fldChar w:fldCharType="separate"/>
      </w:r>
      <w:r>
        <w:t>47</w:t>
      </w:r>
      <w:r>
        <w:fldChar w:fldCharType="end"/>
      </w:r>
    </w:p>
    <w:p w14:paraId="7FF21685" w14:textId="2059E5FB"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12.1</w:t>
      </w:r>
      <w:r>
        <w:tab/>
        <w:t>Overview Query for Available Types and Attributes</w:t>
      </w:r>
      <w:r>
        <w:tab/>
      </w:r>
      <w:r>
        <w:fldChar w:fldCharType="begin"/>
      </w:r>
      <w:r>
        <w:instrText xml:space="preserve"> PAGEREF _Toc197507276 \h </w:instrText>
      </w:r>
      <w:r>
        <w:fldChar w:fldCharType="separate"/>
      </w:r>
      <w:r>
        <w:t>47</w:t>
      </w:r>
      <w:r>
        <w:fldChar w:fldCharType="end"/>
      </w:r>
    </w:p>
    <w:p w14:paraId="0556EC39" w14:textId="09A6F0F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12.2</w:t>
      </w:r>
      <w:r>
        <w:tab/>
        <w:t>Available Entity Type operations</w:t>
      </w:r>
      <w:r>
        <w:tab/>
      </w:r>
      <w:r>
        <w:fldChar w:fldCharType="begin"/>
      </w:r>
      <w:r>
        <w:instrText xml:space="preserve"> PAGEREF _Toc197507277 \h </w:instrText>
      </w:r>
      <w:r>
        <w:fldChar w:fldCharType="separate"/>
      </w:r>
      <w:r>
        <w:t>47</w:t>
      </w:r>
      <w:r>
        <w:fldChar w:fldCharType="end"/>
      </w:r>
    </w:p>
    <w:p w14:paraId="72B0FC94" w14:textId="15BB4845"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12.2.1</w:t>
      </w:r>
      <w:r>
        <w:tab/>
        <w:t>Retrieve Available Entity Types and Retrieve Details of Available Entity Types operations</w:t>
      </w:r>
      <w:r>
        <w:tab/>
      </w:r>
      <w:r>
        <w:fldChar w:fldCharType="begin"/>
      </w:r>
      <w:r>
        <w:instrText xml:space="preserve"> PAGEREF _Toc197507278 \h </w:instrText>
      </w:r>
      <w:r>
        <w:fldChar w:fldCharType="separate"/>
      </w:r>
      <w:r>
        <w:t>47</w:t>
      </w:r>
      <w:r>
        <w:fldChar w:fldCharType="end"/>
      </w:r>
    </w:p>
    <w:p w14:paraId="0AD6AA9C" w14:textId="66F73F19"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12.2.2</w:t>
      </w:r>
      <w:r>
        <w:tab/>
        <w:t>Retrieve Available Entity Type Information operation</w:t>
      </w:r>
      <w:r>
        <w:tab/>
      </w:r>
      <w:r>
        <w:fldChar w:fldCharType="begin"/>
      </w:r>
      <w:r>
        <w:instrText xml:space="preserve"> PAGEREF _Toc197507279 \h </w:instrText>
      </w:r>
      <w:r>
        <w:fldChar w:fldCharType="separate"/>
      </w:r>
      <w:r>
        <w:t>48</w:t>
      </w:r>
      <w:r>
        <w:fldChar w:fldCharType="end"/>
      </w:r>
    </w:p>
    <w:p w14:paraId="685BEB6D" w14:textId="17237C9D"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12.3</w:t>
      </w:r>
      <w:r>
        <w:tab/>
        <w:t>Available Attributes operations</w:t>
      </w:r>
      <w:r>
        <w:tab/>
      </w:r>
      <w:r>
        <w:fldChar w:fldCharType="begin"/>
      </w:r>
      <w:r>
        <w:instrText xml:space="preserve"> PAGEREF _Toc197507280 \h </w:instrText>
      </w:r>
      <w:r>
        <w:fldChar w:fldCharType="separate"/>
      </w:r>
      <w:r>
        <w:t>49</w:t>
      </w:r>
      <w:r>
        <w:fldChar w:fldCharType="end"/>
      </w:r>
    </w:p>
    <w:p w14:paraId="29639CC0" w14:textId="441868CE"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12.3.1</w:t>
      </w:r>
      <w:r>
        <w:tab/>
        <w:t>Retrieve Available Attributes and Retrieve Details of Available Attributes</w:t>
      </w:r>
      <w:r>
        <w:tab/>
      </w:r>
      <w:r>
        <w:fldChar w:fldCharType="begin"/>
      </w:r>
      <w:r>
        <w:instrText xml:space="preserve"> PAGEREF _Toc197507281 \h </w:instrText>
      </w:r>
      <w:r>
        <w:fldChar w:fldCharType="separate"/>
      </w:r>
      <w:r>
        <w:t>49</w:t>
      </w:r>
      <w:r>
        <w:fldChar w:fldCharType="end"/>
      </w:r>
    </w:p>
    <w:p w14:paraId="6D8137A8" w14:textId="38C3C10A"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12.3.2</w:t>
      </w:r>
      <w:r>
        <w:tab/>
        <w:t>Retrieve Available Attribute Information</w:t>
      </w:r>
      <w:r>
        <w:tab/>
      </w:r>
      <w:r>
        <w:fldChar w:fldCharType="begin"/>
      </w:r>
      <w:r>
        <w:instrText xml:space="preserve"> PAGEREF _Toc197507282 \h </w:instrText>
      </w:r>
      <w:r>
        <w:fldChar w:fldCharType="separate"/>
      </w:r>
      <w:r>
        <w:t>51</w:t>
      </w:r>
      <w:r>
        <w:fldChar w:fldCharType="end"/>
      </w:r>
    </w:p>
    <w:p w14:paraId="114113EE" w14:textId="44F311FB"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13</w:t>
      </w:r>
      <w:r>
        <w:tab/>
        <w:t>Temporal API</w:t>
      </w:r>
      <w:r>
        <w:tab/>
      </w:r>
      <w:r>
        <w:fldChar w:fldCharType="begin"/>
      </w:r>
      <w:r>
        <w:instrText xml:space="preserve"> PAGEREF _Toc197507283 \h </w:instrText>
      </w:r>
      <w:r>
        <w:fldChar w:fldCharType="separate"/>
      </w:r>
      <w:r>
        <w:t>52</w:t>
      </w:r>
      <w:r>
        <w:fldChar w:fldCharType="end"/>
      </w:r>
    </w:p>
    <w:p w14:paraId="08A65A85" w14:textId="446D0E15"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13.1</w:t>
      </w:r>
      <w:r>
        <w:tab/>
        <w:t>Overview of Temporal API</w:t>
      </w:r>
      <w:r>
        <w:tab/>
      </w:r>
      <w:r>
        <w:fldChar w:fldCharType="begin"/>
      </w:r>
      <w:r>
        <w:instrText xml:space="preserve"> PAGEREF _Toc197507284 \h </w:instrText>
      </w:r>
      <w:r>
        <w:fldChar w:fldCharType="separate"/>
      </w:r>
      <w:r>
        <w:t>52</w:t>
      </w:r>
      <w:r>
        <w:fldChar w:fldCharType="end"/>
      </w:r>
    </w:p>
    <w:p w14:paraId="70EB579C" w14:textId="6EC41F8A"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13.2</w:t>
      </w:r>
      <w:r>
        <w:tab/>
        <w:t>Motivation and Use Case</w:t>
      </w:r>
      <w:r>
        <w:tab/>
      </w:r>
      <w:r>
        <w:fldChar w:fldCharType="begin"/>
      </w:r>
      <w:r>
        <w:instrText xml:space="preserve"> PAGEREF _Toc197507285 \h </w:instrText>
      </w:r>
      <w:r>
        <w:fldChar w:fldCharType="separate"/>
      </w:r>
      <w:r>
        <w:t>52</w:t>
      </w:r>
      <w:r>
        <w:fldChar w:fldCharType="end"/>
      </w:r>
    </w:p>
    <w:p w14:paraId="0F8CFDD3" w14:textId="69CB8355"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13.3</w:t>
      </w:r>
      <w:r>
        <w:tab/>
        <w:t>Temporal Information Provision</w:t>
      </w:r>
      <w:r>
        <w:tab/>
      </w:r>
      <w:r>
        <w:fldChar w:fldCharType="begin"/>
      </w:r>
      <w:r>
        <w:instrText xml:space="preserve"> PAGEREF _Toc197507286 \h </w:instrText>
      </w:r>
      <w:r>
        <w:fldChar w:fldCharType="separate"/>
      </w:r>
      <w:r>
        <w:t>53</w:t>
      </w:r>
      <w:r>
        <w:fldChar w:fldCharType="end"/>
      </w:r>
    </w:p>
    <w:p w14:paraId="2EF24EC3" w14:textId="7506C924"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13.3.1</w:t>
      </w:r>
      <w:r>
        <w:tab/>
        <w:t>Create or Update Temporal Representation of an Entity</w:t>
      </w:r>
      <w:r>
        <w:tab/>
      </w:r>
      <w:r>
        <w:fldChar w:fldCharType="begin"/>
      </w:r>
      <w:r>
        <w:instrText xml:space="preserve"> PAGEREF _Toc197507287 \h </w:instrText>
      </w:r>
      <w:r>
        <w:fldChar w:fldCharType="separate"/>
      </w:r>
      <w:r>
        <w:t>53</w:t>
      </w:r>
      <w:r>
        <w:fldChar w:fldCharType="end"/>
      </w:r>
    </w:p>
    <w:p w14:paraId="20C450C7" w14:textId="75A49C36"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13.3.2</w:t>
      </w:r>
      <w:r>
        <w:tab/>
        <w:t>Creating/Updating/Deleting Attribute of a Temporal Representation of an Entity</w:t>
      </w:r>
      <w:r>
        <w:tab/>
      </w:r>
      <w:r>
        <w:fldChar w:fldCharType="begin"/>
      </w:r>
      <w:r>
        <w:instrText xml:space="preserve"> PAGEREF _Toc197507288 \h </w:instrText>
      </w:r>
      <w:r>
        <w:fldChar w:fldCharType="separate"/>
      </w:r>
      <w:r>
        <w:t>54</w:t>
      </w:r>
      <w:r>
        <w:fldChar w:fldCharType="end"/>
      </w:r>
    </w:p>
    <w:p w14:paraId="265BB624" w14:textId="5E814248"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13.3.2.1</w:t>
      </w:r>
      <w:r>
        <w:tab/>
        <w:t>Create/Update Attribute in a Temporal Representation of an Entity</w:t>
      </w:r>
      <w:r>
        <w:tab/>
      </w:r>
      <w:r>
        <w:fldChar w:fldCharType="begin"/>
      </w:r>
      <w:r>
        <w:instrText xml:space="preserve"> PAGEREF _Toc197507289 \h </w:instrText>
      </w:r>
      <w:r>
        <w:fldChar w:fldCharType="separate"/>
      </w:r>
      <w:r>
        <w:t>54</w:t>
      </w:r>
      <w:r>
        <w:fldChar w:fldCharType="end"/>
      </w:r>
    </w:p>
    <w:p w14:paraId="2767405F" w14:textId="729B0256"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13.3.2.2</w:t>
      </w:r>
      <w:r>
        <w:tab/>
        <w:t>Delete Attribute from a Temporal Representation of an Entity</w:t>
      </w:r>
      <w:r>
        <w:tab/>
      </w:r>
      <w:r>
        <w:fldChar w:fldCharType="begin"/>
      </w:r>
      <w:r>
        <w:instrText xml:space="preserve"> PAGEREF _Toc197507290 \h </w:instrText>
      </w:r>
      <w:r>
        <w:fldChar w:fldCharType="separate"/>
      </w:r>
      <w:r>
        <w:t>54</w:t>
      </w:r>
      <w:r>
        <w:fldChar w:fldCharType="end"/>
      </w:r>
    </w:p>
    <w:p w14:paraId="3F1D4651" w14:textId="7C12F291"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13.3.3</w:t>
      </w:r>
      <w:r>
        <w:tab/>
        <w:t>Modifying/Deleting Attribute Instances of a Temporal Representation of an Entity</w:t>
      </w:r>
      <w:r>
        <w:tab/>
      </w:r>
      <w:r>
        <w:fldChar w:fldCharType="begin"/>
      </w:r>
      <w:r>
        <w:instrText xml:space="preserve"> PAGEREF _Toc197507291 \h </w:instrText>
      </w:r>
      <w:r>
        <w:fldChar w:fldCharType="separate"/>
      </w:r>
      <w:r>
        <w:t>55</w:t>
      </w:r>
      <w:r>
        <w:fldChar w:fldCharType="end"/>
      </w:r>
    </w:p>
    <w:p w14:paraId="611F680B" w14:textId="77D41371"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13.3.3.1</w:t>
      </w:r>
      <w:r>
        <w:tab/>
        <w:t>Modify Attribute Instance of a Temporal Representation of an Entity</w:t>
      </w:r>
      <w:r>
        <w:tab/>
      </w:r>
      <w:r>
        <w:fldChar w:fldCharType="begin"/>
      </w:r>
      <w:r>
        <w:instrText xml:space="preserve"> PAGEREF _Toc197507292 \h </w:instrText>
      </w:r>
      <w:r>
        <w:fldChar w:fldCharType="separate"/>
      </w:r>
      <w:r>
        <w:t>55</w:t>
      </w:r>
      <w:r>
        <w:fldChar w:fldCharType="end"/>
      </w:r>
    </w:p>
    <w:p w14:paraId="0CE746F0" w14:textId="39538E8D" w:rsidR="004A2902" w:rsidRPr="0000651D" w:rsidRDefault="004A2902">
      <w:pPr>
        <w:pStyle w:val="TOC4"/>
        <w:rPr>
          <w:rFonts w:asciiTheme="minorHAnsi" w:eastAsiaTheme="minorEastAsia" w:hAnsiTheme="minorHAnsi" w:cstheme="minorBidi"/>
          <w:kern w:val="2"/>
          <w:sz w:val="24"/>
          <w:szCs w:val="24"/>
          <w:lang w:eastAsia="ja-JP"/>
          <w14:ligatures w14:val="standardContextual"/>
        </w:rPr>
      </w:pPr>
      <w:r>
        <w:t>13.3.3.2</w:t>
      </w:r>
      <w:r>
        <w:tab/>
        <w:t>Delete Attribute Instance from a Temporal Representation of an Entity</w:t>
      </w:r>
      <w:r>
        <w:tab/>
      </w:r>
      <w:r>
        <w:fldChar w:fldCharType="begin"/>
      </w:r>
      <w:r>
        <w:instrText xml:space="preserve"> PAGEREF _Toc197507293 \h </w:instrText>
      </w:r>
      <w:r>
        <w:fldChar w:fldCharType="separate"/>
      </w:r>
      <w:r>
        <w:t>55</w:t>
      </w:r>
      <w:r>
        <w:fldChar w:fldCharType="end"/>
      </w:r>
    </w:p>
    <w:p w14:paraId="1F992FF8" w14:textId="371C1F96"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13.3.4</w:t>
      </w:r>
      <w:r>
        <w:tab/>
        <w:t>Delete Temporal Representation of an Entity</w:t>
      </w:r>
      <w:r>
        <w:tab/>
      </w:r>
      <w:r>
        <w:fldChar w:fldCharType="begin"/>
      </w:r>
      <w:r>
        <w:instrText xml:space="preserve"> PAGEREF _Toc197507294 \h </w:instrText>
      </w:r>
      <w:r>
        <w:fldChar w:fldCharType="separate"/>
      </w:r>
      <w:r>
        <w:t>56</w:t>
      </w:r>
      <w:r>
        <w:fldChar w:fldCharType="end"/>
      </w:r>
    </w:p>
    <w:p w14:paraId="52D1FB35" w14:textId="5BB9E456"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13.4</w:t>
      </w:r>
      <w:r>
        <w:tab/>
        <w:t>Temporal Information Consumption</w:t>
      </w:r>
      <w:r>
        <w:tab/>
      </w:r>
      <w:r>
        <w:fldChar w:fldCharType="begin"/>
      </w:r>
      <w:r>
        <w:instrText xml:space="preserve"> PAGEREF _Toc197507295 \h </w:instrText>
      </w:r>
      <w:r>
        <w:fldChar w:fldCharType="separate"/>
      </w:r>
      <w:r>
        <w:t>56</w:t>
      </w:r>
      <w:r>
        <w:fldChar w:fldCharType="end"/>
      </w:r>
    </w:p>
    <w:p w14:paraId="5C9F1058" w14:textId="337509FD"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13.4.1</w:t>
      </w:r>
      <w:r>
        <w:tab/>
        <w:t>Differences between Query Language and Temporal Query Language</w:t>
      </w:r>
      <w:r>
        <w:tab/>
      </w:r>
      <w:r>
        <w:fldChar w:fldCharType="begin"/>
      </w:r>
      <w:r>
        <w:instrText xml:space="preserve"> PAGEREF _Toc197507296 \h </w:instrText>
      </w:r>
      <w:r>
        <w:fldChar w:fldCharType="separate"/>
      </w:r>
      <w:r>
        <w:t>56</w:t>
      </w:r>
      <w:r>
        <w:fldChar w:fldCharType="end"/>
      </w:r>
    </w:p>
    <w:p w14:paraId="5D42F5FB" w14:textId="5D226BB1"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13.4.2</w:t>
      </w:r>
      <w:r>
        <w:tab/>
        <w:t>Retrieve Temporal Evolution of an Entity</w:t>
      </w:r>
      <w:r>
        <w:tab/>
      </w:r>
      <w:r>
        <w:fldChar w:fldCharType="begin"/>
      </w:r>
      <w:r>
        <w:instrText xml:space="preserve"> PAGEREF _Toc197507297 \h </w:instrText>
      </w:r>
      <w:r>
        <w:fldChar w:fldCharType="separate"/>
      </w:r>
      <w:r>
        <w:t>56</w:t>
      </w:r>
      <w:r>
        <w:fldChar w:fldCharType="end"/>
      </w:r>
    </w:p>
    <w:p w14:paraId="6CE37B3E" w14:textId="24802F7C"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13.4.3</w:t>
      </w:r>
      <w:r>
        <w:tab/>
        <w:t>Retrieve Temporal Evolution of Entities</w:t>
      </w:r>
      <w:r>
        <w:tab/>
      </w:r>
      <w:r>
        <w:fldChar w:fldCharType="begin"/>
      </w:r>
      <w:r>
        <w:instrText xml:space="preserve"> PAGEREF _Toc197507298 \h </w:instrText>
      </w:r>
      <w:r>
        <w:fldChar w:fldCharType="separate"/>
      </w:r>
      <w:r>
        <w:t>57</w:t>
      </w:r>
      <w:r>
        <w:fldChar w:fldCharType="end"/>
      </w:r>
    </w:p>
    <w:p w14:paraId="6DFBEA4A" w14:textId="40946AC6" w:rsidR="004A2902" w:rsidRPr="0000651D" w:rsidRDefault="004A2902">
      <w:pPr>
        <w:pStyle w:val="TOC3"/>
        <w:rPr>
          <w:rFonts w:asciiTheme="minorHAnsi" w:eastAsiaTheme="minorEastAsia" w:hAnsiTheme="minorHAnsi" w:cstheme="minorBidi"/>
          <w:kern w:val="2"/>
          <w:sz w:val="24"/>
          <w:szCs w:val="24"/>
          <w:lang w:eastAsia="ja-JP"/>
          <w14:ligatures w14:val="standardContextual"/>
        </w:rPr>
      </w:pPr>
      <w:r>
        <w:t>13.4.4</w:t>
      </w:r>
      <w:r>
        <w:tab/>
        <w:t>Aggregate Queries</w:t>
      </w:r>
      <w:r>
        <w:tab/>
      </w:r>
      <w:r>
        <w:fldChar w:fldCharType="begin"/>
      </w:r>
      <w:r>
        <w:instrText xml:space="preserve"> PAGEREF _Toc197507299 \h </w:instrText>
      </w:r>
      <w:r>
        <w:fldChar w:fldCharType="separate"/>
      </w:r>
      <w:r>
        <w:t>59</w:t>
      </w:r>
      <w:r>
        <w:fldChar w:fldCharType="end"/>
      </w:r>
    </w:p>
    <w:p w14:paraId="745800F5" w14:textId="57F43CDA"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14</w:t>
      </w:r>
      <w:r>
        <w:tab/>
        <w:t>Advanced Attribute Types</w:t>
      </w:r>
      <w:r>
        <w:tab/>
      </w:r>
      <w:r>
        <w:fldChar w:fldCharType="begin"/>
      </w:r>
      <w:r>
        <w:instrText xml:space="preserve"> PAGEREF _Toc197507300 \h </w:instrText>
      </w:r>
      <w:r>
        <w:fldChar w:fldCharType="separate"/>
      </w:r>
      <w:r>
        <w:t>60</w:t>
      </w:r>
      <w:r>
        <w:fldChar w:fldCharType="end"/>
      </w:r>
    </w:p>
    <w:p w14:paraId="6F299C61" w14:textId="5A6CC775"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14.1</w:t>
      </w:r>
      <w:r>
        <w:tab/>
        <w:t>Overview Advanced Attribute Types</w:t>
      </w:r>
      <w:r>
        <w:tab/>
      </w:r>
      <w:r>
        <w:fldChar w:fldCharType="begin"/>
      </w:r>
      <w:r>
        <w:instrText xml:space="preserve"> PAGEREF _Toc197507301 \h </w:instrText>
      </w:r>
      <w:r>
        <w:fldChar w:fldCharType="separate"/>
      </w:r>
      <w:r>
        <w:t>60</w:t>
      </w:r>
      <w:r>
        <w:fldChar w:fldCharType="end"/>
      </w:r>
    </w:p>
    <w:p w14:paraId="2A612C4D" w14:textId="754B4D7F"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14.2</w:t>
      </w:r>
      <w:r>
        <w:tab/>
        <w:t>Unordered 1-to-n Relationship</w:t>
      </w:r>
      <w:r>
        <w:tab/>
      </w:r>
      <w:r>
        <w:fldChar w:fldCharType="begin"/>
      </w:r>
      <w:r>
        <w:instrText xml:space="preserve"> PAGEREF _Toc197507302 \h </w:instrText>
      </w:r>
      <w:r>
        <w:fldChar w:fldCharType="separate"/>
      </w:r>
      <w:r>
        <w:t>61</w:t>
      </w:r>
      <w:r>
        <w:fldChar w:fldCharType="end"/>
      </w:r>
    </w:p>
    <w:p w14:paraId="6CED5193" w14:textId="35D3E08A"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14.3</w:t>
      </w:r>
      <w:r>
        <w:tab/>
        <w:t>List Relationship</w:t>
      </w:r>
      <w:r>
        <w:tab/>
      </w:r>
      <w:r>
        <w:fldChar w:fldCharType="begin"/>
      </w:r>
      <w:r>
        <w:instrText xml:space="preserve"> PAGEREF _Toc197507303 \h </w:instrText>
      </w:r>
      <w:r>
        <w:fldChar w:fldCharType="separate"/>
      </w:r>
      <w:r>
        <w:t>61</w:t>
      </w:r>
      <w:r>
        <w:fldChar w:fldCharType="end"/>
      </w:r>
    </w:p>
    <w:p w14:paraId="675F58CE" w14:textId="51649966"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 xml:space="preserve">14.4 </w:t>
      </w:r>
      <w:r>
        <w:tab/>
        <w:t>Multi-Relationship</w:t>
      </w:r>
      <w:r>
        <w:tab/>
      </w:r>
      <w:r>
        <w:fldChar w:fldCharType="begin"/>
      </w:r>
      <w:r>
        <w:instrText xml:space="preserve"> PAGEREF _Toc197507304 \h </w:instrText>
      </w:r>
      <w:r>
        <w:fldChar w:fldCharType="separate"/>
      </w:r>
      <w:r>
        <w:t>64</w:t>
      </w:r>
      <w:r>
        <w:fldChar w:fldCharType="end"/>
      </w:r>
    </w:p>
    <w:p w14:paraId="4FDEBFF6" w14:textId="1E8DA4C8"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14.5</w:t>
      </w:r>
      <w:r>
        <w:tab/>
        <w:t>List Property</w:t>
      </w:r>
      <w:r>
        <w:tab/>
      </w:r>
      <w:r>
        <w:fldChar w:fldCharType="begin"/>
      </w:r>
      <w:r>
        <w:instrText xml:space="preserve"> PAGEREF _Toc197507305 \h </w:instrText>
      </w:r>
      <w:r>
        <w:fldChar w:fldCharType="separate"/>
      </w:r>
      <w:r>
        <w:t>65</w:t>
      </w:r>
      <w:r>
        <w:fldChar w:fldCharType="end"/>
      </w:r>
    </w:p>
    <w:p w14:paraId="2F771423" w14:textId="2D49A914"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14.6</w:t>
      </w:r>
      <w:r>
        <w:tab/>
        <w:t>Language Property</w:t>
      </w:r>
      <w:r>
        <w:tab/>
      </w:r>
      <w:r>
        <w:fldChar w:fldCharType="begin"/>
      </w:r>
      <w:r>
        <w:instrText xml:space="preserve"> PAGEREF _Toc197507306 \h </w:instrText>
      </w:r>
      <w:r>
        <w:fldChar w:fldCharType="separate"/>
      </w:r>
      <w:r>
        <w:t>66</w:t>
      </w:r>
      <w:r>
        <w:fldChar w:fldCharType="end"/>
      </w:r>
    </w:p>
    <w:p w14:paraId="064C5F68" w14:textId="19F1D79A"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14.7</w:t>
      </w:r>
      <w:r>
        <w:tab/>
        <w:t>JSON Property</w:t>
      </w:r>
      <w:r>
        <w:tab/>
      </w:r>
      <w:r>
        <w:fldChar w:fldCharType="begin"/>
      </w:r>
      <w:r>
        <w:instrText xml:space="preserve"> PAGEREF _Toc197507307 \h </w:instrText>
      </w:r>
      <w:r>
        <w:fldChar w:fldCharType="separate"/>
      </w:r>
      <w:r>
        <w:t>67</w:t>
      </w:r>
      <w:r>
        <w:fldChar w:fldCharType="end"/>
      </w:r>
    </w:p>
    <w:p w14:paraId="3AF4C058" w14:textId="600E2CCC" w:rsidR="004A2902" w:rsidRPr="0000651D" w:rsidRDefault="004A2902">
      <w:pPr>
        <w:pStyle w:val="TOC2"/>
        <w:rPr>
          <w:rFonts w:asciiTheme="minorHAnsi" w:eastAsiaTheme="minorEastAsia" w:hAnsiTheme="minorHAnsi" w:cstheme="minorBidi"/>
          <w:kern w:val="2"/>
          <w:sz w:val="24"/>
          <w:szCs w:val="24"/>
          <w:lang w:eastAsia="ja-JP"/>
          <w14:ligatures w14:val="standardContextual"/>
        </w:rPr>
      </w:pPr>
      <w:r>
        <w:t>14.8</w:t>
      </w:r>
      <w:r>
        <w:tab/>
        <w:t>Vocab Property</w:t>
      </w:r>
      <w:r>
        <w:tab/>
      </w:r>
      <w:r>
        <w:fldChar w:fldCharType="begin"/>
      </w:r>
      <w:r>
        <w:instrText xml:space="preserve"> PAGEREF _Toc197507308 \h </w:instrText>
      </w:r>
      <w:r>
        <w:fldChar w:fldCharType="separate"/>
      </w:r>
      <w:r>
        <w:t>68</w:t>
      </w:r>
      <w:r>
        <w:fldChar w:fldCharType="end"/>
      </w:r>
    </w:p>
    <w:p w14:paraId="5A83C636" w14:textId="4EDBB5B1" w:rsidR="004A2902" w:rsidRPr="0000651D" w:rsidRDefault="004A2902">
      <w:pPr>
        <w:pStyle w:val="TOC9"/>
        <w:rPr>
          <w:rFonts w:asciiTheme="minorHAnsi" w:eastAsiaTheme="minorEastAsia" w:hAnsiTheme="minorHAnsi" w:cstheme="minorBidi"/>
          <w:b w:val="0"/>
          <w:kern w:val="2"/>
          <w:sz w:val="24"/>
          <w:szCs w:val="24"/>
          <w:lang w:eastAsia="ja-JP"/>
          <w14:ligatures w14:val="standardContextual"/>
        </w:rPr>
      </w:pPr>
      <w:r>
        <w:t>Annex A: Change History</w:t>
      </w:r>
      <w:r>
        <w:tab/>
      </w:r>
      <w:r>
        <w:fldChar w:fldCharType="begin"/>
      </w:r>
      <w:r>
        <w:instrText xml:space="preserve"> PAGEREF _Toc197507309 \h </w:instrText>
      </w:r>
      <w:r>
        <w:fldChar w:fldCharType="separate"/>
      </w:r>
      <w:r>
        <w:t>70</w:t>
      </w:r>
      <w:r>
        <w:fldChar w:fldCharType="end"/>
      </w:r>
    </w:p>
    <w:p w14:paraId="0C57E215" w14:textId="136C2D2B" w:rsidR="004A2902" w:rsidRPr="0000651D" w:rsidRDefault="004A2902">
      <w:pPr>
        <w:pStyle w:val="TOC1"/>
        <w:rPr>
          <w:rFonts w:asciiTheme="minorHAnsi" w:eastAsiaTheme="minorEastAsia" w:hAnsiTheme="minorHAnsi" w:cstheme="minorBidi"/>
          <w:kern w:val="2"/>
          <w:sz w:val="24"/>
          <w:szCs w:val="24"/>
          <w:lang w:eastAsia="ja-JP"/>
          <w14:ligatures w14:val="standardContextual"/>
        </w:rPr>
      </w:pPr>
      <w:r>
        <w:t>History</w:t>
      </w:r>
      <w:r>
        <w:tab/>
      </w:r>
      <w:r>
        <w:fldChar w:fldCharType="begin"/>
      </w:r>
      <w:r>
        <w:instrText xml:space="preserve"> PAGEREF _Toc197507310 \h </w:instrText>
      </w:r>
      <w:r>
        <w:fldChar w:fldCharType="separate"/>
      </w:r>
      <w:r>
        <w:t>71</w:t>
      </w:r>
      <w:r>
        <w:fldChar w:fldCharType="end"/>
      </w:r>
    </w:p>
    <w:p w14:paraId="403E70DB" w14:textId="2780CB98" w:rsidR="00C328B7" w:rsidRPr="00EA5AB5" w:rsidRDefault="000977BF" w:rsidP="00C328B7">
      <w:r>
        <w:fldChar w:fldCharType="end"/>
      </w:r>
    </w:p>
    <w:p w14:paraId="75ADA943" w14:textId="77777777" w:rsidR="008753EB" w:rsidRDefault="008753EB">
      <w:pPr>
        <w:overflowPunct/>
        <w:autoSpaceDE/>
        <w:autoSpaceDN/>
        <w:adjustRightInd/>
        <w:spacing w:after="0"/>
        <w:textAlignment w:val="auto"/>
        <w:rPr>
          <w:rFonts w:ascii="Arial" w:hAnsi="Arial"/>
          <w:sz w:val="36"/>
        </w:rPr>
      </w:pPr>
      <w:bookmarkStart w:id="3" w:name="_Toc147485493"/>
      <w:r>
        <w:br w:type="page"/>
      </w:r>
    </w:p>
    <w:p w14:paraId="367C4944" w14:textId="2D88D705" w:rsidR="00D626BF" w:rsidRPr="00EA5AB5" w:rsidRDefault="00D626BF" w:rsidP="002836D4">
      <w:pPr>
        <w:pStyle w:val="Heading1"/>
      </w:pPr>
      <w:bookmarkStart w:id="4" w:name="_Toc197507209"/>
      <w:r w:rsidRPr="00EA5AB5">
        <w:lastRenderedPageBreak/>
        <w:t>Intellectual Property Rights</w:t>
      </w:r>
      <w:bookmarkEnd w:id="3"/>
      <w:bookmarkEnd w:id="4"/>
    </w:p>
    <w:p w14:paraId="59138906" w14:textId="77777777" w:rsidR="007851F5" w:rsidRPr="00EA5AB5" w:rsidRDefault="007851F5" w:rsidP="007851F5">
      <w:pPr>
        <w:pStyle w:val="H6"/>
      </w:pPr>
      <w:r w:rsidRPr="00EA5AB5">
        <w:t xml:space="preserve">Essential patents </w:t>
      </w:r>
    </w:p>
    <w:p w14:paraId="5D7C846B" w14:textId="77777777" w:rsidR="007851F5" w:rsidRPr="00EA5AB5" w:rsidRDefault="007851F5" w:rsidP="007851F5">
      <w:bookmarkStart w:id="5" w:name="IPR_3GPP"/>
      <w:r w:rsidRPr="00EA5AB5">
        <w:t xml:space="preserve">IPRs essential or potentially essential to normative deliverables may have been declared to ETSI. The </w:t>
      </w:r>
      <w:bookmarkStart w:id="6" w:name="_Hlk67652472"/>
      <w:bookmarkStart w:id="7" w:name="_Hlk67652820"/>
      <w:r w:rsidRPr="00EA5AB5">
        <w:t>declarations</w:t>
      </w:r>
      <w:bookmarkEnd w:id="6"/>
      <w:r w:rsidRPr="00EA5AB5">
        <w:t xml:space="preserve"> </w:t>
      </w:r>
      <w:bookmarkEnd w:id="7"/>
      <w:r w:rsidRPr="00EA5AB5">
        <w:t xml:space="preserve">pertaining to these essential IPRs, if any, are publicly available for </w:t>
      </w:r>
      <w:r w:rsidRPr="00EA5AB5">
        <w:rPr>
          <w:b/>
          <w:bCs/>
        </w:rPr>
        <w:t>ETSI members and non-members</w:t>
      </w:r>
      <w:r w:rsidRPr="00EA5AB5">
        <w:t xml:space="preserve">, and can be found in ETSI SR 000 314: </w:t>
      </w:r>
      <w:r w:rsidRPr="00EA5AB5">
        <w:rPr>
          <w:i/>
          <w:iCs/>
        </w:rPr>
        <w:t>"Intellectual Property Rights (IPRs); Essential, or potentially Essential, IPRs notified to ETSI in respect of ETSI standards"</w:t>
      </w:r>
      <w:r w:rsidRPr="00EA5AB5">
        <w:t>, which is available from the ETSI Secretariat. Latest updates are available on the ETSI Web server (</w:t>
      </w:r>
      <w:hyperlink r:id="rId15" w:history="1">
        <w:r w:rsidRPr="0094514E">
          <w:rPr>
            <w:rStyle w:val="Hyperlink"/>
          </w:rPr>
          <w:t>https://ipr.etsi.org/</w:t>
        </w:r>
      </w:hyperlink>
      <w:r w:rsidRPr="00EA5AB5">
        <w:t>).</w:t>
      </w:r>
    </w:p>
    <w:p w14:paraId="0CF0E387" w14:textId="77777777" w:rsidR="007851F5" w:rsidRPr="00EA5AB5" w:rsidRDefault="007851F5" w:rsidP="007851F5">
      <w:r w:rsidRPr="00EA5AB5">
        <w:t xml:space="preserve">Pursuant to the ETSI </w:t>
      </w:r>
      <w:bookmarkStart w:id="8" w:name="_Hlk67652492"/>
      <w:r w:rsidRPr="00EA5AB5">
        <w:t xml:space="preserve">Directives including the ETSI </w:t>
      </w:r>
      <w:bookmarkEnd w:id="8"/>
      <w:r w:rsidRPr="00EA5AB5">
        <w:t xml:space="preserve">IPR Policy, no investigation </w:t>
      </w:r>
      <w:bookmarkStart w:id="9" w:name="_Hlk67652856"/>
      <w:r w:rsidRPr="00EA5AB5">
        <w:t>regarding the essentiality of IPRs</w:t>
      </w:r>
      <w:bookmarkEnd w:id="9"/>
      <w:r w:rsidRPr="00EA5AB5">
        <w:t>, including IPR searches, has been carried out by ETSI. No guarantee can be given as to the existence of other IPRs not referenced in ETSI SR 000 314 (or the updates on the ETSI Web server) which are, or may be, or may become, essential to the present document.</w:t>
      </w:r>
    </w:p>
    <w:bookmarkEnd w:id="5"/>
    <w:p w14:paraId="10555FAD" w14:textId="77777777" w:rsidR="007851F5" w:rsidRPr="00EA5AB5" w:rsidRDefault="007851F5" w:rsidP="007851F5">
      <w:pPr>
        <w:pStyle w:val="H6"/>
      </w:pPr>
      <w:r w:rsidRPr="00EA5AB5">
        <w:t>Trademarks</w:t>
      </w:r>
    </w:p>
    <w:p w14:paraId="36443B14" w14:textId="77777777" w:rsidR="007851F5" w:rsidRPr="00EA5AB5" w:rsidRDefault="007851F5" w:rsidP="007851F5">
      <w:r w:rsidRPr="00EA5AB5">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729B2FD3" w14:textId="77777777" w:rsidR="007851F5" w:rsidRPr="00EA5AB5" w:rsidRDefault="007851F5" w:rsidP="007851F5">
      <w:r w:rsidRPr="00EA5AB5">
        <w:rPr>
          <w:b/>
          <w:bCs/>
        </w:rPr>
        <w:t>DECT™</w:t>
      </w:r>
      <w:r w:rsidRPr="00EA5AB5">
        <w:t xml:space="preserve">, </w:t>
      </w:r>
      <w:r w:rsidRPr="00EA5AB5">
        <w:rPr>
          <w:b/>
          <w:bCs/>
        </w:rPr>
        <w:t>PLUGTESTS™</w:t>
      </w:r>
      <w:r w:rsidRPr="00EA5AB5">
        <w:t xml:space="preserve">, </w:t>
      </w:r>
      <w:r w:rsidRPr="00EA5AB5">
        <w:rPr>
          <w:b/>
          <w:bCs/>
        </w:rPr>
        <w:t>UMTS™</w:t>
      </w:r>
      <w:r w:rsidRPr="00EA5AB5">
        <w:t xml:space="preserve"> and the ETSI logo are trademarks of ETSI registered for the benefit of its Members. </w:t>
      </w:r>
      <w:r w:rsidRPr="00EA5AB5">
        <w:rPr>
          <w:b/>
          <w:bCs/>
        </w:rPr>
        <w:t>3GPP™</w:t>
      </w:r>
      <w:r w:rsidRPr="00EA5AB5">
        <w:rPr>
          <w:vertAlign w:val="superscript"/>
        </w:rPr>
        <w:t xml:space="preserve"> </w:t>
      </w:r>
      <w:r w:rsidRPr="00EA5AB5">
        <w:t xml:space="preserve">and </w:t>
      </w:r>
      <w:r w:rsidRPr="00EA5AB5">
        <w:rPr>
          <w:b/>
          <w:bCs/>
        </w:rPr>
        <w:t>LTE™</w:t>
      </w:r>
      <w:r w:rsidRPr="00EA5AB5">
        <w:t xml:space="preserve"> are trademarks of ETSI registered for the benefit of its Members and of the 3GPP Organizational Partners. </w:t>
      </w:r>
      <w:r w:rsidRPr="00EA5AB5">
        <w:rPr>
          <w:b/>
          <w:bCs/>
        </w:rPr>
        <w:t>oneM2M™</w:t>
      </w:r>
      <w:r w:rsidRPr="00EA5AB5">
        <w:t xml:space="preserve"> logo is a trademark of ETSI registered for the benefit of its Members and of the oneM2M Partners. </w:t>
      </w:r>
      <w:r w:rsidRPr="00EA5AB5">
        <w:rPr>
          <w:b/>
          <w:bCs/>
        </w:rPr>
        <w:t>GSM</w:t>
      </w:r>
      <w:r w:rsidRPr="00EA5AB5">
        <w:rPr>
          <w:vertAlign w:val="superscript"/>
        </w:rPr>
        <w:t>®</w:t>
      </w:r>
      <w:r w:rsidRPr="00EA5AB5">
        <w:t xml:space="preserve"> and the GSM logo are trademarks registered and owned by the GSM Association.</w:t>
      </w:r>
    </w:p>
    <w:p w14:paraId="4686AF62" w14:textId="77777777" w:rsidR="00200532" w:rsidRPr="00EA5AB5" w:rsidRDefault="00D626BF" w:rsidP="00200532">
      <w:pPr>
        <w:pStyle w:val="Heading1"/>
      </w:pPr>
      <w:bookmarkStart w:id="10" w:name="_Toc147485494"/>
      <w:bookmarkStart w:id="11" w:name="_Toc197507210"/>
      <w:r w:rsidRPr="00EA5AB5">
        <w:t>Foreword</w:t>
      </w:r>
      <w:bookmarkEnd w:id="10"/>
      <w:bookmarkEnd w:id="11"/>
    </w:p>
    <w:p w14:paraId="380314A6" w14:textId="77777777" w:rsidR="007851F5" w:rsidRPr="00EA5AB5" w:rsidRDefault="007851F5" w:rsidP="007851F5">
      <w:r w:rsidRPr="00EA5AB5">
        <w:t>This Group Report (GR) has been produced by ETSI Industry Specification Group (</w:t>
      </w:r>
      <w:r w:rsidRPr="00202FE0">
        <w:t>ISG</w:t>
      </w:r>
      <w:r w:rsidRPr="00EA5AB5">
        <w:t>) cross-cutting Context Information Management (CIM).</w:t>
      </w:r>
    </w:p>
    <w:p w14:paraId="693BFA2C" w14:textId="77777777" w:rsidR="007851F5" w:rsidRPr="00EA5AB5" w:rsidRDefault="007851F5" w:rsidP="007851F5">
      <w:pPr>
        <w:pStyle w:val="Heading1"/>
      </w:pPr>
      <w:bookmarkStart w:id="12" w:name="_Toc481503922"/>
      <w:bookmarkStart w:id="13" w:name="_Toc487612124"/>
      <w:bookmarkStart w:id="14" w:name="_Toc525223405"/>
      <w:bookmarkStart w:id="15" w:name="_Toc525223855"/>
      <w:bookmarkStart w:id="16" w:name="_Toc527974964"/>
      <w:bookmarkStart w:id="17" w:name="_Toc527980451"/>
      <w:bookmarkStart w:id="18" w:name="_Toc534708586"/>
      <w:bookmarkStart w:id="19" w:name="_Toc534708661"/>
      <w:bookmarkStart w:id="20" w:name="_Toc130465664"/>
      <w:bookmarkStart w:id="21" w:name="_Toc147485495"/>
      <w:bookmarkStart w:id="22" w:name="_Toc197507211"/>
      <w:r w:rsidRPr="00EA5AB5">
        <w:t>Modal verbs terminology</w:t>
      </w:r>
      <w:bookmarkEnd w:id="12"/>
      <w:bookmarkEnd w:id="13"/>
      <w:bookmarkEnd w:id="14"/>
      <w:bookmarkEnd w:id="15"/>
      <w:bookmarkEnd w:id="16"/>
      <w:bookmarkEnd w:id="17"/>
      <w:bookmarkEnd w:id="18"/>
      <w:bookmarkEnd w:id="19"/>
      <w:bookmarkEnd w:id="20"/>
      <w:bookmarkEnd w:id="21"/>
      <w:bookmarkEnd w:id="22"/>
    </w:p>
    <w:p w14:paraId="3CF949F8" w14:textId="77777777" w:rsidR="007851F5" w:rsidRPr="00EA5AB5" w:rsidRDefault="007851F5" w:rsidP="007851F5">
      <w:r w:rsidRPr="00EA5AB5">
        <w:t>In the present document "</w:t>
      </w:r>
      <w:r w:rsidRPr="00EA5AB5">
        <w:rPr>
          <w:b/>
        </w:rPr>
        <w:t>should</w:t>
      </w:r>
      <w:r w:rsidRPr="00EA5AB5">
        <w:t>", "</w:t>
      </w:r>
      <w:r w:rsidRPr="00EA5AB5">
        <w:rPr>
          <w:b/>
        </w:rPr>
        <w:t>should not</w:t>
      </w:r>
      <w:r w:rsidRPr="00EA5AB5">
        <w:t>", "</w:t>
      </w:r>
      <w:r w:rsidRPr="00EA5AB5">
        <w:rPr>
          <w:b/>
        </w:rPr>
        <w:t>may</w:t>
      </w:r>
      <w:r w:rsidRPr="00EA5AB5">
        <w:t>", "</w:t>
      </w:r>
      <w:r w:rsidRPr="00EA5AB5">
        <w:rPr>
          <w:b/>
        </w:rPr>
        <w:t>need not</w:t>
      </w:r>
      <w:r w:rsidRPr="00EA5AB5">
        <w:t>", "</w:t>
      </w:r>
      <w:r w:rsidRPr="00EA5AB5">
        <w:rPr>
          <w:b/>
        </w:rPr>
        <w:t>will</w:t>
      </w:r>
      <w:r w:rsidRPr="00EA5AB5">
        <w:t>", "</w:t>
      </w:r>
      <w:r w:rsidRPr="00EA5AB5">
        <w:rPr>
          <w:b/>
        </w:rPr>
        <w:t>will not</w:t>
      </w:r>
      <w:r w:rsidRPr="00EA5AB5">
        <w:t>", "</w:t>
      </w:r>
      <w:r w:rsidRPr="00EA5AB5">
        <w:rPr>
          <w:b/>
        </w:rPr>
        <w:t>can</w:t>
      </w:r>
      <w:r w:rsidRPr="00EA5AB5">
        <w:t>" and "</w:t>
      </w:r>
      <w:r w:rsidRPr="00EA5AB5">
        <w:rPr>
          <w:b/>
        </w:rPr>
        <w:t>cannot</w:t>
      </w:r>
      <w:r w:rsidRPr="00EA5AB5">
        <w:t xml:space="preserve">" are to be interpreted as described in clause </w:t>
      </w:r>
      <w:r w:rsidRPr="0094514E">
        <w:t>3.2</w:t>
      </w:r>
      <w:r w:rsidRPr="00EA5AB5">
        <w:t xml:space="preserve"> of the </w:t>
      </w:r>
      <w:hyperlink r:id="rId16" w:history="1">
        <w:r w:rsidRPr="0094514E">
          <w:rPr>
            <w:rStyle w:val="Hyperlink"/>
          </w:rPr>
          <w:t>ETSI Drafting Rules</w:t>
        </w:r>
      </w:hyperlink>
      <w:r w:rsidRPr="00EA5AB5">
        <w:t xml:space="preserve"> (Verbal forms for the expression of provisions).</w:t>
      </w:r>
    </w:p>
    <w:p w14:paraId="42977CB8" w14:textId="5BB6E46C" w:rsidR="007851F5" w:rsidRPr="00EA5AB5" w:rsidRDefault="007851F5" w:rsidP="007851F5">
      <w:r w:rsidRPr="00EA5AB5">
        <w:t>"</w:t>
      </w:r>
      <w:r w:rsidR="00290C5B" w:rsidRPr="00EA5AB5">
        <w:rPr>
          <w:b/>
          <w:bCs/>
        </w:rPr>
        <w:t>must</w:t>
      </w:r>
      <w:r w:rsidRPr="00EA5AB5">
        <w:t>" and "</w:t>
      </w:r>
      <w:r w:rsidR="00290C5B" w:rsidRPr="00EA5AB5">
        <w:rPr>
          <w:b/>
          <w:bCs/>
        </w:rPr>
        <w:t>must</w:t>
      </w:r>
      <w:r w:rsidRPr="00EA5AB5">
        <w:rPr>
          <w:b/>
          <w:bCs/>
        </w:rPr>
        <w:t xml:space="preserve"> not</w:t>
      </w:r>
      <w:r w:rsidRPr="00EA5AB5">
        <w:t xml:space="preserve">" are </w:t>
      </w:r>
      <w:r w:rsidRPr="00EA5AB5">
        <w:rPr>
          <w:b/>
          <w:bCs/>
        </w:rPr>
        <w:t>NOT</w:t>
      </w:r>
      <w:r w:rsidRPr="00EA5AB5">
        <w:t xml:space="preserve"> allowed in ETSI deliverables except when used in direct citation.</w:t>
      </w:r>
    </w:p>
    <w:p w14:paraId="48987F93" w14:textId="77777777" w:rsidR="00200532" w:rsidRPr="00EA5AB5" w:rsidRDefault="00200532" w:rsidP="00200532">
      <w:pPr>
        <w:pStyle w:val="Heading1"/>
      </w:pPr>
      <w:bookmarkStart w:id="23" w:name="_Toc147485496"/>
      <w:bookmarkStart w:id="24" w:name="_Toc197507212"/>
      <w:r w:rsidRPr="00EA5AB5">
        <w:t>Executive summary</w:t>
      </w:r>
      <w:bookmarkEnd w:id="23"/>
      <w:bookmarkEnd w:id="24"/>
    </w:p>
    <w:p w14:paraId="1D63175A" w14:textId="77777777" w:rsidR="00AE77CE" w:rsidRPr="00EA5AB5" w:rsidRDefault="00D610C4" w:rsidP="00AE77CE">
      <w:r w:rsidRPr="00EA5AB5">
        <w:t>The present document (t</w:t>
      </w:r>
      <w:r w:rsidR="00D6744E" w:rsidRPr="00EA5AB5">
        <w:t xml:space="preserve">his </w:t>
      </w:r>
      <w:r w:rsidR="00A04401" w:rsidRPr="00EA5AB5">
        <w:t>"</w:t>
      </w:r>
      <w:r w:rsidR="00ED2F9D" w:rsidRPr="00EA5AB5">
        <w:t>Primer</w:t>
      </w:r>
      <w:r w:rsidR="00A04401" w:rsidRPr="00EA5AB5">
        <w:t>"</w:t>
      </w:r>
      <w:r w:rsidRPr="00EA5AB5">
        <w:t>)</w:t>
      </w:r>
      <w:r w:rsidR="00ED2F9D" w:rsidRPr="00EA5AB5">
        <w:t xml:space="preserve"> is intended to give </w:t>
      </w:r>
      <w:r w:rsidR="004245F3" w:rsidRPr="00EA5AB5">
        <w:t>developers</w:t>
      </w:r>
      <w:r w:rsidR="00ED2F9D" w:rsidRPr="00EA5AB5">
        <w:t xml:space="preserve"> an introduction on how the </w:t>
      </w:r>
      <w:r w:rsidR="00ED2F9D" w:rsidRPr="00202FE0">
        <w:t>NGSI-LD</w:t>
      </w:r>
      <w:r w:rsidR="00ED2F9D" w:rsidRPr="00EA5AB5">
        <w:t xml:space="preserve"> </w:t>
      </w:r>
      <w:r w:rsidR="00ED2F9D" w:rsidRPr="00202FE0">
        <w:t>API</w:t>
      </w:r>
      <w:r w:rsidR="00ED2F9D" w:rsidRPr="00EA5AB5">
        <w:t xml:space="preserve"> is used. The </w:t>
      </w:r>
      <w:r w:rsidR="00D6744E" w:rsidRPr="00EA5AB5">
        <w:t xml:space="preserve">aim is to give </w:t>
      </w:r>
      <w:r w:rsidR="004245F3" w:rsidRPr="00EA5AB5">
        <w:t xml:space="preserve">developers, especially to those building applications and services on top of the </w:t>
      </w:r>
      <w:r w:rsidR="004245F3" w:rsidRPr="00202FE0">
        <w:t>NGSI-LD</w:t>
      </w:r>
      <w:r w:rsidR="004245F3" w:rsidRPr="00EA5AB5">
        <w:t xml:space="preserve"> </w:t>
      </w:r>
      <w:r w:rsidR="004245F3" w:rsidRPr="00202FE0">
        <w:t>API</w:t>
      </w:r>
      <w:r w:rsidR="004245F3" w:rsidRPr="00EA5AB5">
        <w:t>,</w:t>
      </w:r>
      <w:r w:rsidR="00D6744E" w:rsidRPr="00EA5AB5">
        <w:t xml:space="preserve"> an easy start by</w:t>
      </w:r>
      <w:r w:rsidR="00ED2F9D" w:rsidRPr="00EA5AB5">
        <w:t xml:space="preserve"> explaining the </w:t>
      </w:r>
      <w:r w:rsidR="00ED2F9D" w:rsidRPr="00202FE0">
        <w:t>NGSI-LD</w:t>
      </w:r>
      <w:r w:rsidR="00ED2F9D" w:rsidRPr="00EA5AB5">
        <w:t xml:space="preserve"> </w:t>
      </w:r>
      <w:r w:rsidR="00ED2F9D" w:rsidRPr="00202FE0">
        <w:t>API</w:t>
      </w:r>
      <w:r w:rsidR="00ED2F9D" w:rsidRPr="00EA5AB5">
        <w:t xml:space="preserve"> based on typical examples. </w:t>
      </w:r>
      <w:r w:rsidR="00E8323A" w:rsidRPr="00EA5AB5">
        <w:t>For illustration purposes</w:t>
      </w:r>
      <w:r w:rsidR="00ED2F9D" w:rsidRPr="00EA5AB5">
        <w:t xml:space="preserve"> a scenario is introduced, for which the information is modelled according to the </w:t>
      </w:r>
      <w:r w:rsidR="00ED2F9D" w:rsidRPr="00202FE0">
        <w:t>NGSI-LD</w:t>
      </w:r>
      <w:r w:rsidR="00ED2F9D" w:rsidRPr="00EA5AB5">
        <w:t xml:space="preserve"> information model. </w:t>
      </w:r>
      <w:r w:rsidR="00D6744E" w:rsidRPr="00EA5AB5">
        <w:t xml:space="preserve">Examples for providing information, i.e. creating, updating and deleting information, and for requesting information, i.e. synchronous queries as well as asynchronous subscribe/notify </w:t>
      </w:r>
      <w:r w:rsidR="003D437B" w:rsidRPr="00EA5AB5">
        <w:t>interactions</w:t>
      </w:r>
      <w:r w:rsidR="00A83809" w:rsidRPr="00EA5AB5">
        <w:t>,</w:t>
      </w:r>
      <w:r w:rsidR="00D6744E" w:rsidRPr="00EA5AB5">
        <w:t xml:space="preserve"> are given. The focus is on typical usage rather than on completeness of all features.</w:t>
      </w:r>
    </w:p>
    <w:p w14:paraId="7D838F37" w14:textId="77777777" w:rsidR="00200532" w:rsidRPr="00EA5AB5" w:rsidRDefault="00200532" w:rsidP="008753EB">
      <w:pPr>
        <w:pStyle w:val="Heading1"/>
      </w:pPr>
      <w:bookmarkStart w:id="25" w:name="_Toc147485497"/>
      <w:bookmarkStart w:id="26" w:name="_Toc197507213"/>
      <w:r w:rsidRPr="00EA5AB5">
        <w:lastRenderedPageBreak/>
        <w:t>Introduction</w:t>
      </w:r>
      <w:bookmarkEnd w:id="25"/>
      <w:bookmarkEnd w:id="26"/>
    </w:p>
    <w:p w14:paraId="3B1A21AC" w14:textId="3BF56EC0" w:rsidR="0064475F" w:rsidRPr="00EA5AB5" w:rsidRDefault="00D6744E" w:rsidP="00E8400D">
      <w:pPr>
        <w:keepNext/>
        <w:keepLines/>
      </w:pPr>
      <w:r w:rsidRPr="00EA5AB5">
        <w:t xml:space="preserve">While </w:t>
      </w:r>
      <w:r w:rsidR="00D610C4" w:rsidRPr="00202FE0">
        <w:t xml:space="preserve">ETSI GS CIM 009 </w:t>
      </w:r>
      <w:r w:rsidR="008F39B2" w:rsidRPr="00202FE0">
        <w:t>[</w:t>
      </w:r>
      <w:r w:rsidR="008F39B2" w:rsidRPr="00202FE0">
        <w:fldChar w:fldCharType="begin"/>
      </w:r>
      <w:r w:rsidR="008F39B2" w:rsidRPr="00202FE0">
        <w:instrText xml:space="preserve">REF REF_GSCIM009 \h </w:instrText>
      </w:r>
      <w:r w:rsidR="008753EB">
        <w:instrText xml:space="preserve"> \* MERGEFORMAT </w:instrText>
      </w:r>
      <w:r w:rsidR="008F39B2" w:rsidRPr="00202FE0">
        <w:fldChar w:fldCharType="separate"/>
      </w:r>
      <w:r w:rsidR="00F961E8" w:rsidRPr="00202FE0">
        <w:t>i.1</w:t>
      </w:r>
      <w:r w:rsidR="008F39B2" w:rsidRPr="00202FE0">
        <w:fldChar w:fldCharType="end"/>
      </w:r>
      <w:r w:rsidR="008F39B2" w:rsidRPr="00202FE0">
        <w:t>]</w:t>
      </w:r>
      <w:r w:rsidRPr="00EA5AB5">
        <w:t xml:space="preserve"> provides the complete specification of the </w:t>
      </w:r>
      <w:r w:rsidRPr="00202FE0">
        <w:t>NGSI-LD</w:t>
      </w:r>
      <w:r w:rsidRPr="00EA5AB5">
        <w:t xml:space="preserve"> </w:t>
      </w:r>
      <w:r w:rsidRPr="00202FE0">
        <w:t>API</w:t>
      </w:r>
      <w:r w:rsidRPr="00EA5AB5">
        <w:t>, th</w:t>
      </w:r>
      <w:r w:rsidR="00D610C4" w:rsidRPr="00EA5AB5">
        <w:t xml:space="preserve">e present </w:t>
      </w:r>
      <w:r w:rsidRPr="00EA5AB5">
        <w:t xml:space="preserve">document, called </w:t>
      </w:r>
      <w:r w:rsidR="00A04401" w:rsidRPr="00EA5AB5">
        <w:t>"</w:t>
      </w:r>
      <w:r w:rsidRPr="00EA5AB5">
        <w:t>Primer</w:t>
      </w:r>
      <w:r w:rsidR="00A04401" w:rsidRPr="00EA5AB5">
        <w:t>"</w:t>
      </w:r>
      <w:r w:rsidRPr="00EA5AB5">
        <w:t xml:space="preserve">, is intended to give users an introduction to the use of the </w:t>
      </w:r>
      <w:r w:rsidRPr="00202FE0">
        <w:t>NGSI-LD</w:t>
      </w:r>
      <w:r w:rsidRPr="00EA5AB5">
        <w:t xml:space="preserve"> </w:t>
      </w:r>
      <w:r w:rsidRPr="00202FE0">
        <w:t>API</w:t>
      </w:r>
      <w:r w:rsidRPr="00EA5AB5">
        <w:t>.</w:t>
      </w:r>
      <w:r w:rsidR="00D945A4" w:rsidRPr="00EA5AB5">
        <w:t xml:space="preserve"> The idea is to take a simple scenario, i.e. a store that sells products to customers, for illustration purposes and show typical </w:t>
      </w:r>
      <w:r w:rsidR="00D945A4" w:rsidRPr="00202FE0">
        <w:t>NGSI-LD</w:t>
      </w:r>
      <w:r w:rsidR="00D945A4" w:rsidRPr="00EA5AB5">
        <w:t xml:space="preserve"> </w:t>
      </w:r>
      <w:r w:rsidR="00D945A4" w:rsidRPr="00202FE0">
        <w:t>API</w:t>
      </w:r>
      <w:r w:rsidR="00D945A4" w:rsidRPr="00EA5AB5">
        <w:t xml:space="preserve"> operation examples. The examples for information provision show how </w:t>
      </w:r>
      <w:r w:rsidR="0040791F" w:rsidRPr="00EA5AB5">
        <w:t>Entit</w:t>
      </w:r>
      <w:r w:rsidR="00D945A4" w:rsidRPr="00EA5AB5">
        <w:t xml:space="preserve">ies, </w:t>
      </w:r>
      <w:r w:rsidR="0040791F" w:rsidRPr="00EA5AB5">
        <w:t>Propert</w:t>
      </w:r>
      <w:r w:rsidR="00D945A4" w:rsidRPr="00EA5AB5">
        <w:t xml:space="preserve">ies and </w:t>
      </w:r>
      <w:r w:rsidR="0040791F" w:rsidRPr="00EA5AB5">
        <w:t>Relationship</w:t>
      </w:r>
      <w:r w:rsidR="00D945A4" w:rsidRPr="00EA5AB5">
        <w:t>s can be created, updated, appended</w:t>
      </w:r>
      <w:r w:rsidR="00BB37C8" w:rsidRPr="00EA5AB5">
        <w:t>, replaced</w:t>
      </w:r>
      <w:r w:rsidR="00D945A4" w:rsidRPr="00EA5AB5">
        <w:t xml:space="preserve"> and deleted. The examples for information consumption show how </w:t>
      </w:r>
      <w:r w:rsidR="0040791F" w:rsidRPr="00EA5AB5">
        <w:t>Entit</w:t>
      </w:r>
      <w:r w:rsidR="00D945A4" w:rsidRPr="00EA5AB5">
        <w:t>ies can be synchronou</w:t>
      </w:r>
      <w:r w:rsidR="00D610C4" w:rsidRPr="00EA5AB5">
        <w:t>s</w:t>
      </w:r>
      <w:r w:rsidR="00D945A4" w:rsidRPr="00EA5AB5">
        <w:t>l</w:t>
      </w:r>
      <w:r w:rsidR="00D610C4" w:rsidRPr="00EA5AB5">
        <w:t>y</w:t>
      </w:r>
      <w:r w:rsidR="00D945A4" w:rsidRPr="00EA5AB5">
        <w:t xml:space="preserve"> queried, filtered according to </w:t>
      </w:r>
      <w:r w:rsidR="0040791F" w:rsidRPr="00EA5AB5">
        <w:t>Propert</w:t>
      </w:r>
      <w:r w:rsidR="00D945A4" w:rsidRPr="00EA5AB5">
        <w:t>y values or filtered according to geographical location using geographic queries. Finally change-based and time-based subscriptions are introduced and how these create asynchronous subsc</w:t>
      </w:r>
      <w:r w:rsidR="00D610C4" w:rsidRPr="00EA5AB5">
        <w:t>r</w:t>
      </w:r>
      <w:r w:rsidR="00D945A4" w:rsidRPr="00EA5AB5">
        <w:t>iptions depending on a change-based or time-based trigger.</w:t>
      </w:r>
    </w:p>
    <w:p w14:paraId="748AA483" w14:textId="77777777" w:rsidR="0064475F" w:rsidRPr="00EA5AB5" w:rsidRDefault="0064475F" w:rsidP="00E6709D">
      <w:r w:rsidRPr="00EA5AB5">
        <w:t xml:space="preserve">Most of </w:t>
      </w:r>
      <w:r w:rsidR="00D610C4" w:rsidRPr="00EA5AB5">
        <w:t>the present document (</w:t>
      </w:r>
      <w:r w:rsidR="003863C5" w:rsidRPr="00202FE0">
        <w:t>NGSI-LD</w:t>
      </w:r>
      <w:r w:rsidR="003863C5" w:rsidRPr="00EA5AB5">
        <w:t xml:space="preserve"> Primer</w:t>
      </w:r>
      <w:r w:rsidR="00D610C4" w:rsidRPr="00EA5AB5">
        <w:t>)</w:t>
      </w:r>
      <w:r w:rsidRPr="00EA5AB5">
        <w:t xml:space="preserve"> was created with the support of the following European Union Horizon 2020 research projects: No. 732851 (FI-NEXT), No. 723156 (WISE-</w:t>
      </w:r>
      <w:r w:rsidRPr="00202FE0">
        <w:t>IoT</w:t>
      </w:r>
      <w:r w:rsidRPr="00EA5AB5">
        <w:t>), No. 732240 (SynchroniCity) and No. 731993 (AutoPilot), No. 814918 (Fed4IoT), No. 779852 (IoTCrawler), No. 731884 (IoF2020).</w:t>
      </w:r>
    </w:p>
    <w:p w14:paraId="05D63E6A" w14:textId="77777777" w:rsidR="00B03824" w:rsidRPr="00EA5AB5" w:rsidRDefault="00B03824" w:rsidP="00E6709D">
      <w:r w:rsidRPr="00EA5AB5">
        <w:br w:type="page"/>
      </w:r>
    </w:p>
    <w:p w14:paraId="07250FB3" w14:textId="77777777" w:rsidR="00200532" w:rsidRPr="00EA5AB5" w:rsidRDefault="00D626BF" w:rsidP="004A1F86">
      <w:pPr>
        <w:pStyle w:val="Heading1"/>
      </w:pPr>
      <w:bookmarkStart w:id="27" w:name="_Toc147485498"/>
      <w:bookmarkStart w:id="28" w:name="_Toc197507214"/>
      <w:r w:rsidRPr="00EA5AB5">
        <w:lastRenderedPageBreak/>
        <w:t>1</w:t>
      </w:r>
      <w:r w:rsidRPr="00EA5AB5">
        <w:tab/>
        <w:t>Scope</w:t>
      </w:r>
      <w:bookmarkEnd w:id="27"/>
      <w:bookmarkEnd w:id="28"/>
    </w:p>
    <w:p w14:paraId="33D7F96E" w14:textId="77777777" w:rsidR="00200532" w:rsidRPr="00EA5AB5" w:rsidRDefault="00200532" w:rsidP="00E6709D">
      <w:r w:rsidRPr="00EA5AB5">
        <w:t xml:space="preserve">The present document </w:t>
      </w:r>
      <w:r w:rsidR="004245F3" w:rsidRPr="00EA5AB5">
        <w:t xml:space="preserve">provides an introduction, in particular for developers, on how the </w:t>
      </w:r>
      <w:r w:rsidR="004245F3" w:rsidRPr="00202FE0">
        <w:t>NGSI-LD</w:t>
      </w:r>
      <w:r w:rsidR="004245F3" w:rsidRPr="00EA5AB5">
        <w:t xml:space="preserve"> </w:t>
      </w:r>
      <w:r w:rsidR="004245F3" w:rsidRPr="00202FE0">
        <w:t>API</w:t>
      </w:r>
      <w:r w:rsidR="00F55D93" w:rsidRPr="00EA5AB5">
        <w:t>,</w:t>
      </w:r>
      <w:r w:rsidR="004245F3" w:rsidRPr="00EA5AB5">
        <w:t xml:space="preserve"> defined in </w:t>
      </w:r>
      <w:r w:rsidR="004245F3" w:rsidRPr="00202FE0">
        <w:t>ETSI GS CIM 009</w:t>
      </w:r>
      <w:r w:rsidR="008F39B2" w:rsidRPr="00202FE0">
        <w:t xml:space="preserve"> [</w:t>
      </w:r>
      <w:r w:rsidR="008F39B2" w:rsidRPr="00202FE0">
        <w:fldChar w:fldCharType="begin"/>
      </w:r>
      <w:r w:rsidR="008F39B2" w:rsidRPr="00202FE0">
        <w:instrText xml:space="preserve">REF REF_GSCIM009 \h </w:instrText>
      </w:r>
      <w:r w:rsidR="008F39B2" w:rsidRPr="00202FE0">
        <w:fldChar w:fldCharType="separate"/>
      </w:r>
      <w:r w:rsidR="00F961E8" w:rsidRPr="00202FE0">
        <w:t>i.1</w:t>
      </w:r>
      <w:r w:rsidR="008F39B2" w:rsidRPr="00202FE0">
        <w:fldChar w:fldCharType="end"/>
      </w:r>
      <w:r w:rsidR="008F39B2" w:rsidRPr="00202FE0">
        <w:t>]</w:t>
      </w:r>
      <w:r w:rsidR="00F55D93" w:rsidRPr="00EA5AB5">
        <w:t>,</w:t>
      </w:r>
      <w:r w:rsidR="004245F3" w:rsidRPr="00EA5AB5">
        <w:t xml:space="preserve"> is used. The focus is on typical use</w:t>
      </w:r>
      <w:r w:rsidR="00F55D93" w:rsidRPr="00EA5AB5">
        <w:t xml:space="preserve"> and is</w:t>
      </w:r>
      <w:r w:rsidR="004245F3" w:rsidRPr="00EA5AB5">
        <w:t xml:space="preserve"> based on a small </w:t>
      </w:r>
      <w:r w:rsidR="004245F3" w:rsidRPr="00202FE0">
        <w:t>NGSI-LD</w:t>
      </w:r>
      <w:r w:rsidR="004245F3" w:rsidRPr="00EA5AB5">
        <w:t xml:space="preserve"> </w:t>
      </w:r>
      <w:r w:rsidR="00BB37C8" w:rsidRPr="00EA5AB5">
        <w:t xml:space="preserve">data </w:t>
      </w:r>
      <w:r w:rsidR="004245F3" w:rsidRPr="00EA5AB5">
        <w:t>model</w:t>
      </w:r>
      <w:r w:rsidR="00F55D93" w:rsidRPr="00EA5AB5">
        <w:t xml:space="preserve"> example</w:t>
      </w:r>
      <w:r w:rsidR="00BB37C8" w:rsidRPr="00EA5AB5">
        <w:t xml:space="preserve">, where the data model conforms to the </w:t>
      </w:r>
      <w:r w:rsidR="00BB37C8" w:rsidRPr="00202FE0">
        <w:t>NGSI-LD</w:t>
      </w:r>
      <w:r w:rsidR="00BB37C8" w:rsidRPr="00EA5AB5">
        <w:t xml:space="preserve"> information model</w:t>
      </w:r>
      <w:r w:rsidR="004245F3" w:rsidRPr="00EA5AB5">
        <w:t xml:space="preserve">. More information about the </w:t>
      </w:r>
      <w:r w:rsidR="004245F3" w:rsidRPr="00202FE0">
        <w:t>NGSI-LD</w:t>
      </w:r>
      <w:r w:rsidR="004245F3" w:rsidRPr="00EA5AB5">
        <w:t xml:space="preserve"> information model can be found in </w:t>
      </w:r>
      <w:r w:rsidR="004245F3" w:rsidRPr="00202FE0">
        <w:t>ETSI GR CIM 002</w:t>
      </w:r>
      <w:r w:rsidR="008F39B2" w:rsidRPr="00202FE0">
        <w:t xml:space="preserve"> [</w:t>
      </w:r>
      <w:r w:rsidR="008F39B2" w:rsidRPr="00202FE0">
        <w:fldChar w:fldCharType="begin"/>
      </w:r>
      <w:r w:rsidR="008F39B2" w:rsidRPr="00202FE0">
        <w:instrText xml:space="preserve">REF REF_GRCIM002 \h </w:instrText>
      </w:r>
      <w:r w:rsidR="008F39B2" w:rsidRPr="00202FE0">
        <w:fldChar w:fldCharType="separate"/>
      </w:r>
      <w:r w:rsidR="00F961E8" w:rsidRPr="00202FE0">
        <w:t>i.2</w:t>
      </w:r>
      <w:r w:rsidR="008F39B2" w:rsidRPr="00202FE0">
        <w:fldChar w:fldCharType="end"/>
      </w:r>
      <w:r w:rsidR="008F39B2" w:rsidRPr="00202FE0">
        <w:t>]</w:t>
      </w:r>
      <w:r w:rsidR="004245F3" w:rsidRPr="00EA5AB5">
        <w:t>.</w:t>
      </w:r>
    </w:p>
    <w:p w14:paraId="7F88BBA9" w14:textId="77777777" w:rsidR="00200532" w:rsidRPr="00EA5AB5" w:rsidRDefault="00D626BF" w:rsidP="00200532">
      <w:pPr>
        <w:pStyle w:val="Heading1"/>
      </w:pPr>
      <w:bookmarkStart w:id="29" w:name="_Toc147485499"/>
      <w:bookmarkStart w:id="30" w:name="_Toc197507215"/>
      <w:r w:rsidRPr="00EA5AB5">
        <w:t>2</w:t>
      </w:r>
      <w:r w:rsidRPr="00EA5AB5">
        <w:tab/>
        <w:t>References</w:t>
      </w:r>
      <w:bookmarkEnd w:id="29"/>
      <w:bookmarkEnd w:id="30"/>
    </w:p>
    <w:p w14:paraId="3B944645" w14:textId="77777777" w:rsidR="000B62FD" w:rsidRPr="00EA5AB5" w:rsidRDefault="000B62FD" w:rsidP="000B62FD">
      <w:pPr>
        <w:pStyle w:val="Heading2"/>
      </w:pPr>
      <w:bookmarkStart w:id="31" w:name="_Toc147485500"/>
      <w:bookmarkStart w:id="32" w:name="_Toc197507216"/>
      <w:r w:rsidRPr="00EA5AB5">
        <w:t>2.1</w:t>
      </w:r>
      <w:r w:rsidRPr="00EA5AB5">
        <w:tab/>
        <w:t>Normative references</w:t>
      </w:r>
      <w:bookmarkEnd w:id="31"/>
      <w:bookmarkEnd w:id="32"/>
    </w:p>
    <w:p w14:paraId="425892EB" w14:textId="77777777" w:rsidR="009453F4" w:rsidRPr="00EA5AB5" w:rsidRDefault="009453F4" w:rsidP="009453F4">
      <w:r w:rsidRPr="00EA5AB5">
        <w:t>Normative references are not applicable in the present document.</w:t>
      </w:r>
    </w:p>
    <w:p w14:paraId="5B0910A5" w14:textId="77777777" w:rsidR="009C2BEA" w:rsidRPr="00EA5AB5" w:rsidRDefault="000B62FD" w:rsidP="009C2BEA">
      <w:pPr>
        <w:pStyle w:val="Heading2"/>
      </w:pPr>
      <w:bookmarkStart w:id="33" w:name="_Toc147485501"/>
      <w:bookmarkStart w:id="34" w:name="_Toc197507217"/>
      <w:r w:rsidRPr="00EA5AB5">
        <w:t>2.2</w:t>
      </w:r>
      <w:r w:rsidRPr="00EA5AB5">
        <w:tab/>
        <w:t>Informative references</w:t>
      </w:r>
      <w:bookmarkEnd w:id="33"/>
      <w:bookmarkEnd w:id="34"/>
    </w:p>
    <w:p w14:paraId="05D06A87" w14:textId="77777777" w:rsidR="0086548A" w:rsidRPr="00EA5AB5" w:rsidRDefault="0086548A" w:rsidP="0086548A">
      <w:r w:rsidRPr="00EA5AB5">
        <w:t>References are either specific (identified by date of publication and/or edition number or version number) or non</w:t>
      </w:r>
      <w:r w:rsidRPr="00EA5AB5">
        <w:noBreakHyphen/>
        <w:t>specific. For specific references, only the cited version applies. For non-specific references, the latest version of the referenced document (including any amendments) applies.</w:t>
      </w:r>
    </w:p>
    <w:p w14:paraId="279375B1" w14:textId="77777777" w:rsidR="0086548A" w:rsidRPr="00EA5AB5" w:rsidRDefault="0086548A" w:rsidP="0086548A">
      <w:pPr>
        <w:pStyle w:val="NO"/>
      </w:pPr>
      <w:r w:rsidRPr="00EA5AB5">
        <w:t>NOTE:</w:t>
      </w:r>
      <w:r w:rsidRPr="00EA5AB5">
        <w:tab/>
        <w:t xml:space="preserve">While any hyperlinks included in this clause were valid at the time of publication, ETSI cannot guarantee their </w:t>
      </w:r>
      <w:r w:rsidR="00BB37C8" w:rsidRPr="00EA5AB5">
        <w:t>long-term</w:t>
      </w:r>
      <w:r w:rsidRPr="00EA5AB5">
        <w:t xml:space="preserve"> validity.</w:t>
      </w:r>
    </w:p>
    <w:p w14:paraId="5F16C710" w14:textId="77777777" w:rsidR="00681C0C" w:rsidRPr="00EA5AB5" w:rsidRDefault="00681C0C" w:rsidP="000C2397">
      <w:pPr>
        <w:keepNext/>
      </w:pPr>
      <w:r w:rsidRPr="00EA5AB5">
        <w:rPr>
          <w:lang w:eastAsia="en-GB"/>
        </w:rPr>
        <w:t xml:space="preserve">The following referenced documents are </w:t>
      </w:r>
      <w:r w:rsidRPr="00EA5AB5">
        <w:t xml:space="preserve">not necessary for the application of the present </w:t>
      </w:r>
      <w:r w:rsidR="003D437B" w:rsidRPr="00EA5AB5">
        <w:t>document,</w:t>
      </w:r>
      <w:r w:rsidRPr="00EA5AB5">
        <w:t xml:space="preserve"> but they assist the user with regard to a particular subject area.</w:t>
      </w:r>
    </w:p>
    <w:p w14:paraId="07DFA0C2" w14:textId="758E5920" w:rsidR="00ED2F9D" w:rsidRPr="00EA5AB5" w:rsidRDefault="00191DE9" w:rsidP="00191DE9">
      <w:pPr>
        <w:pStyle w:val="EX"/>
      </w:pPr>
      <w:r>
        <w:t>[</w:t>
      </w:r>
      <w:bookmarkStart w:id="35" w:name="REF_GSCIM009"/>
      <w:r>
        <w:t>i.</w:t>
      </w:r>
      <w:r>
        <w:fldChar w:fldCharType="begin"/>
      </w:r>
      <w:r>
        <w:instrText>SEQ REFI</w:instrText>
      </w:r>
      <w:r>
        <w:fldChar w:fldCharType="separate"/>
      </w:r>
      <w:r>
        <w:rPr>
          <w:noProof/>
        </w:rPr>
        <w:t>1</w:t>
      </w:r>
      <w:r>
        <w:fldChar w:fldCharType="end"/>
      </w:r>
      <w:bookmarkEnd w:id="35"/>
      <w:r>
        <w:t>]</w:t>
      </w:r>
      <w:r>
        <w:tab/>
      </w:r>
      <w:r w:rsidRPr="00202FE0">
        <w:t>ETSI GS CIM 009</w:t>
      </w:r>
      <w:r>
        <w:t>: "Context Information Management (CIM); NGSI-LD API".</w:t>
      </w:r>
    </w:p>
    <w:p w14:paraId="2926F431" w14:textId="5C5BA382" w:rsidR="004245F3" w:rsidRPr="00EA5AB5" w:rsidRDefault="00191DE9" w:rsidP="00191DE9">
      <w:pPr>
        <w:pStyle w:val="EX"/>
      </w:pPr>
      <w:r>
        <w:t>[</w:t>
      </w:r>
      <w:bookmarkStart w:id="36" w:name="REF_GRCIM002"/>
      <w:r>
        <w:t>i.</w:t>
      </w:r>
      <w:r>
        <w:fldChar w:fldCharType="begin"/>
      </w:r>
      <w:r>
        <w:instrText>SEQ REFI</w:instrText>
      </w:r>
      <w:r>
        <w:fldChar w:fldCharType="separate"/>
      </w:r>
      <w:r>
        <w:rPr>
          <w:noProof/>
        </w:rPr>
        <w:t>2</w:t>
      </w:r>
      <w:r>
        <w:fldChar w:fldCharType="end"/>
      </w:r>
      <w:bookmarkEnd w:id="36"/>
      <w:r>
        <w:t>]</w:t>
      </w:r>
      <w:r>
        <w:tab/>
      </w:r>
      <w:r w:rsidRPr="00202FE0">
        <w:t>ETSI GR CIM 002</w:t>
      </w:r>
      <w:r>
        <w:t>: "Context Information Management (CIM); Use Cases (UC)".</w:t>
      </w:r>
    </w:p>
    <w:p w14:paraId="5672BABD" w14:textId="7000E56E" w:rsidR="00C8195A" w:rsidRPr="00EA5AB5" w:rsidRDefault="00191DE9" w:rsidP="00191DE9">
      <w:pPr>
        <w:pStyle w:val="EX"/>
      </w:pPr>
      <w:r>
        <w:t>[</w:t>
      </w:r>
      <w:bookmarkStart w:id="37" w:name="REF_IETFRFC3986"/>
      <w:r>
        <w:t>i.</w:t>
      </w:r>
      <w:r>
        <w:fldChar w:fldCharType="begin"/>
      </w:r>
      <w:r>
        <w:instrText>SEQ REFI</w:instrText>
      </w:r>
      <w:r>
        <w:fldChar w:fldCharType="separate"/>
      </w:r>
      <w:r>
        <w:rPr>
          <w:noProof/>
        </w:rPr>
        <w:t>3</w:t>
      </w:r>
      <w:r>
        <w:fldChar w:fldCharType="end"/>
      </w:r>
      <w:bookmarkEnd w:id="37"/>
      <w:r>
        <w:t>]</w:t>
      </w:r>
      <w:r>
        <w:tab/>
      </w:r>
      <w:hyperlink r:id="rId17" w:history="1">
        <w:r w:rsidRPr="0094514E">
          <w:rPr>
            <w:rStyle w:val="Hyperlink"/>
          </w:rPr>
          <w:t>IETF RFC 3986</w:t>
        </w:r>
      </w:hyperlink>
      <w:r>
        <w:t>: "Uniform Resource Identifier (URI): Generic Syntax".</w:t>
      </w:r>
    </w:p>
    <w:p w14:paraId="7255DFE3" w14:textId="6BCB801F" w:rsidR="00297063" w:rsidRPr="00EA5AB5" w:rsidRDefault="00191DE9" w:rsidP="00191DE9">
      <w:pPr>
        <w:pStyle w:val="EX"/>
      </w:pPr>
      <w:r>
        <w:t>[</w:t>
      </w:r>
      <w:bookmarkStart w:id="38" w:name="REF_IEEEPOSIX10032"/>
      <w:r>
        <w:t>i.</w:t>
      </w:r>
      <w:r>
        <w:fldChar w:fldCharType="begin"/>
      </w:r>
      <w:r>
        <w:instrText>SEQ REFI</w:instrText>
      </w:r>
      <w:r>
        <w:fldChar w:fldCharType="separate"/>
      </w:r>
      <w:r>
        <w:rPr>
          <w:noProof/>
        </w:rPr>
        <w:t>4</w:t>
      </w:r>
      <w:r>
        <w:fldChar w:fldCharType="end"/>
      </w:r>
      <w:bookmarkEnd w:id="38"/>
      <w:r>
        <w:t>]</w:t>
      </w:r>
      <w:r>
        <w:tab/>
      </w:r>
      <w:r w:rsidRPr="00202FE0">
        <w:t>IEEE POSIX 1003.2</w:t>
      </w:r>
      <w:r>
        <w:t>™-1992: "IEEE Standard for Information Technology - Portable Operating System Interfaces (POSIX</w:t>
      </w:r>
      <w:r w:rsidRPr="006602D7">
        <w:rPr>
          <w:vertAlign w:val="superscript"/>
        </w:rPr>
        <w:t>®</w:t>
      </w:r>
      <w:r>
        <w:t>) - Part 2: Shell and Utilities".</w:t>
      </w:r>
    </w:p>
    <w:p w14:paraId="637B0F02" w14:textId="78B7565D" w:rsidR="00297063" w:rsidRPr="00EA5AB5" w:rsidRDefault="00191DE9" w:rsidP="00191DE9">
      <w:pPr>
        <w:pStyle w:val="EX"/>
      </w:pPr>
      <w:r>
        <w:t>[</w:t>
      </w:r>
      <w:bookmarkStart w:id="39" w:name="REF_IETFRFC7946"/>
      <w:r>
        <w:t>i.</w:t>
      </w:r>
      <w:r>
        <w:fldChar w:fldCharType="begin"/>
      </w:r>
      <w:r>
        <w:instrText>SEQ REFI</w:instrText>
      </w:r>
      <w:r>
        <w:fldChar w:fldCharType="separate"/>
      </w:r>
      <w:r>
        <w:rPr>
          <w:noProof/>
        </w:rPr>
        <w:t>5</w:t>
      </w:r>
      <w:r>
        <w:fldChar w:fldCharType="end"/>
      </w:r>
      <w:bookmarkEnd w:id="39"/>
      <w:r>
        <w:t>]</w:t>
      </w:r>
      <w:r>
        <w:tab/>
      </w:r>
      <w:hyperlink r:id="rId18" w:history="1">
        <w:r w:rsidRPr="0094514E">
          <w:rPr>
            <w:rStyle w:val="Hyperlink"/>
          </w:rPr>
          <w:t>IETF RFC 7946</w:t>
        </w:r>
      </w:hyperlink>
      <w:r>
        <w:t>: "The GeoJSON Format".</w:t>
      </w:r>
    </w:p>
    <w:p w14:paraId="0CA33A4B" w14:textId="0CD254C2" w:rsidR="00F17E23" w:rsidRDefault="00191DE9" w:rsidP="00191DE9">
      <w:pPr>
        <w:pStyle w:val="EX"/>
      </w:pPr>
      <w:r>
        <w:t>[</w:t>
      </w:r>
      <w:bookmarkStart w:id="40" w:name="REF_ISGCIMFORGE"/>
      <w:r>
        <w:t>i.</w:t>
      </w:r>
      <w:r>
        <w:fldChar w:fldCharType="begin"/>
      </w:r>
      <w:r>
        <w:instrText>SEQ REFI</w:instrText>
      </w:r>
      <w:r>
        <w:fldChar w:fldCharType="separate"/>
      </w:r>
      <w:r>
        <w:rPr>
          <w:noProof/>
        </w:rPr>
        <w:t>6</w:t>
      </w:r>
      <w:r>
        <w:fldChar w:fldCharType="end"/>
      </w:r>
      <w:bookmarkEnd w:id="40"/>
      <w:r>
        <w:t>]</w:t>
      </w:r>
      <w:r>
        <w:tab/>
      </w:r>
      <w:r w:rsidRPr="00202FE0">
        <w:t>ISG CIM Forge</w:t>
      </w:r>
      <w:r>
        <w:t>: "</w:t>
      </w:r>
      <w:hyperlink r:id="rId19" w:history="1">
        <w:r w:rsidRPr="0094514E">
          <w:rPr>
            <w:rStyle w:val="Hyperlink"/>
          </w:rPr>
          <w:t>Postman Scripts for NGSI-LD Primer</w:t>
        </w:r>
      </w:hyperlink>
      <w:r>
        <w:t>".</w:t>
      </w:r>
    </w:p>
    <w:p w14:paraId="136EACC7" w14:textId="71CA1176" w:rsidR="006E0332" w:rsidRPr="00EA5AB5" w:rsidRDefault="006E0332" w:rsidP="00191DE9">
      <w:pPr>
        <w:pStyle w:val="EX"/>
      </w:pPr>
      <w:r>
        <w:t>[i.7]</w:t>
      </w:r>
      <w:r>
        <w:tab/>
      </w:r>
      <w:hyperlink r:id="rId20" w:history="1">
        <w:r w:rsidRPr="006E0332">
          <w:rPr>
            <w:rStyle w:val="Hyperlink"/>
          </w:rPr>
          <w:t>IETF RFC 5646</w:t>
        </w:r>
      </w:hyperlink>
      <w:r w:rsidRPr="006E0332">
        <w:t>: "Tags for Identifying Languages".</w:t>
      </w:r>
    </w:p>
    <w:p w14:paraId="379A37A9" w14:textId="77777777" w:rsidR="009C2BEA" w:rsidRPr="00EA5AB5" w:rsidRDefault="00D626BF" w:rsidP="009C2BEA">
      <w:pPr>
        <w:pStyle w:val="Heading1"/>
      </w:pPr>
      <w:bookmarkStart w:id="41" w:name="_Toc147485502"/>
      <w:bookmarkStart w:id="42" w:name="_Toc197507218"/>
      <w:r w:rsidRPr="00EA5AB5">
        <w:t>3</w:t>
      </w:r>
      <w:r w:rsidRPr="00EA5AB5">
        <w:tab/>
        <w:t>Definition</w:t>
      </w:r>
      <w:r w:rsidR="00B3184E" w:rsidRPr="00EA5AB5">
        <w:t xml:space="preserve"> of terms</w:t>
      </w:r>
      <w:r w:rsidRPr="00EA5AB5">
        <w:t>, symbols and abbreviations</w:t>
      </w:r>
      <w:bookmarkEnd w:id="41"/>
      <w:bookmarkEnd w:id="42"/>
    </w:p>
    <w:p w14:paraId="325632E0" w14:textId="77777777" w:rsidR="009C2BEA" w:rsidRPr="00EA5AB5" w:rsidRDefault="009C2BEA" w:rsidP="009C2BEA">
      <w:pPr>
        <w:pStyle w:val="Heading2"/>
      </w:pPr>
      <w:bookmarkStart w:id="43" w:name="_Toc147485503"/>
      <w:bookmarkStart w:id="44" w:name="_Toc197507219"/>
      <w:r w:rsidRPr="00EA5AB5">
        <w:t>3.1</w:t>
      </w:r>
      <w:r w:rsidRPr="00EA5AB5">
        <w:tab/>
      </w:r>
      <w:r w:rsidR="00B3184E" w:rsidRPr="00EA5AB5">
        <w:t>Terms</w:t>
      </w:r>
      <w:bookmarkEnd w:id="43"/>
      <w:bookmarkEnd w:id="44"/>
    </w:p>
    <w:p w14:paraId="2FEA851B" w14:textId="77777777" w:rsidR="009C2BEA" w:rsidRPr="00EA5AB5" w:rsidRDefault="009C2BEA" w:rsidP="009C2BEA">
      <w:r w:rsidRPr="00EA5AB5">
        <w:t>For the purposes of the present document, the terms given in</w:t>
      </w:r>
      <w:r w:rsidR="009811A9" w:rsidRPr="00EA5AB5">
        <w:t xml:space="preserve"> </w:t>
      </w:r>
      <w:r w:rsidR="009811A9" w:rsidRPr="00202FE0">
        <w:t>ETSI GS CIM 009</w:t>
      </w:r>
      <w:r w:rsidRPr="00202FE0">
        <w:t xml:space="preserve"> </w:t>
      </w:r>
      <w:r w:rsidR="008F39B2" w:rsidRPr="00202FE0">
        <w:t>[</w:t>
      </w:r>
      <w:r w:rsidR="008F39B2" w:rsidRPr="00202FE0">
        <w:fldChar w:fldCharType="begin"/>
      </w:r>
      <w:r w:rsidR="008F39B2" w:rsidRPr="00202FE0">
        <w:instrText xml:space="preserve">REF REF_GSCIM009 \h </w:instrText>
      </w:r>
      <w:r w:rsidR="008F39B2" w:rsidRPr="00202FE0">
        <w:fldChar w:fldCharType="separate"/>
      </w:r>
      <w:r w:rsidR="00F961E8" w:rsidRPr="00202FE0">
        <w:t>i.1</w:t>
      </w:r>
      <w:r w:rsidR="008F39B2" w:rsidRPr="00202FE0">
        <w:fldChar w:fldCharType="end"/>
      </w:r>
      <w:r w:rsidR="008F39B2" w:rsidRPr="00202FE0">
        <w:t>]</w:t>
      </w:r>
      <w:r w:rsidRPr="00EA5AB5">
        <w:t xml:space="preserve"> and the following apply:</w:t>
      </w:r>
    </w:p>
    <w:p w14:paraId="53012C75" w14:textId="51DB7497" w:rsidR="00BD0AB3" w:rsidRPr="000F5759" w:rsidRDefault="00BD0AB3" w:rsidP="00BD0AB3">
      <w:pPr>
        <w:pStyle w:val="NO"/>
      </w:pPr>
      <w:r w:rsidRPr="00EA5AB5">
        <w:t>NOTE</w:t>
      </w:r>
      <w:r w:rsidR="00501B1E">
        <w:t xml:space="preserve"> 1</w:t>
      </w:r>
      <w:r w:rsidRPr="00EA5AB5">
        <w:t>:</w:t>
      </w:r>
      <w:r w:rsidRPr="00EA5AB5">
        <w:tab/>
        <w:t>The letters "</w:t>
      </w:r>
      <w:r w:rsidRPr="00202FE0">
        <w:t>NGSI-LD</w:t>
      </w:r>
      <w:r w:rsidRPr="00EA5AB5">
        <w:t>" were added to most terms to confirm that they are distinct from other terms of similar/same name in use in other organizations, however, in the present document the letters "</w:t>
      </w:r>
      <w:r w:rsidRPr="00202FE0">
        <w:t>NGSI</w:t>
      </w:r>
      <w:r w:rsidRPr="00202FE0">
        <w:noBreakHyphen/>
        <w:t>LD</w:t>
      </w:r>
      <w:r w:rsidRPr="00EA5AB5">
        <w:t xml:space="preserve">" </w:t>
      </w:r>
      <w:r w:rsidRPr="000F5759">
        <w:t>are generally omitted for brevity.</w:t>
      </w:r>
    </w:p>
    <w:p w14:paraId="6F136190" w14:textId="0B20D740" w:rsidR="0096449A" w:rsidRPr="00EA5AB5" w:rsidRDefault="0096449A" w:rsidP="00BD0AB3">
      <w:pPr>
        <w:pStyle w:val="NO"/>
      </w:pPr>
      <w:r w:rsidRPr="000F5759">
        <w:t>NOTE</w:t>
      </w:r>
      <w:r w:rsidR="00501B1E" w:rsidRPr="000F5759">
        <w:t xml:space="preserve"> 2</w:t>
      </w:r>
      <w:r w:rsidRPr="000F5759">
        <w:t>:</w:t>
      </w:r>
      <w:r w:rsidRPr="000F5759">
        <w:tab/>
        <w:t xml:space="preserve">The terms defined in this clause are capitalized throughout </w:t>
      </w:r>
      <w:r w:rsidR="00501B1E" w:rsidRPr="000F5759">
        <w:t xml:space="preserve">the present </w:t>
      </w:r>
      <w:r w:rsidRPr="000F5759">
        <w:t>document.</w:t>
      </w:r>
    </w:p>
    <w:p w14:paraId="5592C214" w14:textId="77777777" w:rsidR="00BD0AB3" w:rsidRPr="00EA5AB5" w:rsidRDefault="00BD0AB3" w:rsidP="00BD0AB3">
      <w:r w:rsidRPr="00202FE0">
        <w:rPr>
          <w:b/>
        </w:rPr>
        <w:t>NGSI-LD</w:t>
      </w:r>
      <w:r w:rsidRPr="00EA5AB5">
        <w:rPr>
          <w:b/>
        </w:rPr>
        <w:t xml:space="preserve"> Attribute:</w:t>
      </w:r>
      <w:r w:rsidRPr="00EA5AB5">
        <w:t xml:space="preserve"> reference to </w:t>
      </w:r>
      <w:r w:rsidR="00BB37C8" w:rsidRPr="00EA5AB5">
        <w:t>both</w:t>
      </w:r>
      <w:r w:rsidRPr="00EA5AB5">
        <w:t xml:space="preserve"> an </w:t>
      </w:r>
      <w:r w:rsidRPr="00202FE0">
        <w:t>NGSI-LD</w:t>
      </w:r>
      <w:r w:rsidRPr="00EA5AB5">
        <w:t xml:space="preserve"> Property </w:t>
      </w:r>
      <w:r w:rsidR="00BB37C8" w:rsidRPr="00EA5AB5">
        <w:t>and to</w:t>
      </w:r>
      <w:r w:rsidRPr="00EA5AB5">
        <w:t xml:space="preserve"> an </w:t>
      </w:r>
      <w:r w:rsidRPr="00202FE0">
        <w:t>NGSI-LD</w:t>
      </w:r>
      <w:r w:rsidRPr="00EA5AB5">
        <w:t xml:space="preserve"> Relationship</w:t>
      </w:r>
    </w:p>
    <w:p w14:paraId="139F2BE9" w14:textId="02391CFD" w:rsidR="00BB37C8" w:rsidRPr="00EA5AB5" w:rsidRDefault="00BB37C8" w:rsidP="008753EB">
      <w:r w:rsidRPr="00E8400D">
        <w:rPr>
          <w:b/>
          <w:bCs/>
          <w:lang w:eastAsia="en-GB"/>
        </w:rPr>
        <w:t>NGSI-LD Attribute Instance (in case of temporal representation of NGSI-LD Entities):</w:t>
      </w:r>
      <w:r w:rsidRPr="00EA5AB5">
        <w:rPr>
          <w:lang w:eastAsia="en-GB"/>
        </w:rPr>
        <w:t xml:space="preserve"> reference to an </w:t>
      </w:r>
      <w:r w:rsidRPr="00202FE0">
        <w:rPr>
          <w:lang w:eastAsia="en-GB"/>
        </w:rPr>
        <w:t>NGSI-LD</w:t>
      </w:r>
      <w:r w:rsidR="008753EB">
        <w:rPr>
          <w:lang w:eastAsia="en-GB"/>
        </w:rPr>
        <w:t xml:space="preserve"> </w:t>
      </w:r>
      <w:r w:rsidRPr="00EA5AB5">
        <w:rPr>
          <w:lang w:eastAsia="en-GB"/>
        </w:rPr>
        <w:t>Attribute, at a specific moment in time of its temporal evolution, usually identified by its instanceId</w:t>
      </w:r>
    </w:p>
    <w:p w14:paraId="5C64534C" w14:textId="77777777" w:rsidR="00C20307" w:rsidRPr="00EA5AB5" w:rsidRDefault="00C20307" w:rsidP="00C20307">
      <w:r w:rsidRPr="00202FE0">
        <w:rPr>
          <w:b/>
        </w:rPr>
        <w:lastRenderedPageBreak/>
        <w:t>NGSI-LD</w:t>
      </w:r>
      <w:r w:rsidRPr="00EA5AB5">
        <w:rPr>
          <w:b/>
        </w:rPr>
        <w:t xml:space="preserve"> Central Broker: </w:t>
      </w:r>
      <w:r w:rsidRPr="00202FE0">
        <w:t>NGSI-LD</w:t>
      </w:r>
      <w:r w:rsidRPr="00EA5AB5">
        <w:t xml:space="preserve"> Context Broker that only uses a local storage when serving </w:t>
      </w:r>
      <w:r w:rsidRPr="00202FE0">
        <w:t>NGSI-LD</w:t>
      </w:r>
      <w:r w:rsidRPr="00EA5AB5">
        <w:t xml:space="preserve"> requests, without involving any external Context Sources</w:t>
      </w:r>
    </w:p>
    <w:p w14:paraId="0FDC79A8" w14:textId="77777777" w:rsidR="00C20307" w:rsidRPr="00EA5AB5" w:rsidRDefault="00C20307" w:rsidP="00C20307">
      <w:r w:rsidRPr="00202FE0">
        <w:rPr>
          <w:b/>
        </w:rPr>
        <w:t>NGSI-LD</w:t>
      </w:r>
      <w:r w:rsidRPr="00EA5AB5">
        <w:rPr>
          <w:b/>
        </w:rPr>
        <w:t xml:space="preserve"> Context Broker: </w:t>
      </w:r>
      <w:r w:rsidRPr="00EA5AB5">
        <w:t xml:space="preserve">architectural component that implements all the </w:t>
      </w:r>
      <w:r w:rsidRPr="00202FE0">
        <w:t>NGSI-LD</w:t>
      </w:r>
      <w:r w:rsidRPr="00EA5AB5">
        <w:t xml:space="preserve"> interfaces</w:t>
      </w:r>
    </w:p>
    <w:p w14:paraId="1833DCDA" w14:textId="77777777" w:rsidR="00C20307" w:rsidRPr="00EA5AB5" w:rsidRDefault="00C20307" w:rsidP="00C20307">
      <w:r w:rsidRPr="00202FE0">
        <w:rPr>
          <w:b/>
        </w:rPr>
        <w:t>NGSI-LD</w:t>
      </w:r>
      <w:r w:rsidRPr="00EA5AB5">
        <w:rPr>
          <w:b/>
        </w:rPr>
        <w:t xml:space="preserve"> Context Consumer: </w:t>
      </w:r>
      <w:r w:rsidRPr="00EA5AB5">
        <w:t xml:space="preserve">agent that uses the query and subscription functionality of </w:t>
      </w:r>
      <w:r w:rsidRPr="00202FE0">
        <w:t>NGSI-LD</w:t>
      </w:r>
      <w:r w:rsidRPr="00EA5AB5">
        <w:t xml:space="preserve"> to retrieve context information</w:t>
      </w:r>
    </w:p>
    <w:p w14:paraId="18AC613A" w14:textId="77777777" w:rsidR="00C20307" w:rsidRPr="00EA5AB5" w:rsidRDefault="00C20307" w:rsidP="00C20307">
      <w:r w:rsidRPr="00202FE0">
        <w:rPr>
          <w:b/>
        </w:rPr>
        <w:t>NGSI-LD</w:t>
      </w:r>
      <w:r w:rsidRPr="00EA5AB5">
        <w:rPr>
          <w:b/>
        </w:rPr>
        <w:t xml:space="preserve"> Context Producer: </w:t>
      </w:r>
      <w:r w:rsidRPr="00EA5AB5">
        <w:t xml:space="preserve">agent that uses the </w:t>
      </w:r>
      <w:r w:rsidRPr="00202FE0">
        <w:t>NGSI-LD</w:t>
      </w:r>
      <w:r w:rsidRPr="00EA5AB5">
        <w:t xml:space="preserve"> context provision and/or registration functionality to provide or announce the availability of its context information to an </w:t>
      </w:r>
      <w:r w:rsidRPr="00202FE0">
        <w:t>NGSI-LD</w:t>
      </w:r>
      <w:r w:rsidRPr="00EA5AB5">
        <w:t xml:space="preserve"> Context Broker</w:t>
      </w:r>
    </w:p>
    <w:p w14:paraId="281AB33B" w14:textId="77777777" w:rsidR="00BB37C8" w:rsidRPr="00EA5AB5" w:rsidRDefault="00BB37C8" w:rsidP="00BB37C8">
      <w:pPr>
        <w:overflowPunct/>
        <w:textAlignment w:val="auto"/>
        <w:rPr>
          <w:lang w:eastAsia="en-GB"/>
        </w:rPr>
      </w:pPr>
      <w:r w:rsidRPr="00202FE0">
        <w:rPr>
          <w:b/>
          <w:bCs/>
          <w:lang w:eastAsia="en-GB"/>
        </w:rPr>
        <w:t>NGSI-LD</w:t>
      </w:r>
      <w:r w:rsidRPr="00EA5AB5">
        <w:rPr>
          <w:b/>
          <w:bCs/>
          <w:lang w:eastAsia="en-GB"/>
        </w:rPr>
        <w:t xml:space="preserve"> Context Registry: </w:t>
      </w:r>
      <w:r w:rsidRPr="00EA5AB5">
        <w:rPr>
          <w:lang w:eastAsia="en-GB"/>
        </w:rPr>
        <w:t>software functional element where Context Sources register the information that they can provide</w:t>
      </w:r>
    </w:p>
    <w:p w14:paraId="235AAB03" w14:textId="360EED61" w:rsidR="00BB37C8" w:rsidRPr="00EA5AB5" w:rsidRDefault="00BB37C8" w:rsidP="00BB37C8">
      <w:pPr>
        <w:pStyle w:val="NO"/>
        <w:rPr>
          <w:lang w:eastAsia="en-GB"/>
        </w:rPr>
      </w:pPr>
      <w:r w:rsidRPr="00EA5AB5">
        <w:rPr>
          <w:lang w:eastAsia="en-GB"/>
        </w:rPr>
        <w:t>NOTE:</w:t>
      </w:r>
      <w:r w:rsidRPr="00EA5AB5">
        <w:rPr>
          <w:lang w:eastAsia="en-GB"/>
        </w:rPr>
        <w:tab/>
        <w:t xml:space="preserve">It is used by Distribution Brokers and Federation Brokers to find the appropriate Context Sources which can provide the information required for serving an </w:t>
      </w:r>
      <w:r w:rsidRPr="00202FE0">
        <w:rPr>
          <w:lang w:eastAsia="en-GB"/>
        </w:rPr>
        <w:t>NGSI-LD</w:t>
      </w:r>
      <w:r w:rsidRPr="00EA5AB5">
        <w:rPr>
          <w:lang w:eastAsia="en-GB"/>
        </w:rPr>
        <w:t xml:space="preserve"> request.</w:t>
      </w:r>
    </w:p>
    <w:p w14:paraId="685F5DFD" w14:textId="77777777" w:rsidR="00BB37C8" w:rsidRPr="00EA5AB5" w:rsidRDefault="00BB37C8" w:rsidP="00BB37C8">
      <w:pPr>
        <w:overflowPunct/>
        <w:textAlignment w:val="auto"/>
        <w:rPr>
          <w:lang w:eastAsia="en-GB"/>
        </w:rPr>
      </w:pPr>
      <w:r w:rsidRPr="00202FE0">
        <w:rPr>
          <w:b/>
          <w:bCs/>
          <w:lang w:eastAsia="en-GB"/>
        </w:rPr>
        <w:t>NGSI-LD</w:t>
      </w:r>
      <w:r w:rsidRPr="00EA5AB5">
        <w:rPr>
          <w:b/>
          <w:bCs/>
          <w:lang w:eastAsia="en-GB"/>
        </w:rPr>
        <w:t xml:space="preserve"> Context Source: </w:t>
      </w:r>
      <w:r w:rsidRPr="00EA5AB5">
        <w:rPr>
          <w:lang w:eastAsia="en-GB"/>
        </w:rPr>
        <w:t xml:space="preserve">source of context information which implements the </w:t>
      </w:r>
      <w:r w:rsidRPr="00202FE0">
        <w:rPr>
          <w:lang w:eastAsia="en-GB"/>
        </w:rPr>
        <w:t>NGSI-LD</w:t>
      </w:r>
      <w:r w:rsidRPr="00EA5AB5">
        <w:rPr>
          <w:lang w:eastAsia="en-GB"/>
        </w:rPr>
        <w:t xml:space="preserve"> consumption and subscription (and possibly provision) interfaces defined by the present document</w:t>
      </w:r>
    </w:p>
    <w:p w14:paraId="2DA5B330" w14:textId="534DB75F" w:rsidR="00BB37C8" w:rsidRPr="00EA5AB5" w:rsidRDefault="00BB37C8" w:rsidP="00BB37C8">
      <w:pPr>
        <w:pStyle w:val="NO"/>
        <w:rPr>
          <w:lang w:eastAsia="en-GB"/>
        </w:rPr>
      </w:pPr>
      <w:r w:rsidRPr="00EA5AB5">
        <w:rPr>
          <w:lang w:eastAsia="en-GB"/>
        </w:rPr>
        <w:t>NOTE:</w:t>
      </w:r>
      <w:r w:rsidRPr="00EA5AB5">
        <w:rPr>
          <w:lang w:eastAsia="en-GB"/>
        </w:rPr>
        <w:tab/>
        <w:t xml:space="preserve">It is usually registered with an </w:t>
      </w:r>
      <w:r w:rsidRPr="00202FE0">
        <w:rPr>
          <w:lang w:eastAsia="en-GB"/>
        </w:rPr>
        <w:t>NGSI-LD</w:t>
      </w:r>
      <w:r w:rsidRPr="00EA5AB5">
        <w:rPr>
          <w:lang w:eastAsia="en-GB"/>
        </w:rPr>
        <w:t xml:space="preserve"> Registry so that it can announce what kind of information it can provide, when requested, to Context Consumers and Brokers.</w:t>
      </w:r>
    </w:p>
    <w:p w14:paraId="48D81114" w14:textId="77777777" w:rsidR="00BB37C8" w:rsidRPr="00EA5AB5" w:rsidRDefault="00BB37C8" w:rsidP="00BB37C8">
      <w:pPr>
        <w:overflowPunct/>
        <w:textAlignment w:val="auto"/>
        <w:rPr>
          <w:lang w:eastAsia="en-GB"/>
        </w:rPr>
      </w:pPr>
      <w:r w:rsidRPr="00202FE0">
        <w:rPr>
          <w:b/>
          <w:bCs/>
          <w:lang w:eastAsia="en-GB"/>
        </w:rPr>
        <w:t>NGSI-LD</w:t>
      </w:r>
      <w:r w:rsidRPr="00EA5AB5">
        <w:rPr>
          <w:b/>
          <w:bCs/>
          <w:lang w:eastAsia="en-GB"/>
        </w:rPr>
        <w:t xml:space="preserve"> Context Source Registrations: </w:t>
      </w:r>
      <w:r w:rsidRPr="00EA5AB5">
        <w:rPr>
          <w:lang w:eastAsia="en-GB"/>
        </w:rPr>
        <w:t>description of the information that can be provided by a Context Source, which is used when registering the Context Source with the Context Registry</w:t>
      </w:r>
    </w:p>
    <w:p w14:paraId="24140189" w14:textId="77777777" w:rsidR="00BB37C8" w:rsidRPr="00EA5AB5" w:rsidRDefault="00BB37C8" w:rsidP="00BB37C8">
      <w:pPr>
        <w:overflowPunct/>
        <w:textAlignment w:val="auto"/>
        <w:rPr>
          <w:lang w:eastAsia="en-GB"/>
        </w:rPr>
      </w:pPr>
      <w:r w:rsidRPr="00202FE0">
        <w:rPr>
          <w:b/>
          <w:bCs/>
          <w:lang w:eastAsia="en-GB"/>
        </w:rPr>
        <w:t>NGSI-LD</w:t>
      </w:r>
      <w:r w:rsidRPr="00EA5AB5">
        <w:rPr>
          <w:b/>
          <w:bCs/>
          <w:lang w:eastAsia="en-GB"/>
        </w:rPr>
        <w:t xml:space="preserve"> Core </w:t>
      </w:r>
      <w:r w:rsidRPr="00202FE0">
        <w:rPr>
          <w:b/>
          <w:bCs/>
          <w:lang w:eastAsia="en-GB"/>
        </w:rPr>
        <w:t>API</w:t>
      </w:r>
      <w:r w:rsidRPr="00EA5AB5">
        <w:rPr>
          <w:b/>
          <w:bCs/>
          <w:lang w:eastAsia="en-GB"/>
        </w:rPr>
        <w:t xml:space="preserve">: </w:t>
      </w:r>
      <w:r w:rsidRPr="00EA5AB5">
        <w:rPr>
          <w:lang w:eastAsia="en-GB"/>
        </w:rPr>
        <w:t xml:space="preserve">core part of the </w:t>
      </w:r>
      <w:r w:rsidRPr="00202FE0">
        <w:rPr>
          <w:lang w:eastAsia="en-GB"/>
        </w:rPr>
        <w:t>NGSI-LD</w:t>
      </w:r>
      <w:r w:rsidRPr="00EA5AB5">
        <w:rPr>
          <w:lang w:eastAsia="en-GB"/>
        </w:rPr>
        <w:t xml:space="preserve"> </w:t>
      </w:r>
      <w:r w:rsidRPr="00202FE0">
        <w:rPr>
          <w:lang w:eastAsia="en-GB"/>
        </w:rPr>
        <w:t>API</w:t>
      </w:r>
      <w:r w:rsidRPr="00EA5AB5">
        <w:rPr>
          <w:lang w:eastAsia="en-GB"/>
        </w:rPr>
        <w:t xml:space="preserve"> that has to be implemented by all Brokers, including operations for providing or managing Entities and Attributes, operations for consuming Entities and checking which Entity Types and Attributes Entities are available in the system and operations for subscribing to Entities, receiving notifications and managing subscriptions</w:t>
      </w:r>
    </w:p>
    <w:p w14:paraId="2E8BB35F" w14:textId="77777777" w:rsidR="00BB37C8" w:rsidRPr="00EA5AB5" w:rsidRDefault="00BB37C8" w:rsidP="00BB37C8">
      <w:pPr>
        <w:overflowPunct/>
        <w:textAlignment w:val="auto"/>
        <w:rPr>
          <w:lang w:eastAsia="en-GB"/>
        </w:rPr>
      </w:pPr>
      <w:r w:rsidRPr="00202FE0">
        <w:rPr>
          <w:b/>
          <w:bCs/>
          <w:lang w:eastAsia="en-GB"/>
        </w:rPr>
        <w:t>NGSI-LD</w:t>
      </w:r>
      <w:r w:rsidRPr="00EA5AB5">
        <w:rPr>
          <w:b/>
          <w:bCs/>
          <w:lang w:eastAsia="en-GB"/>
        </w:rPr>
        <w:t xml:space="preserve"> Distribution Broker: </w:t>
      </w:r>
      <w:r w:rsidRPr="00202FE0">
        <w:rPr>
          <w:lang w:eastAsia="en-GB"/>
        </w:rPr>
        <w:t>NGSI-LD</w:t>
      </w:r>
      <w:r w:rsidRPr="00EA5AB5">
        <w:rPr>
          <w:lang w:eastAsia="en-GB"/>
        </w:rPr>
        <w:t xml:space="preserve"> Context Broker that uses both local context information and registration information from an </w:t>
      </w:r>
      <w:r w:rsidRPr="00202FE0">
        <w:rPr>
          <w:lang w:eastAsia="en-GB"/>
        </w:rPr>
        <w:t>NGSI-LD</w:t>
      </w:r>
      <w:r w:rsidRPr="00EA5AB5">
        <w:rPr>
          <w:lang w:eastAsia="en-GB"/>
        </w:rPr>
        <w:t xml:space="preserve"> Context Registry, to access matching context information from a set of distributed Context Sources</w:t>
      </w:r>
    </w:p>
    <w:p w14:paraId="406D0BBE" w14:textId="77777777" w:rsidR="00BD0AB3" w:rsidRPr="00EA5AB5" w:rsidRDefault="00BD0AB3" w:rsidP="00BD0AB3">
      <w:pPr>
        <w:keepNext/>
        <w:keepLines/>
      </w:pPr>
      <w:r w:rsidRPr="00202FE0">
        <w:rPr>
          <w:b/>
        </w:rPr>
        <w:t>NGSI-LD</w:t>
      </w:r>
      <w:r w:rsidRPr="00EA5AB5">
        <w:rPr>
          <w:b/>
        </w:rPr>
        <w:t xml:space="preserve"> Entity:</w:t>
      </w:r>
      <w:r w:rsidRPr="00EA5AB5">
        <w:t xml:space="preserve"> informational representative of something that is supposed to exist in the real world, physically or conceptually</w:t>
      </w:r>
    </w:p>
    <w:p w14:paraId="326855C3" w14:textId="77777777" w:rsidR="00BD0AB3" w:rsidRPr="00EA5AB5" w:rsidRDefault="00BD0AB3" w:rsidP="00BD0AB3">
      <w:pPr>
        <w:pStyle w:val="NO"/>
      </w:pPr>
      <w:r w:rsidRPr="00EA5AB5">
        <w:t>NOTE:</w:t>
      </w:r>
      <w:r w:rsidRPr="00EA5AB5">
        <w:tab/>
        <w:t xml:space="preserve">In the </w:t>
      </w:r>
      <w:r w:rsidRPr="00202FE0">
        <w:t>NGSI-LD</w:t>
      </w:r>
      <w:r w:rsidRPr="00EA5AB5">
        <w:t xml:space="preserve"> </w:t>
      </w:r>
      <w:r w:rsidRPr="00202FE0">
        <w:t>API</w:t>
      </w:r>
      <w:r w:rsidRPr="00EA5AB5">
        <w:t xml:space="preserve">, any instance of such an </w:t>
      </w:r>
      <w:r w:rsidR="0040791F" w:rsidRPr="00EA5AB5">
        <w:t>Entit</w:t>
      </w:r>
      <w:r w:rsidRPr="00EA5AB5">
        <w:t xml:space="preserve">y is </w:t>
      </w:r>
      <w:r w:rsidRPr="00EA5AB5">
        <w:rPr>
          <w:b/>
        </w:rPr>
        <w:t xml:space="preserve">uniquely identified by a </w:t>
      </w:r>
      <w:r w:rsidRPr="00202FE0">
        <w:rPr>
          <w:b/>
        </w:rPr>
        <w:t>URI</w:t>
      </w:r>
      <w:r w:rsidRPr="00EA5AB5">
        <w:t xml:space="preserve">, and characterized by reference to one or more </w:t>
      </w:r>
      <w:r w:rsidRPr="00202FE0">
        <w:rPr>
          <w:b/>
        </w:rPr>
        <w:t>NGSI-LD</w:t>
      </w:r>
      <w:r w:rsidRPr="00EA5AB5">
        <w:rPr>
          <w:b/>
        </w:rPr>
        <w:t xml:space="preserve"> Entity Type(s)</w:t>
      </w:r>
      <w:r w:rsidRPr="00EA5AB5">
        <w:t xml:space="preserve">. </w:t>
      </w:r>
    </w:p>
    <w:p w14:paraId="67AED63B" w14:textId="77777777" w:rsidR="00BD0AB3" w:rsidRPr="00EA5AB5" w:rsidRDefault="00BD0AB3" w:rsidP="00BD0AB3">
      <w:r w:rsidRPr="00202FE0">
        <w:rPr>
          <w:b/>
        </w:rPr>
        <w:t>NGSI-LD</w:t>
      </w:r>
      <w:r w:rsidRPr="00EA5AB5">
        <w:rPr>
          <w:b/>
        </w:rPr>
        <w:t xml:space="preserve"> Entity Type: </w:t>
      </w:r>
      <w:r w:rsidRPr="00EA5AB5">
        <w:t xml:space="preserve">categorization of an </w:t>
      </w:r>
      <w:r w:rsidRPr="00202FE0">
        <w:t>NGSI-LD</w:t>
      </w:r>
      <w:r w:rsidRPr="00EA5AB5">
        <w:t xml:space="preserve"> Entity as belonging to a class of similar </w:t>
      </w:r>
      <w:r w:rsidR="0040791F" w:rsidRPr="00EA5AB5">
        <w:t>Entit</w:t>
      </w:r>
      <w:r w:rsidRPr="00EA5AB5">
        <w:t xml:space="preserve">ies, or sharing a set of characteristic </w:t>
      </w:r>
      <w:r w:rsidR="0040791F" w:rsidRPr="00EA5AB5">
        <w:t>Propert</w:t>
      </w:r>
      <w:r w:rsidRPr="00EA5AB5">
        <w:t>ies</w:t>
      </w:r>
    </w:p>
    <w:p w14:paraId="395D7EB5" w14:textId="77777777" w:rsidR="00BD0AB3" w:rsidRPr="00EA5AB5" w:rsidRDefault="00BD0AB3" w:rsidP="00BD0AB3">
      <w:pPr>
        <w:pStyle w:val="NO"/>
      </w:pPr>
      <w:r w:rsidRPr="00EA5AB5">
        <w:t>NOTE:</w:t>
      </w:r>
      <w:r w:rsidRPr="00EA5AB5">
        <w:tab/>
        <w:t xml:space="preserve">In the </w:t>
      </w:r>
      <w:r w:rsidRPr="00202FE0">
        <w:t>NGSI-LD</w:t>
      </w:r>
      <w:r w:rsidRPr="00EA5AB5">
        <w:t xml:space="preserve"> </w:t>
      </w:r>
      <w:r w:rsidRPr="00202FE0">
        <w:t>API</w:t>
      </w:r>
      <w:r w:rsidRPr="00EA5AB5">
        <w:t xml:space="preserve">, an </w:t>
      </w:r>
      <w:r w:rsidRPr="00202FE0">
        <w:t>NGSI-LD</w:t>
      </w:r>
      <w:r w:rsidRPr="00EA5AB5">
        <w:t xml:space="preserve"> Entity Type is </w:t>
      </w:r>
      <w:r w:rsidRPr="00EA5AB5">
        <w:rPr>
          <w:b/>
        </w:rPr>
        <w:t xml:space="preserve">uniquely identified by a </w:t>
      </w:r>
      <w:r w:rsidRPr="00202FE0">
        <w:rPr>
          <w:b/>
        </w:rPr>
        <w:t>URI</w:t>
      </w:r>
      <w:r w:rsidRPr="00EA5AB5">
        <w:t>.</w:t>
      </w:r>
    </w:p>
    <w:p w14:paraId="52D2C776" w14:textId="77777777" w:rsidR="00BD0AB3" w:rsidRPr="00EA5AB5" w:rsidRDefault="00BD0AB3" w:rsidP="00BD0AB3">
      <w:pPr>
        <w:pStyle w:val="EX"/>
      </w:pPr>
      <w:r w:rsidRPr="00EA5AB5">
        <w:t>EXAMPLE 1:</w:t>
      </w:r>
      <w:r w:rsidRPr="00EA5AB5">
        <w:tab/>
        <w:t xml:space="preserve">"Vehicle" is an </w:t>
      </w:r>
      <w:r w:rsidRPr="00202FE0">
        <w:t>NGSI-LD</w:t>
      </w:r>
      <w:r w:rsidRPr="00EA5AB5">
        <w:t xml:space="preserve"> Entity Type and is identified with a proper </w:t>
      </w:r>
      <w:r w:rsidRPr="00202FE0">
        <w:t>URI</w:t>
      </w:r>
      <w:r w:rsidRPr="00EA5AB5">
        <w:t>.</w:t>
      </w:r>
    </w:p>
    <w:p w14:paraId="7B3ACE4F" w14:textId="77777777" w:rsidR="00BD0AB3" w:rsidRPr="00EA5AB5" w:rsidRDefault="00BD0AB3" w:rsidP="00BD0AB3">
      <w:pPr>
        <w:pStyle w:val="EX"/>
      </w:pPr>
      <w:r w:rsidRPr="00EA5AB5">
        <w:t>EXAMPLE 2:</w:t>
      </w:r>
      <w:r w:rsidRPr="00EA5AB5">
        <w:tab/>
        <w:t xml:space="preserve">Bob's private car whose plate number is "ABCD1234" is an </w:t>
      </w:r>
      <w:r w:rsidRPr="00202FE0">
        <w:t>NGSI-LD</w:t>
      </w:r>
      <w:r w:rsidRPr="00EA5AB5">
        <w:t xml:space="preserve"> Entity whose </w:t>
      </w:r>
      <w:r w:rsidRPr="00202FE0">
        <w:t>NGSI-LD</w:t>
      </w:r>
      <w:r w:rsidRPr="00EA5AB5">
        <w:t xml:space="preserve"> Entity Type Name is "Vehicle".</w:t>
      </w:r>
    </w:p>
    <w:p w14:paraId="1A09A1BD" w14:textId="77777777" w:rsidR="00BB37C8" w:rsidRPr="00EA5AB5" w:rsidRDefault="00BB37C8" w:rsidP="00BB37C8">
      <w:pPr>
        <w:pStyle w:val="EX"/>
        <w:rPr>
          <w:lang w:eastAsia="en-GB"/>
        </w:rPr>
      </w:pPr>
      <w:r w:rsidRPr="00EA5AB5">
        <w:t>EXAMPLE</w:t>
      </w:r>
      <w:r w:rsidRPr="00EA5AB5">
        <w:rPr>
          <w:lang w:eastAsia="en-GB"/>
        </w:rPr>
        <w:t xml:space="preserve"> 3: </w:t>
      </w:r>
      <w:r w:rsidRPr="00EA5AB5">
        <w:rPr>
          <w:lang w:eastAsia="en-GB"/>
        </w:rPr>
        <w:tab/>
        <w:t xml:space="preserve">Alice's motorhome has a unique </w:t>
      </w:r>
      <w:r w:rsidRPr="00202FE0">
        <w:rPr>
          <w:lang w:eastAsia="en-GB"/>
        </w:rPr>
        <w:t>URI</w:t>
      </w:r>
      <w:r w:rsidRPr="00EA5AB5">
        <w:rPr>
          <w:lang w:eastAsia="en-GB"/>
        </w:rPr>
        <w:t xml:space="preserve"> as id, but can be assigned multiple </w:t>
      </w:r>
      <w:r w:rsidRPr="00202FE0">
        <w:rPr>
          <w:lang w:eastAsia="en-GB"/>
        </w:rPr>
        <w:t>NGSI-LD</w:t>
      </w:r>
      <w:r w:rsidRPr="00EA5AB5">
        <w:rPr>
          <w:lang w:eastAsia="en-GB"/>
        </w:rPr>
        <w:t xml:space="preserve"> </w:t>
      </w:r>
      <w:r w:rsidR="00E15ACD" w:rsidRPr="00EA5AB5">
        <w:rPr>
          <w:lang w:eastAsia="en-GB"/>
        </w:rPr>
        <w:t>Entity Type</w:t>
      </w:r>
      <w:r w:rsidRPr="00EA5AB5">
        <w:rPr>
          <w:lang w:eastAsia="en-GB"/>
        </w:rPr>
        <w:t>s, e.g. "Vehicle" and "Home".</w:t>
      </w:r>
    </w:p>
    <w:p w14:paraId="4076F747" w14:textId="53F2F8CD" w:rsidR="00BB37C8" w:rsidRPr="00EA5AB5" w:rsidRDefault="00BB37C8" w:rsidP="008753EB">
      <w:pPr>
        <w:rPr>
          <w:lang w:eastAsia="en-GB"/>
        </w:rPr>
      </w:pPr>
      <w:r w:rsidRPr="00202FE0">
        <w:rPr>
          <w:b/>
          <w:bCs/>
          <w:lang w:eastAsia="en-GB"/>
        </w:rPr>
        <w:t>NGSI-LD</w:t>
      </w:r>
      <w:r w:rsidRPr="00EA5AB5">
        <w:rPr>
          <w:b/>
          <w:bCs/>
          <w:lang w:eastAsia="en-GB"/>
        </w:rPr>
        <w:t xml:space="preserve"> Federation Broker: </w:t>
      </w:r>
      <w:r w:rsidRPr="00EA5AB5">
        <w:rPr>
          <w:lang w:eastAsia="en-GB"/>
        </w:rPr>
        <w:t xml:space="preserve">Distribution Broker that federates information from multiple underlying </w:t>
      </w:r>
      <w:r w:rsidRPr="00202FE0">
        <w:rPr>
          <w:lang w:eastAsia="en-GB"/>
        </w:rPr>
        <w:t>NGSI-LD</w:t>
      </w:r>
      <w:r w:rsidR="008753EB">
        <w:rPr>
          <w:lang w:eastAsia="en-GB"/>
        </w:rPr>
        <w:t xml:space="preserve"> </w:t>
      </w:r>
      <w:r w:rsidRPr="00EA5AB5">
        <w:rPr>
          <w:lang w:eastAsia="en-GB"/>
        </w:rPr>
        <w:t>Context Brokers and across domains</w:t>
      </w:r>
    </w:p>
    <w:p w14:paraId="13E1BE62" w14:textId="23840CA1" w:rsidR="0050070F" w:rsidRPr="00EA5AB5" w:rsidRDefault="00345B98" w:rsidP="008753EB">
      <w:pPr>
        <w:rPr>
          <w:lang w:eastAsia="en-GB"/>
        </w:rPr>
      </w:pPr>
      <w:r w:rsidRPr="00202FE0">
        <w:rPr>
          <w:b/>
          <w:bCs/>
          <w:lang w:eastAsia="en-GB"/>
        </w:rPr>
        <w:t>NGSI-LD</w:t>
      </w:r>
      <w:r w:rsidRPr="00EA5AB5">
        <w:rPr>
          <w:b/>
          <w:bCs/>
          <w:lang w:eastAsia="en-GB"/>
        </w:rPr>
        <w:t xml:space="preserve"> GeoProperty: </w:t>
      </w:r>
      <w:r w:rsidRPr="00EA5AB5">
        <w:rPr>
          <w:lang w:eastAsia="en-GB"/>
        </w:rPr>
        <w:t xml:space="preserve">subclass of </w:t>
      </w:r>
      <w:r w:rsidRPr="00202FE0">
        <w:rPr>
          <w:lang w:eastAsia="en-GB"/>
        </w:rPr>
        <w:t>NGSI-LD</w:t>
      </w:r>
      <w:r w:rsidRPr="00EA5AB5">
        <w:rPr>
          <w:lang w:eastAsia="en-GB"/>
        </w:rPr>
        <w:t xml:space="preserve"> Property which is a description instance which associates a main</w:t>
      </w:r>
      <w:r w:rsidR="008753EB">
        <w:rPr>
          <w:lang w:eastAsia="en-GB"/>
        </w:rPr>
        <w:t xml:space="preserve"> </w:t>
      </w:r>
      <w:r w:rsidRPr="00EA5AB5">
        <w:rPr>
          <w:lang w:eastAsia="en-GB"/>
        </w:rPr>
        <w:t xml:space="preserve">characteristic, i.e. an </w:t>
      </w:r>
      <w:r w:rsidRPr="00202FE0">
        <w:rPr>
          <w:b/>
          <w:bCs/>
          <w:lang w:eastAsia="en-GB"/>
        </w:rPr>
        <w:t>NGSI-LD</w:t>
      </w:r>
      <w:r w:rsidRPr="00EA5AB5">
        <w:rPr>
          <w:b/>
          <w:bCs/>
          <w:lang w:eastAsia="en-GB"/>
        </w:rPr>
        <w:t xml:space="preserve"> Value</w:t>
      </w:r>
      <w:r w:rsidRPr="00EA5AB5">
        <w:rPr>
          <w:lang w:eastAsia="en-GB"/>
        </w:rPr>
        <w:t xml:space="preserve">, to either an </w:t>
      </w:r>
      <w:r w:rsidRPr="00202FE0">
        <w:rPr>
          <w:lang w:eastAsia="en-GB"/>
        </w:rPr>
        <w:t>NGSI-LD</w:t>
      </w:r>
      <w:r w:rsidRPr="00EA5AB5">
        <w:rPr>
          <w:lang w:eastAsia="en-GB"/>
        </w:rPr>
        <w:t xml:space="preserve"> Entity, an </w:t>
      </w:r>
      <w:r w:rsidRPr="00202FE0">
        <w:rPr>
          <w:lang w:eastAsia="en-GB"/>
        </w:rPr>
        <w:t>NGSI-LD</w:t>
      </w:r>
      <w:r w:rsidRPr="00EA5AB5">
        <w:rPr>
          <w:lang w:eastAsia="en-GB"/>
        </w:rPr>
        <w:t xml:space="preserve"> Relationship or another </w:t>
      </w:r>
      <w:r w:rsidRPr="00202FE0">
        <w:rPr>
          <w:lang w:eastAsia="en-GB"/>
        </w:rPr>
        <w:t>NGSI-LD</w:t>
      </w:r>
      <w:r w:rsidR="008753EB">
        <w:rPr>
          <w:lang w:eastAsia="en-GB"/>
        </w:rPr>
        <w:t xml:space="preserve"> </w:t>
      </w:r>
      <w:r w:rsidRPr="00EA5AB5">
        <w:rPr>
          <w:lang w:eastAsia="en-GB"/>
        </w:rPr>
        <w:t xml:space="preserve">Property, that uses the special </w:t>
      </w:r>
      <w:r w:rsidRPr="00EA5AB5">
        <w:rPr>
          <w:i/>
          <w:iCs/>
          <w:lang w:eastAsia="en-GB"/>
        </w:rPr>
        <w:t xml:space="preserve">hasValue </w:t>
      </w:r>
      <w:r w:rsidR="0040791F" w:rsidRPr="00EA5AB5">
        <w:rPr>
          <w:lang w:eastAsia="en-GB"/>
        </w:rPr>
        <w:t>Propert</w:t>
      </w:r>
      <w:r w:rsidRPr="00EA5AB5">
        <w:rPr>
          <w:lang w:eastAsia="en-GB"/>
        </w:rPr>
        <w:t>y to define its target value and holds a geographic location in GeoJSON</w:t>
      </w:r>
      <w:r w:rsidR="008753EB">
        <w:rPr>
          <w:lang w:eastAsia="en-GB"/>
        </w:rPr>
        <w:t xml:space="preserve"> </w:t>
      </w:r>
      <w:r w:rsidRPr="00EA5AB5">
        <w:rPr>
          <w:lang w:eastAsia="en-GB"/>
        </w:rPr>
        <w:t>Format</w:t>
      </w:r>
    </w:p>
    <w:p w14:paraId="36765049" w14:textId="77777777" w:rsidR="0050070F" w:rsidRPr="00C267CB" w:rsidRDefault="0050070F" w:rsidP="0050070F">
      <w:r w:rsidRPr="00C267CB">
        <w:rPr>
          <w:b/>
        </w:rPr>
        <w:t>NGSI-LD JsonProperty:</w:t>
      </w:r>
      <w:r w:rsidRPr="00C267CB">
        <w:t xml:space="preserve"> subclass of NGSI-LD Property which is a description instance which associates a raw JSON literal value as a defined main characteristic to an NGSI-LD Entity, an NGSI-LD Relationship or another NGSI-LD Property and that uses the special </w:t>
      </w:r>
      <w:r w:rsidRPr="00C267CB">
        <w:rPr>
          <w:rStyle w:val="HTMLVariable"/>
        </w:rPr>
        <w:t>hasJson</w:t>
      </w:r>
      <w:r w:rsidRPr="00C267CB">
        <w:t xml:space="preserve"> (a subproperty of </w:t>
      </w:r>
      <w:r w:rsidRPr="00C267CB">
        <w:rPr>
          <w:rStyle w:val="HTMLVariable"/>
        </w:rPr>
        <w:t>hasValue</w:t>
      </w:r>
      <w:r w:rsidRPr="00C267CB">
        <w:t>) property to define its target value</w:t>
      </w:r>
    </w:p>
    <w:p w14:paraId="73F2DD21" w14:textId="77777777" w:rsidR="0050070F" w:rsidRPr="00C267CB" w:rsidRDefault="0050070F" w:rsidP="0050070F">
      <w:pPr>
        <w:pStyle w:val="NO"/>
      </w:pPr>
      <w:r w:rsidRPr="00C267CB">
        <w:lastRenderedPageBreak/>
        <w:t>NOTE:</w:t>
      </w:r>
      <w:r w:rsidRPr="00C267CB">
        <w:tab/>
        <w:t>The target value contains data which is not available for interpretation.</w:t>
      </w:r>
    </w:p>
    <w:p w14:paraId="3EE22EDC" w14:textId="77777777" w:rsidR="008F0246" w:rsidRPr="00EA5AB5" w:rsidRDefault="008F0246" w:rsidP="008F0246">
      <w:pPr>
        <w:rPr>
          <w:lang w:eastAsia="en-GB"/>
        </w:rPr>
      </w:pPr>
      <w:r w:rsidRPr="00202FE0">
        <w:rPr>
          <w:b/>
          <w:bCs/>
          <w:lang w:eastAsia="en-GB"/>
        </w:rPr>
        <w:t>NGSI-LD</w:t>
      </w:r>
      <w:r w:rsidRPr="00EA5AB5">
        <w:rPr>
          <w:b/>
          <w:bCs/>
          <w:lang w:eastAsia="en-GB"/>
        </w:rPr>
        <w:t xml:space="preserve"> Language Map: </w:t>
      </w:r>
      <w:r w:rsidRPr="00202FE0">
        <w:rPr>
          <w:lang w:eastAsia="en-GB"/>
        </w:rPr>
        <w:t>JSON-LD</w:t>
      </w:r>
      <w:r w:rsidRPr="00EA5AB5">
        <w:rPr>
          <w:lang w:eastAsia="en-GB"/>
        </w:rPr>
        <w:t xml:space="preserve"> language map in the form of key-value pairs holding the string representation of a main characteristic in a </w:t>
      </w:r>
      <w:r w:rsidRPr="00EA5AB5">
        <w:t>series</w:t>
      </w:r>
      <w:r w:rsidRPr="00EA5AB5">
        <w:rPr>
          <w:lang w:eastAsia="en-GB"/>
        </w:rPr>
        <w:t xml:space="preserve"> of natural languages</w:t>
      </w:r>
    </w:p>
    <w:p w14:paraId="062C8990" w14:textId="77777777" w:rsidR="008F0246" w:rsidRPr="00EA5AB5" w:rsidRDefault="008F0246" w:rsidP="008F0246">
      <w:pPr>
        <w:pStyle w:val="EX"/>
        <w:rPr>
          <w:lang w:eastAsia="en-GB"/>
        </w:rPr>
      </w:pPr>
      <w:r w:rsidRPr="00EA5AB5">
        <w:rPr>
          <w:lang w:eastAsia="en-GB"/>
        </w:rPr>
        <w:t>EXAMPLE:</w:t>
      </w:r>
      <w:r w:rsidRPr="00EA5AB5">
        <w:rPr>
          <w:lang w:eastAsia="en-GB"/>
        </w:rPr>
        <w:tab/>
        <w:t xml:space="preserve">"Bob's vehicle is currently parked on a street which is known as 'Grand Place' in French and 'Grote Markt' in Dutch" can be represented by an </w:t>
      </w:r>
      <w:r w:rsidRPr="00202FE0">
        <w:rPr>
          <w:lang w:eastAsia="en-GB"/>
        </w:rPr>
        <w:t>NGSI-LD</w:t>
      </w:r>
      <w:r w:rsidRPr="00EA5AB5">
        <w:rPr>
          <w:lang w:eastAsia="en-GB"/>
        </w:rPr>
        <w:t xml:space="preserve"> LanguageProperty whose Name is "street" which holds an </w:t>
      </w:r>
      <w:r w:rsidRPr="00202FE0">
        <w:rPr>
          <w:lang w:eastAsia="en-GB"/>
        </w:rPr>
        <w:t>NGSI-LD</w:t>
      </w:r>
      <w:r w:rsidRPr="00EA5AB5">
        <w:rPr>
          <w:lang w:eastAsia="en-GB"/>
        </w:rPr>
        <w:t xml:space="preserve"> Language Map of two key-value pairs containing both the French ("fr") and Dutch ("nl") exonyms of the street name.</w:t>
      </w:r>
    </w:p>
    <w:p w14:paraId="5645AAB3" w14:textId="45903D2C" w:rsidR="00345B98" w:rsidRPr="00EA5AB5" w:rsidRDefault="00345B98" w:rsidP="008753EB">
      <w:pPr>
        <w:rPr>
          <w:b/>
          <w:iCs/>
        </w:rPr>
      </w:pPr>
      <w:r w:rsidRPr="00202FE0">
        <w:rPr>
          <w:b/>
          <w:bCs/>
          <w:lang w:eastAsia="en-GB"/>
        </w:rPr>
        <w:t>NGSI-LD</w:t>
      </w:r>
      <w:r w:rsidRPr="00EA5AB5">
        <w:rPr>
          <w:b/>
          <w:bCs/>
          <w:lang w:eastAsia="en-GB"/>
        </w:rPr>
        <w:t xml:space="preserve"> LanguageProperty: </w:t>
      </w:r>
      <w:r w:rsidRPr="00EA5AB5">
        <w:rPr>
          <w:lang w:eastAsia="en-GB"/>
        </w:rPr>
        <w:t xml:space="preserve">subclass of </w:t>
      </w:r>
      <w:r w:rsidRPr="00202FE0">
        <w:rPr>
          <w:lang w:eastAsia="en-GB"/>
        </w:rPr>
        <w:t>NGSI-LD</w:t>
      </w:r>
      <w:r w:rsidRPr="00EA5AB5">
        <w:rPr>
          <w:lang w:eastAsia="en-GB"/>
        </w:rPr>
        <w:t xml:space="preserve"> Property which is a description instance which associates a set of</w:t>
      </w:r>
      <w:r w:rsidR="008753EB">
        <w:rPr>
          <w:lang w:eastAsia="en-GB"/>
        </w:rPr>
        <w:t xml:space="preserve"> </w:t>
      </w:r>
      <w:r w:rsidRPr="00EA5AB5">
        <w:rPr>
          <w:lang w:eastAsia="en-GB"/>
        </w:rPr>
        <w:t xml:space="preserve">strings in different natural languages as a defined main characteristic, i.e. an </w:t>
      </w:r>
      <w:r w:rsidRPr="00202FE0">
        <w:rPr>
          <w:b/>
          <w:bCs/>
          <w:lang w:eastAsia="en-GB"/>
        </w:rPr>
        <w:t>NGSI-LD</w:t>
      </w:r>
      <w:r w:rsidRPr="00EA5AB5">
        <w:rPr>
          <w:b/>
          <w:bCs/>
          <w:lang w:eastAsia="en-GB"/>
        </w:rPr>
        <w:t xml:space="preserve"> Map</w:t>
      </w:r>
      <w:r w:rsidRPr="00EA5AB5">
        <w:rPr>
          <w:lang w:eastAsia="en-GB"/>
        </w:rPr>
        <w:t xml:space="preserve">, to an </w:t>
      </w:r>
      <w:r w:rsidRPr="00202FE0">
        <w:rPr>
          <w:lang w:eastAsia="en-GB"/>
        </w:rPr>
        <w:t>NGSI-LD</w:t>
      </w:r>
      <w:r w:rsidRPr="00EA5AB5">
        <w:rPr>
          <w:lang w:eastAsia="en-GB"/>
        </w:rPr>
        <w:t xml:space="preserve"> Entity, an</w:t>
      </w:r>
      <w:r w:rsidR="008753EB">
        <w:rPr>
          <w:lang w:eastAsia="en-GB"/>
        </w:rPr>
        <w:t xml:space="preserve"> </w:t>
      </w:r>
      <w:r w:rsidRPr="00202FE0">
        <w:rPr>
          <w:lang w:eastAsia="en-GB"/>
        </w:rPr>
        <w:t>NGSI-LD</w:t>
      </w:r>
      <w:r w:rsidRPr="00EA5AB5">
        <w:rPr>
          <w:lang w:eastAsia="en-GB"/>
        </w:rPr>
        <w:t xml:space="preserve"> Relationship or another </w:t>
      </w:r>
      <w:r w:rsidRPr="00202FE0">
        <w:rPr>
          <w:lang w:eastAsia="en-GB"/>
        </w:rPr>
        <w:t>NGSI-LD</w:t>
      </w:r>
      <w:r w:rsidRPr="00EA5AB5">
        <w:rPr>
          <w:lang w:eastAsia="en-GB"/>
        </w:rPr>
        <w:t xml:space="preserve"> Property and that uses the special </w:t>
      </w:r>
      <w:r w:rsidRPr="00EA5AB5">
        <w:rPr>
          <w:i/>
          <w:iCs/>
          <w:lang w:eastAsia="en-GB"/>
        </w:rPr>
        <w:t xml:space="preserve">hasLanguageMap </w:t>
      </w:r>
      <w:r w:rsidRPr="00EA5AB5">
        <w:rPr>
          <w:lang w:eastAsia="en-GB"/>
        </w:rPr>
        <w:t>(a subproperty of</w:t>
      </w:r>
      <w:r w:rsidR="008753EB">
        <w:rPr>
          <w:i/>
          <w:iCs/>
          <w:lang w:eastAsia="en-GB"/>
        </w:rPr>
        <w:t xml:space="preserve"> </w:t>
      </w:r>
      <w:r w:rsidRPr="00EA5AB5">
        <w:rPr>
          <w:i/>
          <w:iCs/>
          <w:lang w:eastAsia="en-GB"/>
        </w:rPr>
        <w:t>hasValue</w:t>
      </w:r>
      <w:r w:rsidRPr="00EA5AB5">
        <w:rPr>
          <w:lang w:eastAsia="en-GB"/>
        </w:rPr>
        <w:t xml:space="preserve">) </w:t>
      </w:r>
      <w:r w:rsidR="0040791F" w:rsidRPr="00EA5AB5">
        <w:rPr>
          <w:lang w:eastAsia="en-GB"/>
        </w:rPr>
        <w:t>Propert</w:t>
      </w:r>
      <w:r w:rsidRPr="00EA5AB5">
        <w:rPr>
          <w:lang w:eastAsia="en-GB"/>
        </w:rPr>
        <w:t>y to define its target value</w:t>
      </w:r>
    </w:p>
    <w:p w14:paraId="49B2680C" w14:textId="77777777" w:rsidR="00BD0AB3" w:rsidRPr="00EA5AB5" w:rsidRDefault="00BD0AB3" w:rsidP="00BD0AB3">
      <w:pPr>
        <w:rPr>
          <w:i/>
          <w:iCs/>
        </w:rPr>
      </w:pPr>
      <w:r w:rsidRPr="00202FE0">
        <w:rPr>
          <w:b/>
          <w:iCs/>
        </w:rPr>
        <w:t>NGSI-LD</w:t>
      </w:r>
      <w:r w:rsidRPr="00EA5AB5">
        <w:rPr>
          <w:b/>
          <w:iCs/>
        </w:rPr>
        <w:t xml:space="preserve"> Linked Entity</w:t>
      </w:r>
      <w:r w:rsidRPr="00EA5AB5">
        <w:rPr>
          <w:b/>
        </w:rPr>
        <w:t>:</w:t>
      </w:r>
      <w:r w:rsidRPr="00EA5AB5">
        <w:t xml:space="preserve"> </w:t>
      </w:r>
      <w:r w:rsidRPr="00202FE0">
        <w:t>NGSI-LD</w:t>
      </w:r>
      <w:r w:rsidRPr="00EA5AB5">
        <w:t xml:space="preserve"> Entity referenced from another </w:t>
      </w:r>
      <w:r w:rsidRPr="00202FE0">
        <w:t>NGSI-LD</w:t>
      </w:r>
      <w:r w:rsidRPr="00EA5AB5">
        <w:t xml:space="preserve"> Entity (the linking </w:t>
      </w:r>
      <w:r w:rsidRPr="00202FE0">
        <w:t>NGSI-LD</w:t>
      </w:r>
      <w:r w:rsidRPr="00EA5AB5">
        <w:t xml:space="preserve"> Entity) via an </w:t>
      </w:r>
      <w:r w:rsidRPr="00202FE0">
        <w:t>NGSI-LD</w:t>
      </w:r>
      <w:r w:rsidRPr="00EA5AB5">
        <w:t xml:space="preserve"> Relationship</w:t>
      </w:r>
    </w:p>
    <w:p w14:paraId="5C4E7816" w14:textId="77777777" w:rsidR="0080000A" w:rsidRPr="00EA5AB5" w:rsidRDefault="00BD0AB3" w:rsidP="00BD0AB3">
      <w:r w:rsidRPr="00202FE0">
        <w:rPr>
          <w:b/>
          <w:iCs/>
        </w:rPr>
        <w:t>NGSI-LD</w:t>
      </w:r>
      <w:r w:rsidRPr="00EA5AB5">
        <w:rPr>
          <w:b/>
          <w:iCs/>
        </w:rPr>
        <w:t xml:space="preserve"> Linking Entity</w:t>
      </w:r>
      <w:r w:rsidRPr="00EA5AB5">
        <w:rPr>
          <w:b/>
        </w:rPr>
        <w:t>:</w:t>
      </w:r>
      <w:r w:rsidRPr="00EA5AB5">
        <w:t xml:space="preserve"> </w:t>
      </w:r>
      <w:r w:rsidRPr="00202FE0">
        <w:t>NGSI-LD</w:t>
      </w:r>
      <w:r w:rsidRPr="00EA5AB5">
        <w:t xml:space="preserve"> Entity which is the subject of a Relationship to another </w:t>
      </w:r>
      <w:r w:rsidRPr="00202FE0">
        <w:t>NGSI-LD</w:t>
      </w:r>
      <w:r w:rsidRPr="00EA5AB5">
        <w:t xml:space="preserve"> Entity (the linked </w:t>
      </w:r>
      <w:r w:rsidRPr="00202FE0">
        <w:t>NGSI-LD</w:t>
      </w:r>
      <w:r w:rsidRPr="00EA5AB5">
        <w:t xml:space="preserve"> Entity) or an external resource (identified by a </w:t>
      </w:r>
      <w:r w:rsidRPr="00202FE0">
        <w:t>URI</w:t>
      </w:r>
      <w:r w:rsidRPr="00EA5AB5">
        <w:t>)</w:t>
      </w:r>
    </w:p>
    <w:p w14:paraId="77351DB3" w14:textId="77777777" w:rsidR="0050070F" w:rsidRPr="00C267CB" w:rsidRDefault="0050070F" w:rsidP="0050070F">
      <w:r w:rsidRPr="00C267CB">
        <w:rPr>
          <w:b/>
        </w:rPr>
        <w:t>NGSI-LD ListProperty:</w:t>
      </w:r>
      <w:r w:rsidRPr="00C267CB">
        <w:t xml:space="preserve"> description instance which associates an ordered array of main characteristics, i.e. </w:t>
      </w:r>
      <w:r w:rsidRPr="00C267CB">
        <w:rPr>
          <w:b/>
        </w:rPr>
        <w:t>NGSI-LD Values</w:t>
      </w:r>
      <w:r w:rsidRPr="00C267CB">
        <w:t xml:space="preserve">, to either an NGSI-LD Entity, an NGSI-LD Relationship or another NGSI-LD Property and that uses the special </w:t>
      </w:r>
      <w:r w:rsidRPr="00C267CB">
        <w:rPr>
          <w:rStyle w:val="HTMLVariable"/>
        </w:rPr>
        <w:t>hasValueList</w:t>
      </w:r>
      <w:r w:rsidRPr="00C267CB">
        <w:t xml:space="preserve"> property to define its target value</w:t>
      </w:r>
    </w:p>
    <w:p w14:paraId="4BC15BEE" w14:textId="77777777" w:rsidR="0050070F" w:rsidRPr="00C267CB" w:rsidRDefault="0050070F" w:rsidP="0050070F">
      <w:r w:rsidRPr="00C267CB">
        <w:rPr>
          <w:b/>
        </w:rPr>
        <w:t xml:space="preserve">NGSI-LD ListRelationship: </w:t>
      </w:r>
      <w:r w:rsidRPr="00C267CB">
        <w:t>description of an ordered array of directed links between a subject which is either an NGSI-LD Entity, an NGSI</w:t>
      </w:r>
      <w:r w:rsidRPr="00C267CB">
        <w:noBreakHyphen/>
        <w:t xml:space="preserve">LD Property or another NGSI-LD Relationship on one hand, and a series of objects, which are NGSI-LD Entities, on the other hand, and which uses the special </w:t>
      </w:r>
      <w:r w:rsidRPr="00C267CB">
        <w:rPr>
          <w:rStyle w:val="HTMLVariable"/>
        </w:rPr>
        <w:t>hasObjectList</w:t>
      </w:r>
      <w:r w:rsidRPr="00C267CB">
        <w:t xml:space="preserve"> property to define its target objects</w:t>
      </w:r>
    </w:p>
    <w:p w14:paraId="53F095B2" w14:textId="77777777" w:rsidR="0050070F" w:rsidRPr="00C267CB" w:rsidRDefault="0050070F" w:rsidP="0050070F">
      <w:pPr>
        <w:pStyle w:val="EX"/>
        <w:rPr>
          <w:i/>
          <w:iCs/>
        </w:rPr>
      </w:pPr>
      <w:r w:rsidRPr="00C267CB">
        <w:t>EXAMPLE:</w:t>
      </w:r>
      <w:r w:rsidRPr="00C267CB">
        <w:tab/>
        <w:t xml:space="preserve">"A bus route services the following bus stops" can be represented by an NGSI-LD </w:t>
      </w:r>
      <w:r w:rsidRPr="00C267CB">
        <w:rPr>
          <w:rStyle w:val="HTMLDefinition"/>
        </w:rPr>
        <w:t>ListRelationship</w:t>
      </w:r>
      <w:r w:rsidRPr="00C267CB">
        <w:t xml:space="preserve"> whose name is "route" which holds an array of directed links towards a series of NGSI-LD Entities of type (Type name) </w:t>
      </w:r>
      <w:r w:rsidRPr="00C267CB">
        <w:rPr>
          <w:rStyle w:val="HTMLCode"/>
        </w:rPr>
        <w:t>"BusStop"</w:t>
      </w:r>
      <w:r w:rsidRPr="00C267CB">
        <w:t>.</w:t>
      </w:r>
    </w:p>
    <w:p w14:paraId="4961DB21" w14:textId="77777777" w:rsidR="00BD0AB3" w:rsidRPr="00EA5AB5" w:rsidRDefault="00BD0AB3" w:rsidP="00BD0AB3">
      <w:r w:rsidRPr="00202FE0">
        <w:rPr>
          <w:b/>
        </w:rPr>
        <w:t>NGSI-LD</w:t>
      </w:r>
      <w:r w:rsidRPr="00EA5AB5">
        <w:rPr>
          <w:b/>
        </w:rPr>
        <w:t xml:space="preserve"> Name:</w:t>
      </w:r>
      <w:r w:rsidRPr="00EA5AB5">
        <w:t xml:space="preserve"> short-hand string (term) that locally identifies an </w:t>
      </w:r>
      <w:r w:rsidRPr="00202FE0">
        <w:t>NGSI-LD</w:t>
      </w:r>
      <w:r w:rsidRPr="00EA5AB5">
        <w:t xml:space="preserve"> Entity Type, Property Type or Relationship Type and which can be mapped to a </w:t>
      </w:r>
      <w:r w:rsidRPr="00202FE0">
        <w:t>URI</w:t>
      </w:r>
      <w:r w:rsidRPr="00EA5AB5">
        <w:t xml:space="preserve"> which serves as a fully qualified identifier</w:t>
      </w:r>
    </w:p>
    <w:p w14:paraId="4A20537C" w14:textId="77777777" w:rsidR="00BD0AB3" w:rsidRPr="00EA5AB5" w:rsidRDefault="00BD0AB3" w:rsidP="00BD0AB3">
      <w:pPr>
        <w:pStyle w:val="EX"/>
      </w:pPr>
      <w:r w:rsidRPr="00EA5AB5">
        <w:t>EXAMPLE:</w:t>
      </w:r>
      <w:r w:rsidRPr="00EA5AB5">
        <w:tab/>
        <w:t xml:space="preserve">The sentence "Bob's vehicle's speed is 40 km/h" can be represented by an </w:t>
      </w:r>
      <w:r w:rsidRPr="00202FE0">
        <w:t>NGSI-LD</w:t>
      </w:r>
      <w:r w:rsidRPr="00EA5AB5">
        <w:t xml:space="preserve"> Property, whose Name is "speed", and which characterizes an </w:t>
      </w:r>
      <w:r w:rsidRPr="00202FE0">
        <w:t>NGSI-LD</w:t>
      </w:r>
      <w:r w:rsidRPr="00EA5AB5">
        <w:t xml:space="preserve"> Entity, which </w:t>
      </w:r>
      <w:r w:rsidRPr="00202FE0">
        <w:t>NGSI-LD</w:t>
      </w:r>
      <w:r w:rsidRPr="00EA5AB5">
        <w:t xml:space="preserve"> Type Name is "Vehicle". </w:t>
      </w:r>
      <w:r w:rsidRPr="00EA5AB5">
        <w:rPr>
          <w:color w:val="000000"/>
        </w:rPr>
        <w:t xml:space="preserve">Such a name can be expanded to a fully qualified name in the form of a </w:t>
      </w:r>
      <w:r w:rsidRPr="00202FE0">
        <w:t>URI</w:t>
      </w:r>
      <w:r w:rsidRPr="00EA5AB5">
        <w:rPr>
          <w:color w:val="000000"/>
        </w:rPr>
        <w:t xml:space="preserve">, for instance </w:t>
      </w:r>
      <w:r w:rsidR="00A04401" w:rsidRPr="00EA5AB5">
        <w:t>"</w:t>
      </w:r>
      <w:r w:rsidRPr="00202FE0">
        <w:t>http</w:t>
      </w:r>
      <w:r w:rsidRPr="00EA5AB5">
        <w:rPr>
          <w:color w:val="000000"/>
        </w:rPr>
        <w:t>://example.org/Vehicle</w:t>
      </w:r>
      <w:r w:rsidR="00A04401" w:rsidRPr="00EA5AB5">
        <w:t>"</w:t>
      </w:r>
      <w:r w:rsidRPr="00EA5AB5">
        <w:rPr>
          <w:color w:val="000000"/>
        </w:rPr>
        <w:t xml:space="preserve"> </w:t>
      </w:r>
      <w:r w:rsidRPr="00EA5AB5">
        <w:t>or</w:t>
      </w:r>
      <w:r w:rsidRPr="00EA5AB5">
        <w:rPr>
          <w:color w:val="000000"/>
        </w:rPr>
        <w:t xml:space="preserve"> </w:t>
      </w:r>
      <w:r w:rsidR="00A04401" w:rsidRPr="00EA5AB5">
        <w:t>"</w:t>
      </w:r>
      <w:r w:rsidRPr="00202FE0">
        <w:t>http</w:t>
      </w:r>
      <w:r w:rsidRPr="00EA5AB5">
        <w:rPr>
          <w:color w:val="000000"/>
        </w:rPr>
        <w:t>://example.org/speed</w:t>
      </w:r>
      <w:r w:rsidR="00A04401" w:rsidRPr="00EA5AB5">
        <w:t>"</w:t>
      </w:r>
      <w:r w:rsidRPr="00EA5AB5">
        <w:t>.</w:t>
      </w:r>
    </w:p>
    <w:p w14:paraId="552F955C" w14:textId="77777777" w:rsidR="00345B98" w:rsidRPr="00EA5AB5" w:rsidRDefault="00345B98" w:rsidP="009027BD">
      <w:pPr>
        <w:rPr>
          <w:color w:val="000000"/>
        </w:rPr>
      </w:pPr>
      <w:r w:rsidRPr="00202FE0">
        <w:rPr>
          <w:b/>
          <w:bCs/>
          <w:lang w:eastAsia="en-GB"/>
        </w:rPr>
        <w:t>NGSI-LD</w:t>
      </w:r>
      <w:r w:rsidRPr="00EA5AB5">
        <w:rPr>
          <w:b/>
          <w:bCs/>
          <w:lang w:eastAsia="en-GB"/>
        </w:rPr>
        <w:t xml:space="preserve"> Null: </w:t>
      </w:r>
      <w:r w:rsidRPr="00EA5AB5">
        <w:rPr>
          <w:i/>
          <w:iCs/>
          <w:lang w:eastAsia="en-GB"/>
        </w:rPr>
        <w:t>"urn:</w:t>
      </w:r>
      <w:r w:rsidRPr="00202FE0">
        <w:rPr>
          <w:i/>
          <w:iCs/>
          <w:lang w:eastAsia="en-GB"/>
        </w:rPr>
        <w:t>ngsi-ld</w:t>
      </w:r>
      <w:r w:rsidRPr="00EA5AB5">
        <w:rPr>
          <w:i/>
          <w:iCs/>
          <w:lang w:eastAsia="en-GB"/>
        </w:rPr>
        <w:t xml:space="preserve">:null" </w:t>
      </w:r>
      <w:r w:rsidRPr="00EA5AB5">
        <w:rPr>
          <w:lang w:eastAsia="en-GB"/>
        </w:rPr>
        <w:t xml:space="preserve">or </w:t>
      </w:r>
      <w:r w:rsidRPr="00EA5AB5">
        <w:rPr>
          <w:i/>
          <w:iCs/>
          <w:lang w:eastAsia="en-GB"/>
        </w:rPr>
        <w:t>{"@none": "urn:</w:t>
      </w:r>
      <w:r w:rsidRPr="00202FE0">
        <w:rPr>
          <w:i/>
          <w:iCs/>
          <w:lang w:eastAsia="en-GB"/>
        </w:rPr>
        <w:t>ngsi-ld</w:t>
      </w:r>
      <w:r w:rsidRPr="00EA5AB5">
        <w:rPr>
          <w:i/>
          <w:iCs/>
          <w:lang w:eastAsia="en-GB"/>
        </w:rPr>
        <w:t xml:space="preserve">:null"} </w:t>
      </w:r>
      <w:r w:rsidRPr="00EA5AB5">
        <w:rPr>
          <w:lang w:eastAsia="en-GB"/>
        </w:rPr>
        <w:t xml:space="preserve">used as an encoding for </w:t>
      </w:r>
      <w:r w:rsidRPr="00EA5AB5">
        <w:rPr>
          <w:i/>
          <w:iCs/>
          <w:lang w:eastAsia="en-GB"/>
        </w:rPr>
        <w:t xml:space="preserve">null </w:t>
      </w:r>
      <w:r w:rsidRPr="00EA5AB5">
        <w:rPr>
          <w:lang w:eastAsia="en-GB"/>
        </w:rPr>
        <w:t>values</w:t>
      </w:r>
    </w:p>
    <w:p w14:paraId="1D81D80B" w14:textId="77777777" w:rsidR="00BD0AB3" w:rsidRPr="00EA5AB5" w:rsidRDefault="00BD0AB3" w:rsidP="00BD0AB3">
      <w:r w:rsidRPr="00202FE0">
        <w:rPr>
          <w:b/>
        </w:rPr>
        <w:t>NGSI-LD</w:t>
      </w:r>
      <w:r w:rsidRPr="00EA5AB5">
        <w:rPr>
          <w:b/>
        </w:rPr>
        <w:t xml:space="preserve"> Property:</w:t>
      </w:r>
      <w:r w:rsidRPr="00EA5AB5">
        <w:t xml:space="preserve"> description instance which associates a main characteristic, i.e. an </w:t>
      </w:r>
      <w:r w:rsidRPr="00202FE0">
        <w:rPr>
          <w:b/>
        </w:rPr>
        <w:t>NGSI-LD</w:t>
      </w:r>
      <w:r w:rsidRPr="00EA5AB5">
        <w:rPr>
          <w:b/>
        </w:rPr>
        <w:t xml:space="preserve"> Value</w:t>
      </w:r>
      <w:r w:rsidRPr="00EA5AB5">
        <w:t xml:space="preserve">, to either an </w:t>
      </w:r>
      <w:r w:rsidRPr="00202FE0">
        <w:t>NGSI-LD</w:t>
      </w:r>
      <w:r w:rsidRPr="00EA5AB5">
        <w:t xml:space="preserve"> Entity, an </w:t>
      </w:r>
      <w:r w:rsidRPr="00202FE0">
        <w:t>NGSI-LD</w:t>
      </w:r>
      <w:r w:rsidRPr="00EA5AB5">
        <w:t xml:space="preserve"> Relationship or another </w:t>
      </w:r>
      <w:r w:rsidRPr="00202FE0">
        <w:t>NGSI-LD</w:t>
      </w:r>
      <w:r w:rsidRPr="00EA5AB5">
        <w:t xml:space="preserve"> Property and that uses the special </w:t>
      </w:r>
      <w:r w:rsidRPr="00EA5AB5">
        <w:rPr>
          <w:i/>
        </w:rPr>
        <w:t>hasValue</w:t>
      </w:r>
      <w:r w:rsidRPr="00EA5AB5">
        <w:t xml:space="preserve"> </w:t>
      </w:r>
      <w:r w:rsidR="0040791F" w:rsidRPr="00EA5AB5">
        <w:t>Propert</w:t>
      </w:r>
      <w:r w:rsidRPr="00EA5AB5">
        <w:t>y to define its target value</w:t>
      </w:r>
    </w:p>
    <w:p w14:paraId="1949EDDF" w14:textId="77777777" w:rsidR="00345B98" w:rsidRPr="00EA5AB5" w:rsidRDefault="00345B98" w:rsidP="009027BD">
      <w:pPr>
        <w:rPr>
          <w:lang w:eastAsia="en-GB"/>
        </w:rPr>
      </w:pPr>
      <w:r w:rsidRPr="00202FE0">
        <w:rPr>
          <w:b/>
          <w:bCs/>
          <w:lang w:eastAsia="en-GB"/>
        </w:rPr>
        <w:t>NGSI-LD</w:t>
      </w:r>
      <w:r w:rsidRPr="00EA5AB5">
        <w:rPr>
          <w:b/>
          <w:bCs/>
          <w:lang w:eastAsia="en-GB"/>
        </w:rPr>
        <w:t xml:space="preserve"> Query: </w:t>
      </w:r>
      <w:r w:rsidRPr="00EA5AB5">
        <w:rPr>
          <w:lang w:eastAsia="en-GB"/>
        </w:rPr>
        <w:t xml:space="preserve">collection of criteria used </w:t>
      </w:r>
      <w:r w:rsidRPr="00EA5AB5">
        <w:t>to</w:t>
      </w:r>
      <w:r w:rsidRPr="00EA5AB5">
        <w:rPr>
          <w:lang w:eastAsia="en-GB"/>
        </w:rPr>
        <w:t xml:space="preserve"> select a sub-set of </w:t>
      </w:r>
      <w:r w:rsidRPr="00202FE0">
        <w:rPr>
          <w:lang w:eastAsia="en-GB"/>
        </w:rPr>
        <w:t>NGSI-LD</w:t>
      </w:r>
      <w:r w:rsidRPr="00EA5AB5">
        <w:rPr>
          <w:lang w:eastAsia="en-GB"/>
        </w:rPr>
        <w:t xml:space="preserve"> Entities, matching the criteria</w:t>
      </w:r>
    </w:p>
    <w:p w14:paraId="44374F9D" w14:textId="77777777" w:rsidR="00345B98" w:rsidRPr="00EA5AB5" w:rsidRDefault="00345B98" w:rsidP="00345B98">
      <w:pPr>
        <w:rPr>
          <w:lang w:eastAsia="en-GB"/>
        </w:rPr>
      </w:pPr>
      <w:r w:rsidRPr="00202FE0">
        <w:rPr>
          <w:b/>
          <w:bCs/>
          <w:lang w:eastAsia="en-GB"/>
        </w:rPr>
        <w:t>NGSI-LD</w:t>
      </w:r>
      <w:r w:rsidRPr="00EA5AB5">
        <w:rPr>
          <w:b/>
          <w:bCs/>
          <w:lang w:eastAsia="en-GB"/>
        </w:rPr>
        <w:t xml:space="preserve"> Registry </w:t>
      </w:r>
      <w:r w:rsidRPr="00202FE0">
        <w:rPr>
          <w:b/>
          <w:bCs/>
          <w:lang w:eastAsia="en-GB"/>
        </w:rPr>
        <w:t>API</w:t>
      </w:r>
      <w:r w:rsidRPr="00EA5AB5">
        <w:rPr>
          <w:b/>
          <w:bCs/>
          <w:lang w:eastAsia="en-GB"/>
        </w:rPr>
        <w:t xml:space="preserve">: </w:t>
      </w:r>
      <w:r w:rsidRPr="00EA5AB5">
        <w:rPr>
          <w:lang w:eastAsia="en-GB"/>
        </w:rPr>
        <w:t xml:space="preserve">part of the </w:t>
      </w:r>
      <w:r w:rsidRPr="00202FE0">
        <w:rPr>
          <w:lang w:eastAsia="en-GB"/>
        </w:rPr>
        <w:t>NGSI-LD</w:t>
      </w:r>
      <w:r w:rsidRPr="00EA5AB5">
        <w:rPr>
          <w:lang w:eastAsia="en-GB"/>
        </w:rPr>
        <w:t xml:space="preserve"> </w:t>
      </w:r>
      <w:r w:rsidRPr="00202FE0">
        <w:rPr>
          <w:lang w:eastAsia="en-GB"/>
        </w:rPr>
        <w:t>API</w:t>
      </w:r>
      <w:r w:rsidRPr="00EA5AB5">
        <w:rPr>
          <w:lang w:eastAsia="en-GB"/>
        </w:rPr>
        <w:t xml:space="preserve"> that is implemented by the Context Registry, including operations for registering Context Sources and managing Context Source Registrations (</w:t>
      </w:r>
      <w:r w:rsidRPr="00EA5AB5">
        <w:t>CSRs</w:t>
      </w:r>
      <w:r w:rsidRPr="00EA5AB5">
        <w:rPr>
          <w:lang w:eastAsia="en-GB"/>
        </w:rPr>
        <w:t>), operations for retrieving and discovering CSRs, and operations for subscribing to CSRs and receiving notifications</w:t>
      </w:r>
    </w:p>
    <w:p w14:paraId="18F61E71" w14:textId="77777777" w:rsidR="00BD0AB3" w:rsidRPr="00EA5AB5" w:rsidRDefault="00BD0AB3" w:rsidP="00BD0AB3">
      <w:r w:rsidRPr="00202FE0">
        <w:rPr>
          <w:b/>
        </w:rPr>
        <w:t>NGSI-LD</w:t>
      </w:r>
      <w:r w:rsidRPr="00EA5AB5">
        <w:rPr>
          <w:b/>
        </w:rPr>
        <w:t xml:space="preserve"> Relationship: </w:t>
      </w:r>
      <w:r w:rsidRPr="00EA5AB5">
        <w:t xml:space="preserve">description of a directed link between a subject which is either an </w:t>
      </w:r>
      <w:r w:rsidRPr="00202FE0">
        <w:t>NGSI-LD</w:t>
      </w:r>
      <w:r w:rsidRPr="00EA5AB5">
        <w:t xml:space="preserve"> Entity, an </w:t>
      </w:r>
      <w:r w:rsidRPr="00202FE0">
        <w:t>NGSI</w:t>
      </w:r>
      <w:r w:rsidRPr="00202FE0">
        <w:noBreakHyphen/>
        <w:t>LD</w:t>
      </w:r>
      <w:r w:rsidRPr="00EA5AB5">
        <w:t xml:space="preserve"> Property, or another </w:t>
      </w:r>
      <w:r w:rsidRPr="00202FE0">
        <w:t>NGSI-LD</w:t>
      </w:r>
      <w:r w:rsidRPr="00EA5AB5">
        <w:t xml:space="preserve"> Relationship on one hand, and an object, which is an </w:t>
      </w:r>
      <w:r w:rsidRPr="00202FE0">
        <w:t>NGSI-LD</w:t>
      </w:r>
      <w:r w:rsidRPr="00EA5AB5">
        <w:t xml:space="preserve"> Entity, on the other hand, and which uses the special </w:t>
      </w:r>
      <w:r w:rsidRPr="00EA5AB5">
        <w:rPr>
          <w:i/>
        </w:rPr>
        <w:t>hasObject</w:t>
      </w:r>
      <w:r w:rsidRPr="00EA5AB5">
        <w:t xml:space="preserve"> </w:t>
      </w:r>
      <w:r w:rsidR="0040791F" w:rsidRPr="00EA5AB5">
        <w:t>Propert</w:t>
      </w:r>
      <w:r w:rsidRPr="00EA5AB5">
        <w:t>y to define its target object</w:t>
      </w:r>
    </w:p>
    <w:p w14:paraId="34FA97D0" w14:textId="77777777" w:rsidR="00BD0AB3" w:rsidRPr="00EA5AB5" w:rsidRDefault="00BD0AB3" w:rsidP="00BD0AB3">
      <w:pPr>
        <w:pStyle w:val="EX"/>
      </w:pPr>
      <w:r w:rsidRPr="00EA5AB5">
        <w:t>EXAMPLE:</w:t>
      </w:r>
      <w:r w:rsidRPr="00EA5AB5">
        <w:tab/>
        <w:t xml:space="preserve">An </w:t>
      </w:r>
      <w:r w:rsidRPr="00202FE0">
        <w:t>NGSI-LD</w:t>
      </w:r>
      <w:r w:rsidRPr="00EA5AB5">
        <w:t xml:space="preserve"> Entity of type (Type Name) </w:t>
      </w:r>
      <w:r w:rsidR="00A04401" w:rsidRPr="00EA5AB5">
        <w:t>"</w:t>
      </w:r>
      <w:r w:rsidRPr="00EA5AB5">
        <w:t>Vehicle</w:t>
      </w:r>
      <w:r w:rsidR="00A04401" w:rsidRPr="00EA5AB5">
        <w:t>"</w:t>
      </w:r>
      <w:r w:rsidRPr="00EA5AB5">
        <w:t xml:space="preserve"> (when parked) can be the subject of an </w:t>
      </w:r>
      <w:r w:rsidRPr="00202FE0">
        <w:t>NGSI</w:t>
      </w:r>
      <w:r w:rsidRPr="00202FE0">
        <w:noBreakHyphen/>
        <w:t>LD</w:t>
      </w:r>
      <w:r w:rsidRPr="00EA5AB5">
        <w:t xml:space="preserve"> Relationship which object is an </w:t>
      </w:r>
      <w:r w:rsidRPr="00202FE0">
        <w:t>NGSI-LD</w:t>
      </w:r>
      <w:r w:rsidRPr="00EA5AB5">
        <w:t xml:space="preserve"> Entity of type </w:t>
      </w:r>
      <w:r w:rsidR="00A04401" w:rsidRPr="00EA5AB5">
        <w:t>"</w:t>
      </w:r>
      <w:r w:rsidRPr="00EA5AB5">
        <w:t>Parking</w:t>
      </w:r>
      <w:r w:rsidR="00A04401" w:rsidRPr="00EA5AB5">
        <w:t>"</w:t>
      </w:r>
      <w:r w:rsidRPr="00EA5AB5">
        <w:t>.</w:t>
      </w:r>
    </w:p>
    <w:p w14:paraId="0C9EDA56" w14:textId="77777777" w:rsidR="00345B98" w:rsidRPr="00EA5AB5" w:rsidRDefault="00345B98" w:rsidP="009027BD">
      <w:pPr>
        <w:rPr>
          <w:lang w:eastAsia="en-GB"/>
        </w:rPr>
      </w:pPr>
      <w:r w:rsidRPr="00202FE0">
        <w:rPr>
          <w:b/>
          <w:bCs/>
          <w:lang w:eastAsia="en-GB"/>
        </w:rPr>
        <w:t>NGSI-LD</w:t>
      </w:r>
      <w:r w:rsidRPr="00EA5AB5">
        <w:rPr>
          <w:b/>
          <w:bCs/>
          <w:lang w:eastAsia="en-GB"/>
        </w:rPr>
        <w:t xml:space="preserve"> Scope: </w:t>
      </w:r>
      <w:r w:rsidRPr="00EA5AB5">
        <w:rPr>
          <w:lang w:eastAsia="en-GB"/>
        </w:rPr>
        <w:t>enables putting Entities into a hierarchical structure and scoping queries and subscriptions according to it</w:t>
      </w:r>
    </w:p>
    <w:p w14:paraId="452ACB91" w14:textId="77777777" w:rsidR="00345B98" w:rsidRPr="00EA5AB5" w:rsidRDefault="00345B98" w:rsidP="009027BD">
      <w:pPr>
        <w:rPr>
          <w:lang w:eastAsia="en-GB"/>
        </w:rPr>
      </w:pPr>
      <w:r w:rsidRPr="00202FE0">
        <w:rPr>
          <w:b/>
          <w:bCs/>
          <w:lang w:eastAsia="en-GB"/>
        </w:rPr>
        <w:lastRenderedPageBreak/>
        <w:t>NGSI-LD</w:t>
      </w:r>
      <w:r w:rsidRPr="00EA5AB5">
        <w:rPr>
          <w:b/>
          <w:bCs/>
          <w:lang w:eastAsia="en-GB"/>
        </w:rPr>
        <w:t xml:space="preserve"> Temporal </w:t>
      </w:r>
      <w:r w:rsidRPr="00202FE0">
        <w:rPr>
          <w:b/>
          <w:bCs/>
          <w:lang w:eastAsia="en-GB"/>
        </w:rPr>
        <w:t>API</w:t>
      </w:r>
      <w:r w:rsidRPr="00EA5AB5">
        <w:rPr>
          <w:b/>
          <w:bCs/>
          <w:lang w:eastAsia="en-GB"/>
        </w:rPr>
        <w:t xml:space="preserve">: </w:t>
      </w:r>
      <w:r w:rsidRPr="00EA5AB5">
        <w:rPr>
          <w:lang w:eastAsia="en-GB"/>
        </w:rPr>
        <w:t xml:space="preserve">part of the </w:t>
      </w:r>
      <w:r w:rsidRPr="00202FE0">
        <w:rPr>
          <w:lang w:eastAsia="en-GB"/>
        </w:rPr>
        <w:t>NGSI-LD</w:t>
      </w:r>
      <w:r w:rsidRPr="00EA5AB5">
        <w:rPr>
          <w:lang w:eastAsia="en-GB"/>
        </w:rPr>
        <w:t xml:space="preserve"> </w:t>
      </w:r>
      <w:r w:rsidRPr="00202FE0">
        <w:rPr>
          <w:lang w:eastAsia="en-GB"/>
        </w:rPr>
        <w:t>API</w:t>
      </w:r>
      <w:r w:rsidRPr="00EA5AB5">
        <w:rPr>
          <w:lang w:eastAsia="en-GB"/>
        </w:rPr>
        <w:t xml:space="preserve"> pertaining to the Temporal Evolution of Entities, including operations for providing and managing the Temporal Evolution of Entities and Attributes, and operations for consuming the Temporal Evolution of Entities</w:t>
      </w:r>
    </w:p>
    <w:p w14:paraId="15D0479B" w14:textId="77777777" w:rsidR="00345B98" w:rsidRPr="00EA5AB5" w:rsidRDefault="00345B98" w:rsidP="009027BD">
      <w:pPr>
        <w:rPr>
          <w:lang w:eastAsia="en-GB"/>
        </w:rPr>
      </w:pPr>
      <w:r w:rsidRPr="00202FE0">
        <w:rPr>
          <w:b/>
          <w:bCs/>
          <w:lang w:eastAsia="en-GB"/>
        </w:rPr>
        <w:t>NGSI-LD</w:t>
      </w:r>
      <w:r w:rsidRPr="00EA5AB5">
        <w:rPr>
          <w:b/>
          <w:bCs/>
          <w:lang w:eastAsia="en-GB"/>
        </w:rPr>
        <w:t xml:space="preserve"> Temporal Evolution of Entities: </w:t>
      </w:r>
      <w:r w:rsidRPr="00EA5AB5">
        <w:rPr>
          <w:lang w:eastAsia="en-GB"/>
        </w:rPr>
        <w:t>sequence of values attributed to them over time, i.e. their history or future predictions</w:t>
      </w:r>
    </w:p>
    <w:p w14:paraId="7257B52F" w14:textId="47207462" w:rsidR="00345B98" w:rsidRPr="00EA5AB5" w:rsidRDefault="00345B98" w:rsidP="009027BD">
      <w:pPr>
        <w:rPr>
          <w:lang w:eastAsia="en-GB"/>
        </w:rPr>
      </w:pPr>
      <w:r w:rsidRPr="00202FE0">
        <w:rPr>
          <w:b/>
          <w:bCs/>
          <w:lang w:eastAsia="en-GB"/>
        </w:rPr>
        <w:t>NGSI-LD</w:t>
      </w:r>
      <w:r w:rsidRPr="00EA5AB5">
        <w:rPr>
          <w:b/>
          <w:bCs/>
          <w:lang w:eastAsia="en-GB"/>
        </w:rPr>
        <w:t xml:space="preserve"> Tenant: </w:t>
      </w:r>
      <w:r w:rsidRPr="00EA5AB5">
        <w:rPr>
          <w:lang w:eastAsia="en-GB"/>
        </w:rPr>
        <w:t xml:space="preserve">user or a group of users that utilize a single instance of a system implementing the </w:t>
      </w:r>
      <w:r w:rsidRPr="00202FE0">
        <w:rPr>
          <w:lang w:eastAsia="en-GB"/>
        </w:rPr>
        <w:t>NGSI-LD</w:t>
      </w:r>
      <w:r w:rsidRPr="00EA5AB5">
        <w:rPr>
          <w:lang w:eastAsia="en-GB"/>
        </w:rPr>
        <w:t xml:space="preserve"> </w:t>
      </w:r>
      <w:r w:rsidRPr="00202FE0">
        <w:rPr>
          <w:lang w:eastAsia="en-GB"/>
        </w:rPr>
        <w:t>API</w:t>
      </w:r>
      <w:r w:rsidRPr="00EA5AB5">
        <w:rPr>
          <w:lang w:eastAsia="en-GB"/>
        </w:rPr>
        <w:t xml:space="preserve"> (</w:t>
      </w:r>
      <w:r w:rsidRPr="00202FE0">
        <w:rPr>
          <w:lang w:eastAsia="en-GB"/>
        </w:rPr>
        <w:t>NGSI-LD</w:t>
      </w:r>
      <w:r w:rsidRPr="00EA5AB5">
        <w:rPr>
          <w:lang w:eastAsia="en-GB"/>
        </w:rPr>
        <w:t xml:space="preserve"> Context Source or </w:t>
      </w:r>
      <w:r w:rsidRPr="00202FE0">
        <w:rPr>
          <w:lang w:eastAsia="en-GB"/>
        </w:rPr>
        <w:t>NGSI-LD</w:t>
      </w:r>
      <w:r w:rsidRPr="00EA5AB5">
        <w:rPr>
          <w:lang w:eastAsia="en-GB"/>
        </w:rPr>
        <w:t xml:space="preserve"> Broker) in isolation from other users or groups of users of the same instance. Any information related to one </w:t>
      </w:r>
      <w:r w:rsidR="0050070F">
        <w:rPr>
          <w:lang w:eastAsia="en-GB"/>
        </w:rPr>
        <w:t>T</w:t>
      </w:r>
      <w:r w:rsidRPr="00EA5AB5">
        <w:rPr>
          <w:lang w:eastAsia="en-GB"/>
        </w:rPr>
        <w:t xml:space="preserve">enant (e.g. Entities, Subscriptions, Context Source Registrations) are only visible to users of the same </w:t>
      </w:r>
      <w:r w:rsidR="0050070F">
        <w:rPr>
          <w:lang w:eastAsia="en-GB"/>
        </w:rPr>
        <w:t>T</w:t>
      </w:r>
      <w:r w:rsidRPr="00EA5AB5">
        <w:rPr>
          <w:lang w:eastAsia="en-GB"/>
        </w:rPr>
        <w:t xml:space="preserve">enant, but not to users of a different </w:t>
      </w:r>
      <w:r w:rsidR="0050070F">
        <w:rPr>
          <w:lang w:eastAsia="en-GB"/>
        </w:rPr>
        <w:t>T</w:t>
      </w:r>
      <w:r w:rsidRPr="00EA5AB5">
        <w:rPr>
          <w:lang w:eastAsia="en-GB"/>
        </w:rPr>
        <w:t>enant</w:t>
      </w:r>
    </w:p>
    <w:p w14:paraId="29CECEE7" w14:textId="77777777" w:rsidR="00BD0AB3" w:rsidRPr="00EA5AB5" w:rsidRDefault="00BD0AB3" w:rsidP="00BD0AB3">
      <w:r w:rsidRPr="00202FE0">
        <w:rPr>
          <w:b/>
        </w:rPr>
        <w:t>NGSI-LD</w:t>
      </w:r>
      <w:r w:rsidRPr="00EA5AB5">
        <w:rPr>
          <w:b/>
        </w:rPr>
        <w:t xml:space="preserve"> Value:</w:t>
      </w:r>
      <w:r w:rsidRPr="00EA5AB5">
        <w:t xml:space="preserve"> </w:t>
      </w:r>
      <w:r w:rsidRPr="00202FE0">
        <w:t>JSON</w:t>
      </w:r>
      <w:r w:rsidRPr="00EA5AB5">
        <w:t xml:space="preserve"> value (i.e. a string, a number, true or false, an object, an array), or a </w:t>
      </w:r>
      <w:r w:rsidRPr="00202FE0">
        <w:t>JSON-LD</w:t>
      </w:r>
      <w:r w:rsidRPr="00EA5AB5">
        <w:t xml:space="preserve"> typed value (i.e. a string as the lexical form of the value together with a type, defined by an XSD base type or more generally an </w:t>
      </w:r>
      <w:r w:rsidRPr="00202FE0">
        <w:t>IRI</w:t>
      </w:r>
      <w:r w:rsidRPr="00EA5AB5">
        <w:t xml:space="preserve">), or a </w:t>
      </w:r>
      <w:r w:rsidRPr="00202FE0">
        <w:t>JSON-LD</w:t>
      </w:r>
      <w:r w:rsidRPr="00EA5AB5">
        <w:t xml:space="preserve"> structured value (i.e. a set, a list, a language-tagged string)</w:t>
      </w:r>
    </w:p>
    <w:p w14:paraId="7DE42D16" w14:textId="77777777" w:rsidR="00BD0AB3" w:rsidRPr="00EA5AB5" w:rsidRDefault="00BD0AB3" w:rsidP="00BD0AB3">
      <w:pPr>
        <w:pStyle w:val="EX"/>
      </w:pPr>
      <w:r w:rsidRPr="00EA5AB5">
        <w:t>EXAMPLE:</w:t>
      </w:r>
      <w:r w:rsidRPr="00EA5AB5">
        <w:tab/>
        <w:t xml:space="preserve">Bob's private car 'speed' </w:t>
      </w:r>
      <w:r w:rsidRPr="00202FE0">
        <w:t>NGSI-LD</w:t>
      </w:r>
      <w:r w:rsidRPr="00EA5AB5">
        <w:t xml:space="preserve"> Value is the number 100 (kilometres per hour).</w:t>
      </w:r>
    </w:p>
    <w:p w14:paraId="35A29589" w14:textId="77777777" w:rsidR="00345B98" w:rsidRPr="00EA5AB5" w:rsidRDefault="00345B98" w:rsidP="009027BD">
      <w:pPr>
        <w:rPr>
          <w:lang w:eastAsia="en-GB"/>
        </w:rPr>
      </w:pPr>
      <w:r w:rsidRPr="00202FE0">
        <w:rPr>
          <w:b/>
          <w:bCs/>
          <w:lang w:eastAsia="en-GB"/>
        </w:rPr>
        <w:t>NGSI-LD</w:t>
      </w:r>
      <w:r w:rsidRPr="00EA5AB5">
        <w:rPr>
          <w:b/>
          <w:bCs/>
          <w:lang w:eastAsia="en-GB"/>
        </w:rPr>
        <w:t xml:space="preserve"> VocabProperty: </w:t>
      </w:r>
      <w:r w:rsidRPr="00EA5AB5">
        <w:rPr>
          <w:lang w:eastAsia="en-GB"/>
        </w:rPr>
        <w:t xml:space="preserve">subclass of </w:t>
      </w:r>
      <w:r w:rsidRPr="00202FE0">
        <w:rPr>
          <w:lang w:eastAsia="en-GB"/>
        </w:rPr>
        <w:t>NGSI-LD</w:t>
      </w:r>
      <w:r w:rsidRPr="00EA5AB5">
        <w:rPr>
          <w:lang w:eastAsia="en-GB"/>
        </w:rPr>
        <w:t xml:space="preserve"> Property which is a description instance which associates a string value which can be coerced to a </w:t>
      </w:r>
      <w:r w:rsidRPr="00202FE0">
        <w:rPr>
          <w:lang w:eastAsia="en-GB"/>
        </w:rPr>
        <w:t>URI</w:t>
      </w:r>
      <w:r w:rsidRPr="00EA5AB5">
        <w:rPr>
          <w:lang w:eastAsia="en-GB"/>
        </w:rPr>
        <w:t xml:space="preserve"> as a defined main characteristic, i.e. an </w:t>
      </w:r>
      <w:r w:rsidRPr="00202FE0">
        <w:rPr>
          <w:lang w:eastAsia="en-GB"/>
        </w:rPr>
        <w:t>NGSI-LD</w:t>
      </w:r>
      <w:r w:rsidRPr="00EA5AB5">
        <w:rPr>
          <w:lang w:eastAsia="en-GB"/>
        </w:rPr>
        <w:t xml:space="preserve"> Vocabulary, to an </w:t>
      </w:r>
      <w:r w:rsidRPr="00202FE0">
        <w:rPr>
          <w:lang w:eastAsia="en-GB"/>
        </w:rPr>
        <w:t>NGSI-LD</w:t>
      </w:r>
      <w:r w:rsidRPr="00EA5AB5">
        <w:rPr>
          <w:lang w:eastAsia="en-GB"/>
        </w:rPr>
        <w:t xml:space="preserve"> Entity, an </w:t>
      </w:r>
      <w:r w:rsidRPr="00202FE0">
        <w:rPr>
          <w:lang w:eastAsia="en-GB"/>
        </w:rPr>
        <w:t>NGSI-LD</w:t>
      </w:r>
      <w:r w:rsidRPr="00EA5AB5">
        <w:rPr>
          <w:lang w:eastAsia="en-GB"/>
        </w:rPr>
        <w:t xml:space="preserve"> Relationship or another </w:t>
      </w:r>
      <w:r w:rsidRPr="00202FE0">
        <w:rPr>
          <w:lang w:eastAsia="en-GB"/>
        </w:rPr>
        <w:t>NGSI-LD</w:t>
      </w:r>
      <w:r w:rsidRPr="00EA5AB5">
        <w:rPr>
          <w:lang w:eastAsia="en-GB"/>
        </w:rPr>
        <w:t xml:space="preserve"> Property and that uses the special </w:t>
      </w:r>
      <w:r w:rsidRPr="00EA5AB5">
        <w:rPr>
          <w:i/>
          <w:iCs/>
          <w:lang w:eastAsia="en-GB"/>
        </w:rPr>
        <w:t xml:space="preserve">hasVocab </w:t>
      </w:r>
      <w:r w:rsidRPr="00EA5AB5">
        <w:rPr>
          <w:lang w:eastAsia="en-GB"/>
        </w:rPr>
        <w:t xml:space="preserve">(a subproperty of </w:t>
      </w:r>
      <w:r w:rsidRPr="00EA5AB5">
        <w:rPr>
          <w:i/>
          <w:iCs/>
          <w:lang w:eastAsia="en-GB"/>
        </w:rPr>
        <w:t>hasValue</w:t>
      </w:r>
      <w:r w:rsidRPr="00EA5AB5">
        <w:rPr>
          <w:lang w:eastAsia="en-GB"/>
        </w:rPr>
        <w:t xml:space="preserve">) </w:t>
      </w:r>
      <w:r w:rsidR="0040791F" w:rsidRPr="00EA5AB5">
        <w:rPr>
          <w:lang w:eastAsia="en-GB"/>
        </w:rPr>
        <w:t>Propert</w:t>
      </w:r>
      <w:r w:rsidRPr="00EA5AB5">
        <w:rPr>
          <w:lang w:eastAsia="en-GB"/>
        </w:rPr>
        <w:t>y to define its target value</w:t>
      </w:r>
    </w:p>
    <w:p w14:paraId="394F7C04" w14:textId="77777777" w:rsidR="00345B98" w:rsidRPr="00EA5AB5" w:rsidRDefault="00345B98" w:rsidP="009027BD">
      <w:pPr>
        <w:rPr>
          <w:lang w:eastAsia="en-GB"/>
        </w:rPr>
      </w:pPr>
      <w:r w:rsidRPr="00202FE0">
        <w:rPr>
          <w:b/>
          <w:bCs/>
          <w:lang w:eastAsia="en-GB"/>
        </w:rPr>
        <w:t>NGSI-LD</w:t>
      </w:r>
      <w:r w:rsidRPr="00EA5AB5">
        <w:rPr>
          <w:b/>
          <w:bCs/>
          <w:lang w:eastAsia="en-GB"/>
        </w:rPr>
        <w:t xml:space="preserve"> Vocabulary: </w:t>
      </w:r>
      <w:r w:rsidRPr="00EA5AB5">
        <w:rPr>
          <w:lang w:eastAsia="en-GB"/>
        </w:rPr>
        <w:t xml:space="preserve">string representation of a main characteristic which is explicitly defined to undergo </w:t>
      </w:r>
      <w:r w:rsidRPr="00202FE0">
        <w:rPr>
          <w:lang w:eastAsia="en-GB"/>
        </w:rPr>
        <w:t>JSON-LD</w:t>
      </w:r>
      <w:r w:rsidRPr="00EA5AB5">
        <w:rPr>
          <w:lang w:eastAsia="en-GB"/>
        </w:rPr>
        <w:t xml:space="preserve"> type coercion to a </w:t>
      </w:r>
      <w:r w:rsidRPr="00202FE0">
        <w:rPr>
          <w:lang w:eastAsia="en-GB"/>
        </w:rPr>
        <w:t>URI</w:t>
      </w:r>
    </w:p>
    <w:p w14:paraId="395577BA" w14:textId="65B6FD13" w:rsidR="00345B98" w:rsidRPr="00EA5AB5" w:rsidRDefault="00345B98" w:rsidP="00345B98">
      <w:pPr>
        <w:pStyle w:val="EX"/>
        <w:rPr>
          <w:lang w:eastAsia="en-GB"/>
        </w:rPr>
      </w:pPr>
      <w:r w:rsidRPr="00EA5AB5">
        <w:rPr>
          <w:lang w:eastAsia="en-GB"/>
        </w:rPr>
        <w:t>EXAMPLE:</w:t>
      </w:r>
      <w:r w:rsidRPr="00EA5AB5">
        <w:rPr>
          <w:lang w:eastAsia="en-GB"/>
        </w:rPr>
        <w:tab/>
        <w:t xml:space="preserve">"Bob's car is a non-commercial vehicle" can be represented by an </w:t>
      </w:r>
      <w:r w:rsidRPr="00202FE0">
        <w:rPr>
          <w:lang w:eastAsia="en-GB"/>
        </w:rPr>
        <w:t>NGSI-LD</w:t>
      </w:r>
      <w:r w:rsidRPr="00EA5AB5">
        <w:rPr>
          <w:lang w:eastAsia="en-GB"/>
        </w:rPr>
        <w:t xml:space="preserve"> VocabProperty whose Name is "category" which holds an </w:t>
      </w:r>
      <w:r w:rsidRPr="00202FE0">
        <w:rPr>
          <w:lang w:eastAsia="en-GB"/>
        </w:rPr>
        <w:t>NGSI-LD</w:t>
      </w:r>
      <w:r w:rsidRPr="00EA5AB5">
        <w:rPr>
          <w:lang w:eastAsia="en-GB"/>
        </w:rPr>
        <w:t xml:space="preserve"> Vocabulary with the string value </w:t>
      </w:r>
      <w:r w:rsidRPr="00EA5AB5">
        <w:rPr>
          <w:i/>
          <w:iCs/>
          <w:lang w:eastAsia="en-GB"/>
        </w:rPr>
        <w:t>"non-commercial"</w:t>
      </w:r>
      <w:r w:rsidRPr="00EA5AB5">
        <w:rPr>
          <w:lang w:eastAsia="en-GB"/>
        </w:rPr>
        <w:t>.</w:t>
      </w:r>
      <w:r w:rsidRPr="00EA5AB5">
        <w:rPr>
          <w:lang w:eastAsia="en-GB"/>
        </w:rPr>
        <w:br/>
        <w:t xml:space="preserve">If the associated </w:t>
      </w:r>
      <w:r w:rsidRPr="00202FE0">
        <w:rPr>
          <w:lang w:eastAsia="en-GB"/>
        </w:rPr>
        <w:t>JSON-LD</w:t>
      </w:r>
      <w:r w:rsidRPr="00EA5AB5">
        <w:rPr>
          <w:lang w:eastAsia="en-GB"/>
        </w:rPr>
        <w:t xml:space="preserve"> context defines the term </w:t>
      </w:r>
      <w:r w:rsidRPr="00EA5AB5">
        <w:rPr>
          <w:i/>
          <w:iCs/>
          <w:lang w:eastAsia="en-GB"/>
        </w:rPr>
        <w:t xml:space="preserve">"non-commercial" </w:t>
      </w:r>
      <w:r w:rsidRPr="00EA5AB5">
        <w:rPr>
          <w:lang w:eastAsia="en-GB"/>
        </w:rPr>
        <w:t xml:space="preserve">as </w:t>
      </w:r>
      <w:r w:rsidRPr="00EA5AB5">
        <w:rPr>
          <w:i/>
          <w:iCs/>
          <w:lang w:eastAsia="en-GB"/>
        </w:rPr>
        <w:t>"</w:t>
      </w:r>
      <w:r w:rsidRPr="00202FE0">
        <w:rPr>
          <w:i/>
          <w:iCs/>
          <w:lang w:eastAsia="en-GB"/>
        </w:rPr>
        <w:t>http</w:t>
      </w:r>
      <w:r w:rsidRPr="00EA5AB5">
        <w:rPr>
          <w:i/>
          <w:iCs/>
          <w:lang w:eastAsia="en-GB"/>
        </w:rPr>
        <w:t xml:space="preserve">://example.com/ non-commercial", </w:t>
      </w:r>
      <w:r w:rsidRPr="00EA5AB5">
        <w:rPr>
          <w:lang w:eastAsia="en-GB"/>
        </w:rPr>
        <w:t xml:space="preserve">then the returned value </w:t>
      </w:r>
      <w:r w:rsidR="0019606B" w:rsidRPr="00EA5AB5">
        <w:rPr>
          <w:lang w:eastAsia="en-GB"/>
        </w:rPr>
        <w:t>will</w:t>
      </w:r>
      <w:r w:rsidRPr="00EA5AB5">
        <w:rPr>
          <w:lang w:eastAsia="en-GB"/>
        </w:rPr>
        <w:t xml:space="preserve"> be the expanded using type coercion into the </w:t>
      </w:r>
      <w:r w:rsidRPr="00202FE0">
        <w:rPr>
          <w:lang w:eastAsia="en-GB"/>
        </w:rPr>
        <w:t>IRI</w:t>
      </w:r>
      <w:r w:rsidRPr="00EA5AB5">
        <w:rPr>
          <w:lang w:eastAsia="en-GB"/>
        </w:rPr>
        <w:t xml:space="preserve"> the </w:t>
      </w:r>
      <w:r w:rsidRPr="00202FE0">
        <w:rPr>
          <w:i/>
          <w:iCs/>
          <w:lang w:eastAsia="en-GB"/>
        </w:rPr>
        <w:t>http</w:t>
      </w:r>
      <w:r w:rsidRPr="00EA5AB5">
        <w:rPr>
          <w:i/>
          <w:iCs/>
          <w:lang w:eastAsia="en-GB"/>
        </w:rPr>
        <w:t>://example.com/ non-commercial</w:t>
      </w:r>
      <w:r w:rsidRPr="00EA5AB5">
        <w:rPr>
          <w:lang w:eastAsia="en-GB"/>
        </w:rPr>
        <w:t>.</w:t>
      </w:r>
    </w:p>
    <w:p w14:paraId="1EDEDEFB" w14:textId="77777777" w:rsidR="009C2BEA" w:rsidRPr="00EA5AB5" w:rsidRDefault="009C2BEA" w:rsidP="00E37792">
      <w:pPr>
        <w:pStyle w:val="Heading2"/>
        <w:keepLines w:val="0"/>
        <w:widowControl w:val="0"/>
      </w:pPr>
      <w:bookmarkStart w:id="45" w:name="_Toc147485504"/>
      <w:bookmarkStart w:id="46" w:name="_Toc197507220"/>
      <w:r w:rsidRPr="00EA5AB5">
        <w:t>3.2</w:t>
      </w:r>
      <w:r w:rsidRPr="00EA5AB5">
        <w:tab/>
        <w:t>Symbols</w:t>
      </w:r>
      <w:bookmarkEnd w:id="45"/>
      <w:bookmarkEnd w:id="46"/>
    </w:p>
    <w:p w14:paraId="671D16CD" w14:textId="77777777" w:rsidR="00195577" w:rsidRPr="00EA5AB5" w:rsidRDefault="00195577" w:rsidP="00A0636B">
      <w:r w:rsidRPr="00EA5AB5">
        <w:t>Void.</w:t>
      </w:r>
    </w:p>
    <w:p w14:paraId="6200AB95" w14:textId="77777777" w:rsidR="009C2BEA" w:rsidRPr="00EA5AB5" w:rsidRDefault="009C2BEA" w:rsidP="00A003A5">
      <w:pPr>
        <w:pStyle w:val="Heading2"/>
      </w:pPr>
      <w:bookmarkStart w:id="47" w:name="_Toc147485505"/>
      <w:bookmarkStart w:id="48" w:name="_Toc197507221"/>
      <w:r w:rsidRPr="00EA5AB5">
        <w:t>3.3</w:t>
      </w:r>
      <w:r w:rsidRPr="00EA5AB5">
        <w:tab/>
        <w:t>Abbreviations</w:t>
      </w:r>
      <w:bookmarkEnd w:id="47"/>
      <w:bookmarkEnd w:id="48"/>
    </w:p>
    <w:p w14:paraId="4EC36FA9" w14:textId="77777777" w:rsidR="009C2BEA" w:rsidRPr="00EA5AB5" w:rsidRDefault="009C2BEA" w:rsidP="00A003A5">
      <w:pPr>
        <w:keepNext/>
        <w:keepLines/>
      </w:pPr>
      <w:r w:rsidRPr="00EA5AB5">
        <w:t xml:space="preserve">For the purposes of the present document, the abbreviations given in </w:t>
      </w:r>
      <w:r w:rsidR="007D4CCC" w:rsidRPr="00202FE0">
        <w:t xml:space="preserve">ETSI GS CIM 009 </w:t>
      </w:r>
      <w:r w:rsidR="008F39B2" w:rsidRPr="00202FE0">
        <w:t>[</w:t>
      </w:r>
      <w:r w:rsidR="008F39B2" w:rsidRPr="00202FE0">
        <w:fldChar w:fldCharType="begin"/>
      </w:r>
      <w:r w:rsidR="008F39B2" w:rsidRPr="00202FE0">
        <w:instrText xml:space="preserve">REF REF_GSCIM009 \h </w:instrText>
      </w:r>
      <w:r w:rsidR="00A003A5" w:rsidRPr="00202FE0">
        <w:instrText xml:space="preserve"> \* MERGEFORMAT </w:instrText>
      </w:r>
      <w:r w:rsidR="008F39B2" w:rsidRPr="00202FE0">
        <w:fldChar w:fldCharType="separate"/>
      </w:r>
      <w:r w:rsidR="00F961E8" w:rsidRPr="00202FE0">
        <w:t>i.1</w:t>
      </w:r>
      <w:r w:rsidR="008F39B2" w:rsidRPr="00202FE0">
        <w:fldChar w:fldCharType="end"/>
      </w:r>
      <w:r w:rsidR="008F39B2" w:rsidRPr="00202FE0">
        <w:t>]</w:t>
      </w:r>
      <w:r w:rsidR="009811A9" w:rsidRPr="00EA5AB5">
        <w:t xml:space="preserve"> </w:t>
      </w:r>
      <w:r w:rsidRPr="00EA5AB5">
        <w:t>and the following apply:</w:t>
      </w:r>
    </w:p>
    <w:p w14:paraId="136096F9" w14:textId="453D4BC7" w:rsidR="0096449A" w:rsidRPr="00EA5AB5" w:rsidRDefault="00BD0AB3" w:rsidP="00BD0AB3">
      <w:pPr>
        <w:pStyle w:val="EW"/>
      </w:pPr>
      <w:r w:rsidRPr="00202FE0">
        <w:t>API</w:t>
      </w:r>
      <w:r w:rsidRPr="00EA5AB5">
        <w:tab/>
        <w:t>Application Programming Interface</w:t>
      </w:r>
    </w:p>
    <w:p w14:paraId="7B8C8A52" w14:textId="77777777" w:rsidR="00BD0AB3" w:rsidRPr="00EA5AB5" w:rsidRDefault="00BD0AB3" w:rsidP="00BD0AB3">
      <w:pPr>
        <w:pStyle w:val="EW"/>
      </w:pPr>
      <w:r w:rsidRPr="00202FE0">
        <w:t>HTTP</w:t>
      </w:r>
      <w:r w:rsidRPr="00EA5AB5">
        <w:tab/>
        <w:t>Hypertext Transfer Protocol</w:t>
      </w:r>
    </w:p>
    <w:p w14:paraId="59A37103" w14:textId="77777777" w:rsidR="00BD0AB3" w:rsidRPr="00EA5AB5" w:rsidRDefault="00BD0AB3" w:rsidP="00BD0AB3">
      <w:pPr>
        <w:pStyle w:val="EW"/>
      </w:pPr>
      <w:r w:rsidRPr="00202FE0">
        <w:t>IETF</w:t>
      </w:r>
      <w:r w:rsidRPr="00EA5AB5">
        <w:tab/>
        <w:t>Internet Engineering Task Force</w:t>
      </w:r>
    </w:p>
    <w:p w14:paraId="6E33586E" w14:textId="77777777" w:rsidR="00BD0AB3" w:rsidRPr="00EA5AB5" w:rsidRDefault="00BD0AB3" w:rsidP="00BD0AB3">
      <w:pPr>
        <w:pStyle w:val="EW"/>
      </w:pPr>
      <w:r w:rsidRPr="00202FE0">
        <w:t>IoT</w:t>
      </w:r>
      <w:r w:rsidRPr="00EA5AB5">
        <w:tab/>
        <w:t>Internet of Things</w:t>
      </w:r>
    </w:p>
    <w:p w14:paraId="42D453B8" w14:textId="77777777" w:rsidR="00BD0AB3" w:rsidRPr="00EA5AB5" w:rsidRDefault="00BD0AB3" w:rsidP="00BD0AB3">
      <w:pPr>
        <w:pStyle w:val="EW"/>
      </w:pPr>
      <w:r w:rsidRPr="00202FE0">
        <w:t>IRI</w:t>
      </w:r>
      <w:r w:rsidRPr="00EA5AB5">
        <w:tab/>
        <w:t>Internationalized Resource Identifier</w:t>
      </w:r>
    </w:p>
    <w:p w14:paraId="669C9913" w14:textId="77777777" w:rsidR="00BD0AB3" w:rsidRPr="00EA5AB5" w:rsidRDefault="00BD0AB3" w:rsidP="00BD0AB3">
      <w:pPr>
        <w:pStyle w:val="EW"/>
        <w:rPr>
          <w:rFonts w:ascii="MS Mincho" w:eastAsia="MS Mincho" w:hAnsi="MS Mincho" w:cs="MS Mincho"/>
        </w:rPr>
      </w:pPr>
      <w:r w:rsidRPr="00202FE0">
        <w:t>ISG</w:t>
      </w:r>
      <w:r w:rsidRPr="00EA5AB5">
        <w:tab/>
        <w:t>Industry Specification Group</w:t>
      </w:r>
    </w:p>
    <w:p w14:paraId="20A968F0" w14:textId="77777777" w:rsidR="00BD0AB3" w:rsidRPr="00EA5AB5" w:rsidRDefault="00BD0AB3" w:rsidP="00BD0AB3">
      <w:pPr>
        <w:pStyle w:val="EW"/>
      </w:pPr>
      <w:r w:rsidRPr="00202FE0">
        <w:t>JSON</w:t>
      </w:r>
      <w:r w:rsidRPr="00EA5AB5">
        <w:tab/>
        <w:t>JavaScript Object Notation</w:t>
      </w:r>
    </w:p>
    <w:p w14:paraId="1E2B7C68" w14:textId="77777777" w:rsidR="00BD0AB3" w:rsidRPr="00EA5AB5" w:rsidRDefault="00BD0AB3" w:rsidP="00BD0AB3">
      <w:pPr>
        <w:pStyle w:val="EW"/>
      </w:pPr>
      <w:r w:rsidRPr="00202FE0">
        <w:t>JSON-LD</w:t>
      </w:r>
      <w:r w:rsidRPr="00EA5AB5">
        <w:tab/>
        <w:t>JSON Linked Data</w:t>
      </w:r>
    </w:p>
    <w:p w14:paraId="0550649F" w14:textId="77777777" w:rsidR="00BD0AB3" w:rsidRPr="00EA5AB5" w:rsidRDefault="00BD0AB3" w:rsidP="00BD0AB3">
      <w:pPr>
        <w:pStyle w:val="EW"/>
      </w:pPr>
      <w:r w:rsidRPr="00202FE0">
        <w:t>NGSI</w:t>
      </w:r>
      <w:r w:rsidRPr="00EA5AB5">
        <w:tab/>
        <w:t>Next Generation Service Interfaces</w:t>
      </w:r>
    </w:p>
    <w:p w14:paraId="7830DC22" w14:textId="77777777" w:rsidR="00C94C93" w:rsidRPr="00EA5AB5" w:rsidRDefault="00C94C93" w:rsidP="00BD0AB3">
      <w:pPr>
        <w:pStyle w:val="EW"/>
      </w:pPr>
      <w:r w:rsidRPr="00202FE0">
        <w:t>NGSI-LD</w:t>
      </w:r>
      <w:r w:rsidRPr="00EA5AB5">
        <w:tab/>
        <w:t>NGSI Linked Data</w:t>
      </w:r>
    </w:p>
    <w:p w14:paraId="057A0349" w14:textId="77777777" w:rsidR="00BD0AB3" w:rsidRPr="00EA5AB5" w:rsidRDefault="00BD0AB3" w:rsidP="00BD0AB3">
      <w:pPr>
        <w:pStyle w:val="EW"/>
      </w:pPr>
      <w:r w:rsidRPr="00202FE0">
        <w:t>POSIX</w:t>
      </w:r>
      <w:r w:rsidRPr="00EA5AB5">
        <w:tab/>
        <w:t>Portable Operating System Interface</w:t>
      </w:r>
    </w:p>
    <w:p w14:paraId="34DCAF9B" w14:textId="77777777" w:rsidR="00BD0AB3" w:rsidRPr="00EA5AB5" w:rsidRDefault="00BD0AB3" w:rsidP="00BD0AB3">
      <w:pPr>
        <w:pStyle w:val="EW"/>
      </w:pPr>
      <w:r w:rsidRPr="00202FE0">
        <w:t>RFC</w:t>
      </w:r>
      <w:r w:rsidRPr="00EA5AB5">
        <w:tab/>
        <w:t>Request For Comments</w:t>
      </w:r>
    </w:p>
    <w:p w14:paraId="1149ADF8" w14:textId="77777777" w:rsidR="00BD0AB3" w:rsidRPr="00EA5AB5" w:rsidRDefault="00BD0AB3" w:rsidP="00BD0AB3">
      <w:pPr>
        <w:pStyle w:val="EW"/>
      </w:pPr>
      <w:r w:rsidRPr="00202FE0">
        <w:t>URI</w:t>
      </w:r>
      <w:r w:rsidRPr="00EA5AB5">
        <w:tab/>
        <w:t>Uniform Resource Identifier</w:t>
      </w:r>
    </w:p>
    <w:p w14:paraId="52A3C2B5" w14:textId="77777777" w:rsidR="00BD0AB3" w:rsidRPr="00EA5AB5" w:rsidRDefault="00BD0AB3" w:rsidP="002406A9">
      <w:pPr>
        <w:pStyle w:val="EX"/>
      </w:pPr>
      <w:r w:rsidRPr="00202FE0">
        <w:t>URL</w:t>
      </w:r>
      <w:r w:rsidRPr="00EA5AB5">
        <w:tab/>
        <w:t>Universal Resource Locator</w:t>
      </w:r>
    </w:p>
    <w:p w14:paraId="6F717BC2" w14:textId="77777777" w:rsidR="009C2BEA" w:rsidRPr="00EA5AB5" w:rsidRDefault="00D626BF" w:rsidP="009C2BEA">
      <w:pPr>
        <w:pStyle w:val="Heading1"/>
      </w:pPr>
      <w:bookmarkStart w:id="49" w:name="_Toc147485506"/>
      <w:bookmarkStart w:id="50" w:name="_Toc197507222"/>
      <w:r w:rsidRPr="00EA5AB5">
        <w:t>4</w:t>
      </w:r>
      <w:r w:rsidRPr="00EA5AB5">
        <w:tab/>
      </w:r>
      <w:r w:rsidR="00EF0B4B" w:rsidRPr="00EA5AB5">
        <w:t>Motivation and</w:t>
      </w:r>
      <w:r w:rsidR="00311580" w:rsidRPr="00EA5AB5">
        <w:t xml:space="preserve"> an</w:t>
      </w:r>
      <w:r w:rsidR="00EF0B4B" w:rsidRPr="00EA5AB5">
        <w:t xml:space="preserve"> </w:t>
      </w:r>
      <w:r w:rsidR="00311580" w:rsidRPr="00EA5AB5">
        <w:t xml:space="preserve">Example </w:t>
      </w:r>
      <w:r w:rsidR="00EF0B4B" w:rsidRPr="00EA5AB5">
        <w:t>Use Case</w:t>
      </w:r>
      <w:bookmarkEnd w:id="49"/>
      <w:bookmarkEnd w:id="50"/>
    </w:p>
    <w:p w14:paraId="6FA5B1CB" w14:textId="77777777" w:rsidR="00897B6C" w:rsidRPr="00EA5AB5" w:rsidRDefault="00D626C5" w:rsidP="00215727">
      <w:r w:rsidRPr="00EA5AB5">
        <w:t xml:space="preserve">The concept of </w:t>
      </w:r>
      <w:r w:rsidR="009027BD" w:rsidRPr="00EA5AB5">
        <w:t xml:space="preserve">Entity </w:t>
      </w:r>
      <w:r w:rsidRPr="00EA5AB5">
        <w:t xml:space="preserve">is at the core of the </w:t>
      </w:r>
      <w:r w:rsidRPr="00202FE0">
        <w:t>NGSI-LD</w:t>
      </w:r>
      <w:r w:rsidR="004F3005" w:rsidRPr="00EA5AB5">
        <w:t xml:space="preserve"> model. Entities represent physical or conceptual objects existing in the real world. Entities can have </w:t>
      </w:r>
      <w:r w:rsidR="009027BD" w:rsidRPr="00EA5AB5">
        <w:t xml:space="preserve">Properties </w:t>
      </w:r>
      <w:r w:rsidR="004F3005" w:rsidRPr="00EA5AB5">
        <w:t xml:space="preserve">describing aspects of the </w:t>
      </w:r>
      <w:r w:rsidR="00AD4E41" w:rsidRPr="00EA5AB5">
        <w:t xml:space="preserve">object the </w:t>
      </w:r>
      <w:r w:rsidR="009027BD" w:rsidRPr="00EA5AB5">
        <w:t>E</w:t>
      </w:r>
      <w:r w:rsidR="00AD4E41" w:rsidRPr="00EA5AB5">
        <w:t>ntity stands for</w:t>
      </w:r>
      <w:r w:rsidR="004F3005" w:rsidRPr="00EA5AB5">
        <w:t xml:space="preserve"> and </w:t>
      </w:r>
      <w:r w:rsidR="009027BD" w:rsidRPr="00EA5AB5">
        <w:t>R</w:t>
      </w:r>
      <w:r w:rsidR="004F3005" w:rsidRPr="00EA5AB5">
        <w:t xml:space="preserve">elationships to </w:t>
      </w:r>
      <w:r w:rsidR="004F3005" w:rsidRPr="00EA5AB5">
        <w:lastRenderedPageBreak/>
        <w:t xml:space="preserve">other </w:t>
      </w:r>
      <w:r w:rsidR="009027BD" w:rsidRPr="00EA5AB5">
        <w:t>E</w:t>
      </w:r>
      <w:r w:rsidR="004F3005" w:rsidRPr="00EA5AB5">
        <w:t xml:space="preserve">ntities. What kind of </w:t>
      </w:r>
      <w:r w:rsidR="009027BD" w:rsidRPr="00EA5AB5">
        <w:t xml:space="preserve">Properties </w:t>
      </w:r>
      <w:r w:rsidR="004F3005" w:rsidRPr="00EA5AB5">
        <w:t xml:space="preserve">and </w:t>
      </w:r>
      <w:r w:rsidR="009027BD" w:rsidRPr="00EA5AB5">
        <w:t xml:space="preserve">Relationships Entities can </w:t>
      </w:r>
      <w:r w:rsidR="004F3005" w:rsidRPr="00EA5AB5">
        <w:t>have</w:t>
      </w:r>
      <w:r w:rsidR="00897B6C" w:rsidRPr="00EA5AB5">
        <w:t>,</w:t>
      </w:r>
      <w:r w:rsidR="004F3005" w:rsidRPr="00EA5AB5">
        <w:t xml:space="preserve"> is determined by the </w:t>
      </w:r>
      <w:r w:rsidR="00897B6C" w:rsidRPr="00EA5AB5">
        <w:t>E</w:t>
      </w:r>
      <w:r w:rsidR="004F3005" w:rsidRPr="00EA5AB5">
        <w:t xml:space="preserve">ntity </w:t>
      </w:r>
      <w:r w:rsidR="00897B6C" w:rsidRPr="00EA5AB5">
        <w:t>T</w:t>
      </w:r>
      <w:r w:rsidR="003D437B" w:rsidRPr="00EA5AB5">
        <w:t>ype</w:t>
      </w:r>
      <w:r w:rsidR="009027BD" w:rsidRPr="00EA5AB5">
        <w:t xml:space="preserve">, which in turn can be defined as part of a data model. </w:t>
      </w:r>
    </w:p>
    <w:p w14:paraId="42A29D60" w14:textId="29DAF6BD" w:rsidR="004F3005" w:rsidRPr="00EA5AB5" w:rsidRDefault="009027BD" w:rsidP="00215727">
      <w:r w:rsidRPr="00EA5AB5">
        <w:t xml:space="preserve">The </w:t>
      </w:r>
      <w:r w:rsidRPr="00202FE0">
        <w:t>NGSI-LD</w:t>
      </w:r>
      <w:r w:rsidRPr="00EA5AB5">
        <w:t xml:space="preserve"> </w:t>
      </w:r>
      <w:r w:rsidRPr="00202FE0">
        <w:t>API</w:t>
      </w:r>
      <w:r w:rsidRPr="00EA5AB5">
        <w:t xml:space="preserve"> and the Context Brokers implementing it are only based on the abstract </w:t>
      </w:r>
      <w:r w:rsidRPr="00202FE0">
        <w:t>NGSI-LD</w:t>
      </w:r>
      <w:r w:rsidRPr="00EA5AB5">
        <w:t xml:space="preserve"> information model</w:t>
      </w:r>
      <w:r w:rsidR="00897B6C" w:rsidRPr="00EA5AB5">
        <w:t>,</w:t>
      </w:r>
      <w:r w:rsidRPr="00EA5AB5">
        <w:t xml:space="preserve"> </w:t>
      </w:r>
      <w:r w:rsidR="00897B6C" w:rsidRPr="00EA5AB5">
        <w:t>which defines the Entity concept, and that Entities can have Properties and Relationships. They are agnostic to the data mode</w:t>
      </w:r>
      <w:r w:rsidR="00897B6C" w:rsidRPr="00492C18">
        <w:t>l, i.e. wh</w:t>
      </w:r>
      <w:r w:rsidR="00897B6C" w:rsidRPr="00EA5AB5">
        <w:t xml:space="preserve">at Entity Types exist and what concrete Properties and Relationship the Entity </w:t>
      </w:r>
      <w:r w:rsidR="0096449A" w:rsidRPr="00EA5AB5">
        <w:t>i</w:t>
      </w:r>
      <w:r w:rsidR="00897B6C" w:rsidRPr="00EA5AB5">
        <w:t>nstances can have. Thus</w:t>
      </w:r>
      <w:r w:rsidR="0096449A" w:rsidRPr="00EA5AB5">
        <w:t>,</w:t>
      </w:r>
      <w:r w:rsidR="00897B6C" w:rsidRPr="00EA5AB5">
        <w:t xml:space="preserve"> Context Brokers cannot enforce the conformance to a specific data model, making this the responsibility of the users and their applications.</w:t>
      </w:r>
    </w:p>
    <w:p w14:paraId="737C439D" w14:textId="77777777" w:rsidR="00A030FD" w:rsidRPr="00EA5AB5" w:rsidRDefault="00A030FD" w:rsidP="00215727">
      <w:r w:rsidRPr="00EA5AB5">
        <w:t xml:space="preserve">As example use case, </w:t>
      </w:r>
      <w:r w:rsidR="004B59D9" w:rsidRPr="00EA5AB5">
        <w:t>the present document is</w:t>
      </w:r>
      <w:r w:rsidRPr="00EA5AB5">
        <w:t xml:space="preserve"> us</w:t>
      </w:r>
      <w:r w:rsidR="004B59D9" w:rsidRPr="00EA5AB5">
        <w:t>ing</w:t>
      </w:r>
      <w:r w:rsidRPr="00EA5AB5">
        <w:t xml:space="preserve"> a system for managing context information related to grocery stores as depicted in Figure</w:t>
      </w:r>
      <w:r w:rsidR="00215727" w:rsidRPr="00EA5AB5">
        <w:t> </w:t>
      </w:r>
      <w:r w:rsidR="00C86C09" w:rsidRPr="0094514E">
        <w:t>4</w:t>
      </w:r>
      <w:r w:rsidR="004F2203" w:rsidRPr="0094514E">
        <w:t>-</w:t>
      </w:r>
      <w:r w:rsidR="00C86C09" w:rsidRPr="0094514E">
        <w:t>1</w:t>
      </w:r>
      <w:r w:rsidRPr="00EA5AB5">
        <w:t>.</w:t>
      </w:r>
      <w:r w:rsidR="001D418C" w:rsidRPr="00EA5AB5">
        <w:t xml:space="preserve"> It shows two </w:t>
      </w:r>
      <w:r w:rsidR="0096449A" w:rsidRPr="00EA5AB5">
        <w:t xml:space="preserve">Entity </w:t>
      </w:r>
      <w:r w:rsidR="001D418C" w:rsidRPr="00EA5AB5">
        <w:t xml:space="preserve">instances of </w:t>
      </w:r>
      <w:r w:rsidR="0096449A" w:rsidRPr="00EA5AB5">
        <w:t>Entity Type (</w:t>
      </w:r>
      <w:r w:rsidR="001D418C" w:rsidRPr="00EA5AB5">
        <w:t>grocery</w:t>
      </w:r>
      <w:r w:rsidR="0096449A" w:rsidRPr="00EA5AB5">
        <w:t>)</w:t>
      </w:r>
      <w:r w:rsidR="001D418C" w:rsidRPr="00EA5AB5">
        <w:t xml:space="preserve"> store </w:t>
      </w:r>
      <w:r w:rsidR="00A04401" w:rsidRPr="00EA5AB5">
        <w:t>"</w:t>
      </w:r>
      <w:r w:rsidR="001D418C" w:rsidRPr="00EA5AB5">
        <w:t>6-Stars</w:t>
      </w:r>
      <w:r w:rsidR="00A04401" w:rsidRPr="00EA5AB5">
        <w:t>"</w:t>
      </w:r>
      <w:r w:rsidR="001D418C" w:rsidRPr="00EA5AB5">
        <w:t xml:space="preserve"> and </w:t>
      </w:r>
      <w:r w:rsidR="00A04401" w:rsidRPr="00EA5AB5">
        <w:t>"</w:t>
      </w:r>
      <w:r w:rsidR="001D418C" w:rsidRPr="00EA5AB5">
        <w:t>Checker Market</w:t>
      </w:r>
      <w:r w:rsidR="00A04401" w:rsidRPr="00EA5AB5">
        <w:t>"</w:t>
      </w:r>
      <w:r w:rsidR="001D418C" w:rsidRPr="00EA5AB5">
        <w:t xml:space="preserve"> with its location depicted on a map, a product </w:t>
      </w:r>
      <w:r w:rsidR="00A04401" w:rsidRPr="00EA5AB5">
        <w:t>"</w:t>
      </w:r>
      <w:r w:rsidR="001D418C" w:rsidRPr="00EA5AB5">
        <w:t>Wine</w:t>
      </w:r>
      <w:r w:rsidR="00A04401" w:rsidRPr="00EA5AB5">
        <w:t>"</w:t>
      </w:r>
      <w:r w:rsidR="001D418C" w:rsidRPr="00EA5AB5">
        <w:t xml:space="preserve"> and a customer </w:t>
      </w:r>
      <w:r w:rsidR="00A04401" w:rsidRPr="00EA5AB5">
        <w:t>"</w:t>
      </w:r>
      <w:r w:rsidR="001D418C" w:rsidRPr="00EA5AB5">
        <w:t>Paul</w:t>
      </w:r>
      <w:r w:rsidR="00A04401" w:rsidRPr="00EA5AB5">
        <w:t>"</w:t>
      </w:r>
      <w:r w:rsidR="001D418C" w:rsidRPr="00EA5AB5">
        <w:t>.</w:t>
      </w:r>
    </w:p>
    <w:p w14:paraId="013AD2C7" w14:textId="77777777" w:rsidR="00C86C09" w:rsidRPr="00EA5AB5" w:rsidRDefault="00C86C09" w:rsidP="002406A9">
      <w:pPr>
        <w:pStyle w:val="FL"/>
      </w:pPr>
      <w:r w:rsidRPr="00EA5AB5">
        <w:rPr>
          <w:noProof/>
          <w:lang w:eastAsia="de-DE"/>
        </w:rPr>
        <w:drawing>
          <wp:inline distT="0" distB="0" distL="0" distR="0" wp14:anchorId="0441A900" wp14:editId="2BB23846">
            <wp:extent cx="4438650" cy="284894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38333" cy="2848739"/>
                    </a:xfrm>
                    <a:prstGeom prst="rect">
                      <a:avLst/>
                    </a:prstGeom>
                    <a:noFill/>
                  </pic:spPr>
                </pic:pic>
              </a:graphicData>
            </a:graphic>
          </wp:inline>
        </w:drawing>
      </w:r>
    </w:p>
    <w:p w14:paraId="48B4CFC5" w14:textId="77777777" w:rsidR="00C86C09" w:rsidRPr="00EA5AB5" w:rsidRDefault="00C86C09" w:rsidP="00215727">
      <w:pPr>
        <w:pStyle w:val="TF"/>
      </w:pPr>
      <w:r w:rsidRPr="00EA5AB5">
        <w:t>Figure 4</w:t>
      </w:r>
      <w:r w:rsidR="004F2203" w:rsidRPr="00EA5AB5">
        <w:t>-</w:t>
      </w:r>
      <w:r w:rsidRPr="00EA5AB5">
        <w:t>1</w:t>
      </w:r>
      <w:r w:rsidR="00B3184E" w:rsidRPr="00EA5AB5">
        <w:t>:</w:t>
      </w:r>
      <w:r w:rsidRPr="00EA5AB5">
        <w:t xml:space="preserve"> Grocery </w:t>
      </w:r>
      <w:r w:rsidR="00291124" w:rsidRPr="00EA5AB5">
        <w:t>s</w:t>
      </w:r>
      <w:r w:rsidRPr="00EA5AB5">
        <w:t xml:space="preserve">tore </w:t>
      </w:r>
      <w:r w:rsidR="00291124" w:rsidRPr="00EA5AB5">
        <w:t>u</w:t>
      </w:r>
      <w:r w:rsidRPr="00EA5AB5">
        <w:t xml:space="preserve">se </w:t>
      </w:r>
      <w:r w:rsidR="00291124" w:rsidRPr="00EA5AB5">
        <w:t>c</w:t>
      </w:r>
      <w:r w:rsidRPr="00EA5AB5">
        <w:t xml:space="preserve">ase </w:t>
      </w:r>
      <w:r w:rsidR="00291124" w:rsidRPr="00EA5AB5">
        <w:t>e</w:t>
      </w:r>
      <w:r w:rsidRPr="00EA5AB5">
        <w:t>xample</w:t>
      </w:r>
    </w:p>
    <w:p w14:paraId="5B938A3D" w14:textId="77777777" w:rsidR="00C86C09" w:rsidRPr="00EA5AB5" w:rsidRDefault="00C86C09" w:rsidP="00215727">
      <w:r w:rsidRPr="00EA5AB5">
        <w:t xml:space="preserve">The </w:t>
      </w:r>
      <w:r w:rsidR="0096449A" w:rsidRPr="00EA5AB5">
        <w:t>E</w:t>
      </w:r>
      <w:r w:rsidRPr="00EA5AB5">
        <w:t xml:space="preserve">ntity </w:t>
      </w:r>
      <w:r w:rsidR="0096449A" w:rsidRPr="00EA5AB5">
        <w:t>T</w:t>
      </w:r>
      <w:r w:rsidRPr="00EA5AB5">
        <w:t xml:space="preserve">ypes used in the example are Store, Customer, Shelf, Inventory item and Product. Figure </w:t>
      </w:r>
      <w:r w:rsidRPr="0094514E">
        <w:t>4</w:t>
      </w:r>
      <w:r w:rsidR="004F2203" w:rsidRPr="0094514E">
        <w:t>-</w:t>
      </w:r>
      <w:r w:rsidRPr="0094514E">
        <w:t>2</w:t>
      </w:r>
      <w:r w:rsidRPr="00EA5AB5">
        <w:t xml:space="preserve"> shows the </w:t>
      </w:r>
      <w:r w:rsidR="0096449A" w:rsidRPr="00EA5AB5">
        <w:t>E</w:t>
      </w:r>
      <w:r w:rsidRPr="00EA5AB5">
        <w:t xml:space="preserve">ntity </w:t>
      </w:r>
      <w:r w:rsidR="0096449A" w:rsidRPr="00EA5AB5">
        <w:t>T</w:t>
      </w:r>
      <w:r w:rsidRPr="00EA5AB5">
        <w:t xml:space="preserve">ypes together with the </w:t>
      </w:r>
      <w:r w:rsidR="0096449A" w:rsidRPr="00EA5AB5">
        <w:t xml:space="preserve">Properties </w:t>
      </w:r>
      <w:r w:rsidRPr="00EA5AB5">
        <w:t xml:space="preserve">and </w:t>
      </w:r>
      <w:r w:rsidR="0096449A" w:rsidRPr="00EA5AB5">
        <w:t xml:space="preserve">Relationships </w:t>
      </w:r>
      <w:r w:rsidRPr="00EA5AB5">
        <w:t xml:space="preserve">that </w:t>
      </w:r>
      <w:r w:rsidR="0096449A" w:rsidRPr="00EA5AB5">
        <w:t>Entity I</w:t>
      </w:r>
      <w:r w:rsidRPr="00EA5AB5">
        <w:t xml:space="preserve">nstances of the respective </w:t>
      </w:r>
      <w:r w:rsidR="0096449A" w:rsidRPr="00EA5AB5">
        <w:t xml:space="preserve">Entity Type </w:t>
      </w:r>
      <w:r w:rsidRPr="00EA5AB5">
        <w:t xml:space="preserve">can have. As a convention for this example, </w:t>
      </w:r>
      <w:r w:rsidR="0096449A" w:rsidRPr="00EA5AB5">
        <w:t xml:space="preserve">Properties </w:t>
      </w:r>
      <w:r w:rsidRPr="00EA5AB5">
        <w:t xml:space="preserve">are defined as nouns, whereas </w:t>
      </w:r>
      <w:r w:rsidR="0096449A" w:rsidRPr="00EA5AB5">
        <w:t xml:space="preserve">Relationships </w:t>
      </w:r>
      <w:r w:rsidRPr="00EA5AB5">
        <w:t xml:space="preserve">are defined as verbs. </w:t>
      </w:r>
      <w:r w:rsidR="00291124" w:rsidRPr="00EA5AB5">
        <w:t>(</w:t>
      </w:r>
      <w:r w:rsidRPr="00EA5AB5">
        <w:t xml:space="preserve">The use of this convention is not a requirement </w:t>
      </w:r>
      <w:r w:rsidR="00291124" w:rsidRPr="00EA5AB5">
        <w:t>of</w:t>
      </w:r>
      <w:r w:rsidRPr="00EA5AB5">
        <w:t xml:space="preserve"> </w:t>
      </w:r>
      <w:r w:rsidRPr="00202FE0">
        <w:t>NGSI-LD</w:t>
      </w:r>
      <w:r w:rsidR="00291124" w:rsidRPr="00EA5AB5">
        <w:t>)</w:t>
      </w:r>
      <w:r w:rsidRPr="00EA5AB5">
        <w:t>.</w:t>
      </w:r>
    </w:p>
    <w:p w14:paraId="462B2B03" w14:textId="77777777" w:rsidR="00291124" w:rsidRPr="00EA5AB5" w:rsidRDefault="00291124" w:rsidP="002406A9">
      <w:pPr>
        <w:pStyle w:val="FL"/>
      </w:pPr>
      <w:r w:rsidRPr="00EA5AB5">
        <w:rPr>
          <w:noProof/>
          <w:lang w:eastAsia="de-DE"/>
        </w:rPr>
        <w:lastRenderedPageBreak/>
        <w:drawing>
          <wp:inline distT="0" distB="0" distL="0" distR="0" wp14:anchorId="36A9F423" wp14:editId="5E84E781">
            <wp:extent cx="5467350" cy="351499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8769" cy="3515907"/>
                    </a:xfrm>
                    <a:prstGeom prst="rect">
                      <a:avLst/>
                    </a:prstGeom>
                    <a:noFill/>
                  </pic:spPr>
                </pic:pic>
              </a:graphicData>
            </a:graphic>
          </wp:inline>
        </w:drawing>
      </w:r>
    </w:p>
    <w:p w14:paraId="011DFEAA" w14:textId="77777777" w:rsidR="00291124" w:rsidRPr="00EA5AB5" w:rsidRDefault="00291124" w:rsidP="002406A9">
      <w:pPr>
        <w:pStyle w:val="TF"/>
      </w:pPr>
      <w:r w:rsidRPr="00EA5AB5">
        <w:t>Figure 4</w:t>
      </w:r>
      <w:r w:rsidR="004F2203" w:rsidRPr="00EA5AB5">
        <w:t>-</w:t>
      </w:r>
      <w:r w:rsidRPr="00EA5AB5">
        <w:t>2</w:t>
      </w:r>
      <w:r w:rsidR="00B3184E" w:rsidRPr="00EA5AB5">
        <w:t>:</w:t>
      </w:r>
      <w:r w:rsidRPr="00EA5AB5">
        <w:t xml:space="preserve"> Entity </w:t>
      </w:r>
      <w:r w:rsidR="0096449A" w:rsidRPr="00EA5AB5">
        <w:t>Types</w:t>
      </w:r>
      <w:r w:rsidRPr="00EA5AB5">
        <w:t xml:space="preserve">, </w:t>
      </w:r>
      <w:r w:rsidR="0096449A" w:rsidRPr="00EA5AB5">
        <w:t xml:space="preserve">Relationships </w:t>
      </w:r>
      <w:r w:rsidRPr="00EA5AB5">
        <w:t xml:space="preserve">and </w:t>
      </w:r>
      <w:r w:rsidR="0096449A" w:rsidRPr="00EA5AB5">
        <w:t xml:space="preserve">Properties </w:t>
      </w:r>
      <w:r w:rsidRPr="00EA5AB5">
        <w:t>of use case</w:t>
      </w:r>
    </w:p>
    <w:p w14:paraId="76BF7ACC" w14:textId="77777777" w:rsidR="00EF0B4B" w:rsidRPr="00EA5AB5" w:rsidRDefault="00EF0B4B" w:rsidP="00EF0B4B">
      <w:pPr>
        <w:pStyle w:val="Heading1"/>
      </w:pPr>
      <w:bookmarkStart w:id="51" w:name="_Toc147485507"/>
      <w:bookmarkStart w:id="52" w:name="_Toc197507223"/>
      <w:r w:rsidRPr="00EA5AB5">
        <w:t>5</w:t>
      </w:r>
      <w:r w:rsidRPr="00EA5AB5">
        <w:tab/>
        <w:t>Getting Started</w:t>
      </w:r>
      <w:bookmarkEnd w:id="51"/>
      <w:bookmarkEnd w:id="52"/>
    </w:p>
    <w:p w14:paraId="2AD6E969" w14:textId="77777777" w:rsidR="00203861" w:rsidRPr="00EA5AB5" w:rsidRDefault="00EF0B4B" w:rsidP="00EF0B4B">
      <w:pPr>
        <w:pStyle w:val="Heading2"/>
      </w:pPr>
      <w:bookmarkStart w:id="53" w:name="_Toc147485508"/>
      <w:bookmarkStart w:id="54" w:name="_Toc197507224"/>
      <w:r w:rsidRPr="00EA5AB5">
        <w:t>5.1</w:t>
      </w:r>
      <w:r w:rsidR="00203861" w:rsidRPr="00EA5AB5">
        <w:tab/>
        <w:t>Introduction</w:t>
      </w:r>
      <w:bookmarkEnd w:id="53"/>
      <w:bookmarkEnd w:id="54"/>
    </w:p>
    <w:p w14:paraId="11C5258F" w14:textId="77777777" w:rsidR="00203861" w:rsidRPr="00EA5AB5" w:rsidRDefault="00203861" w:rsidP="00203861">
      <w:r w:rsidRPr="00EA5AB5">
        <w:t xml:space="preserve">The purpose of </w:t>
      </w:r>
      <w:r w:rsidR="00A04401" w:rsidRPr="00EA5AB5">
        <w:t>c</w:t>
      </w:r>
      <w:r w:rsidR="00E03D63" w:rsidRPr="00EA5AB5">
        <w:t>lause</w:t>
      </w:r>
      <w:r w:rsidRPr="00EA5AB5">
        <w:t xml:space="preserve"> </w:t>
      </w:r>
      <w:r w:rsidRPr="0094514E">
        <w:t>5</w:t>
      </w:r>
      <w:r w:rsidRPr="00EA5AB5">
        <w:t xml:space="preserve"> is to give a first introduction to the </w:t>
      </w:r>
      <w:r w:rsidRPr="00202FE0">
        <w:t>NGSI-LD</w:t>
      </w:r>
      <w:r w:rsidRPr="00EA5AB5">
        <w:t xml:space="preserve"> representation and </w:t>
      </w:r>
      <w:r w:rsidRPr="00202FE0">
        <w:t>API</w:t>
      </w:r>
      <w:r w:rsidRPr="00EA5AB5">
        <w:t xml:space="preserve"> operations using the </w:t>
      </w:r>
      <w:r w:rsidRPr="00202FE0">
        <w:t>HTTP</w:t>
      </w:r>
      <w:r w:rsidRPr="00EA5AB5">
        <w:t xml:space="preserve"> binding. The examples can be used in an </w:t>
      </w:r>
      <w:r w:rsidRPr="00202FE0">
        <w:t>HTTP</w:t>
      </w:r>
      <w:r w:rsidRPr="00EA5AB5">
        <w:t xml:space="preserve"> client (e.g. Postman or curl), targeting </w:t>
      </w:r>
      <w:r w:rsidR="002441A2" w:rsidRPr="00EA5AB5">
        <w:t xml:space="preserve">an </w:t>
      </w:r>
      <w:r w:rsidR="002441A2" w:rsidRPr="00202FE0">
        <w:t>NGSI-LD</w:t>
      </w:r>
      <w:r w:rsidR="002441A2" w:rsidRPr="00EA5AB5">
        <w:t xml:space="preserve"> implementation, i.e. </w:t>
      </w:r>
      <w:r w:rsidRPr="00EA5AB5">
        <w:t xml:space="preserve">a </w:t>
      </w:r>
      <w:r w:rsidR="00C20307" w:rsidRPr="00EA5AB5">
        <w:t xml:space="preserve">Context </w:t>
      </w:r>
      <w:r w:rsidRPr="00EA5AB5">
        <w:t>Broker.</w:t>
      </w:r>
    </w:p>
    <w:p w14:paraId="533E8C34" w14:textId="32875D93" w:rsidR="00F17E23" w:rsidRPr="00EA5AB5" w:rsidRDefault="00F17E23" w:rsidP="00203861">
      <w:r w:rsidRPr="00EA5AB5">
        <w:t xml:space="preserve">To make it easier to try out </w:t>
      </w:r>
      <w:r w:rsidRPr="00202FE0">
        <w:t>NGSI-LD</w:t>
      </w:r>
      <w:r w:rsidRPr="00EA5AB5">
        <w:t xml:space="preserve">, all examples </w:t>
      </w:r>
      <w:r w:rsidRPr="000F5759">
        <w:t xml:space="preserve">in </w:t>
      </w:r>
      <w:r w:rsidR="00501B1E" w:rsidRPr="000F5759">
        <w:t xml:space="preserve">the present </w:t>
      </w:r>
      <w:r w:rsidRPr="000F5759">
        <w:t>document are avai</w:t>
      </w:r>
      <w:r w:rsidRPr="00EA5AB5">
        <w:t>lable online as Postman scripts</w:t>
      </w:r>
      <w:r w:rsidR="00191DE9">
        <w:t xml:space="preserve"> </w:t>
      </w:r>
      <w:r w:rsidR="00191DE9" w:rsidRPr="00202FE0">
        <w:t>[</w:t>
      </w:r>
      <w:r w:rsidR="00191DE9" w:rsidRPr="00202FE0">
        <w:fldChar w:fldCharType="begin"/>
      </w:r>
      <w:r w:rsidR="00191DE9" w:rsidRPr="00202FE0">
        <w:instrText xml:space="preserve">REF REF_ISGCIMFORGE \h </w:instrText>
      </w:r>
      <w:r w:rsidR="00191DE9" w:rsidRPr="00202FE0">
        <w:fldChar w:fldCharType="separate"/>
      </w:r>
      <w:r w:rsidR="00191DE9" w:rsidRPr="00202FE0">
        <w:t>i.</w:t>
      </w:r>
      <w:r w:rsidR="00191DE9" w:rsidRPr="00202FE0">
        <w:rPr>
          <w:noProof/>
        </w:rPr>
        <w:t>6</w:t>
      </w:r>
      <w:r w:rsidR="00191DE9" w:rsidRPr="00202FE0">
        <w:fldChar w:fldCharType="end"/>
      </w:r>
      <w:r w:rsidR="00191DE9" w:rsidRPr="00202FE0">
        <w:t>]</w:t>
      </w:r>
      <w:r w:rsidRPr="00EA5AB5">
        <w:t xml:space="preserve">. Using one of the available (open-source) implementations of </w:t>
      </w:r>
      <w:r w:rsidRPr="00202FE0">
        <w:t>NGSI-LD</w:t>
      </w:r>
      <w:r w:rsidRPr="00EA5AB5">
        <w:t xml:space="preserve"> Brokers, the interested reader can play around with the examples and get a hands-on experience of </w:t>
      </w:r>
      <w:r w:rsidRPr="00202FE0">
        <w:t>NGSI-LD</w:t>
      </w:r>
      <w:r w:rsidRPr="00EA5AB5">
        <w:t xml:space="preserve">.  </w:t>
      </w:r>
    </w:p>
    <w:p w14:paraId="21959C01" w14:textId="77777777" w:rsidR="00A030FD" w:rsidRPr="00EA5AB5" w:rsidRDefault="00203861" w:rsidP="00EF0B4B">
      <w:pPr>
        <w:pStyle w:val="Heading2"/>
      </w:pPr>
      <w:bookmarkStart w:id="55" w:name="_Toc147485509"/>
      <w:bookmarkStart w:id="56" w:name="_Toc197507225"/>
      <w:r w:rsidRPr="00EA5AB5">
        <w:t>5.2</w:t>
      </w:r>
      <w:r w:rsidR="00A030FD" w:rsidRPr="00EA5AB5">
        <w:tab/>
        <w:t>Architectural Assumptions</w:t>
      </w:r>
      <w:bookmarkEnd w:id="55"/>
      <w:bookmarkEnd w:id="56"/>
    </w:p>
    <w:p w14:paraId="038EA889" w14:textId="77777777" w:rsidR="00203861" w:rsidRPr="00EA5AB5" w:rsidRDefault="001A0BF6" w:rsidP="00203861">
      <w:r w:rsidRPr="00202FE0">
        <w:t>NGSI-LD</w:t>
      </w:r>
      <w:r w:rsidRPr="00EA5AB5">
        <w:t xml:space="preserve"> defines an </w:t>
      </w:r>
      <w:r w:rsidRPr="00202FE0">
        <w:t>API</w:t>
      </w:r>
      <w:r w:rsidRPr="00EA5AB5">
        <w:t xml:space="preserve"> together with an underlying information model. </w:t>
      </w:r>
      <w:r w:rsidR="00203861" w:rsidRPr="00EA5AB5">
        <w:t xml:space="preserve">It does not define a specific system architecture, but instead it is envisioned that the </w:t>
      </w:r>
      <w:r w:rsidR="00203861" w:rsidRPr="00202FE0">
        <w:t>NGSI-LD</w:t>
      </w:r>
      <w:r w:rsidR="00203861" w:rsidRPr="00EA5AB5">
        <w:t xml:space="preserve"> </w:t>
      </w:r>
      <w:r w:rsidR="00203861" w:rsidRPr="00202FE0">
        <w:t>API</w:t>
      </w:r>
      <w:r w:rsidR="00203861" w:rsidRPr="00EA5AB5">
        <w:t xml:space="preserve"> can be used in different architectural settings and the architectural assumptions of the </w:t>
      </w:r>
      <w:r w:rsidR="00203861" w:rsidRPr="00202FE0">
        <w:t>API</w:t>
      </w:r>
      <w:r w:rsidR="00203861" w:rsidRPr="00EA5AB5">
        <w:t xml:space="preserve"> are kept to a minimum. For the following examples, </w:t>
      </w:r>
      <w:r w:rsidR="004B59D9" w:rsidRPr="00EA5AB5">
        <w:t>the present document is using</w:t>
      </w:r>
      <w:r w:rsidR="00203861" w:rsidRPr="00EA5AB5">
        <w:t xml:space="preserve"> the simplest architectural setup, i.e. a </w:t>
      </w:r>
      <w:r w:rsidR="00434677" w:rsidRPr="00EA5AB5">
        <w:t>Central</w:t>
      </w:r>
      <w:r w:rsidR="00203861" w:rsidRPr="00EA5AB5">
        <w:t xml:space="preserve"> </w:t>
      </w:r>
      <w:r w:rsidR="00C20307" w:rsidRPr="00EA5AB5">
        <w:t xml:space="preserve">Context </w:t>
      </w:r>
      <w:r w:rsidR="00203861" w:rsidRPr="00EA5AB5">
        <w:t xml:space="preserve">Broker </w:t>
      </w:r>
      <w:r w:rsidR="007D6ECA" w:rsidRPr="00EA5AB5">
        <w:t xml:space="preserve">that stores all information. The resulting architecture is depicted in </w:t>
      </w:r>
      <w:r w:rsidRPr="00EA5AB5">
        <w:t xml:space="preserve">Figure </w:t>
      </w:r>
      <w:r w:rsidRPr="0094514E">
        <w:t>5.</w:t>
      </w:r>
      <w:r w:rsidR="004F2203" w:rsidRPr="0094514E">
        <w:t>2-</w:t>
      </w:r>
      <w:r w:rsidR="007D6ECA" w:rsidRPr="0094514E">
        <w:t>1</w:t>
      </w:r>
      <w:r w:rsidRPr="00EA5AB5">
        <w:t xml:space="preserve"> and requires a certain subset of </w:t>
      </w:r>
      <w:r w:rsidRPr="00202FE0">
        <w:t>NGSI-LD</w:t>
      </w:r>
      <w:r w:rsidRPr="00EA5AB5">
        <w:t xml:space="preserve"> operations that are </w:t>
      </w:r>
      <w:r w:rsidR="00733DB3" w:rsidRPr="00EA5AB5">
        <w:t xml:space="preserve">introduced in </w:t>
      </w:r>
      <w:r w:rsidR="00A04401" w:rsidRPr="00EA5AB5">
        <w:t>clause</w:t>
      </w:r>
      <w:r w:rsidR="00733DB3" w:rsidRPr="00EA5AB5">
        <w:t>s</w:t>
      </w:r>
      <w:r w:rsidR="00B070DA" w:rsidRPr="00EA5AB5">
        <w:t> </w:t>
      </w:r>
      <w:r w:rsidR="00733DB3" w:rsidRPr="0094514E">
        <w:t>5</w:t>
      </w:r>
      <w:r w:rsidRPr="00EA5AB5">
        <w:t xml:space="preserve">, </w:t>
      </w:r>
      <w:r w:rsidRPr="0094514E">
        <w:t>6</w:t>
      </w:r>
      <w:r w:rsidRPr="00EA5AB5">
        <w:t xml:space="preserve">, </w:t>
      </w:r>
      <w:r w:rsidRPr="0094514E">
        <w:t>7</w:t>
      </w:r>
      <w:r w:rsidRPr="00EA5AB5">
        <w:t xml:space="preserve">, </w:t>
      </w:r>
      <w:r w:rsidRPr="0094514E">
        <w:t>8</w:t>
      </w:r>
      <w:r w:rsidRPr="00EA5AB5">
        <w:t xml:space="preserve">, </w:t>
      </w:r>
      <w:r w:rsidRPr="0094514E">
        <w:t>9</w:t>
      </w:r>
      <w:r w:rsidRPr="00EA5AB5">
        <w:t xml:space="preserve"> and </w:t>
      </w:r>
      <w:r w:rsidR="007D6ECA" w:rsidRPr="0094514E">
        <w:t>10</w:t>
      </w:r>
      <w:r w:rsidRPr="00EA5AB5">
        <w:t>.</w:t>
      </w:r>
    </w:p>
    <w:p w14:paraId="12E43EE7" w14:textId="77777777" w:rsidR="00733DB3" w:rsidRPr="00EA5AB5" w:rsidRDefault="00733DB3" w:rsidP="002406A9">
      <w:pPr>
        <w:pStyle w:val="FL"/>
      </w:pPr>
      <w:r w:rsidRPr="00EA5AB5">
        <w:rPr>
          <w:noProof/>
          <w:lang w:eastAsia="de-DE"/>
        </w:rPr>
        <w:lastRenderedPageBreak/>
        <w:drawing>
          <wp:inline distT="0" distB="0" distL="0" distR="0" wp14:anchorId="0D195075" wp14:editId="59CE6852">
            <wp:extent cx="2428240" cy="2348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44891" cy="2364497"/>
                    </a:xfrm>
                    <a:prstGeom prst="rect">
                      <a:avLst/>
                    </a:prstGeom>
                    <a:noFill/>
                  </pic:spPr>
                </pic:pic>
              </a:graphicData>
            </a:graphic>
          </wp:inline>
        </w:drawing>
      </w:r>
    </w:p>
    <w:p w14:paraId="594DE10F" w14:textId="77777777" w:rsidR="00733DB3" w:rsidRPr="00EA5AB5" w:rsidRDefault="00733DB3" w:rsidP="002406A9">
      <w:pPr>
        <w:pStyle w:val="TF"/>
      </w:pPr>
      <w:r w:rsidRPr="00EA5AB5">
        <w:t>Figure 5.</w:t>
      </w:r>
      <w:r w:rsidR="004F2203" w:rsidRPr="00EA5AB5">
        <w:t>2-</w:t>
      </w:r>
      <w:r w:rsidRPr="00EA5AB5">
        <w:t>1</w:t>
      </w:r>
      <w:r w:rsidR="00B3184E" w:rsidRPr="00EA5AB5">
        <w:t>:</w:t>
      </w:r>
      <w:r w:rsidRPr="00EA5AB5">
        <w:t xml:space="preserve"> Basic architectural assumptions</w:t>
      </w:r>
    </w:p>
    <w:p w14:paraId="1BBFDEAF" w14:textId="77777777" w:rsidR="00733DB3" w:rsidRPr="00EA5AB5" w:rsidRDefault="00733DB3" w:rsidP="00215727">
      <w:r w:rsidRPr="00EA5AB5">
        <w:t xml:space="preserve">The roles in this setup are Context Producers, Context Consumers and a Central Broker. The assumption is that the Central Broker stores all information. Context Producers manage information, i.e. create, update and delete it, whereas Context Consumers </w:t>
      </w:r>
      <w:r w:rsidR="003D437B" w:rsidRPr="00EA5AB5">
        <w:t>synchronously</w:t>
      </w:r>
      <w:r w:rsidRPr="00EA5AB5">
        <w:t xml:space="preserve"> query information or subscribe to information to be asynchronously notified.</w:t>
      </w:r>
      <w:r w:rsidR="00067D5D" w:rsidRPr="00EA5AB5">
        <w:t xml:space="preserve"> In the following, the assumption is that the Central Broker exposes the </w:t>
      </w:r>
      <w:r w:rsidR="00067D5D" w:rsidRPr="00202FE0">
        <w:t>NGSI-LD</w:t>
      </w:r>
      <w:r w:rsidR="00067D5D" w:rsidRPr="00EA5AB5">
        <w:t xml:space="preserve"> </w:t>
      </w:r>
      <w:r w:rsidR="00067D5D" w:rsidRPr="00202FE0">
        <w:t>API</w:t>
      </w:r>
      <w:r w:rsidR="00067D5D" w:rsidRPr="00EA5AB5">
        <w:t xml:space="preserve"> on </w:t>
      </w:r>
      <w:r w:rsidR="00067D5D" w:rsidRPr="00EA5AB5">
        <w:rPr>
          <w:rFonts w:ascii="Courier New" w:hAnsi="Courier New" w:cs="Courier New"/>
          <w:sz w:val="18"/>
        </w:rPr>
        <w:t>localhost:9090</w:t>
      </w:r>
      <w:r w:rsidR="00067D5D" w:rsidRPr="00EA5AB5">
        <w:t>.</w:t>
      </w:r>
      <w:r w:rsidR="00195577" w:rsidRPr="00EA5AB5">
        <w:t xml:space="preserve"> Context Producers and Context Consumers are roles. The same software program can have both roles at the same time, i.e. manage and request information.</w:t>
      </w:r>
    </w:p>
    <w:p w14:paraId="2ACE9812" w14:textId="77777777" w:rsidR="00A030FD" w:rsidRPr="00EA5AB5" w:rsidRDefault="00246BF1" w:rsidP="00215727">
      <w:r w:rsidRPr="00EA5AB5">
        <w:t xml:space="preserve">It is planned to introduce more </w:t>
      </w:r>
      <w:r w:rsidR="007D6ECA" w:rsidRPr="00EA5AB5">
        <w:t>advanced architectural options</w:t>
      </w:r>
      <w:r w:rsidRPr="00EA5AB5">
        <w:t xml:space="preserve"> in a future version of this Primer</w:t>
      </w:r>
      <w:r w:rsidR="007D6ECA" w:rsidRPr="00EA5AB5">
        <w:t>.</w:t>
      </w:r>
    </w:p>
    <w:p w14:paraId="52ACC2BB" w14:textId="77777777" w:rsidR="00EF0B4B" w:rsidRPr="00EA5AB5" w:rsidRDefault="00203861" w:rsidP="00EF0B4B">
      <w:pPr>
        <w:pStyle w:val="Heading2"/>
      </w:pPr>
      <w:bookmarkStart w:id="57" w:name="_Toc147485510"/>
      <w:bookmarkStart w:id="58" w:name="_Toc197507226"/>
      <w:r w:rsidRPr="00EA5AB5">
        <w:t>5.3</w:t>
      </w:r>
      <w:r w:rsidR="00A030FD" w:rsidRPr="00EA5AB5">
        <w:tab/>
      </w:r>
      <w:r w:rsidR="00EF0B4B" w:rsidRPr="00EA5AB5">
        <w:t>Creating Entities and Properties</w:t>
      </w:r>
      <w:bookmarkEnd w:id="57"/>
      <w:bookmarkEnd w:id="58"/>
    </w:p>
    <w:p w14:paraId="48B751C1" w14:textId="7C7A1F3F" w:rsidR="00F4776F" w:rsidRPr="00EA5AB5" w:rsidRDefault="00F4776F" w:rsidP="00A003A5">
      <w:r w:rsidRPr="00EA5AB5">
        <w:t xml:space="preserve">As </w:t>
      </w:r>
      <w:r w:rsidR="00A01738" w:rsidRPr="00EA5AB5">
        <w:t>E</w:t>
      </w:r>
      <w:r w:rsidRPr="00EA5AB5">
        <w:t xml:space="preserve">ntities are at the core of </w:t>
      </w:r>
      <w:r w:rsidRPr="00202FE0">
        <w:t>NGSI-LD</w:t>
      </w:r>
      <w:r w:rsidRPr="00EA5AB5">
        <w:t xml:space="preserve">, the following </w:t>
      </w:r>
      <w:r w:rsidRPr="00202FE0">
        <w:t>HTTP</w:t>
      </w:r>
      <w:r w:rsidRPr="00EA5AB5">
        <w:t xml:space="preserve"> request creates </w:t>
      </w:r>
      <w:r w:rsidR="00A250D6" w:rsidRPr="00EA5AB5">
        <w:t xml:space="preserve">a store </w:t>
      </w:r>
      <w:r w:rsidR="00A01738" w:rsidRPr="00EA5AB5">
        <w:t xml:space="preserve">Entity </w:t>
      </w:r>
      <w:r w:rsidR="00A250D6" w:rsidRPr="00EA5AB5">
        <w:t xml:space="preserve">with the id </w:t>
      </w:r>
      <w:r w:rsidR="00A250D6" w:rsidRPr="00EA5AB5">
        <w:rPr>
          <w:rFonts w:ascii="Courier New" w:hAnsi="Courier New"/>
          <w:sz w:val="18"/>
        </w:rPr>
        <w:t>urn:</w:t>
      </w:r>
      <w:r w:rsidR="00A250D6" w:rsidRPr="00202FE0">
        <w:rPr>
          <w:rFonts w:ascii="Courier New" w:hAnsi="Courier New"/>
          <w:sz w:val="18"/>
        </w:rPr>
        <w:t>ngsi</w:t>
      </w:r>
      <w:r w:rsidR="008753EB">
        <w:rPr>
          <w:rFonts w:ascii="Courier New" w:hAnsi="Courier New"/>
          <w:sz w:val="18"/>
        </w:rPr>
        <w:noBreakHyphen/>
      </w:r>
      <w:r w:rsidR="00A250D6" w:rsidRPr="00202FE0">
        <w:rPr>
          <w:rFonts w:ascii="Courier New" w:hAnsi="Courier New"/>
          <w:sz w:val="18"/>
        </w:rPr>
        <w:t>ld</w:t>
      </w:r>
      <w:r w:rsidR="00A250D6" w:rsidRPr="00EA5AB5">
        <w:rPr>
          <w:rFonts w:ascii="Courier New" w:hAnsi="Courier New"/>
          <w:sz w:val="18"/>
        </w:rPr>
        <w:t>:Store:</w:t>
      </w:r>
      <w:r w:rsidR="009A0ECA" w:rsidRPr="00EA5AB5">
        <w:rPr>
          <w:rFonts w:ascii="Courier New" w:hAnsi="Courier New"/>
          <w:sz w:val="18"/>
        </w:rPr>
        <w:t xml:space="preserve">001 </w:t>
      </w:r>
      <w:r w:rsidR="00A250D6" w:rsidRPr="00EA5AB5">
        <w:t xml:space="preserve">of type </w:t>
      </w:r>
      <w:r w:rsidR="00A250D6" w:rsidRPr="00EA5AB5">
        <w:rPr>
          <w:rFonts w:ascii="Courier New" w:hAnsi="Courier New"/>
          <w:sz w:val="18"/>
        </w:rPr>
        <w:t>Store</w:t>
      </w:r>
      <w:r w:rsidR="00A250D6" w:rsidRPr="00EA5AB5">
        <w:t xml:space="preserve"> (mapped to</w:t>
      </w:r>
      <w:r w:rsidR="0034430F" w:rsidRPr="00EA5AB5">
        <w:t xml:space="preserve"> </w:t>
      </w:r>
      <w:r w:rsidR="0034430F" w:rsidRPr="00EA5AB5">
        <w:rPr>
          <w:rFonts w:ascii="Courier New" w:hAnsi="Courier New"/>
          <w:sz w:val="18"/>
        </w:rPr>
        <w:t>https://</w:t>
      </w:r>
      <w:r w:rsidR="0034430F" w:rsidRPr="00202FE0">
        <w:rPr>
          <w:rFonts w:ascii="Courier New" w:hAnsi="Courier New"/>
          <w:sz w:val="18"/>
        </w:rPr>
        <w:t>uri</w:t>
      </w:r>
      <w:r w:rsidR="0034430F" w:rsidRPr="00EA5AB5">
        <w:rPr>
          <w:rFonts w:ascii="Courier New" w:hAnsi="Courier New"/>
          <w:sz w:val="18"/>
        </w:rPr>
        <w:t>.etsi.org/</w:t>
      </w:r>
      <w:r w:rsidR="0034430F" w:rsidRPr="00202FE0">
        <w:rPr>
          <w:rFonts w:ascii="Courier New" w:hAnsi="Courier New"/>
          <w:sz w:val="18"/>
        </w:rPr>
        <w:t>ngsi-ld</w:t>
      </w:r>
      <w:r w:rsidR="0034430F" w:rsidRPr="00EA5AB5">
        <w:rPr>
          <w:rFonts w:ascii="Courier New" w:hAnsi="Courier New"/>
          <w:sz w:val="18"/>
        </w:rPr>
        <w:t>/primer/Store</w:t>
      </w:r>
      <w:r w:rsidR="00A250D6" w:rsidRPr="00EA5AB5">
        <w:t xml:space="preserve">) in </w:t>
      </w:r>
      <w:r w:rsidR="00A250D6" w:rsidRPr="00EA5AB5">
        <w:rPr>
          <w:rFonts w:ascii="Courier New" w:hAnsi="Courier New"/>
          <w:sz w:val="18"/>
        </w:rPr>
        <w:t>@context</w:t>
      </w:r>
      <w:r w:rsidR="00A250D6" w:rsidRPr="00EA5AB5">
        <w:t xml:space="preserve">, the </w:t>
      </w:r>
      <w:r w:rsidR="0040791F" w:rsidRPr="00EA5AB5">
        <w:t>Propert</w:t>
      </w:r>
      <w:r w:rsidR="00A250D6" w:rsidRPr="00EA5AB5">
        <w:t xml:space="preserve">ies </w:t>
      </w:r>
      <w:r w:rsidR="00A250D6" w:rsidRPr="00EA5AB5">
        <w:rPr>
          <w:rFonts w:ascii="Courier New" w:hAnsi="Courier New"/>
          <w:sz w:val="18"/>
        </w:rPr>
        <w:t>address</w:t>
      </w:r>
      <w:r w:rsidR="00A250D6" w:rsidRPr="00EA5AB5">
        <w:t xml:space="preserve"> and </w:t>
      </w:r>
      <w:r w:rsidR="00A250D6" w:rsidRPr="00EA5AB5">
        <w:rPr>
          <w:rFonts w:ascii="Courier New" w:hAnsi="Courier New"/>
          <w:sz w:val="18"/>
        </w:rPr>
        <w:t>storeName</w:t>
      </w:r>
      <w:r w:rsidR="00A250D6" w:rsidRPr="00EA5AB5">
        <w:t xml:space="preserve"> and the GeoProperty </w:t>
      </w:r>
      <w:r w:rsidR="00A250D6" w:rsidRPr="00EA5AB5">
        <w:rPr>
          <w:rFonts w:ascii="Courier New" w:hAnsi="Courier New"/>
          <w:sz w:val="18"/>
        </w:rPr>
        <w:t xml:space="preserve">location </w:t>
      </w:r>
      <w:r w:rsidR="00A250D6" w:rsidRPr="00EA5AB5">
        <w:t xml:space="preserve">(all mapped to the respective </w:t>
      </w:r>
      <w:r w:rsidR="00A250D6" w:rsidRPr="00202FE0">
        <w:t>URI</w:t>
      </w:r>
      <w:r w:rsidR="00A250D6" w:rsidRPr="00EA5AB5">
        <w:t xml:space="preserve"> concepts in </w:t>
      </w:r>
      <w:r w:rsidR="00A250D6" w:rsidRPr="00EA5AB5">
        <w:rPr>
          <w:rFonts w:ascii="Courier New" w:hAnsi="Courier New"/>
          <w:sz w:val="18"/>
        </w:rPr>
        <w:t>@context</w:t>
      </w:r>
      <w:r w:rsidR="00A250D6" w:rsidRPr="00EA5AB5">
        <w:t>)</w:t>
      </w:r>
      <w:r w:rsidR="004F2203" w:rsidRPr="00EA5AB5">
        <w:t xml:space="preserve"> as shown in </w:t>
      </w:r>
      <w:r w:rsidR="00A01738" w:rsidRPr="00EA5AB5">
        <w:t xml:space="preserve">Figure </w:t>
      </w:r>
      <w:r w:rsidR="004F2203" w:rsidRPr="0094514E">
        <w:t>5.3-1</w:t>
      </w:r>
      <w:r w:rsidR="00A250D6" w:rsidRPr="00EA5AB5">
        <w:t>.</w:t>
      </w:r>
    </w:p>
    <w:p w14:paraId="3BC84071" w14:textId="77777777" w:rsidR="00F4776F" w:rsidRPr="00EA5AB5" w:rsidRDefault="00F4776F" w:rsidP="00E8400D">
      <w:pPr>
        <w:keepNext/>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0C5CF50A" w14:textId="77777777" w:rsidR="00F4776F" w:rsidRPr="00EA5AB5" w:rsidRDefault="00F4776F" w:rsidP="00E8400D">
      <w:pPr>
        <w:keepNext/>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53126C5" w14:textId="77777777" w:rsidR="00F4776F" w:rsidRPr="00EA5AB5" w:rsidRDefault="00F4776F" w:rsidP="00E8400D">
      <w:pPr>
        <w:keepNext/>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001872CE" w:rsidRPr="00EA5AB5">
        <w:rPr>
          <w:rFonts w:ascii="Courier New" w:hAnsi="Courier New" w:cs="Courier New"/>
          <w:sz w:val="16"/>
        </w:rPr>
        <w:t>ld+</w:t>
      </w:r>
      <w:r w:rsidRPr="00202FE0">
        <w:rPr>
          <w:rFonts w:ascii="Courier New" w:hAnsi="Courier New" w:cs="Courier New"/>
          <w:sz w:val="16"/>
        </w:rPr>
        <w:t>json</w:t>
      </w:r>
    </w:p>
    <w:p w14:paraId="29A93EDE"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CDD8252"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38DD5C0E"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"@context": </w:t>
      </w:r>
      <w:r w:rsidRPr="00202FE0">
        <w:rPr>
          <w:rFonts w:ascii="Courier New" w:hAnsi="Courier New" w:cs="Courier New"/>
          <w:sz w:val="16"/>
        </w:rPr>
        <w:t>[</w:t>
      </w:r>
    </w:p>
    <w:p w14:paraId="1F215DE1"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E1B3D94"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w:t>
      </w:r>
    </w:p>
    <w:p w14:paraId="5616437C"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/address",</w:t>
      </w:r>
    </w:p>
    <w:p w14:paraId="2F27DB64" w14:textId="77777777" w:rsidR="00F4776F" w:rsidRPr="0002139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lang w:val="it-IT"/>
        </w:rPr>
      </w:pPr>
      <w:r w:rsidRPr="00EA5AB5">
        <w:rPr>
          <w:rFonts w:ascii="Courier New" w:hAnsi="Courier New" w:cs="Courier New"/>
          <w:sz w:val="16"/>
        </w:rPr>
        <w:t xml:space="preserve">            </w:t>
      </w:r>
      <w:r w:rsidRPr="00021395">
        <w:rPr>
          <w:rFonts w:ascii="Courier New" w:hAnsi="Courier New"/>
          <w:sz w:val="16"/>
          <w:lang w:val="it-IT"/>
        </w:rPr>
        <w:t>"storeName": "</w:t>
      </w:r>
      <w:r w:rsidR="005B3684" w:rsidRPr="00021395">
        <w:rPr>
          <w:rFonts w:ascii="Courier New" w:hAnsi="Courier New"/>
          <w:sz w:val="16"/>
          <w:lang w:val="it-IT"/>
        </w:rPr>
        <w:t>https://uri.etsi.org/ngsi-ld/primer</w:t>
      </w:r>
      <w:r w:rsidRPr="00021395">
        <w:rPr>
          <w:rFonts w:ascii="Courier New" w:hAnsi="Courier New"/>
          <w:sz w:val="16"/>
          <w:lang w:val="it-IT"/>
        </w:rPr>
        <w:t>/storeName",</w:t>
      </w:r>
    </w:p>
    <w:p w14:paraId="27186206"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21395">
        <w:rPr>
          <w:rFonts w:ascii="Courier New" w:hAnsi="Courier New"/>
          <w:sz w:val="16"/>
          <w:lang w:val="it-IT"/>
        </w:rPr>
        <w:t xml:space="preserve">            </w:t>
      </w:r>
      <w:r w:rsidRPr="00EA5AB5">
        <w:rPr>
          <w:rFonts w:ascii="Courier New" w:hAnsi="Courier New" w:cs="Courier New"/>
          <w:sz w:val="16"/>
        </w:rPr>
        <w:t>"streetAddress":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/streetAddress",</w:t>
      </w:r>
    </w:p>
    <w:p w14:paraId="6D7539B9"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/addressRegion",</w:t>
      </w:r>
    </w:p>
    <w:p w14:paraId="45345B3A"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00400A49" w:rsidRPr="00EA5AB5">
        <w:rPr>
          <w:rFonts w:ascii="Courier New" w:hAnsi="Courier New" w:cs="Courier New"/>
          <w:sz w:val="16"/>
        </w:rPr>
        <w:t>/</w:t>
      </w:r>
      <w:r w:rsidRPr="00EA5AB5">
        <w:rPr>
          <w:rFonts w:ascii="Courier New" w:hAnsi="Courier New" w:cs="Courier New"/>
          <w:sz w:val="16"/>
        </w:rPr>
        <w:t>addressLocality",</w:t>
      </w:r>
    </w:p>
    <w:p w14:paraId="049CA501" w14:textId="77777777" w:rsidR="00F4776F" w:rsidRPr="00030832"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lang w:val="it-IT"/>
        </w:rPr>
      </w:pPr>
      <w:r w:rsidRPr="00EA5AB5">
        <w:rPr>
          <w:rFonts w:ascii="Courier New" w:hAnsi="Courier New" w:cs="Courier New"/>
          <w:sz w:val="16"/>
        </w:rPr>
        <w:t xml:space="preserve">            </w:t>
      </w:r>
      <w:r w:rsidRPr="00030832">
        <w:rPr>
          <w:rFonts w:ascii="Courier New" w:hAnsi="Courier New"/>
          <w:sz w:val="16"/>
          <w:lang w:val="it-IT"/>
        </w:rPr>
        <w:t>"postalCode": "</w:t>
      </w:r>
      <w:r w:rsidR="005B3684" w:rsidRPr="00030832">
        <w:rPr>
          <w:rFonts w:ascii="Courier New" w:hAnsi="Courier New"/>
          <w:sz w:val="16"/>
          <w:lang w:val="it-IT"/>
        </w:rPr>
        <w:t>https://uri.etsi.org/ngsi-ld/primer</w:t>
      </w:r>
      <w:r w:rsidRPr="00030832">
        <w:rPr>
          <w:rFonts w:ascii="Courier New" w:hAnsi="Courier New"/>
          <w:sz w:val="16"/>
          <w:lang w:val="it-IT"/>
        </w:rPr>
        <w:t>/postalCode"</w:t>
      </w:r>
    </w:p>
    <w:p w14:paraId="0872BE2E" w14:textId="77777777" w:rsidR="00A41400" w:rsidRPr="00030832"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lang w:val="it-IT"/>
        </w:rPr>
      </w:pPr>
      <w:r w:rsidRPr="00030832">
        <w:rPr>
          <w:rFonts w:ascii="Courier New" w:hAnsi="Courier New"/>
          <w:sz w:val="16"/>
          <w:lang w:val="it-IT"/>
        </w:rPr>
        <w:t xml:space="preserve">        </w:t>
      </w:r>
      <w:r w:rsidRPr="00030832">
        <w:rPr>
          <w:rFonts w:ascii="Courier New" w:hAnsi="Courier New" w:cs="Courier New"/>
          <w:sz w:val="16"/>
          <w:lang w:val="it-IT"/>
        </w:rPr>
        <w:t>}</w:t>
      </w:r>
      <w:r w:rsidR="00A41400" w:rsidRPr="00030832">
        <w:rPr>
          <w:rFonts w:ascii="Courier New" w:hAnsi="Courier New" w:cs="Courier New"/>
          <w:sz w:val="16"/>
          <w:lang w:val="it-IT"/>
        </w:rPr>
        <w:t xml:space="preserve">,         </w:t>
      </w:r>
    </w:p>
    <w:p w14:paraId="34F6A1A2" w14:textId="431DA0DA" w:rsidR="00A41400" w:rsidRPr="00030832" w:rsidRDefault="00A41400"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030832">
        <w:rPr>
          <w:rFonts w:ascii="Courier New" w:hAnsi="Courier New"/>
          <w:sz w:val="16"/>
          <w:lang w:val="it-IT"/>
        </w:rPr>
        <w:tab/>
      </w:r>
      <w:r w:rsidRPr="00030832">
        <w:rPr>
          <w:rFonts w:ascii="Courier New" w:hAnsi="Courier New"/>
          <w:sz w:val="16"/>
          <w:lang w:val="it-IT"/>
        </w:rPr>
        <w:tab/>
      </w:r>
      <w:r w:rsidRPr="00030832">
        <w:rPr>
          <w:rFonts w:ascii="Courier New" w:hAnsi="Courier New"/>
          <w:sz w:val="16"/>
          <w:lang w:val="it-IT"/>
        </w:rPr>
        <w:tab/>
      </w:r>
      <w:r w:rsidRPr="00030832">
        <w:rPr>
          <w:rFonts w:ascii="Courier New" w:hAnsi="Courier New"/>
          <w:sz w:val="16"/>
          <w:lang w:val="it-IT"/>
        </w:rPr>
        <w:tab/>
      </w:r>
      <w:r w:rsidRPr="00030832">
        <w:rPr>
          <w:rFonts w:ascii="Courier New" w:hAnsi="Courier New" w:cs="Courier New"/>
          <w:sz w:val="16"/>
          <w:lang w:val="it-IT"/>
        </w:rPr>
        <w:t>"</w:t>
      </w:r>
      <w:r w:rsidR="00E30478" w:rsidRPr="00030832">
        <w:rPr>
          <w:rFonts w:ascii="Courier New" w:hAnsi="Courier New" w:cs="Courier New"/>
          <w:sz w:val="16"/>
          <w:lang w:val="it-IT"/>
        </w:rPr>
        <w:t>https://uri.etsi.org/ngsi-ld/v1/ngsi-ld-core-context-v1.</w:t>
      </w:r>
      <w:r w:rsidR="000D0CE9">
        <w:rPr>
          <w:rFonts w:ascii="Courier New" w:hAnsi="Courier New" w:cs="Courier New"/>
          <w:sz w:val="16"/>
          <w:lang w:val="it-IT"/>
        </w:rPr>
        <w:t>9</w:t>
      </w:r>
      <w:r w:rsidR="00E30478" w:rsidRPr="00030832">
        <w:rPr>
          <w:rFonts w:ascii="Courier New" w:hAnsi="Courier New" w:cs="Courier New"/>
          <w:sz w:val="16"/>
          <w:lang w:val="it-IT"/>
        </w:rPr>
        <w:t>.jsonld</w:t>
      </w:r>
      <w:r w:rsidRPr="00030832">
        <w:rPr>
          <w:rFonts w:ascii="Courier New" w:hAnsi="Courier New"/>
          <w:sz w:val="16"/>
          <w:lang w:val="it-IT"/>
        </w:rPr>
        <w:t>"</w:t>
      </w:r>
    </w:p>
    <w:p w14:paraId="74A3A328"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it-IT"/>
        </w:rPr>
        <w:t xml:space="preserve">    </w:t>
      </w:r>
      <w:r w:rsidRPr="00EA5AB5">
        <w:rPr>
          <w:rFonts w:ascii="Courier New" w:hAnsi="Courier New" w:cs="Courier New"/>
          <w:sz w:val="16"/>
        </w:rPr>
        <w:t>],</w:t>
      </w:r>
    </w:p>
    <w:p w14:paraId="44B73788"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21861" w:rsidRPr="00EA5AB5">
        <w:rPr>
          <w:rFonts w:ascii="Courier New" w:hAnsi="Courier New" w:cs="Courier New"/>
          <w:sz w:val="16"/>
        </w:rPr>
        <w:t>"id": "urn:</w:t>
      </w:r>
      <w:r w:rsidR="00F21861" w:rsidRPr="00202FE0">
        <w:rPr>
          <w:rFonts w:ascii="Courier New" w:hAnsi="Courier New" w:cs="Courier New"/>
          <w:sz w:val="16"/>
        </w:rPr>
        <w:t>ngsi-ld</w:t>
      </w:r>
      <w:r w:rsidR="00F21861" w:rsidRPr="00EA5AB5">
        <w:rPr>
          <w:rFonts w:ascii="Courier New" w:hAnsi="Courier New" w:cs="Courier New"/>
          <w:sz w:val="16"/>
        </w:rPr>
        <w:t>:Store:00</w:t>
      </w:r>
      <w:r w:rsidR="00E5645A" w:rsidRPr="00EA5AB5">
        <w:rPr>
          <w:rFonts w:ascii="Courier New" w:hAnsi="Courier New" w:cs="Courier New"/>
          <w:sz w:val="16"/>
        </w:rPr>
        <w:t>1</w:t>
      </w:r>
      <w:r w:rsidRPr="00EA5AB5">
        <w:rPr>
          <w:rFonts w:ascii="Courier New" w:hAnsi="Courier New" w:cs="Courier New"/>
          <w:sz w:val="16"/>
        </w:rPr>
        <w:t>",</w:t>
      </w:r>
    </w:p>
    <w:p w14:paraId="43DA3BF1"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263A56BB"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shd w:val="clear" w:color="auto" w:fill="E7E6E6" w:themeFill="background2"/>
        </w:rPr>
        <w:t xml:space="preserve">   "address": {</w:t>
      </w:r>
    </w:p>
    <w:p w14:paraId="271E1708"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4866523E"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186DE12E"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"Main Street 65",</w:t>
      </w:r>
    </w:p>
    <w:p w14:paraId="4A644E38"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05199024"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w:t>
      </w:r>
      <w:r w:rsidR="00F21861" w:rsidRPr="00EA5AB5">
        <w:rPr>
          <w:rFonts w:ascii="Courier New" w:hAnsi="Courier New" w:cs="Courier New"/>
          <w:sz w:val="16"/>
        </w:rPr>
        <w:t>Duckburg</w:t>
      </w:r>
      <w:r w:rsidRPr="00EA5AB5">
        <w:rPr>
          <w:rFonts w:ascii="Courier New" w:hAnsi="Courier New" w:cs="Courier New"/>
          <w:sz w:val="16"/>
        </w:rPr>
        <w:t>",</w:t>
      </w:r>
    </w:p>
    <w:p w14:paraId="40BB67BB"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"42000"</w:t>
      </w:r>
    </w:p>
    <w:p w14:paraId="708742AD"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015ED92"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447C44B"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40424B4F"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4A4FFC47" w14:textId="77777777" w:rsidR="000F67F4" w:rsidRPr="00EA5AB5" w:rsidRDefault="000F67F4"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 </w:t>
      </w:r>
    </w:p>
    <w:p w14:paraId="798DFCD1" w14:textId="77777777" w:rsidR="000F67F4" w:rsidRPr="00EA5AB5" w:rsidRDefault="000F67F4"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 xml:space="preserve">"type": "Point", </w:t>
      </w:r>
    </w:p>
    <w:p w14:paraId="5728D3A3" w14:textId="77777777" w:rsidR="000F67F4" w:rsidRPr="00EA5AB5" w:rsidRDefault="000F67F4"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"coordinates</w:t>
      </w:r>
      <w:r w:rsidR="00F4776F" w:rsidRPr="00EA5AB5">
        <w:rPr>
          <w:rFonts w:ascii="Courier New" w:hAnsi="Courier New" w:cs="Courier New"/>
          <w:sz w:val="16"/>
        </w:rPr>
        <w:t xml:space="preserve">": [57.4874121, -20.2845607] </w:t>
      </w:r>
    </w:p>
    <w:p w14:paraId="544BFBD7" w14:textId="77777777" w:rsidR="00F4776F" w:rsidRPr="00EA5AB5" w:rsidRDefault="000F67F4"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ab/>
      </w:r>
      <w:r w:rsidRPr="00EA5AB5">
        <w:rPr>
          <w:rFonts w:ascii="Courier New" w:hAnsi="Courier New" w:cs="Courier New"/>
          <w:sz w:val="16"/>
        </w:rPr>
        <w:tab/>
        <w:t xml:space="preserve">  }</w:t>
      </w:r>
    </w:p>
    <w:p w14:paraId="020948F7"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940E7C0"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0A077730"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5B742D06"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"Checker Market"</w:t>
      </w:r>
    </w:p>
    <w:p w14:paraId="12F02F0D" w14:textId="77777777" w:rsidR="00F4776F"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349C078" w14:textId="77777777" w:rsidR="000F67F4" w:rsidRPr="00EA5AB5" w:rsidRDefault="00F4776F" w:rsidP="00765336">
      <w:pPr>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F697EA7" w14:textId="77777777" w:rsidR="00215727" w:rsidRPr="00EA5AB5" w:rsidRDefault="00215727" w:rsidP="00215727">
      <w:pPr>
        <w:pStyle w:val="NF"/>
      </w:pPr>
    </w:p>
    <w:p w14:paraId="6D2CBC4F" w14:textId="77777777" w:rsidR="000F67F4" w:rsidRPr="00EA5AB5" w:rsidRDefault="000F67F4" w:rsidP="002406A9">
      <w:pPr>
        <w:pStyle w:val="TF"/>
      </w:pPr>
      <w:r w:rsidRPr="00EA5AB5">
        <w:t>Figure 5.</w:t>
      </w:r>
      <w:r w:rsidR="004F2203" w:rsidRPr="00EA5AB5">
        <w:t>3-1</w:t>
      </w:r>
      <w:r w:rsidR="00693BCD" w:rsidRPr="00EA5AB5">
        <w:t>:</w:t>
      </w:r>
      <w:r w:rsidRPr="00EA5AB5">
        <w:t xml:space="preserve"> </w:t>
      </w:r>
      <w:r w:rsidR="00A01738" w:rsidRPr="00EA5AB5">
        <w:t>E</w:t>
      </w:r>
      <w:r w:rsidR="00067D5D" w:rsidRPr="00EA5AB5">
        <w:t>ntity c</w:t>
      </w:r>
      <w:r w:rsidRPr="00EA5AB5">
        <w:t>reation</w:t>
      </w:r>
    </w:p>
    <w:p w14:paraId="68411543" w14:textId="77777777" w:rsidR="00067D5D" w:rsidRPr="00EA5AB5" w:rsidRDefault="00067D5D" w:rsidP="00215727">
      <w:r w:rsidRPr="00EA5AB5">
        <w:t>If the creation was successful, the response</w:t>
      </w:r>
      <w:r w:rsidR="004314E2" w:rsidRPr="00EA5AB5">
        <w:t xml:space="preserve"> in </w:t>
      </w:r>
      <w:r w:rsidRPr="00EA5AB5">
        <w:t xml:space="preserve">Figure </w:t>
      </w:r>
      <w:r w:rsidRPr="0094514E">
        <w:t>5.3</w:t>
      </w:r>
      <w:r w:rsidR="004F2203" w:rsidRPr="0094514E">
        <w:t>-2</w:t>
      </w:r>
      <w:r w:rsidRPr="00EA5AB5">
        <w:t xml:space="preserve"> </w:t>
      </w:r>
      <w:r w:rsidR="004314E2" w:rsidRPr="00EA5AB5">
        <w:t xml:space="preserve">with </w:t>
      </w:r>
      <w:r w:rsidR="004314E2" w:rsidRPr="00202FE0">
        <w:t>HTTP</w:t>
      </w:r>
      <w:r w:rsidR="004314E2" w:rsidRPr="00EA5AB5">
        <w:t xml:space="preserve"> return code 201 Created </w:t>
      </w:r>
      <w:r w:rsidRPr="00EA5AB5">
        <w:t>is returned.</w:t>
      </w:r>
    </w:p>
    <w:p w14:paraId="23D9A134" w14:textId="77777777" w:rsidR="004314E2" w:rsidRPr="00EA5AB5" w:rsidRDefault="004314E2" w:rsidP="00067D5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/1.1 201 Created</w:t>
      </w:r>
    </w:p>
    <w:p w14:paraId="6F0A1703" w14:textId="77777777" w:rsidR="004314E2" w:rsidRPr="00EA5AB5" w:rsidRDefault="004314E2" w:rsidP="00067D5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15:08:33 GMT</w:t>
      </w:r>
    </w:p>
    <w:p w14:paraId="7121C719" w14:textId="77777777" w:rsidR="004314E2" w:rsidRPr="00EA5AB5" w:rsidRDefault="004314E2" w:rsidP="00067D5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:Store:00</w:t>
      </w:r>
      <w:r w:rsidR="00E5645A" w:rsidRPr="00EA5AB5">
        <w:rPr>
          <w:rFonts w:ascii="Courier New" w:hAnsi="Courier New" w:cs="Courier New"/>
          <w:sz w:val="16"/>
        </w:rPr>
        <w:t>1</w:t>
      </w:r>
    </w:p>
    <w:p w14:paraId="37DFF169" w14:textId="77777777" w:rsidR="00215727" w:rsidRPr="00EA5AB5" w:rsidRDefault="00215727" w:rsidP="00215727">
      <w:pPr>
        <w:pStyle w:val="NF"/>
      </w:pPr>
    </w:p>
    <w:p w14:paraId="253D0F34" w14:textId="77777777" w:rsidR="00067D5D" w:rsidRPr="00EA5AB5" w:rsidRDefault="00067D5D" w:rsidP="002406A9">
      <w:pPr>
        <w:pStyle w:val="TF"/>
      </w:pPr>
      <w:r w:rsidRPr="00EA5AB5">
        <w:t>Figure 5.3</w:t>
      </w:r>
      <w:r w:rsidR="004F2203" w:rsidRPr="00EA5AB5">
        <w:t>-2</w:t>
      </w:r>
      <w:r w:rsidR="00693BCD" w:rsidRPr="00EA5AB5">
        <w:t>:</w:t>
      </w:r>
      <w:r w:rsidRPr="00EA5AB5">
        <w:t xml:space="preserve"> </w:t>
      </w:r>
      <w:r w:rsidR="00A01738" w:rsidRPr="00EA5AB5">
        <w:t>E</w:t>
      </w:r>
      <w:r w:rsidRPr="00EA5AB5">
        <w:t>ntity creation result</w:t>
      </w:r>
    </w:p>
    <w:p w14:paraId="327D115D" w14:textId="77777777" w:rsidR="000F67F4" w:rsidRPr="00EA5AB5" w:rsidRDefault="001A0BF6" w:rsidP="00215727">
      <w:r w:rsidRPr="00202FE0">
        <w:t>NGSI-LD</w:t>
      </w:r>
      <w:r w:rsidRPr="00EA5AB5">
        <w:t xml:space="preserve"> defines the three special </w:t>
      </w:r>
      <w:r w:rsidR="0040791F" w:rsidRPr="00EA5AB5">
        <w:t>Propert</w:t>
      </w:r>
      <w:r w:rsidRPr="00EA5AB5">
        <w:t xml:space="preserve">ies </w:t>
      </w:r>
      <w:r w:rsidRPr="00EA5AB5">
        <w:rPr>
          <w:rFonts w:ascii="Courier New" w:hAnsi="Courier New" w:cs="Courier New"/>
          <w:sz w:val="18"/>
          <w:szCs w:val="18"/>
        </w:rPr>
        <w:t>location</w:t>
      </w:r>
      <w:r w:rsidRPr="00EA5AB5">
        <w:t xml:space="preserve">, </w:t>
      </w:r>
      <w:r w:rsidR="00791ECF" w:rsidRPr="00EA5AB5">
        <w:rPr>
          <w:rFonts w:ascii="Courier New" w:hAnsi="Courier New" w:cs="Courier New"/>
          <w:sz w:val="18"/>
          <w:szCs w:val="18"/>
        </w:rPr>
        <w:t>observationSpace</w:t>
      </w:r>
      <w:r w:rsidR="00791ECF" w:rsidRPr="00EA5AB5">
        <w:t xml:space="preserve"> </w:t>
      </w:r>
      <w:r w:rsidRPr="00EA5AB5">
        <w:t xml:space="preserve">and </w:t>
      </w:r>
      <w:r w:rsidR="00791ECF" w:rsidRPr="00EA5AB5">
        <w:rPr>
          <w:rFonts w:ascii="Courier New" w:hAnsi="Courier New" w:cs="Courier New"/>
          <w:sz w:val="18"/>
          <w:szCs w:val="18"/>
        </w:rPr>
        <w:t>operationSpace</w:t>
      </w:r>
      <w:r w:rsidR="00791ECF" w:rsidRPr="00EA5AB5">
        <w:t xml:space="preserve"> </w:t>
      </w:r>
      <w:r w:rsidRPr="00EA5AB5">
        <w:t>as</w:t>
      </w:r>
      <w:r w:rsidR="000F67F4" w:rsidRPr="00EA5AB5">
        <w:t xml:space="preserve"> </w:t>
      </w:r>
      <w:r w:rsidR="000F67F4" w:rsidRPr="00EA5AB5">
        <w:rPr>
          <w:rFonts w:ascii="Courier New" w:hAnsi="Courier New" w:cs="Courier New"/>
          <w:sz w:val="18"/>
          <w:szCs w:val="18"/>
        </w:rPr>
        <w:t>GeoProperty</w:t>
      </w:r>
      <w:r w:rsidRPr="00EA5AB5">
        <w:t>. A GeoProperty</w:t>
      </w:r>
      <w:r w:rsidR="000F67F4" w:rsidRPr="00EA5AB5">
        <w:t xml:space="preserve"> encodes a geographical location in GeoJSON format. </w:t>
      </w:r>
      <w:r w:rsidR="0088452C" w:rsidRPr="00EA5AB5">
        <w:t xml:space="preserve">A GeoProperty can be used for the scope of geographic queries, whereby the </w:t>
      </w:r>
      <w:r w:rsidR="0088452C" w:rsidRPr="00202FE0">
        <w:t>API</w:t>
      </w:r>
      <w:r w:rsidR="0088452C" w:rsidRPr="00EA5AB5">
        <w:t xml:space="preserve"> specification requires that such queries will only return results based on that scope.</w:t>
      </w:r>
    </w:p>
    <w:p w14:paraId="030FDD9A" w14:textId="77777777" w:rsidR="00EF0B4B" w:rsidRPr="00EA5AB5" w:rsidRDefault="00EF0B4B" w:rsidP="00EF0B4B">
      <w:pPr>
        <w:pStyle w:val="Heading2"/>
      </w:pPr>
      <w:bookmarkStart w:id="59" w:name="_Toc147485511"/>
      <w:bookmarkStart w:id="60" w:name="_Toc197507227"/>
      <w:r w:rsidRPr="00EA5AB5">
        <w:t>5.</w:t>
      </w:r>
      <w:r w:rsidR="00203861" w:rsidRPr="00EA5AB5">
        <w:t>4</w:t>
      </w:r>
      <w:r w:rsidRPr="00EA5AB5">
        <w:tab/>
        <w:t>Retrieving Entities and Properties</w:t>
      </w:r>
      <w:bookmarkEnd w:id="59"/>
      <w:bookmarkEnd w:id="60"/>
    </w:p>
    <w:p w14:paraId="12B514FF" w14:textId="62B0AF73" w:rsidR="00C54E62" w:rsidRPr="00EA5AB5" w:rsidRDefault="002441A2" w:rsidP="002441A2">
      <w:r w:rsidRPr="00EA5AB5">
        <w:t xml:space="preserve">Now that the store </w:t>
      </w:r>
      <w:r w:rsidR="00A01738" w:rsidRPr="00EA5AB5">
        <w:t>E</w:t>
      </w:r>
      <w:r w:rsidRPr="00EA5AB5">
        <w:t xml:space="preserve">ntity with the id </w:t>
      </w:r>
      <w:r w:rsidR="00D9128C" w:rsidRPr="00EA5AB5">
        <w:rPr>
          <w:rFonts w:ascii="Courier New" w:hAnsi="Courier New"/>
          <w:sz w:val="18"/>
        </w:rPr>
        <w:t>urn:</w:t>
      </w:r>
      <w:r w:rsidR="00D9128C" w:rsidRPr="00202FE0">
        <w:rPr>
          <w:rFonts w:ascii="Courier New" w:hAnsi="Courier New"/>
          <w:sz w:val="18"/>
        </w:rPr>
        <w:t>ngsi-ld</w:t>
      </w:r>
      <w:r w:rsidR="00D9128C" w:rsidRPr="00EA5AB5">
        <w:rPr>
          <w:rFonts w:ascii="Courier New" w:hAnsi="Courier New"/>
          <w:sz w:val="18"/>
        </w:rPr>
        <w:t>:Store:00</w:t>
      </w:r>
      <w:r w:rsidR="00FC0272" w:rsidRPr="00EA5AB5">
        <w:rPr>
          <w:rFonts w:ascii="Courier New" w:hAnsi="Courier New"/>
          <w:sz w:val="18"/>
        </w:rPr>
        <w:t>1</w:t>
      </w:r>
      <w:r w:rsidR="00067D5D" w:rsidRPr="00EA5AB5">
        <w:rPr>
          <w:rFonts w:ascii="Courier New" w:hAnsi="Courier New"/>
          <w:sz w:val="18"/>
        </w:rPr>
        <w:t xml:space="preserve"> </w:t>
      </w:r>
      <w:r w:rsidR="00067D5D" w:rsidRPr="00EA5AB5">
        <w:t xml:space="preserve">has been created, it can be retrieved. The request is shown in </w:t>
      </w:r>
      <w:r w:rsidRPr="00EA5AB5">
        <w:t xml:space="preserve">Figure </w:t>
      </w:r>
      <w:r w:rsidRPr="0094514E">
        <w:t>5.4</w:t>
      </w:r>
      <w:r w:rsidR="004F2203" w:rsidRPr="0094514E">
        <w:t>-1</w:t>
      </w:r>
      <w:r w:rsidR="00067D5D" w:rsidRPr="00EA5AB5">
        <w:t xml:space="preserve"> and the successful result in </w:t>
      </w:r>
      <w:r w:rsidRPr="00EA5AB5">
        <w:t xml:space="preserve">Figure </w:t>
      </w:r>
      <w:r w:rsidRPr="0094514E">
        <w:t>5.</w:t>
      </w:r>
      <w:r w:rsidR="004F2203" w:rsidRPr="0094514E">
        <w:t>4-2</w:t>
      </w:r>
      <w:r w:rsidR="00067D5D" w:rsidRPr="00EA5AB5">
        <w:t>.</w:t>
      </w:r>
      <w:r w:rsidR="00C54E62" w:rsidRPr="00EA5AB5">
        <w:t xml:space="preserve"> Note that since no @context was provided in the req</w:t>
      </w:r>
      <w:r w:rsidR="00C54E62" w:rsidRPr="003F67A6">
        <w:t xml:space="preserve">uest, only the core context is returned, whereas all user-defined aspects are returned </w:t>
      </w:r>
      <w:r w:rsidR="0026772F" w:rsidRPr="003F67A6">
        <w:t>as URIs</w:t>
      </w:r>
      <w:r w:rsidR="000F5759">
        <w:rPr>
          <w:vertAlign w:val="superscript"/>
        </w:rPr>
        <w:t xml:space="preserve"> </w:t>
      </w:r>
      <w:r w:rsidR="000F5759" w:rsidRPr="00202FE0">
        <w:t>[</w:t>
      </w:r>
      <w:r w:rsidR="000F5759" w:rsidRPr="00202FE0">
        <w:fldChar w:fldCharType="begin"/>
      </w:r>
      <w:r w:rsidR="000F5759" w:rsidRPr="00202FE0">
        <w:instrText xml:space="preserve">REF REF_IETFRFC3986 \h </w:instrText>
      </w:r>
      <w:r w:rsidR="000F5759" w:rsidRPr="00202FE0">
        <w:fldChar w:fldCharType="separate"/>
      </w:r>
      <w:r w:rsidR="000F5759" w:rsidRPr="00202FE0">
        <w:t>i.</w:t>
      </w:r>
      <w:r w:rsidR="000F5759" w:rsidRPr="00202FE0">
        <w:rPr>
          <w:noProof/>
        </w:rPr>
        <w:t>3</w:t>
      </w:r>
      <w:r w:rsidR="000F5759" w:rsidRPr="00202FE0">
        <w:fldChar w:fldCharType="end"/>
      </w:r>
      <w:r w:rsidR="000F5759" w:rsidRPr="00202FE0">
        <w:t>]</w:t>
      </w:r>
      <w:r w:rsidR="00C54E62" w:rsidRPr="003F67A6">
        <w:t xml:space="preserve">. </w:t>
      </w:r>
      <w:r w:rsidR="00464F04" w:rsidRPr="003F67A6">
        <w:t xml:space="preserve">The URIs prefixed with </w:t>
      </w:r>
      <w:r w:rsidR="003F67A6" w:rsidRPr="003F67A6">
        <w:t>"</w:t>
      </w:r>
      <w:r w:rsidR="00464F04" w:rsidRPr="00E8400D">
        <w:rPr>
          <w:rFonts w:ascii="Courier New" w:hAnsi="Courier New"/>
          <w:sz w:val="18"/>
          <w:szCs w:val="18"/>
        </w:rPr>
        <w:t>ngsi-ld</w:t>
      </w:r>
      <w:r w:rsidR="003F67A6" w:rsidRPr="003F67A6">
        <w:t>"</w:t>
      </w:r>
      <w:r w:rsidR="00464F04" w:rsidRPr="003F67A6">
        <w:t xml:space="preserve"> appea</w:t>
      </w:r>
      <w:r w:rsidR="00464F04" w:rsidRPr="00EA5AB5">
        <w:t xml:space="preserve">r instead of the full URIs, because the </w:t>
      </w:r>
      <w:r w:rsidR="00464F04" w:rsidRPr="00202FE0">
        <w:t>NGSI-LD</w:t>
      </w:r>
      <w:r w:rsidR="00464F04" w:rsidRPr="00EA5AB5">
        <w:t xml:space="preserve"> Core context (</w:t>
      </w:r>
      <w:hyperlink r:id="rId24" w:history="1">
        <w:r w:rsidR="000D0CE9" w:rsidRPr="000D0CE9">
          <w:rPr>
            <w:rStyle w:val="Hyperlink"/>
            <w:rFonts w:ascii="Courier New" w:hAnsi="Courier New"/>
            <w:sz w:val="18"/>
            <w:szCs w:val="18"/>
          </w:rPr>
          <w:t>https://uri.etsi.org/ngsi-ld/v1/ngsi-ld-core-context-v1.9.jsonld</w:t>
        </w:r>
      </w:hyperlink>
      <w:r w:rsidR="00464F04" w:rsidRPr="00EA5AB5">
        <w:t xml:space="preserve">), which is considered the default </w:t>
      </w:r>
      <w:r w:rsidR="00464F04" w:rsidRPr="00202FE0">
        <w:t>JSON-LD</w:t>
      </w:r>
      <w:r w:rsidR="00464F04" w:rsidRPr="00EA5AB5">
        <w:t xml:space="preserve"> @context, if no other @context is specified, defines the </w:t>
      </w:r>
      <w:r w:rsidR="00464F04" w:rsidRPr="00E8400D">
        <w:rPr>
          <w:rFonts w:ascii="Courier New" w:hAnsi="Courier New"/>
          <w:sz w:val="18"/>
          <w:szCs w:val="18"/>
        </w:rPr>
        <w:t>ngsi-ld</w:t>
      </w:r>
      <w:r w:rsidR="00464F04" w:rsidRPr="00EA5AB5">
        <w:t xml:space="preserve"> namespace for </w:t>
      </w:r>
      <w:hyperlink r:id="rId25" w:history="1">
        <w:r w:rsidR="00464F04" w:rsidRPr="0094514E">
          <w:rPr>
            <w:rStyle w:val="Hyperlink"/>
            <w:rFonts w:ascii="Courier New" w:hAnsi="Courier New" w:cs="Courier New"/>
            <w:sz w:val="18"/>
            <w:szCs w:val="18"/>
          </w:rPr>
          <w:t>https://uri.etsi.org/ngsi-ld</w:t>
        </w:r>
      </w:hyperlink>
      <w:r w:rsidR="00464F04" w:rsidRPr="00E8400D">
        <w:rPr>
          <w:rFonts w:ascii="Courier New" w:hAnsi="Courier New"/>
          <w:sz w:val="18"/>
          <w:szCs w:val="18"/>
        </w:rPr>
        <w:t xml:space="preserve">, </w:t>
      </w:r>
      <w:r w:rsidR="00464F04" w:rsidRPr="00EA5AB5">
        <w:t xml:space="preserve">i.e. on doing the </w:t>
      </w:r>
      <w:r w:rsidR="00464F04" w:rsidRPr="00202FE0">
        <w:t>JSON-LD</w:t>
      </w:r>
      <w:r w:rsidR="00464F04" w:rsidRPr="00EA5AB5">
        <w:t xml:space="preserve"> compaction of the results by the Broker, this namespace is used.</w:t>
      </w:r>
      <w:r w:rsidR="00464F04" w:rsidRPr="00E8400D">
        <w:t xml:space="preserve"> </w:t>
      </w:r>
      <w:r w:rsidR="00C54E62" w:rsidRPr="00EA5AB5">
        <w:t xml:space="preserve">How to provide the @context in requests without body </w:t>
      </w:r>
      <w:r w:rsidR="0017224C" w:rsidRPr="00EA5AB5">
        <w:t>is</w:t>
      </w:r>
      <w:r w:rsidR="00C54E62" w:rsidRPr="00EA5AB5">
        <w:t xml:space="preserve"> presented in </w:t>
      </w:r>
      <w:r w:rsidR="00A04401" w:rsidRPr="00EA5AB5">
        <w:t>clause</w:t>
      </w:r>
      <w:r w:rsidR="00C54E62" w:rsidRPr="00EA5AB5">
        <w:t xml:space="preserve"> </w:t>
      </w:r>
      <w:r w:rsidRPr="0094514E">
        <w:t>8</w:t>
      </w:r>
      <w:r w:rsidRPr="00EA5AB5">
        <w:t>.</w:t>
      </w:r>
    </w:p>
    <w:p w14:paraId="47F32905" w14:textId="77777777" w:rsidR="00067D5D" w:rsidRPr="00EA5AB5" w:rsidRDefault="00067D5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:Store:00</w:t>
      </w:r>
      <w:r w:rsidR="001A422E" w:rsidRPr="00EA5AB5">
        <w:rPr>
          <w:rFonts w:ascii="Courier New" w:hAnsi="Courier New" w:cs="Courier New"/>
          <w:sz w:val="16"/>
        </w:rPr>
        <w:t>1</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56798001" w14:textId="77777777" w:rsidR="00067D5D" w:rsidRPr="00EA5AB5" w:rsidRDefault="00067D5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E308261" w14:textId="77777777" w:rsidR="00067D5D" w:rsidRPr="00EA5AB5" w:rsidRDefault="004314E2"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00DC43F8" w:rsidRPr="00EA5AB5">
        <w:rPr>
          <w:rFonts w:ascii="Courier New" w:hAnsi="Courier New" w:cs="Courier New"/>
          <w:sz w:val="16"/>
        </w:rPr>
        <w:t>ld+</w:t>
      </w:r>
      <w:r w:rsidR="00067D5D" w:rsidRPr="00202FE0">
        <w:rPr>
          <w:rFonts w:ascii="Courier New" w:hAnsi="Courier New" w:cs="Courier New"/>
          <w:sz w:val="16"/>
        </w:rPr>
        <w:t>json</w:t>
      </w:r>
    </w:p>
    <w:p w14:paraId="760678CF" w14:textId="77777777" w:rsidR="00215727" w:rsidRPr="00EA5AB5" w:rsidRDefault="00215727" w:rsidP="00215727">
      <w:pPr>
        <w:pStyle w:val="NF"/>
      </w:pPr>
    </w:p>
    <w:p w14:paraId="71559887" w14:textId="77777777" w:rsidR="00067D5D" w:rsidRPr="00EA5AB5" w:rsidRDefault="00067D5D" w:rsidP="002406A9">
      <w:pPr>
        <w:pStyle w:val="TF"/>
      </w:pPr>
      <w:r w:rsidRPr="00EA5AB5">
        <w:t>Figure 5.4</w:t>
      </w:r>
      <w:r w:rsidR="004F2203" w:rsidRPr="00EA5AB5">
        <w:t>-1</w:t>
      </w:r>
      <w:r w:rsidR="00693BCD" w:rsidRPr="00EA5AB5">
        <w:t>:</w:t>
      </w:r>
      <w:r w:rsidRPr="00EA5AB5">
        <w:t xml:space="preserve"> </w:t>
      </w:r>
      <w:r w:rsidR="00A01738" w:rsidRPr="00EA5AB5">
        <w:t>E</w:t>
      </w:r>
      <w:r w:rsidRPr="00EA5AB5">
        <w:t>ntity retrieval</w:t>
      </w:r>
    </w:p>
    <w:p w14:paraId="7BC972A4" w14:textId="77777777" w:rsidR="00B72961" w:rsidRPr="00EA5AB5" w:rsidRDefault="00B72961"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7A400AAA" w14:textId="77777777" w:rsidR="00DF07C6" w:rsidRPr="00EA5AB5" w:rsidRDefault="00B72961"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15:50:09 GMT</w:t>
      </w:r>
    </w:p>
    <w:p w14:paraId="05E61D2A" w14:textId="77777777" w:rsidR="00B72961" w:rsidRPr="00EA5AB5" w:rsidRDefault="00B72961"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00DC43F8" w:rsidRPr="00EA5AB5">
        <w:rPr>
          <w:rFonts w:ascii="Courier New" w:hAnsi="Courier New"/>
          <w:sz w:val="16"/>
        </w:rPr>
        <w:t>ld+</w:t>
      </w:r>
      <w:r w:rsidRPr="00202FE0">
        <w:rPr>
          <w:rFonts w:ascii="Courier New" w:hAnsi="Courier New"/>
          <w:sz w:val="16"/>
        </w:rPr>
        <w:t>json</w:t>
      </w:r>
    </w:p>
    <w:p w14:paraId="67F97C0B" w14:textId="77777777" w:rsidR="00B72961" w:rsidRPr="00EA5AB5" w:rsidRDefault="00B72961"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69189D24"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7051648A"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"id": "urn:</w:t>
      </w:r>
      <w:r w:rsidRPr="00202FE0">
        <w:rPr>
          <w:rFonts w:ascii="Courier New" w:hAnsi="Courier New"/>
          <w:sz w:val="16"/>
        </w:rPr>
        <w:t>ngsi-ld</w:t>
      </w:r>
      <w:r w:rsidRPr="00EA5AB5">
        <w:rPr>
          <w:rFonts w:ascii="Courier New" w:hAnsi="Courier New"/>
          <w:sz w:val="16"/>
        </w:rPr>
        <w:t>:Store:001",</w:t>
      </w:r>
    </w:p>
    <w:p w14:paraId="7D8AE2A3"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w:t>
      </w:r>
      <w:r w:rsidR="00AE754A" w:rsidRPr="00202FE0">
        <w:rPr>
          <w:rFonts w:ascii="Courier New" w:hAnsi="Courier New"/>
          <w:sz w:val="16"/>
        </w:rPr>
        <w:t>ngsi-ld</w:t>
      </w:r>
      <w:r w:rsidR="00AE754A" w:rsidRPr="00EA5AB5">
        <w:rPr>
          <w:rFonts w:ascii="Courier New" w:hAnsi="Courier New"/>
          <w:sz w:val="16"/>
        </w:rPr>
        <w:t>:primer/</w:t>
      </w:r>
      <w:r w:rsidRPr="00EA5AB5">
        <w:rPr>
          <w:rFonts w:ascii="Courier New" w:hAnsi="Courier New"/>
          <w:sz w:val="16"/>
        </w:rPr>
        <w:t>Store",</w:t>
      </w:r>
    </w:p>
    <w:p w14:paraId="5425859E"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"location": {</w:t>
      </w:r>
    </w:p>
    <w:p w14:paraId="3E83E8B9"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"GeoProperty",</w:t>
      </w:r>
    </w:p>
    <w:p w14:paraId="6583D161"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"value": {</w:t>
      </w:r>
    </w:p>
    <w:p w14:paraId="0D045DB8"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"Point",</w:t>
      </w:r>
    </w:p>
    <w:p w14:paraId="7B8C0966"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"coordinates": [ 57.4874121, -20.2845607 ]</w:t>
      </w:r>
    </w:p>
    <w:p w14:paraId="465178AD"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3E8F70F8"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FEDB80E"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r w:rsidR="00AE754A" w:rsidRPr="00202FE0">
        <w:rPr>
          <w:rFonts w:ascii="Courier New" w:hAnsi="Courier New"/>
          <w:sz w:val="16"/>
        </w:rPr>
        <w:t>ngsi-ld</w:t>
      </w:r>
      <w:r w:rsidR="00AE754A" w:rsidRPr="00EA5AB5">
        <w:rPr>
          <w:rFonts w:ascii="Courier New" w:hAnsi="Courier New"/>
          <w:sz w:val="16"/>
        </w:rPr>
        <w:t>:primer/</w:t>
      </w:r>
      <w:r w:rsidRPr="00EA5AB5">
        <w:rPr>
          <w:rFonts w:ascii="Courier New" w:hAnsi="Courier New"/>
          <w:sz w:val="16"/>
        </w:rPr>
        <w:t>address": {</w:t>
      </w:r>
    </w:p>
    <w:p w14:paraId="7DBAC261"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"Property",</w:t>
      </w:r>
    </w:p>
    <w:p w14:paraId="00C00684"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"value": {</w:t>
      </w:r>
    </w:p>
    <w:p w14:paraId="61C6B26B"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r w:rsidR="00AE754A" w:rsidRPr="00202FE0">
        <w:rPr>
          <w:rFonts w:ascii="Courier New" w:hAnsi="Courier New"/>
          <w:sz w:val="16"/>
        </w:rPr>
        <w:t>ngsi-ld</w:t>
      </w:r>
      <w:r w:rsidR="00AE754A" w:rsidRPr="00EA5AB5">
        <w:rPr>
          <w:rFonts w:ascii="Courier New" w:hAnsi="Courier New"/>
          <w:sz w:val="16"/>
        </w:rPr>
        <w:t>:primer/</w:t>
      </w:r>
      <w:r w:rsidRPr="00EA5AB5">
        <w:rPr>
          <w:rFonts w:ascii="Courier New" w:hAnsi="Courier New"/>
          <w:sz w:val="16"/>
        </w:rPr>
        <w:t>addressLocality": "Duck Village",</w:t>
      </w:r>
    </w:p>
    <w:p w14:paraId="1EB7A31E"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r w:rsidR="00AE754A" w:rsidRPr="00202FE0">
        <w:rPr>
          <w:rFonts w:ascii="Courier New" w:hAnsi="Courier New"/>
          <w:sz w:val="16"/>
        </w:rPr>
        <w:t>ngsi-ld</w:t>
      </w:r>
      <w:r w:rsidR="00AE754A" w:rsidRPr="00EA5AB5">
        <w:rPr>
          <w:rFonts w:ascii="Courier New" w:hAnsi="Courier New"/>
          <w:sz w:val="16"/>
        </w:rPr>
        <w:t>:primer/</w:t>
      </w:r>
      <w:r w:rsidRPr="00EA5AB5">
        <w:rPr>
          <w:rFonts w:ascii="Courier New" w:hAnsi="Courier New"/>
          <w:sz w:val="16"/>
        </w:rPr>
        <w:t>addressRegion": "Metropolis",</w:t>
      </w:r>
    </w:p>
    <w:p w14:paraId="05F97897"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r w:rsidR="00AE754A" w:rsidRPr="00202FE0">
        <w:rPr>
          <w:rFonts w:ascii="Courier New" w:hAnsi="Courier New"/>
          <w:sz w:val="16"/>
        </w:rPr>
        <w:t>ngsi-ld</w:t>
      </w:r>
      <w:r w:rsidR="00AE754A" w:rsidRPr="00EA5AB5">
        <w:rPr>
          <w:rFonts w:ascii="Courier New" w:hAnsi="Courier New"/>
          <w:sz w:val="16"/>
        </w:rPr>
        <w:t>:primer/postalCode</w:t>
      </w:r>
      <w:r w:rsidRPr="00EA5AB5">
        <w:rPr>
          <w:rFonts w:ascii="Courier New" w:hAnsi="Courier New"/>
          <w:sz w:val="16"/>
        </w:rPr>
        <w:t>": "42000",</w:t>
      </w:r>
    </w:p>
    <w:p w14:paraId="4E93DF4B"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r w:rsidR="00AE754A" w:rsidRPr="00202FE0">
        <w:rPr>
          <w:rFonts w:ascii="Courier New" w:hAnsi="Courier New"/>
          <w:sz w:val="16"/>
        </w:rPr>
        <w:t>ngsi-ld</w:t>
      </w:r>
      <w:r w:rsidR="00AE754A" w:rsidRPr="00EA5AB5">
        <w:rPr>
          <w:rFonts w:ascii="Courier New" w:hAnsi="Courier New"/>
          <w:sz w:val="16"/>
        </w:rPr>
        <w:t>:primer/streetAddress</w:t>
      </w:r>
      <w:r w:rsidRPr="00EA5AB5">
        <w:rPr>
          <w:rFonts w:ascii="Courier New" w:hAnsi="Courier New"/>
          <w:sz w:val="16"/>
        </w:rPr>
        <w:t>": "Main Street 65"</w:t>
      </w:r>
    </w:p>
    <w:p w14:paraId="19EA210E"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4602E3A3"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77E3BDFA"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r w:rsidR="00AE754A" w:rsidRPr="00202FE0">
        <w:rPr>
          <w:rFonts w:ascii="Courier New" w:hAnsi="Courier New"/>
          <w:sz w:val="16"/>
        </w:rPr>
        <w:t>ngsi-ld</w:t>
      </w:r>
      <w:r w:rsidR="00AE754A" w:rsidRPr="00EA5AB5">
        <w:rPr>
          <w:rFonts w:ascii="Courier New" w:hAnsi="Courier New"/>
          <w:sz w:val="16"/>
        </w:rPr>
        <w:t>:primer/</w:t>
      </w:r>
      <w:r w:rsidRPr="00EA5AB5">
        <w:rPr>
          <w:rFonts w:ascii="Courier New" w:hAnsi="Courier New"/>
          <w:sz w:val="16"/>
        </w:rPr>
        <w:t>storeName": {</w:t>
      </w:r>
    </w:p>
    <w:p w14:paraId="76FC10E2"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"Property",</w:t>
      </w:r>
    </w:p>
    <w:p w14:paraId="3F20B20D"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"value": "Checker Market"</w:t>
      </w:r>
    </w:p>
    <w:p w14:paraId="645B719D" w14:textId="7777777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23228C86" w14:textId="2F47A9F7" w:rsidR="00C54E62"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"@context": [ "</w:t>
      </w:r>
      <w:r w:rsidR="00E30478" w:rsidRPr="00EA5AB5">
        <w:rPr>
          <w:rFonts w:ascii="Courier New" w:hAnsi="Courier New"/>
          <w:sz w:val="16"/>
        </w:rPr>
        <w:t>https://</w:t>
      </w:r>
      <w:r w:rsidR="00E30478" w:rsidRPr="00202FE0">
        <w:rPr>
          <w:rFonts w:ascii="Courier New" w:hAnsi="Courier New"/>
          <w:sz w:val="16"/>
        </w:rPr>
        <w:t>uri</w:t>
      </w:r>
      <w:r w:rsidR="00E30478" w:rsidRPr="00EA5AB5">
        <w:rPr>
          <w:rFonts w:ascii="Courier New" w:hAnsi="Courier New"/>
          <w:sz w:val="16"/>
        </w:rPr>
        <w:t>.etsi.org/</w:t>
      </w:r>
      <w:r w:rsidR="00E30478" w:rsidRPr="00202FE0">
        <w:rPr>
          <w:rFonts w:ascii="Courier New" w:hAnsi="Courier New"/>
          <w:sz w:val="16"/>
        </w:rPr>
        <w:t>ngsi-ld</w:t>
      </w:r>
      <w:r w:rsidR="00E30478" w:rsidRPr="00EA5AB5">
        <w:rPr>
          <w:rFonts w:ascii="Courier New" w:hAnsi="Courier New"/>
          <w:sz w:val="16"/>
        </w:rPr>
        <w:t>/v1/</w:t>
      </w:r>
      <w:r w:rsidR="00E30478" w:rsidRPr="00202FE0">
        <w:rPr>
          <w:rFonts w:ascii="Courier New" w:hAnsi="Courier New"/>
          <w:sz w:val="16"/>
        </w:rPr>
        <w:t>ngsi-ld</w:t>
      </w:r>
      <w:r w:rsidR="00E30478" w:rsidRPr="00EA5AB5">
        <w:rPr>
          <w:rFonts w:ascii="Courier New" w:hAnsi="Courier New"/>
          <w:sz w:val="16"/>
        </w:rPr>
        <w:t>-core-context-v1.</w:t>
      </w:r>
      <w:r w:rsidR="000D0CE9">
        <w:rPr>
          <w:rFonts w:ascii="Courier New" w:hAnsi="Courier New"/>
          <w:sz w:val="16"/>
        </w:rPr>
        <w:t>9</w:t>
      </w:r>
      <w:r w:rsidR="00E30478" w:rsidRPr="00EA5AB5">
        <w:rPr>
          <w:rFonts w:ascii="Courier New" w:hAnsi="Courier New"/>
          <w:sz w:val="16"/>
        </w:rPr>
        <w:t>.jsonld</w:t>
      </w:r>
      <w:r w:rsidRPr="00EA5AB5">
        <w:rPr>
          <w:rFonts w:ascii="Courier New" w:hAnsi="Courier New"/>
          <w:sz w:val="16"/>
        </w:rPr>
        <w:t>" ]</w:t>
      </w:r>
    </w:p>
    <w:p w14:paraId="7F75A726" w14:textId="77777777" w:rsidR="00101226" w:rsidRPr="00EA5AB5" w:rsidRDefault="00C54E62" w:rsidP="001A2FD5">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w:t>
      </w:r>
      <w:r w:rsidRPr="00EA5AB5" w:rsidDel="00C54E62">
        <w:rPr>
          <w:rFonts w:ascii="Courier New" w:hAnsi="Courier New"/>
          <w:sz w:val="16"/>
        </w:rPr>
        <w:t xml:space="preserve"> </w:t>
      </w:r>
    </w:p>
    <w:p w14:paraId="5F9A5F07" w14:textId="77777777" w:rsidR="00215727" w:rsidRPr="00EA5AB5" w:rsidRDefault="00215727" w:rsidP="00215727">
      <w:pPr>
        <w:pStyle w:val="NF"/>
      </w:pPr>
    </w:p>
    <w:p w14:paraId="403C840F" w14:textId="77777777" w:rsidR="00067D5D" w:rsidRPr="00EA5AB5" w:rsidRDefault="00067D5D" w:rsidP="001A2FD5">
      <w:pPr>
        <w:pStyle w:val="TF"/>
        <w:keepNext/>
      </w:pPr>
      <w:r w:rsidRPr="00EA5AB5">
        <w:t>Figure 5.</w:t>
      </w:r>
      <w:r w:rsidR="004F2203" w:rsidRPr="00EA5AB5">
        <w:t>4-2</w:t>
      </w:r>
      <w:r w:rsidR="00693BCD" w:rsidRPr="00EA5AB5">
        <w:t>:</w:t>
      </w:r>
      <w:r w:rsidRPr="00EA5AB5">
        <w:t xml:space="preserve"> </w:t>
      </w:r>
      <w:r w:rsidR="00A01738" w:rsidRPr="00EA5AB5">
        <w:t>E</w:t>
      </w:r>
      <w:r w:rsidRPr="00EA5AB5">
        <w:t>ntity retrieval result</w:t>
      </w:r>
    </w:p>
    <w:p w14:paraId="6CA2F83B" w14:textId="77777777" w:rsidR="00EF0B4B" w:rsidRPr="00EA5AB5" w:rsidRDefault="00EF0B4B" w:rsidP="00EF0B4B">
      <w:pPr>
        <w:pStyle w:val="Heading2"/>
      </w:pPr>
      <w:bookmarkStart w:id="61" w:name="_Toc147485512"/>
      <w:bookmarkStart w:id="62" w:name="_Toc197507228"/>
      <w:r w:rsidRPr="00EA5AB5">
        <w:t>5.</w:t>
      </w:r>
      <w:r w:rsidR="00203861" w:rsidRPr="00EA5AB5">
        <w:t>5</w:t>
      </w:r>
      <w:r w:rsidRPr="00EA5AB5">
        <w:tab/>
        <w:t>Overview</w:t>
      </w:r>
      <w:bookmarkEnd w:id="61"/>
      <w:bookmarkEnd w:id="62"/>
    </w:p>
    <w:p w14:paraId="4319E5E5" w14:textId="77777777" w:rsidR="00E60617" w:rsidRPr="00EA5AB5" w:rsidRDefault="00E03D63" w:rsidP="003A335D">
      <w:r w:rsidRPr="00EA5AB5">
        <w:t>Clause</w:t>
      </w:r>
      <w:r w:rsidR="0092265F" w:rsidRPr="00EA5AB5">
        <w:t xml:space="preserve"> </w:t>
      </w:r>
      <w:r w:rsidRPr="0094514E">
        <w:t>6</w:t>
      </w:r>
      <w:r w:rsidRPr="00EA5AB5">
        <w:t xml:space="preserve"> explains the </w:t>
      </w:r>
      <w:r w:rsidRPr="00202FE0">
        <w:t>NGSI-LD</w:t>
      </w:r>
      <w:r w:rsidRPr="00EA5AB5">
        <w:t xml:space="preserve"> Information Model in more detail and </w:t>
      </w:r>
      <w:r w:rsidR="00A04401" w:rsidRPr="00EA5AB5">
        <w:t>clause</w:t>
      </w:r>
      <w:r w:rsidR="0092265F" w:rsidRPr="00EA5AB5">
        <w:t xml:space="preserve"> </w:t>
      </w:r>
      <w:r w:rsidRPr="0094514E">
        <w:t>7</w:t>
      </w:r>
      <w:r w:rsidRPr="00EA5AB5">
        <w:t xml:space="preserve"> focuses on the </w:t>
      </w:r>
      <w:r w:rsidRPr="00202FE0">
        <w:t>NGSI-LD</w:t>
      </w:r>
      <w:r w:rsidRPr="00EA5AB5">
        <w:t xml:space="preserve"> representation in </w:t>
      </w:r>
      <w:r w:rsidRPr="00202FE0">
        <w:t>JSON-LD</w:t>
      </w:r>
      <w:r w:rsidRPr="00EA5AB5">
        <w:t xml:space="preserve"> and how it is used in the specified </w:t>
      </w:r>
      <w:r w:rsidRPr="00202FE0">
        <w:t>HTTP</w:t>
      </w:r>
      <w:r w:rsidRPr="00EA5AB5">
        <w:t xml:space="preserve"> binding. Clause</w:t>
      </w:r>
      <w:r w:rsidR="0092265F" w:rsidRPr="00EA5AB5">
        <w:t xml:space="preserve"> </w:t>
      </w:r>
      <w:r w:rsidRPr="0094514E">
        <w:t>8</w:t>
      </w:r>
      <w:r w:rsidRPr="00EA5AB5">
        <w:t xml:space="preserve"> </w:t>
      </w:r>
      <w:r w:rsidR="00195577" w:rsidRPr="00EA5AB5">
        <w:t xml:space="preserve">gives typical examples of how </w:t>
      </w:r>
      <w:r w:rsidR="00195577" w:rsidRPr="00202FE0">
        <w:t>NGSI-LD</w:t>
      </w:r>
      <w:r w:rsidR="00195577" w:rsidRPr="00EA5AB5">
        <w:t xml:space="preserve"> information is managed, i.e. created, appended, updated</w:t>
      </w:r>
      <w:r w:rsidR="003926BD" w:rsidRPr="00EA5AB5">
        <w:t>, replaced</w:t>
      </w:r>
      <w:r w:rsidR="00195577" w:rsidRPr="00EA5AB5">
        <w:t xml:space="preserve"> and deleted. </w:t>
      </w:r>
      <w:r w:rsidRPr="00EA5AB5">
        <w:t xml:space="preserve">Clause </w:t>
      </w:r>
      <w:r w:rsidRPr="0094514E">
        <w:t>9</w:t>
      </w:r>
      <w:r w:rsidRPr="00EA5AB5">
        <w:t xml:space="preserve"> describes how to synchronously retrieve and query </w:t>
      </w:r>
      <w:r w:rsidRPr="00202FE0">
        <w:t>NGSI-LD</w:t>
      </w:r>
      <w:r w:rsidRPr="00EA5AB5">
        <w:t xml:space="preserve"> information and </w:t>
      </w:r>
      <w:r w:rsidR="00A04401" w:rsidRPr="00EA5AB5">
        <w:t>clause</w:t>
      </w:r>
      <w:r w:rsidR="00195577" w:rsidRPr="00EA5AB5">
        <w:t xml:space="preserve"> </w:t>
      </w:r>
      <w:r w:rsidRPr="0094514E">
        <w:t>10</w:t>
      </w:r>
      <w:r w:rsidRPr="00EA5AB5">
        <w:t xml:space="preserve"> gives examples for subscribing to </w:t>
      </w:r>
      <w:r w:rsidR="003D17A2" w:rsidRPr="00202FE0">
        <w:t>NGSI-LD</w:t>
      </w:r>
      <w:r w:rsidR="003D17A2" w:rsidRPr="00EA5AB5">
        <w:t xml:space="preserve"> information and asynchronously retrieve notifications.</w:t>
      </w:r>
      <w:r w:rsidR="005C364F" w:rsidRPr="00EA5AB5">
        <w:t xml:space="preserve"> </w:t>
      </w:r>
      <w:r w:rsidRPr="00EA5AB5">
        <w:t xml:space="preserve">Clause </w:t>
      </w:r>
      <w:r w:rsidRPr="0094514E">
        <w:t>11</w:t>
      </w:r>
      <w:r w:rsidRPr="00EA5AB5">
        <w:t xml:space="preserve"> provides examples for Batch Operations, Clause </w:t>
      </w:r>
      <w:r w:rsidRPr="0094514E">
        <w:t>12</w:t>
      </w:r>
      <w:r w:rsidRPr="00EA5AB5">
        <w:t xml:space="preserve"> shows how to find out what types of entities and what attributes are actually available. Clause </w:t>
      </w:r>
      <w:r w:rsidRPr="0094514E">
        <w:t>13</w:t>
      </w:r>
      <w:r w:rsidRPr="00EA5AB5">
        <w:t xml:space="preserve"> gives examples of how the Temporal </w:t>
      </w:r>
      <w:r w:rsidRPr="00202FE0">
        <w:t>API</w:t>
      </w:r>
      <w:r w:rsidRPr="00EA5AB5">
        <w:t xml:space="preserve"> of </w:t>
      </w:r>
      <w:r w:rsidRPr="00202FE0">
        <w:t>NGSI-LD</w:t>
      </w:r>
      <w:r w:rsidRPr="00EA5AB5">
        <w:t xml:space="preserve"> can be used. </w:t>
      </w:r>
    </w:p>
    <w:p w14:paraId="539562C6" w14:textId="77777777" w:rsidR="0092265F" w:rsidRPr="00EA5AB5" w:rsidRDefault="0092265F" w:rsidP="003A335D">
      <w:r w:rsidRPr="00EA5AB5">
        <w:t xml:space="preserve">Developers eager to experiment with </w:t>
      </w:r>
      <w:r w:rsidRPr="00202FE0">
        <w:t>NGSI-LD</w:t>
      </w:r>
      <w:r w:rsidRPr="00EA5AB5">
        <w:t xml:space="preserve"> operations can also decide to immediately jump to </w:t>
      </w:r>
      <w:r w:rsidR="00A04401" w:rsidRPr="00EA5AB5">
        <w:t>clause</w:t>
      </w:r>
      <w:r w:rsidRPr="00EA5AB5">
        <w:t xml:space="preserve"> </w:t>
      </w:r>
      <w:r w:rsidRPr="0094514E">
        <w:t>8</w:t>
      </w:r>
      <w:r w:rsidRPr="00EA5AB5">
        <w:t xml:space="preserve"> and </w:t>
      </w:r>
      <w:r w:rsidR="00A04401" w:rsidRPr="00EA5AB5">
        <w:t>clause </w:t>
      </w:r>
      <w:r w:rsidRPr="0094514E">
        <w:t>9</w:t>
      </w:r>
      <w:r w:rsidRPr="00EA5AB5">
        <w:t xml:space="preserve">, and only go back to </w:t>
      </w:r>
      <w:r w:rsidR="00A04401" w:rsidRPr="00EA5AB5">
        <w:t>clause</w:t>
      </w:r>
      <w:r w:rsidRPr="00EA5AB5">
        <w:t xml:space="preserve"> </w:t>
      </w:r>
      <w:r w:rsidRPr="0094514E">
        <w:t>6</w:t>
      </w:r>
      <w:r w:rsidRPr="00EA5AB5">
        <w:t xml:space="preserve"> and </w:t>
      </w:r>
      <w:r w:rsidR="00A04401" w:rsidRPr="00EA5AB5">
        <w:t>clause</w:t>
      </w:r>
      <w:r w:rsidR="00E05CE4" w:rsidRPr="00EA5AB5">
        <w:t xml:space="preserve"> </w:t>
      </w:r>
      <w:r w:rsidRPr="0094514E">
        <w:t>7</w:t>
      </w:r>
      <w:r w:rsidRPr="00EA5AB5">
        <w:t xml:space="preserve"> in case there are open questions.</w:t>
      </w:r>
    </w:p>
    <w:p w14:paraId="2C779DFF" w14:textId="61479CE2" w:rsidR="00E200EC" w:rsidRPr="00E200EC" w:rsidRDefault="00EF0B4B" w:rsidP="00E200EC">
      <w:pPr>
        <w:pStyle w:val="Heading1"/>
      </w:pPr>
      <w:bookmarkStart w:id="63" w:name="_Toc147485513"/>
      <w:bookmarkStart w:id="64" w:name="_Toc197507229"/>
      <w:r w:rsidRPr="00EA5AB5">
        <w:t>6</w:t>
      </w:r>
      <w:r w:rsidRPr="00EA5AB5">
        <w:tab/>
        <w:t>Information Model</w:t>
      </w:r>
      <w:bookmarkEnd w:id="63"/>
      <w:bookmarkEnd w:id="64"/>
    </w:p>
    <w:p w14:paraId="51C4F150" w14:textId="6A654CAA" w:rsidR="005A7184" w:rsidRPr="00EA5AB5" w:rsidRDefault="005A7184" w:rsidP="005A7184">
      <w:r w:rsidRPr="00EA5AB5">
        <w:t xml:space="preserve">As already introduced, the core underlying concepts of the </w:t>
      </w:r>
      <w:r w:rsidRPr="00202FE0">
        <w:t>NGSI-LD</w:t>
      </w:r>
      <w:r w:rsidRPr="00EA5AB5">
        <w:t xml:space="preserve"> </w:t>
      </w:r>
      <w:r w:rsidR="003926BD" w:rsidRPr="00EA5AB5">
        <w:t>information m</w:t>
      </w:r>
      <w:r w:rsidRPr="00EA5AB5">
        <w:t xml:space="preserve">odel, also referred to as the </w:t>
      </w:r>
      <w:r w:rsidRPr="00202FE0">
        <w:t>NGSI</w:t>
      </w:r>
      <w:r w:rsidR="009A68D6">
        <w:noBreakHyphen/>
      </w:r>
      <w:r w:rsidRPr="00202FE0">
        <w:t>LD</w:t>
      </w:r>
      <w:r w:rsidRPr="00EA5AB5">
        <w:t xml:space="preserve"> </w:t>
      </w:r>
      <w:r w:rsidR="003926BD" w:rsidRPr="00EA5AB5">
        <w:t>m</w:t>
      </w:r>
      <w:r w:rsidRPr="00EA5AB5">
        <w:t>eta-</w:t>
      </w:r>
      <w:r w:rsidR="003926BD" w:rsidRPr="00EA5AB5">
        <w:t>m</w:t>
      </w:r>
      <w:r w:rsidRPr="00EA5AB5">
        <w:t xml:space="preserve">odel, are Entity, Relationship and Property. Logically, the </w:t>
      </w:r>
      <w:r w:rsidR="003926BD" w:rsidRPr="00EA5AB5">
        <w:t>Entity Types</w:t>
      </w:r>
      <w:r w:rsidRPr="00EA5AB5">
        <w:t xml:space="preserve">, </w:t>
      </w:r>
      <w:r w:rsidR="003926BD" w:rsidRPr="00EA5AB5">
        <w:t xml:space="preserve">Relationships </w:t>
      </w:r>
      <w:r w:rsidR="002C2F8A" w:rsidRPr="00EA5AB5">
        <w:t xml:space="preserve">and </w:t>
      </w:r>
      <w:r w:rsidR="003926BD" w:rsidRPr="00EA5AB5">
        <w:t xml:space="preserve">Properties </w:t>
      </w:r>
      <w:r w:rsidRPr="00EA5AB5">
        <w:t xml:space="preserve">are modelled as subclasses of the core concepts Entity, Relationship and Property respectively. For our example use case, the </w:t>
      </w:r>
      <w:r w:rsidR="003926BD" w:rsidRPr="00EA5AB5">
        <w:t>Entity Types</w:t>
      </w:r>
      <w:r w:rsidR="00AF0876" w:rsidRPr="00EA5AB5">
        <w:t xml:space="preserve">, </w:t>
      </w:r>
      <w:r w:rsidR="003926BD" w:rsidRPr="00EA5AB5">
        <w:t xml:space="preserve">Relationships </w:t>
      </w:r>
      <w:r w:rsidR="00AF0876" w:rsidRPr="00EA5AB5">
        <w:t xml:space="preserve">and </w:t>
      </w:r>
      <w:r w:rsidR="003926BD" w:rsidRPr="00EA5AB5">
        <w:t xml:space="preserve">Properties </w:t>
      </w:r>
      <w:r w:rsidR="00AF0876" w:rsidRPr="00EA5AB5">
        <w:t>are</w:t>
      </w:r>
      <w:r w:rsidRPr="00EA5AB5">
        <w:t xml:space="preserve"> shown in Figure </w:t>
      </w:r>
      <w:r w:rsidRPr="0094514E">
        <w:t>6</w:t>
      </w:r>
      <w:r w:rsidR="004F2203" w:rsidRPr="0094514E">
        <w:t>-</w:t>
      </w:r>
      <w:r w:rsidRPr="0094514E">
        <w:t>1</w:t>
      </w:r>
      <w:r w:rsidRPr="00EA5AB5">
        <w:t xml:space="preserve">. </w:t>
      </w:r>
      <w:r w:rsidR="00AF0876" w:rsidRPr="00EA5AB5">
        <w:t xml:space="preserve">Note that the concepts defined in the </w:t>
      </w:r>
      <w:r w:rsidR="00AF0876" w:rsidRPr="00202FE0">
        <w:t>NGSI-LD</w:t>
      </w:r>
      <w:r w:rsidR="00AF0876" w:rsidRPr="003F67A6">
        <w:t xml:space="preserve"> specification are shown in bold. This includes the special </w:t>
      </w:r>
      <w:r w:rsidR="00C13176" w:rsidRPr="003F67A6">
        <w:t>P</w:t>
      </w:r>
      <w:r w:rsidR="00AF0876" w:rsidRPr="003F67A6">
        <w:t xml:space="preserve">roperty </w:t>
      </w:r>
      <w:r w:rsidR="00AF0876" w:rsidRPr="003F67A6">
        <w:rPr>
          <w:rFonts w:ascii="Courier New" w:hAnsi="Courier New"/>
          <w:sz w:val="18"/>
        </w:rPr>
        <w:t>location</w:t>
      </w:r>
      <w:r w:rsidR="00AF0876" w:rsidRPr="003F67A6">
        <w:t>, which is defined as a GeoProperty in the specification</w:t>
      </w:r>
      <w:r w:rsidR="000F5759">
        <w:t xml:space="preserve"> </w:t>
      </w:r>
      <w:r w:rsidR="000F5759" w:rsidRPr="00202FE0">
        <w:t>ETSI GS CIM 009 [</w:t>
      </w:r>
      <w:r w:rsidR="000F5759" w:rsidRPr="00202FE0">
        <w:fldChar w:fldCharType="begin"/>
      </w:r>
      <w:r w:rsidR="000F5759" w:rsidRPr="00202FE0">
        <w:instrText xml:space="preserve">REF REF_GSCIM009 \h </w:instrText>
      </w:r>
      <w:r w:rsidR="000F5759" w:rsidRPr="00202FE0">
        <w:fldChar w:fldCharType="separate"/>
      </w:r>
      <w:r w:rsidR="000F5759" w:rsidRPr="00202FE0">
        <w:t>i.</w:t>
      </w:r>
      <w:r w:rsidR="000F5759" w:rsidRPr="00202FE0">
        <w:rPr>
          <w:noProof/>
        </w:rPr>
        <w:t>1</w:t>
      </w:r>
      <w:r w:rsidR="000F5759" w:rsidRPr="00202FE0">
        <w:fldChar w:fldCharType="end"/>
      </w:r>
      <w:r w:rsidR="000F5759" w:rsidRPr="00202FE0">
        <w:t>]</w:t>
      </w:r>
      <w:r w:rsidR="00AF0876" w:rsidRPr="003F67A6">
        <w:t>.</w:t>
      </w:r>
    </w:p>
    <w:p w14:paraId="0B6A7A02" w14:textId="77777777" w:rsidR="002C2F8A" w:rsidRPr="00EA5AB5" w:rsidRDefault="00AF0876" w:rsidP="002406A9">
      <w:pPr>
        <w:pStyle w:val="FL"/>
      </w:pPr>
      <w:r w:rsidRPr="00EA5AB5">
        <w:rPr>
          <w:noProof/>
          <w:lang w:eastAsia="de-DE"/>
        </w:rPr>
        <w:lastRenderedPageBreak/>
        <w:drawing>
          <wp:inline distT="0" distB="0" distL="0" distR="0" wp14:anchorId="1A1C36A7" wp14:editId="47696362">
            <wp:extent cx="6197600" cy="4176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7600" cy="4176435"/>
                    </a:xfrm>
                    <a:prstGeom prst="rect">
                      <a:avLst/>
                    </a:prstGeom>
                    <a:noFill/>
                  </pic:spPr>
                </pic:pic>
              </a:graphicData>
            </a:graphic>
          </wp:inline>
        </w:drawing>
      </w:r>
    </w:p>
    <w:p w14:paraId="0ED76071" w14:textId="77777777" w:rsidR="005A7184" w:rsidRPr="00EA5AB5" w:rsidRDefault="002C2F8A" w:rsidP="002406A9">
      <w:pPr>
        <w:pStyle w:val="TF"/>
      </w:pPr>
      <w:r w:rsidRPr="00EA5AB5">
        <w:t>Figure 6</w:t>
      </w:r>
      <w:r w:rsidR="004F2203" w:rsidRPr="00EA5AB5">
        <w:t>-</w:t>
      </w:r>
      <w:r w:rsidRPr="00EA5AB5">
        <w:t>1</w:t>
      </w:r>
      <w:r w:rsidR="00693BCD" w:rsidRPr="00EA5AB5">
        <w:t>:</w:t>
      </w:r>
      <w:r w:rsidRPr="00EA5AB5">
        <w:t xml:space="preserve"> Entit</w:t>
      </w:r>
      <w:r w:rsidR="003926BD" w:rsidRPr="00EA5AB5">
        <w:t>y Types</w:t>
      </w:r>
      <w:r w:rsidRPr="00EA5AB5">
        <w:t xml:space="preserve">, </w:t>
      </w:r>
      <w:r w:rsidR="003926BD" w:rsidRPr="00EA5AB5">
        <w:t>P</w:t>
      </w:r>
      <w:r w:rsidRPr="00EA5AB5">
        <w:t xml:space="preserve">roperties and </w:t>
      </w:r>
      <w:r w:rsidR="003926BD" w:rsidRPr="00EA5AB5">
        <w:t>R</w:t>
      </w:r>
      <w:r w:rsidRPr="00EA5AB5">
        <w:t>elationships of the use case</w:t>
      </w:r>
    </w:p>
    <w:p w14:paraId="779B8DFD" w14:textId="15C3996D" w:rsidR="00E60617" w:rsidRPr="00EA5AB5" w:rsidRDefault="005A7184" w:rsidP="005A7184">
      <w:r w:rsidRPr="00EA5AB5">
        <w:t xml:space="preserve">The subclass </w:t>
      </w:r>
      <w:r w:rsidR="003926BD" w:rsidRPr="00EA5AB5">
        <w:t>R</w:t>
      </w:r>
      <w:r w:rsidRPr="00EA5AB5">
        <w:t xml:space="preserve">elationships can be explicitly modelled in an ontology, but for the purpose of using the </w:t>
      </w:r>
      <w:r w:rsidRPr="00202FE0">
        <w:t>NGS</w:t>
      </w:r>
      <w:r w:rsidR="002C2F8A" w:rsidRPr="00202FE0">
        <w:t>I</w:t>
      </w:r>
      <w:r w:rsidRPr="00202FE0">
        <w:t>-LD</w:t>
      </w:r>
      <w:r w:rsidRPr="00EA5AB5">
        <w:t xml:space="preserve"> </w:t>
      </w:r>
      <w:r w:rsidRPr="00202FE0">
        <w:t>API</w:t>
      </w:r>
      <w:r w:rsidRPr="00EA5AB5">
        <w:t xml:space="preserve">, they can also be implicitly assumed based on how they are used, </w:t>
      </w:r>
      <w:r w:rsidRPr="00501B1E">
        <w:t>i.e.</w:t>
      </w:r>
      <w:r w:rsidR="00501B1E" w:rsidRPr="00501B1E">
        <w:t xml:space="preserve"> </w:t>
      </w:r>
      <w:r w:rsidRPr="00501B1E">
        <w:t>as</w:t>
      </w:r>
      <w:r w:rsidRPr="00EA5AB5">
        <w:t xml:space="preserve"> </w:t>
      </w:r>
      <w:r w:rsidR="003926BD" w:rsidRPr="00EA5AB5">
        <w:t>E</w:t>
      </w:r>
      <w:r w:rsidRPr="00EA5AB5">
        <w:t xml:space="preserve">ntity </w:t>
      </w:r>
      <w:r w:rsidR="003926BD" w:rsidRPr="00EA5AB5">
        <w:t>T</w:t>
      </w:r>
      <w:r w:rsidRPr="00EA5AB5">
        <w:t xml:space="preserve">ypes or </w:t>
      </w:r>
      <w:r w:rsidR="003926BD" w:rsidRPr="00EA5AB5">
        <w:t>R</w:t>
      </w:r>
      <w:r w:rsidRPr="00EA5AB5">
        <w:t xml:space="preserve">elationship and </w:t>
      </w:r>
      <w:r w:rsidR="003926BD" w:rsidRPr="00EA5AB5">
        <w:t>P</w:t>
      </w:r>
      <w:r w:rsidRPr="00EA5AB5">
        <w:t xml:space="preserve">roperty names. The important aspect </w:t>
      </w:r>
      <w:r w:rsidR="002C2F8A" w:rsidRPr="00EA5AB5">
        <w:t xml:space="preserve">for the use in the </w:t>
      </w:r>
      <w:r w:rsidR="002C2F8A" w:rsidRPr="00202FE0">
        <w:t>NGSI-LD</w:t>
      </w:r>
      <w:r w:rsidR="002C2F8A" w:rsidRPr="00EA5AB5">
        <w:t xml:space="preserve"> </w:t>
      </w:r>
      <w:r w:rsidR="002C2F8A" w:rsidRPr="00202FE0">
        <w:t>API</w:t>
      </w:r>
      <w:r w:rsidR="002C2F8A" w:rsidRPr="00EA5AB5">
        <w:t xml:space="preserve"> </w:t>
      </w:r>
      <w:r w:rsidRPr="00EA5AB5">
        <w:t xml:space="preserve">is that the respective concepts are explicitly defined as URIs in the @context. </w:t>
      </w:r>
    </w:p>
    <w:p w14:paraId="25A312EE" w14:textId="77777777" w:rsidR="00E60617" w:rsidRPr="00EA5AB5" w:rsidRDefault="00423C70" w:rsidP="002406A9">
      <w:pPr>
        <w:pStyle w:val="FL"/>
      </w:pPr>
      <w:r w:rsidRPr="00EA5AB5">
        <w:rPr>
          <w:noProof/>
          <w:lang w:eastAsia="de-DE"/>
        </w:rPr>
        <w:drawing>
          <wp:inline distT="0" distB="0" distL="0" distR="0" wp14:anchorId="311681B7" wp14:editId="477B1E86">
            <wp:extent cx="4145297" cy="3352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44325" cy="3352013"/>
                    </a:xfrm>
                    <a:prstGeom prst="rect">
                      <a:avLst/>
                    </a:prstGeom>
                    <a:noFill/>
                  </pic:spPr>
                </pic:pic>
              </a:graphicData>
            </a:graphic>
          </wp:inline>
        </w:drawing>
      </w:r>
    </w:p>
    <w:p w14:paraId="7C19FD37" w14:textId="77777777" w:rsidR="00E60617" w:rsidRPr="00EA5AB5" w:rsidRDefault="00E60617" w:rsidP="002406A9">
      <w:pPr>
        <w:pStyle w:val="TF"/>
      </w:pPr>
      <w:r w:rsidRPr="00EA5AB5">
        <w:t>Figure 6</w:t>
      </w:r>
      <w:r w:rsidR="004F2203" w:rsidRPr="00EA5AB5">
        <w:t>-</w:t>
      </w:r>
      <w:r w:rsidRPr="00EA5AB5">
        <w:t>2</w:t>
      </w:r>
      <w:r w:rsidR="00693BCD" w:rsidRPr="00EA5AB5">
        <w:t>:</w:t>
      </w:r>
      <w:r w:rsidR="005D0C29" w:rsidRPr="00EA5AB5">
        <w:t xml:space="preserve"> Visualization of </w:t>
      </w:r>
      <w:r w:rsidR="003926BD" w:rsidRPr="00EA5AB5">
        <w:t>E</w:t>
      </w:r>
      <w:r w:rsidRPr="00EA5AB5">
        <w:t xml:space="preserve">ntity </w:t>
      </w:r>
      <w:r w:rsidR="003926BD" w:rsidRPr="00EA5AB5">
        <w:t>T</w:t>
      </w:r>
      <w:r w:rsidRPr="00EA5AB5">
        <w:t xml:space="preserve">ypes, </w:t>
      </w:r>
      <w:r w:rsidR="003926BD" w:rsidRPr="00EA5AB5">
        <w:t>P</w:t>
      </w:r>
      <w:r w:rsidRPr="00EA5AB5">
        <w:t xml:space="preserve">roperties and </w:t>
      </w:r>
      <w:r w:rsidR="003926BD" w:rsidRPr="00EA5AB5">
        <w:t>R</w:t>
      </w:r>
      <w:r w:rsidRPr="00EA5AB5">
        <w:t>elationships</w:t>
      </w:r>
      <w:r w:rsidR="002B761D" w:rsidRPr="00EA5AB5">
        <w:t xml:space="preserve"> of the use case</w:t>
      </w:r>
    </w:p>
    <w:p w14:paraId="0C140F22" w14:textId="77777777" w:rsidR="00E01CDA" w:rsidRPr="00EA5AB5" w:rsidRDefault="00E60617" w:rsidP="009D1173">
      <w:r w:rsidRPr="00EA5AB5">
        <w:lastRenderedPageBreak/>
        <w:t xml:space="preserve">Figure </w:t>
      </w:r>
      <w:r w:rsidRPr="0094514E">
        <w:t>6</w:t>
      </w:r>
      <w:r w:rsidR="004F2203" w:rsidRPr="0094514E">
        <w:t>-</w:t>
      </w:r>
      <w:r w:rsidRPr="0094514E">
        <w:t>2</w:t>
      </w:r>
      <w:r w:rsidRPr="00EA5AB5">
        <w:t xml:space="preserve"> visualizes the </w:t>
      </w:r>
      <w:r w:rsidR="003926BD" w:rsidRPr="00EA5AB5">
        <w:t>E</w:t>
      </w:r>
      <w:r w:rsidRPr="00EA5AB5">
        <w:t xml:space="preserve">ntity </w:t>
      </w:r>
      <w:r w:rsidR="003926BD" w:rsidRPr="00EA5AB5">
        <w:t>T</w:t>
      </w:r>
      <w:r w:rsidRPr="00EA5AB5">
        <w:t xml:space="preserve">ypes as rounded rectangles with the respective </w:t>
      </w:r>
      <w:r w:rsidR="003926BD" w:rsidRPr="00EA5AB5">
        <w:t>P</w:t>
      </w:r>
      <w:r w:rsidRPr="00EA5AB5">
        <w:t xml:space="preserve">roperties inside, whereas the </w:t>
      </w:r>
      <w:r w:rsidR="003926BD" w:rsidRPr="00EA5AB5">
        <w:t xml:space="preserve">Relationships </w:t>
      </w:r>
      <w:r w:rsidRPr="00EA5AB5">
        <w:t>are shown as red</w:t>
      </w:r>
      <w:r w:rsidR="00884038" w:rsidRPr="00EA5AB5">
        <w:t xml:space="preserve"> </w:t>
      </w:r>
      <w:r w:rsidRPr="00EA5AB5">
        <w:t>colo</w:t>
      </w:r>
      <w:r w:rsidR="00884038" w:rsidRPr="00EA5AB5">
        <w:t>u</w:t>
      </w:r>
      <w:r w:rsidRPr="00EA5AB5">
        <w:t xml:space="preserve">red diamonds on directed arrows. </w:t>
      </w:r>
    </w:p>
    <w:p w14:paraId="78955168" w14:textId="77777777" w:rsidR="00E01CDA" w:rsidRPr="00EA5AB5" w:rsidRDefault="002C2F8A" w:rsidP="005D0C29">
      <w:r w:rsidRPr="00EA5AB5">
        <w:t xml:space="preserve">Properties have an </w:t>
      </w:r>
      <w:r w:rsidR="003926BD" w:rsidRPr="00EA5AB5">
        <w:t>E</w:t>
      </w:r>
      <w:r w:rsidRPr="00EA5AB5">
        <w:t xml:space="preserve">ntity of a certain type or another </w:t>
      </w:r>
      <w:r w:rsidR="003926BD" w:rsidRPr="00EA5AB5">
        <w:t>P</w:t>
      </w:r>
      <w:r w:rsidRPr="00EA5AB5">
        <w:t xml:space="preserve">roperty or </w:t>
      </w:r>
      <w:r w:rsidR="003926BD" w:rsidRPr="00EA5AB5">
        <w:t>R</w:t>
      </w:r>
      <w:r w:rsidRPr="00EA5AB5">
        <w:t xml:space="preserve">elationship as their domain and have a </w:t>
      </w:r>
      <w:r w:rsidR="00C13176" w:rsidRPr="00EA5AB5">
        <w:t>V</w:t>
      </w:r>
      <w:r w:rsidRPr="00EA5AB5">
        <w:t xml:space="preserve">alue as their range. The domain defines of what type the respective </w:t>
      </w:r>
      <w:r w:rsidR="003926BD" w:rsidRPr="00EA5AB5">
        <w:t xml:space="preserve">Entities </w:t>
      </w:r>
      <w:r w:rsidRPr="00EA5AB5">
        <w:t xml:space="preserve">can be for which the </w:t>
      </w:r>
      <w:r w:rsidR="003926BD" w:rsidRPr="00EA5AB5">
        <w:t xml:space="preserve">Property </w:t>
      </w:r>
      <w:r w:rsidRPr="00EA5AB5">
        <w:t xml:space="preserve">appears, e.g. a </w:t>
      </w:r>
      <w:r w:rsidR="003926BD" w:rsidRPr="00EA5AB5">
        <w:t>P</w:t>
      </w:r>
      <w:r w:rsidRPr="00EA5AB5">
        <w:t xml:space="preserve">roperty </w:t>
      </w:r>
      <w:r w:rsidR="009D1173" w:rsidRPr="00EA5AB5">
        <w:rPr>
          <w:rFonts w:ascii="Courier New" w:hAnsi="Courier New"/>
          <w:sz w:val="18"/>
        </w:rPr>
        <w:t>price</w:t>
      </w:r>
      <w:r w:rsidR="00E01CDA" w:rsidRPr="00EA5AB5">
        <w:t xml:space="preserve"> make</w:t>
      </w:r>
      <w:r w:rsidR="009D1173" w:rsidRPr="00EA5AB5">
        <w:t>s</w:t>
      </w:r>
      <w:r w:rsidR="00E01CDA" w:rsidRPr="00EA5AB5">
        <w:t xml:space="preserve"> sense for a </w:t>
      </w:r>
      <w:r w:rsidR="00C13176" w:rsidRPr="00EA5AB5">
        <w:t>P</w:t>
      </w:r>
      <w:r w:rsidR="009D1173" w:rsidRPr="00EA5AB5">
        <w:t>roduct</w:t>
      </w:r>
      <w:r w:rsidR="00E01CDA" w:rsidRPr="00EA5AB5">
        <w:t xml:space="preserve">, but not for a </w:t>
      </w:r>
      <w:r w:rsidR="00C13176" w:rsidRPr="00EA5AB5">
        <w:t>C</w:t>
      </w:r>
      <w:r w:rsidR="009D1173" w:rsidRPr="00EA5AB5">
        <w:t>ustomer</w:t>
      </w:r>
      <w:r w:rsidR="00E01CDA" w:rsidRPr="00EA5AB5">
        <w:t xml:space="preserve">. The range indicates what type of </w:t>
      </w:r>
      <w:r w:rsidR="00C13176" w:rsidRPr="00EA5AB5">
        <w:t>V</w:t>
      </w:r>
      <w:r w:rsidR="00E01CDA" w:rsidRPr="00EA5AB5">
        <w:t xml:space="preserve">alue they can have, e.g. a </w:t>
      </w:r>
      <w:r w:rsidR="00E01CDA" w:rsidRPr="00EA5AB5">
        <w:rPr>
          <w:rFonts w:ascii="Courier New" w:hAnsi="Courier New"/>
          <w:sz w:val="18"/>
        </w:rPr>
        <w:t>stockCount</w:t>
      </w:r>
      <w:r w:rsidR="00E01CDA" w:rsidRPr="00EA5AB5">
        <w:t xml:space="preserve"> </w:t>
      </w:r>
      <w:r w:rsidR="002406A9" w:rsidRPr="00EA5AB5">
        <w:t>for example would need to</w:t>
      </w:r>
      <w:r w:rsidR="00E01CDA" w:rsidRPr="00EA5AB5">
        <w:t xml:space="preserve"> be of type integer.</w:t>
      </w:r>
      <w:r w:rsidRPr="00EA5AB5">
        <w:t xml:space="preserve"> In Figure </w:t>
      </w:r>
      <w:r w:rsidRPr="0094514E">
        <w:t>6</w:t>
      </w:r>
      <w:r w:rsidR="004F2203" w:rsidRPr="0094514E">
        <w:t>-</w:t>
      </w:r>
      <w:r w:rsidRPr="0094514E">
        <w:t>2</w:t>
      </w:r>
      <w:r w:rsidRPr="00EA5AB5">
        <w:t xml:space="preserve"> the </w:t>
      </w:r>
      <w:r w:rsidR="003926BD" w:rsidRPr="00EA5AB5">
        <w:t>P</w:t>
      </w:r>
      <w:r w:rsidRPr="00EA5AB5">
        <w:t xml:space="preserve">roperties are shown together with the </w:t>
      </w:r>
      <w:r w:rsidR="003926BD" w:rsidRPr="00EA5AB5">
        <w:t>E</w:t>
      </w:r>
      <w:r w:rsidRPr="00EA5AB5">
        <w:t xml:space="preserve">ntity </w:t>
      </w:r>
      <w:r w:rsidR="003926BD" w:rsidRPr="00EA5AB5">
        <w:t>T</w:t>
      </w:r>
      <w:r w:rsidRPr="00EA5AB5">
        <w:t xml:space="preserve">ype that can be their domain. Domain and range of a certain </w:t>
      </w:r>
      <w:r w:rsidR="003926BD" w:rsidRPr="00EA5AB5">
        <w:t>P</w:t>
      </w:r>
      <w:r w:rsidRPr="00EA5AB5">
        <w:t xml:space="preserve">roperty can be defined in an ontology, but this is not required for use in the </w:t>
      </w:r>
      <w:r w:rsidRPr="00202FE0">
        <w:t>NGSI-LD</w:t>
      </w:r>
      <w:r w:rsidRPr="00EA5AB5">
        <w:t xml:space="preserve"> </w:t>
      </w:r>
      <w:r w:rsidRPr="00202FE0">
        <w:t>API</w:t>
      </w:r>
      <w:r w:rsidRPr="00EA5AB5">
        <w:t>.</w:t>
      </w:r>
    </w:p>
    <w:p w14:paraId="1360FC9E" w14:textId="77777777" w:rsidR="00E60617" w:rsidRPr="00EA5AB5" w:rsidRDefault="00E60617" w:rsidP="00726843">
      <w:r w:rsidRPr="00EA5AB5">
        <w:t xml:space="preserve">Relationships in </w:t>
      </w:r>
      <w:r w:rsidRPr="00202FE0">
        <w:t>NGSI-LD</w:t>
      </w:r>
      <w:r w:rsidRPr="00EA5AB5">
        <w:t xml:space="preserve"> are directed.</w:t>
      </w:r>
      <w:r w:rsidR="002C2F8A" w:rsidRPr="00EA5AB5">
        <w:t xml:space="preserve"> </w:t>
      </w:r>
      <w:r w:rsidR="00884038" w:rsidRPr="00EA5AB5">
        <w:t>Again,</w:t>
      </w:r>
      <w:r w:rsidR="00E01CDA" w:rsidRPr="00EA5AB5">
        <w:t xml:space="preserve"> their domain and range indicate what types of source and target </w:t>
      </w:r>
      <w:r w:rsidR="003926BD" w:rsidRPr="00EA5AB5">
        <w:t>E</w:t>
      </w:r>
      <w:r w:rsidR="00E01CDA" w:rsidRPr="00EA5AB5">
        <w:t xml:space="preserve">ntities are valid for the </w:t>
      </w:r>
      <w:r w:rsidR="00C13176" w:rsidRPr="00EA5AB5">
        <w:t>R</w:t>
      </w:r>
      <w:r w:rsidR="00E01CDA" w:rsidRPr="00EA5AB5">
        <w:t xml:space="preserve">elationship. For example, the </w:t>
      </w:r>
      <w:r w:rsidR="00E01CDA" w:rsidRPr="00EA5AB5">
        <w:rPr>
          <w:rFonts w:ascii="Courier New" w:hAnsi="Courier New"/>
          <w:sz w:val="18"/>
        </w:rPr>
        <w:t>hasPurchased</w:t>
      </w:r>
      <w:r w:rsidR="00E01CDA" w:rsidRPr="00EA5AB5">
        <w:t xml:space="preserve"> </w:t>
      </w:r>
      <w:r w:rsidR="00C13176" w:rsidRPr="00EA5AB5">
        <w:t>R</w:t>
      </w:r>
      <w:r w:rsidR="00E01CDA" w:rsidRPr="00EA5AB5">
        <w:t xml:space="preserve">elationship is only valid for </w:t>
      </w:r>
      <w:r w:rsidR="00C13176" w:rsidRPr="00EA5AB5">
        <w:t>C</w:t>
      </w:r>
      <w:r w:rsidR="00E01CDA" w:rsidRPr="00EA5AB5">
        <w:t xml:space="preserve">ustomer </w:t>
      </w:r>
      <w:r w:rsidR="00C13176" w:rsidRPr="00EA5AB5">
        <w:t xml:space="preserve">Entities </w:t>
      </w:r>
      <w:r w:rsidR="00E01CDA" w:rsidRPr="00EA5AB5">
        <w:t xml:space="preserve">as domain and </w:t>
      </w:r>
      <w:r w:rsidR="00C13176" w:rsidRPr="00EA5AB5">
        <w:t>P</w:t>
      </w:r>
      <w:r w:rsidR="009D1173" w:rsidRPr="00EA5AB5">
        <w:t xml:space="preserve">roduct </w:t>
      </w:r>
      <w:r w:rsidR="00C13176" w:rsidRPr="00EA5AB5">
        <w:t xml:space="preserve">Entities </w:t>
      </w:r>
      <w:r w:rsidR="009D1173" w:rsidRPr="00EA5AB5">
        <w:t xml:space="preserve">as range. In </w:t>
      </w:r>
      <w:r w:rsidRPr="00EA5AB5">
        <w:t xml:space="preserve">Figure </w:t>
      </w:r>
      <w:r w:rsidRPr="0094514E">
        <w:t>6</w:t>
      </w:r>
      <w:r w:rsidR="004F2203" w:rsidRPr="0094514E">
        <w:t>-</w:t>
      </w:r>
      <w:r w:rsidR="009D1173" w:rsidRPr="0094514E">
        <w:t>2</w:t>
      </w:r>
      <w:r w:rsidRPr="00EA5AB5">
        <w:t xml:space="preserve"> possible directed </w:t>
      </w:r>
      <w:r w:rsidR="00C13176" w:rsidRPr="00EA5AB5">
        <w:t>R</w:t>
      </w:r>
      <w:r w:rsidR="009D1173" w:rsidRPr="00EA5AB5">
        <w:t>elationships are visualized as red</w:t>
      </w:r>
      <w:r w:rsidR="002406A9" w:rsidRPr="00EA5AB5">
        <w:t xml:space="preserve"> </w:t>
      </w:r>
      <w:r w:rsidR="009D1173" w:rsidRPr="00EA5AB5">
        <w:t>colo</w:t>
      </w:r>
      <w:r w:rsidR="002406A9" w:rsidRPr="00EA5AB5">
        <w:t>u</w:t>
      </w:r>
      <w:r w:rsidR="009D1173" w:rsidRPr="00EA5AB5">
        <w:t>red diamonds on directed arrows.</w:t>
      </w:r>
      <w:r w:rsidRPr="00EA5AB5">
        <w:t xml:space="preserve"> In order to have inverse </w:t>
      </w:r>
      <w:r w:rsidR="00C13176" w:rsidRPr="00EA5AB5">
        <w:t>R</w:t>
      </w:r>
      <w:r w:rsidRPr="00EA5AB5">
        <w:t xml:space="preserve">elationships, these </w:t>
      </w:r>
      <w:r w:rsidR="002406A9" w:rsidRPr="00EA5AB5">
        <w:t xml:space="preserve">need </w:t>
      </w:r>
      <w:r w:rsidRPr="00EA5AB5">
        <w:t xml:space="preserve">to be explicitly modelled, e.g. as the </w:t>
      </w:r>
      <w:r w:rsidRPr="00EA5AB5">
        <w:rPr>
          <w:rFonts w:ascii="Courier New" w:hAnsi="Courier New"/>
          <w:sz w:val="18"/>
        </w:rPr>
        <w:t>contains</w:t>
      </w:r>
      <w:r w:rsidRPr="00EA5AB5">
        <w:t xml:space="preserve"> and </w:t>
      </w:r>
      <w:r w:rsidRPr="00EA5AB5">
        <w:rPr>
          <w:rFonts w:ascii="Courier New" w:hAnsi="Courier New"/>
          <w:sz w:val="18"/>
        </w:rPr>
        <w:t>isContainedIn</w:t>
      </w:r>
      <w:r w:rsidRPr="00EA5AB5">
        <w:t xml:space="preserve"> </w:t>
      </w:r>
      <w:r w:rsidR="003926BD" w:rsidRPr="00EA5AB5">
        <w:t xml:space="preserve">Relationships </w:t>
      </w:r>
      <w:r w:rsidRPr="00EA5AB5">
        <w:t>between Store and Shelf/Shelf and Store respectively.</w:t>
      </w:r>
    </w:p>
    <w:p w14:paraId="0AC7FA5D" w14:textId="77777777" w:rsidR="00EF0B4B" w:rsidRPr="00EA5AB5" w:rsidRDefault="005D0C29" w:rsidP="00EF0B4B">
      <w:r w:rsidRPr="00EA5AB5">
        <w:t xml:space="preserve">For the </w:t>
      </w:r>
      <w:r w:rsidRPr="00202FE0">
        <w:t>JSON-LD</w:t>
      </w:r>
      <w:r w:rsidRPr="00EA5AB5">
        <w:t xml:space="preserve"> based representation of </w:t>
      </w:r>
      <w:r w:rsidRPr="00202FE0">
        <w:t>NGSI-LD</w:t>
      </w:r>
      <w:r w:rsidRPr="00EA5AB5">
        <w:t xml:space="preserve">, it is important to have the mapping of the short terms used in the information representation </w:t>
      </w:r>
      <w:r w:rsidR="0046037C" w:rsidRPr="00EA5AB5">
        <w:t>to</w:t>
      </w:r>
      <w:r w:rsidRPr="00EA5AB5">
        <w:t xml:space="preserve"> the URIs uniquely identifying the </w:t>
      </w:r>
      <w:r w:rsidR="00C13176" w:rsidRPr="00EA5AB5">
        <w:t>E</w:t>
      </w:r>
      <w:r w:rsidRPr="00EA5AB5">
        <w:t xml:space="preserve">ntity </w:t>
      </w:r>
      <w:r w:rsidR="00C13176" w:rsidRPr="00EA5AB5">
        <w:t>T</w:t>
      </w:r>
      <w:r w:rsidRPr="00EA5AB5">
        <w:t xml:space="preserve">ypes, </w:t>
      </w:r>
      <w:r w:rsidR="00C13176" w:rsidRPr="00EA5AB5">
        <w:t>R</w:t>
      </w:r>
      <w:r w:rsidRPr="00EA5AB5">
        <w:t xml:space="preserve">elationships and </w:t>
      </w:r>
      <w:r w:rsidR="00C13176" w:rsidRPr="00EA5AB5">
        <w:t xml:space="preserve">Properties </w:t>
      </w:r>
      <w:r w:rsidRPr="00EA5AB5">
        <w:t xml:space="preserve">mapped in the </w:t>
      </w:r>
      <w:r w:rsidRPr="00EA5AB5">
        <w:rPr>
          <w:rFonts w:ascii="Courier New" w:hAnsi="Courier New"/>
          <w:sz w:val="18"/>
        </w:rPr>
        <w:t>@context</w:t>
      </w:r>
      <w:r w:rsidRPr="00EA5AB5">
        <w:t xml:space="preserve">. Figure </w:t>
      </w:r>
      <w:r w:rsidRPr="0094514E">
        <w:t>6</w:t>
      </w:r>
      <w:r w:rsidR="004F2203" w:rsidRPr="0094514E">
        <w:t>-</w:t>
      </w:r>
      <w:r w:rsidRPr="0094514E">
        <w:t>3</w:t>
      </w:r>
      <w:r w:rsidRPr="00EA5AB5">
        <w:t xml:space="preserve"> shows the complete </w:t>
      </w:r>
      <w:r w:rsidRPr="00EA5AB5">
        <w:rPr>
          <w:rFonts w:ascii="Courier New" w:hAnsi="Courier New"/>
          <w:sz w:val="18"/>
        </w:rPr>
        <w:t>@context</w:t>
      </w:r>
      <w:r w:rsidRPr="00EA5AB5">
        <w:t xml:space="preserve"> for </w:t>
      </w:r>
      <w:r w:rsidR="002B761D" w:rsidRPr="00EA5AB5">
        <w:t xml:space="preserve">all the </w:t>
      </w:r>
      <w:r w:rsidR="00C13176" w:rsidRPr="00EA5AB5">
        <w:t>E</w:t>
      </w:r>
      <w:r w:rsidR="002B761D" w:rsidRPr="00EA5AB5">
        <w:t xml:space="preserve">ntities, </w:t>
      </w:r>
      <w:r w:rsidR="00C13176" w:rsidRPr="00EA5AB5">
        <w:t>R</w:t>
      </w:r>
      <w:r w:rsidR="002B761D" w:rsidRPr="00EA5AB5">
        <w:t xml:space="preserve">elationships and </w:t>
      </w:r>
      <w:r w:rsidR="00C13176" w:rsidRPr="00EA5AB5">
        <w:t>P</w:t>
      </w:r>
      <w:r w:rsidR="002B761D" w:rsidRPr="00EA5AB5">
        <w:t xml:space="preserve">roperties introduced in our example use case. Note that the GeoProperty </w:t>
      </w:r>
      <w:r w:rsidR="00A04401" w:rsidRPr="00EA5AB5">
        <w:t>"</w:t>
      </w:r>
      <w:r w:rsidR="002B761D" w:rsidRPr="00EA5AB5">
        <w:t>location</w:t>
      </w:r>
      <w:r w:rsidR="00A04401" w:rsidRPr="00EA5AB5">
        <w:t>"</w:t>
      </w:r>
      <w:r w:rsidR="002B761D" w:rsidRPr="00EA5AB5">
        <w:t xml:space="preserve"> is not defined here as it is already part of the </w:t>
      </w:r>
      <w:r w:rsidR="002B761D" w:rsidRPr="00202FE0">
        <w:t>NGSI-LD</w:t>
      </w:r>
      <w:r w:rsidR="002B761D" w:rsidRPr="00EA5AB5">
        <w:t xml:space="preserve"> core context.</w:t>
      </w:r>
    </w:p>
    <w:p w14:paraId="34DC87C5" w14:textId="016A08F7" w:rsidR="003E12B3" w:rsidRPr="00EA5AB5" w:rsidRDefault="00212C43" w:rsidP="003A335D">
      <w:r w:rsidRPr="00EA5AB5">
        <w:t>Th</w:t>
      </w:r>
      <w:r w:rsidR="003E12B3" w:rsidRPr="00EA5AB5">
        <w:t xml:space="preserve">e </w:t>
      </w:r>
      <w:r w:rsidR="003E12B3" w:rsidRPr="00202FE0">
        <w:t>NGSI-LD</w:t>
      </w:r>
      <w:r w:rsidR="003E12B3" w:rsidRPr="00EA5AB5">
        <w:t xml:space="preserve"> core context</w:t>
      </w:r>
      <w:r w:rsidRPr="00EA5AB5">
        <w:t xml:space="preserve"> is stored in file </w:t>
      </w:r>
      <w:r w:rsidR="003E12B3" w:rsidRPr="00202FE0">
        <w:rPr>
          <w:rFonts w:ascii="Courier New" w:hAnsi="Courier New" w:cs="Courier New"/>
          <w:sz w:val="18"/>
          <w:szCs w:val="18"/>
        </w:rPr>
        <w:t>ngsi-ld</w:t>
      </w:r>
      <w:r w:rsidR="003E12B3" w:rsidRPr="00EA5AB5">
        <w:rPr>
          <w:rFonts w:ascii="Courier New" w:hAnsi="Courier New" w:cs="Courier New"/>
          <w:sz w:val="18"/>
          <w:szCs w:val="18"/>
        </w:rPr>
        <w:t>-core-context</w:t>
      </w:r>
      <w:r w:rsidR="006445EB" w:rsidRPr="00EA5AB5">
        <w:rPr>
          <w:rFonts w:ascii="Courier New" w:hAnsi="Courier New" w:cs="Courier New"/>
          <w:sz w:val="18"/>
          <w:szCs w:val="18"/>
        </w:rPr>
        <w:t>v1.</w:t>
      </w:r>
      <w:r w:rsidR="000D0CE9">
        <w:rPr>
          <w:rFonts w:ascii="Courier New" w:hAnsi="Courier New" w:cs="Courier New"/>
          <w:sz w:val="18"/>
          <w:szCs w:val="18"/>
        </w:rPr>
        <w:t>9</w:t>
      </w:r>
      <w:r w:rsidR="003E12B3" w:rsidRPr="00EA5AB5">
        <w:rPr>
          <w:rFonts w:ascii="Courier New" w:hAnsi="Courier New" w:cs="Courier New"/>
          <w:sz w:val="18"/>
          <w:szCs w:val="18"/>
        </w:rPr>
        <w:t>.jsonld</w:t>
      </w:r>
      <w:r w:rsidR="003E12B3" w:rsidRPr="00EA5AB5">
        <w:t>, which can be retrieved from</w:t>
      </w:r>
      <w:r w:rsidR="00FE3524" w:rsidRPr="00EA5AB5">
        <w:t xml:space="preserve"> </w:t>
      </w:r>
      <w:hyperlink r:id="rId28" w:history="1">
        <w:r w:rsidR="000D0CE9" w:rsidRPr="000D0CE9">
          <w:rPr>
            <w:rStyle w:val="Hyperlink"/>
            <w:rFonts w:ascii="Courier New" w:hAnsi="Courier New" w:cs="Courier New"/>
            <w:sz w:val="18"/>
            <w:szCs w:val="18"/>
          </w:rPr>
          <w:t>https://uri.etsi.org/ngsi-ld/v1/ngsi-ld-core-context-v1.9.jsonld</w:t>
        </w:r>
      </w:hyperlink>
      <w:r w:rsidR="003E12B3" w:rsidRPr="00EA5AB5">
        <w:t xml:space="preserve">. As the </w:t>
      </w:r>
      <w:r w:rsidR="003E12B3" w:rsidRPr="00202FE0">
        <w:t>NGSI-LD</w:t>
      </w:r>
      <w:r w:rsidR="003E12B3" w:rsidRPr="00EA5AB5">
        <w:t xml:space="preserve"> terms take precedence over any user-defined terms, the reference to the core </w:t>
      </w:r>
      <w:r w:rsidR="00F5254A" w:rsidRPr="00EA5AB5">
        <w:t>@</w:t>
      </w:r>
      <w:r w:rsidR="003E12B3" w:rsidRPr="00EA5AB5">
        <w:t xml:space="preserve">context </w:t>
      </w:r>
      <w:r w:rsidR="0088452C" w:rsidRPr="00EA5AB5">
        <w:t xml:space="preserve">is required by the </w:t>
      </w:r>
      <w:r w:rsidR="0088452C" w:rsidRPr="00202FE0">
        <w:t>API</w:t>
      </w:r>
      <w:r w:rsidR="0088452C" w:rsidRPr="00EA5AB5">
        <w:t xml:space="preserve"> specification to</w:t>
      </w:r>
      <w:r w:rsidR="002406A9" w:rsidRPr="00EA5AB5">
        <w:t xml:space="preserve"> </w:t>
      </w:r>
      <w:r w:rsidR="003E12B3" w:rsidRPr="00EA5AB5">
        <w:t xml:space="preserve">always be the last element of any </w:t>
      </w:r>
      <w:r w:rsidR="003E12B3" w:rsidRPr="00202FE0">
        <w:t>NGSI-LD</w:t>
      </w:r>
      <w:r w:rsidR="003E12B3" w:rsidRPr="00EA5AB5">
        <w:t xml:space="preserve"> compatible </w:t>
      </w:r>
      <w:r w:rsidR="003E12B3" w:rsidRPr="00EA5AB5">
        <w:rPr>
          <w:rFonts w:ascii="Courier New" w:hAnsi="Courier New" w:cs="Courier New"/>
          <w:sz w:val="18"/>
          <w:szCs w:val="18"/>
        </w:rPr>
        <w:t>@context</w:t>
      </w:r>
      <w:r w:rsidR="003E12B3" w:rsidRPr="00EA5AB5">
        <w:t xml:space="preserve">. In case it is not provided in a request, </w:t>
      </w:r>
      <w:r w:rsidR="003E12B3" w:rsidRPr="00202FE0">
        <w:t>NGSI-LD</w:t>
      </w:r>
      <w:r w:rsidR="003E12B3" w:rsidRPr="00EA5AB5">
        <w:t xml:space="preserve"> systems will implicitly add it as the last element.</w:t>
      </w:r>
    </w:p>
    <w:p w14:paraId="0B515D12" w14:textId="77777777" w:rsidR="002B761D" w:rsidRPr="00EA5AB5" w:rsidRDefault="002B761D" w:rsidP="002B761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"@context": </w:t>
      </w:r>
      <w:r w:rsidR="00A41400" w:rsidRPr="00202FE0">
        <w:rPr>
          <w:rFonts w:ascii="Courier New" w:hAnsi="Courier New" w:cs="Courier New"/>
          <w:sz w:val="16"/>
        </w:rPr>
        <w:t>[</w:t>
      </w:r>
      <w:r w:rsidRPr="00EA5AB5">
        <w:rPr>
          <w:rFonts w:ascii="Courier New" w:hAnsi="Courier New" w:cs="Courier New"/>
          <w:sz w:val="16"/>
        </w:rPr>
        <w:t>{</w:t>
      </w:r>
    </w:p>
    <w:p w14:paraId="4B6C4079" w14:textId="77777777" w:rsidR="002B761D" w:rsidRPr="00EA5AB5" w:rsidRDefault="002B761D" w:rsidP="002B761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"Customer":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/Customer",</w:t>
      </w:r>
    </w:p>
    <w:p w14:paraId="12F23FFF" w14:textId="77777777" w:rsidR="00A14BB1" w:rsidRPr="00EA5AB5" w:rsidRDefault="00A14BB1" w:rsidP="00A14BB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"InventoryItem":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/primer/InventoryItem",</w:t>
      </w:r>
    </w:p>
    <w:p w14:paraId="728DCB89" w14:textId="77777777" w:rsidR="002B761D" w:rsidRPr="00EA5AB5" w:rsidRDefault="002B761D" w:rsidP="002B761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"Product":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/Product",</w:t>
      </w:r>
    </w:p>
    <w:p w14:paraId="44C645EC" w14:textId="77777777" w:rsidR="00A14BB1" w:rsidRPr="00EA5AB5" w:rsidRDefault="00A14BB1" w:rsidP="002B761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"Shelf":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/primer/Shelf",</w:t>
      </w:r>
    </w:p>
    <w:p w14:paraId="05755205" w14:textId="77777777" w:rsidR="002B761D" w:rsidRPr="00EA5AB5" w:rsidRDefault="002B761D" w:rsidP="002B761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 "</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w:t>
      </w:r>
    </w:p>
    <w:p w14:paraId="00D830C9" w14:textId="77777777" w:rsidR="00F81B9B" w:rsidRPr="00030832" w:rsidRDefault="00F81B9B" w:rsidP="002B761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D173F0">
        <w:rPr>
          <w:rFonts w:ascii="Courier New" w:hAnsi="Courier New" w:cs="Courier New"/>
          <w:sz w:val="16"/>
        </w:rPr>
        <w:t xml:space="preserve">            </w:t>
      </w:r>
      <w:r w:rsidRPr="00030832">
        <w:rPr>
          <w:rFonts w:ascii="Courier New" w:hAnsi="Courier New" w:cs="Courier New"/>
          <w:sz w:val="16"/>
          <w:lang w:val="de-DE"/>
        </w:rPr>
        <w:t>"Wine": "https://uri.etsi.org/ngsi-ld/primer/Wine",</w:t>
      </w:r>
    </w:p>
    <w:p w14:paraId="00D42D85"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de-DE"/>
        </w:rPr>
        <w:t xml:space="preserve">            </w:t>
      </w:r>
      <w:r w:rsidRPr="00EA5AB5">
        <w:rPr>
          <w:rFonts w:ascii="Courier New" w:hAnsi="Courier New" w:cs="Courier New"/>
          <w:sz w:val="16"/>
        </w:rPr>
        <w:t>"address":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/primer/address",</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p>
    <w:p w14:paraId="66E2F805"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/primer/addressLocality",</w:t>
      </w:r>
    </w:p>
    <w:p w14:paraId="2C51BFB4"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/primer/addressRegion",</w:t>
      </w:r>
    </w:p>
    <w:p w14:paraId="57342C7D" w14:textId="77777777" w:rsidR="00F81B9B" w:rsidRPr="00EA5AB5" w:rsidRDefault="00F81B9B"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"brand":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/primer/brand",</w:t>
      </w:r>
    </w:p>
    <w:p w14:paraId="079B97EC"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"contains":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/primer/contains",</w:t>
      </w:r>
    </w:p>
    <w:p w14:paraId="36F30C36" w14:textId="77777777" w:rsidR="003B4841" w:rsidRPr="00EA5AB5" w:rsidRDefault="00072FC0" w:rsidP="003B484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"customerName":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/primer/customerName",</w:t>
      </w:r>
    </w:p>
    <w:p w14:paraId="6F7526CB" w14:textId="7920EF8C" w:rsidR="003B4841" w:rsidRPr="00EA5AB5" w:rsidRDefault="003B4841" w:rsidP="003B484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Pr>
          <w:rFonts w:ascii="Courier New" w:hAnsi="Courier New" w:cs="Courier New"/>
          <w:sz w:val="16"/>
        </w:rPr>
        <w:t>description</w:t>
      </w:r>
      <w:r w:rsidRPr="00EA5AB5">
        <w:rPr>
          <w:rFonts w:ascii="Courier New" w:hAnsi="Courier New" w:cs="Courier New"/>
          <w:sz w:val="16"/>
        </w:rPr>
        <w:t>":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w:t>
      </w:r>
      <w:r>
        <w:rPr>
          <w:rFonts w:ascii="Courier New" w:hAnsi="Courier New" w:cs="Courier New"/>
          <w:sz w:val="16"/>
        </w:rPr>
        <w:t>description</w:t>
      </w:r>
      <w:r w:rsidRPr="00EA5AB5">
        <w:rPr>
          <w:rFonts w:ascii="Courier New" w:hAnsi="Courier New" w:cs="Courier New"/>
          <w:sz w:val="16"/>
        </w:rPr>
        <w:t>",</w:t>
      </w:r>
    </w:p>
    <w:p w14:paraId="1E70A865"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"hasPurchased":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/primer/hasPurchased",</w:t>
      </w:r>
    </w:p>
    <w:p w14:paraId="62F8F40B"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"hasPurchasedAt":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/primer/hasPurchasedAt",</w:t>
      </w:r>
    </w:p>
    <w:p w14:paraId="03B74389"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"hasVisited":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/primer/hasVisited",</w:t>
      </w:r>
    </w:p>
    <w:p w14:paraId="28A683B6" w14:textId="77777777" w:rsidR="00072FC0" w:rsidRPr="00EA5AB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"holds":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/primer/holds",</w:t>
      </w:r>
    </w:p>
    <w:p w14:paraId="1717A5A7"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D173F0">
        <w:rPr>
          <w:rFonts w:ascii="Courier New" w:hAnsi="Courier New" w:cs="Courier New"/>
          <w:sz w:val="16"/>
        </w:rPr>
        <w:t xml:space="preserve">            "isContainedIn": "https://uri.etsi.org/ngsi-ld/primer/isContainedIn",</w:t>
      </w:r>
    </w:p>
    <w:p w14:paraId="013AA48E"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D173F0">
        <w:rPr>
          <w:rFonts w:ascii="Courier New" w:hAnsi="Courier New" w:cs="Courier New"/>
          <w:sz w:val="16"/>
        </w:rPr>
        <w:t xml:space="preserve">            "isHeldIn": "https://uri.etsi.org/ngsi-ld/primer/isHeldIn",</w:t>
      </w:r>
    </w:p>
    <w:p w14:paraId="41C7877E" w14:textId="77777777" w:rsidR="00072FC0" w:rsidRPr="00030832"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D173F0">
        <w:rPr>
          <w:rFonts w:ascii="Courier New" w:hAnsi="Courier New" w:cs="Courier New"/>
          <w:sz w:val="16"/>
        </w:rPr>
        <w:t xml:space="preserve">            </w:t>
      </w:r>
      <w:r w:rsidRPr="00030832">
        <w:rPr>
          <w:rFonts w:ascii="Courier New" w:hAnsi="Courier New" w:cs="Courier New"/>
          <w:sz w:val="16"/>
          <w:lang w:val="it-IT"/>
        </w:rPr>
        <w:t>"isInventoryOf": "https://uri.etsi.org/ngsi-ld/primer/isInventoryOf",</w:t>
      </w:r>
    </w:p>
    <w:p w14:paraId="5EED074B" w14:textId="77777777" w:rsidR="00580386" w:rsidRPr="00EA5AB5" w:rsidRDefault="00A14BB1" w:rsidP="0058038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it-IT"/>
        </w:rPr>
        <w:t xml:space="preserve">            </w:t>
      </w:r>
      <w:r w:rsidRPr="00D173F0">
        <w:rPr>
          <w:rFonts w:ascii="Courier New" w:hAnsi="Courier New" w:cs="Courier New"/>
          <w:sz w:val="16"/>
        </w:rPr>
        <w:t>"isMeasuredBy": "https://uri.etsi.org/ngsi-ld/primer/isMeasuredBy",</w:t>
      </w:r>
    </w:p>
    <w:p w14:paraId="5D10B2A2" w14:textId="77777777" w:rsidR="00F05C45" w:rsidRPr="00EA5AB5" w:rsidRDefault="00580386" w:rsidP="00F05C4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Pr>
          <w:rFonts w:ascii="Courier New" w:hAnsi="Courier New" w:cs="Courier New"/>
          <w:sz w:val="16"/>
        </w:rPr>
        <w:t>jsonType</w:t>
      </w:r>
      <w:r w:rsidRPr="00EA5AB5">
        <w:rPr>
          <w:rFonts w:ascii="Courier New" w:hAnsi="Courier New" w:cs="Courier New"/>
          <w:sz w:val="16"/>
        </w:rPr>
        <w:t>":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w:t>
      </w:r>
      <w:r>
        <w:rPr>
          <w:rFonts w:ascii="Courier New" w:hAnsi="Courier New" w:cs="Courier New"/>
          <w:sz w:val="16"/>
        </w:rPr>
        <w:t>jsonType</w:t>
      </w:r>
      <w:r w:rsidRPr="00EA5AB5">
        <w:rPr>
          <w:rFonts w:ascii="Courier New" w:hAnsi="Courier New" w:cs="Courier New"/>
          <w:sz w:val="16"/>
        </w:rPr>
        <w:t>",</w:t>
      </w:r>
    </w:p>
    <w:p w14:paraId="1EA5D78D" w14:textId="5B5E827F" w:rsidR="00A14BB1" w:rsidRPr="00986E73" w:rsidRDefault="00F05C45"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EA5AB5">
        <w:rPr>
          <w:rFonts w:ascii="Courier New" w:hAnsi="Courier New" w:cs="Courier New"/>
          <w:sz w:val="16"/>
        </w:rPr>
        <w:t xml:space="preserve">            </w:t>
      </w:r>
      <w:r w:rsidRPr="00986E73">
        <w:rPr>
          <w:rFonts w:ascii="Courier New" w:hAnsi="Courier New" w:cs="Courier New"/>
          <w:sz w:val="16"/>
          <w:lang w:val="de-DE"/>
        </w:rPr>
        <w:t>"lastOrder": "https://uri.etsi.org/ngsi-ld/primer/lastOrder",</w:t>
      </w:r>
    </w:p>
    <w:p w14:paraId="5B4AF4F1"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lang w:val="de-DE"/>
        </w:rPr>
        <w:t xml:space="preserve">            </w:t>
      </w:r>
      <w:r w:rsidRPr="00D173F0">
        <w:rPr>
          <w:rFonts w:ascii="Courier New" w:hAnsi="Courier New" w:cs="Courier New"/>
          <w:sz w:val="16"/>
        </w:rPr>
        <w:t>"maxCapacity": "https://uri.etsi.org/ngsi-ld/primer/maxCapacity",</w:t>
      </w:r>
    </w:p>
    <w:p w14:paraId="65A3AEA5" w14:textId="6629CDF2" w:rsidR="00072FC0" w:rsidRPr="00030832"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021395">
        <w:rPr>
          <w:rFonts w:ascii="Courier New" w:hAnsi="Courier New" w:cs="Courier New"/>
          <w:sz w:val="16"/>
          <w:lang w:val="en-US"/>
        </w:rPr>
        <w:t xml:space="preserve">            </w:t>
      </w:r>
      <w:r w:rsidRPr="00030832">
        <w:rPr>
          <w:rFonts w:ascii="Courier New" w:hAnsi="Courier New" w:cs="Courier New"/>
          <w:sz w:val="16"/>
          <w:lang w:val="it-IT"/>
        </w:rPr>
        <w:t xml:space="preserve">"minCapacity": </w:t>
      </w:r>
      <w:r w:rsidR="000D0CE9" w:rsidRPr="00A706A9">
        <w:rPr>
          <w:rFonts w:ascii="Courier New" w:hAnsi="Courier New" w:cs="Courier New"/>
          <w:sz w:val="16"/>
          <w:lang w:val="it-IT"/>
        </w:rPr>
        <w:t>"</w:t>
      </w:r>
      <w:r w:rsidR="00A14BB1" w:rsidRPr="00030832">
        <w:rPr>
          <w:rFonts w:ascii="Courier New" w:hAnsi="Courier New" w:cs="Courier New"/>
          <w:sz w:val="16"/>
          <w:lang w:val="it-IT"/>
        </w:rPr>
        <w:t>https://uri.etsi.org/ngsi-ld/primer/minCapacity</w:t>
      </w:r>
      <w:r w:rsidR="000D0CE9" w:rsidRPr="00A706A9">
        <w:rPr>
          <w:rFonts w:ascii="Courier New" w:hAnsi="Courier New" w:cs="Courier New"/>
          <w:sz w:val="16"/>
          <w:lang w:val="it-IT"/>
        </w:rPr>
        <w:t>"</w:t>
      </w:r>
      <w:r w:rsidR="00A14BB1" w:rsidRPr="00030832">
        <w:rPr>
          <w:rFonts w:ascii="Courier New" w:hAnsi="Courier New" w:cs="Courier New"/>
          <w:sz w:val="16"/>
          <w:lang w:val="it-IT"/>
        </w:rPr>
        <w:t>,</w:t>
      </w:r>
    </w:p>
    <w:p w14:paraId="536FDBC3" w14:textId="77777777" w:rsidR="00A14BB1" w:rsidRPr="00D173F0" w:rsidRDefault="00A14BB1"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it-IT"/>
        </w:rPr>
        <w:t xml:space="preserve">            </w:t>
      </w:r>
      <w:r w:rsidRPr="00D173F0">
        <w:rPr>
          <w:rFonts w:ascii="Courier New" w:hAnsi="Courier New" w:cs="Courier New"/>
          <w:sz w:val="16"/>
        </w:rPr>
        <w:t>"owner": "https://uri.etsi.org/ngsi-ld/primer/owner",</w:t>
      </w:r>
    </w:p>
    <w:p w14:paraId="054EB04B" w14:textId="77777777" w:rsidR="00072FC0" w:rsidRPr="00030832"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D173F0">
        <w:rPr>
          <w:rFonts w:ascii="Courier New" w:hAnsi="Courier New" w:cs="Courier New"/>
          <w:sz w:val="16"/>
        </w:rPr>
        <w:t xml:space="preserve">            </w:t>
      </w:r>
      <w:r w:rsidRPr="00030832">
        <w:rPr>
          <w:rFonts w:ascii="Courier New" w:hAnsi="Courier New" w:cs="Courier New"/>
          <w:sz w:val="16"/>
          <w:lang w:val="it-IT"/>
        </w:rPr>
        <w:t>"postalCode": "https://uri.etsi.org/ngsi-ld/primer/postalCode",</w:t>
      </w:r>
    </w:p>
    <w:p w14:paraId="36CDE8AA"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it-IT"/>
        </w:rPr>
        <w:t xml:space="preserve">            </w:t>
      </w:r>
      <w:r w:rsidRPr="00D173F0">
        <w:rPr>
          <w:rFonts w:ascii="Courier New" w:hAnsi="Courier New" w:cs="Courier New"/>
          <w:sz w:val="16"/>
        </w:rPr>
        <w:t>"price": "https://uri.etsi.org/ngsi-ld/primer/price",</w:t>
      </w:r>
    </w:p>
    <w:p w14:paraId="14639D2C"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D173F0">
        <w:rPr>
          <w:rFonts w:ascii="Courier New" w:hAnsi="Courier New" w:cs="Courier New"/>
          <w:sz w:val="16"/>
        </w:rPr>
        <w:t xml:space="preserve">            "productName": "https://uri.etsi.org/ngsi-ld/primer/productName",</w:t>
      </w:r>
    </w:p>
    <w:p w14:paraId="4C916B8A" w14:textId="77777777" w:rsidR="00F81B9B" w:rsidRPr="00D173F0" w:rsidRDefault="00F81B9B"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D173F0">
        <w:rPr>
          <w:rFonts w:ascii="Courier New" w:hAnsi="Courier New" w:cs="Courier New"/>
          <w:sz w:val="16"/>
        </w:rPr>
        <w:t xml:space="preserve">            "putBackOnShelf": "https://uri.etsi.org/ngsi-ld/primer/putBackOnShelf",</w:t>
      </w:r>
    </w:p>
    <w:p w14:paraId="01D75CB6" w14:textId="77777777" w:rsidR="00F81B9B" w:rsidRPr="00030832" w:rsidRDefault="00F81B9B"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D173F0">
        <w:rPr>
          <w:rFonts w:ascii="Courier New" w:hAnsi="Courier New" w:cs="Courier New"/>
          <w:sz w:val="16"/>
        </w:rPr>
        <w:t xml:space="preserve">            </w:t>
      </w:r>
      <w:r w:rsidRPr="00030832">
        <w:rPr>
          <w:rFonts w:ascii="Courier New" w:hAnsi="Courier New" w:cs="Courier New"/>
          <w:sz w:val="16"/>
          <w:lang w:val="it-IT"/>
        </w:rPr>
        <w:t>"quantity": "https://uri.etsi.org/ngsi-ld/primer/quantity",</w:t>
      </w:r>
    </w:p>
    <w:p w14:paraId="3E0C61D9" w14:textId="77777777" w:rsidR="00072FC0" w:rsidRPr="00030832"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030832">
        <w:rPr>
          <w:rFonts w:ascii="Courier New" w:hAnsi="Courier New" w:cs="Courier New"/>
          <w:sz w:val="16"/>
          <w:lang w:val="it-IT"/>
        </w:rPr>
        <w:t xml:space="preserve">            "relatesTo": "https://uri.etsi.org/ngsi-ld/primer/relatesTo",</w:t>
      </w:r>
    </w:p>
    <w:p w14:paraId="7C12905B"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it-IT"/>
        </w:rPr>
        <w:t xml:space="preserve">            </w:t>
      </w:r>
      <w:r w:rsidRPr="00D173F0">
        <w:rPr>
          <w:rFonts w:ascii="Courier New" w:hAnsi="Courier New" w:cs="Courier New"/>
          <w:sz w:val="16"/>
        </w:rPr>
        <w:t>"shelfCount": "https://uri.etsi.org/ngsi-ld/primer/shelfCount",</w:t>
      </w:r>
    </w:p>
    <w:p w14:paraId="6F38F1AF"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D173F0">
        <w:rPr>
          <w:rFonts w:ascii="Courier New" w:hAnsi="Courier New" w:cs="Courier New"/>
          <w:sz w:val="16"/>
        </w:rPr>
        <w:t xml:space="preserve">            "size": "https://uri.etsi.org/ngsi-ld/primer/size",</w:t>
      </w:r>
    </w:p>
    <w:p w14:paraId="769CC5E0" w14:textId="77777777" w:rsidR="00072FC0" w:rsidRPr="00D173F0"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D173F0">
        <w:rPr>
          <w:rFonts w:ascii="Courier New" w:hAnsi="Courier New" w:cs="Courier New"/>
          <w:sz w:val="16"/>
        </w:rPr>
        <w:t xml:space="preserve">            "stockCount": "https://uri.etsi.org/ngsi-ld/primer/stockCount",</w:t>
      </w:r>
    </w:p>
    <w:p w14:paraId="77601397" w14:textId="77777777" w:rsidR="00072FC0" w:rsidRPr="00021395" w:rsidRDefault="00072FC0" w:rsidP="00072FC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D173F0">
        <w:rPr>
          <w:rFonts w:ascii="Courier New" w:hAnsi="Courier New" w:cs="Courier New"/>
          <w:sz w:val="16"/>
        </w:rPr>
        <w:t xml:space="preserve">            </w:t>
      </w:r>
      <w:r w:rsidRPr="00021395">
        <w:rPr>
          <w:rFonts w:ascii="Courier New" w:hAnsi="Courier New" w:cs="Courier New"/>
          <w:sz w:val="16"/>
          <w:lang w:val="it-IT"/>
        </w:rPr>
        <w:t>"storeName": "https://uri.etsi.org/ngsi-ld/primer/storeName",</w:t>
      </w:r>
    </w:p>
    <w:p w14:paraId="3BDC7361" w14:textId="77777777" w:rsidR="00A14BB1" w:rsidRPr="00D173F0" w:rsidRDefault="00072FC0" w:rsidP="00A4140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21395">
        <w:rPr>
          <w:rFonts w:ascii="Courier New" w:hAnsi="Courier New" w:cs="Courier New"/>
          <w:sz w:val="16"/>
          <w:lang w:val="it-IT"/>
        </w:rPr>
        <w:t xml:space="preserve">            </w:t>
      </w:r>
      <w:r w:rsidRPr="00D173F0">
        <w:rPr>
          <w:rFonts w:ascii="Courier New" w:hAnsi="Courier New" w:cs="Courier New"/>
          <w:sz w:val="16"/>
        </w:rPr>
        <w:t>"streetAddress": "https://uri.etsi.org/ngsi-ld/primer/streetAddress"</w:t>
      </w:r>
      <w:r w:rsidR="002B761D" w:rsidRPr="00D173F0">
        <w:rPr>
          <w:rFonts w:ascii="Courier New" w:hAnsi="Courier New" w:cs="Courier New"/>
          <w:sz w:val="16"/>
        </w:rPr>
        <w:t xml:space="preserve">   </w:t>
      </w:r>
    </w:p>
    <w:p w14:paraId="13431CE5" w14:textId="77777777" w:rsidR="00A41400" w:rsidRPr="00EA5AB5" w:rsidRDefault="00A14BB1" w:rsidP="0080000A">
      <w:pPr>
        <w:pBdr>
          <w:top w:val="single" w:sz="4" w:space="1" w:color="auto"/>
          <w:left w:val="single" w:sz="4" w:space="4" w:color="auto"/>
          <w:bottom w:val="single" w:sz="4" w:space="1" w:color="auto"/>
          <w:right w:val="single" w:sz="4" w:space="4" w:color="auto"/>
        </w:pBdr>
        <w:shd w:val="clear" w:color="auto" w:fill="E7E6E6" w:themeFill="background2"/>
        <w:spacing w:after="0"/>
        <w:ind w:firstLine="283"/>
        <w:rPr>
          <w:rFonts w:ascii="Courier New" w:hAnsi="Courier New" w:cs="Courier New"/>
          <w:sz w:val="16"/>
        </w:rPr>
      </w:pPr>
      <w:r w:rsidRPr="00EA5AB5">
        <w:rPr>
          <w:rFonts w:ascii="Courier New" w:hAnsi="Courier New" w:cs="Courier New"/>
          <w:sz w:val="16"/>
        </w:rPr>
        <w:t xml:space="preserve">         </w:t>
      </w:r>
      <w:r w:rsidR="002B761D" w:rsidRPr="00EA5AB5">
        <w:rPr>
          <w:rFonts w:ascii="Courier New" w:hAnsi="Courier New" w:cs="Courier New"/>
          <w:sz w:val="16"/>
        </w:rPr>
        <w:t>}</w:t>
      </w:r>
      <w:r w:rsidR="00A41400" w:rsidRPr="00EA5AB5">
        <w:rPr>
          <w:rFonts w:ascii="Courier New" w:hAnsi="Courier New" w:cs="Courier New"/>
          <w:sz w:val="16"/>
        </w:rPr>
        <w:t xml:space="preserve">,         </w:t>
      </w:r>
    </w:p>
    <w:p w14:paraId="10B829B4" w14:textId="315D64FF" w:rsidR="00A41400" w:rsidRPr="00EA5AB5" w:rsidRDefault="00A41400" w:rsidP="00A41400">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r w:rsidR="00E30478" w:rsidRPr="00EA5AB5">
        <w:rPr>
          <w:rFonts w:ascii="Courier New" w:hAnsi="Courier New" w:cs="Courier New"/>
          <w:sz w:val="16"/>
        </w:rPr>
        <w:t>https://</w:t>
      </w:r>
      <w:r w:rsidR="00E30478" w:rsidRPr="00202FE0">
        <w:rPr>
          <w:rFonts w:ascii="Courier New" w:hAnsi="Courier New" w:cs="Courier New"/>
          <w:sz w:val="16"/>
        </w:rPr>
        <w:t>uri</w:t>
      </w:r>
      <w:r w:rsidR="00E30478" w:rsidRPr="00EA5AB5">
        <w:rPr>
          <w:rFonts w:ascii="Courier New" w:hAnsi="Courier New" w:cs="Courier New"/>
          <w:sz w:val="16"/>
        </w:rPr>
        <w:t>.etsi.org/</w:t>
      </w:r>
      <w:r w:rsidR="00E30478" w:rsidRPr="00202FE0">
        <w:rPr>
          <w:rFonts w:ascii="Courier New" w:hAnsi="Courier New" w:cs="Courier New"/>
          <w:sz w:val="16"/>
        </w:rPr>
        <w:t>ngsi-ld</w:t>
      </w:r>
      <w:r w:rsidR="00E30478" w:rsidRPr="00EA5AB5">
        <w:rPr>
          <w:rFonts w:ascii="Courier New" w:hAnsi="Courier New" w:cs="Courier New"/>
          <w:sz w:val="16"/>
        </w:rPr>
        <w:t>/v1/</w:t>
      </w:r>
      <w:r w:rsidR="00E30478" w:rsidRPr="00202FE0">
        <w:rPr>
          <w:rFonts w:ascii="Courier New" w:hAnsi="Courier New" w:cs="Courier New"/>
          <w:sz w:val="16"/>
        </w:rPr>
        <w:t>ngsi-ld</w:t>
      </w:r>
      <w:r w:rsidR="00E30478" w:rsidRPr="00EA5AB5">
        <w:rPr>
          <w:rFonts w:ascii="Courier New" w:hAnsi="Courier New" w:cs="Courier New"/>
          <w:sz w:val="16"/>
        </w:rPr>
        <w:t>-core-context-v1.</w:t>
      </w:r>
      <w:r w:rsidR="002F1A2A">
        <w:rPr>
          <w:rFonts w:ascii="Courier New" w:hAnsi="Courier New" w:cs="Courier New"/>
          <w:sz w:val="16"/>
        </w:rPr>
        <w:t>9</w:t>
      </w:r>
      <w:r w:rsidR="00E30478" w:rsidRPr="00EA5AB5">
        <w:rPr>
          <w:rFonts w:ascii="Courier New" w:hAnsi="Courier New" w:cs="Courier New"/>
          <w:sz w:val="16"/>
        </w:rPr>
        <w:t>.jsonld</w:t>
      </w:r>
      <w:r w:rsidRPr="00EA5AB5">
        <w:rPr>
          <w:rFonts w:ascii="Courier New" w:hAnsi="Courier New" w:cs="Courier New"/>
          <w:sz w:val="16"/>
        </w:rPr>
        <w:t>"</w:t>
      </w:r>
    </w:p>
    <w:p w14:paraId="04248DD3" w14:textId="77777777" w:rsidR="002B761D" w:rsidRPr="00EA5AB5" w:rsidRDefault="00A41400" w:rsidP="00A41400">
      <w:pPr>
        <w:pBdr>
          <w:top w:val="single" w:sz="4" w:space="1" w:color="auto"/>
          <w:left w:val="single" w:sz="4" w:space="4" w:color="auto"/>
          <w:bottom w:val="single" w:sz="4" w:space="1" w:color="auto"/>
          <w:right w:val="single" w:sz="4" w:space="4" w:color="auto"/>
        </w:pBdr>
        <w:shd w:val="clear" w:color="auto" w:fill="E7E6E6" w:themeFill="background2"/>
        <w:spacing w:after="0"/>
        <w:ind w:firstLine="284"/>
        <w:rPr>
          <w:rFonts w:ascii="Courier New" w:hAnsi="Courier New" w:cs="Courier New"/>
          <w:sz w:val="16"/>
        </w:rPr>
      </w:pPr>
      <w:r w:rsidRPr="00EA5AB5">
        <w:rPr>
          <w:rFonts w:ascii="Courier New" w:hAnsi="Courier New" w:cs="Courier New"/>
          <w:sz w:val="16"/>
        </w:rPr>
        <w:t>]</w:t>
      </w:r>
    </w:p>
    <w:p w14:paraId="09618A4F" w14:textId="77777777" w:rsidR="003A335D" w:rsidRPr="00EA5AB5" w:rsidRDefault="003A335D" w:rsidP="003A335D">
      <w:pPr>
        <w:pStyle w:val="NF"/>
      </w:pPr>
    </w:p>
    <w:p w14:paraId="7E03A414" w14:textId="77777777" w:rsidR="002B761D" w:rsidRPr="00EA5AB5" w:rsidRDefault="002B761D" w:rsidP="002406A9">
      <w:pPr>
        <w:pStyle w:val="TF"/>
      </w:pPr>
      <w:r w:rsidRPr="00EA5AB5">
        <w:t>Figure 6</w:t>
      </w:r>
      <w:r w:rsidR="004F2203" w:rsidRPr="00EA5AB5">
        <w:t>-</w:t>
      </w:r>
      <w:r w:rsidRPr="00EA5AB5">
        <w:t>3</w:t>
      </w:r>
      <w:r w:rsidR="00693BCD" w:rsidRPr="00EA5AB5">
        <w:t>:</w:t>
      </w:r>
      <w:r w:rsidRPr="00EA5AB5">
        <w:t xml:space="preserve"> @context of example use case</w:t>
      </w:r>
    </w:p>
    <w:p w14:paraId="6CBA99FC" w14:textId="77777777" w:rsidR="006445EB" w:rsidRPr="00EA5AB5" w:rsidRDefault="006445EB" w:rsidP="00EF0B4B"/>
    <w:p w14:paraId="4DB2492A" w14:textId="77777777" w:rsidR="006445EB" w:rsidRPr="00EA5AB5" w:rsidRDefault="006445EB" w:rsidP="00EF0B4B">
      <w:r w:rsidRPr="00EA5AB5">
        <w:t xml:space="preserve">The </w:t>
      </w:r>
      <w:r w:rsidR="005F3635" w:rsidRPr="00EA5AB5">
        <w:t xml:space="preserve">@context shown in </w:t>
      </w:r>
      <w:r w:rsidRPr="00EA5AB5">
        <w:t xml:space="preserve">Figure </w:t>
      </w:r>
      <w:r w:rsidRPr="0094514E">
        <w:t>6-3</w:t>
      </w:r>
      <w:r w:rsidRPr="00EA5AB5">
        <w:t xml:space="preserve"> is available at </w:t>
      </w:r>
      <w:hyperlink r:id="rId29" w:history="1">
        <w:r w:rsidR="005F3635" w:rsidRPr="0094514E">
          <w:rPr>
            <w:rStyle w:val="Hyperlink"/>
            <w:rFonts w:ascii="Courier New" w:hAnsi="Courier New" w:cs="Courier New"/>
            <w:sz w:val="18"/>
            <w:szCs w:val="18"/>
          </w:rPr>
          <w:t>https://uri.etsi.org/ngsi-ld/primer/store-context.jsonld</w:t>
        </w:r>
      </w:hyperlink>
      <w:r w:rsidR="005F3635" w:rsidRPr="00EA5AB5">
        <w:rPr>
          <w:rFonts w:ascii="Segoe UI" w:hAnsi="Segoe UI"/>
          <w:color w:val="212121"/>
          <w:sz w:val="18"/>
          <w:shd w:val="clear" w:color="auto" w:fill="FFFFFF"/>
        </w:rPr>
        <w:t>.</w:t>
      </w:r>
    </w:p>
    <w:p w14:paraId="4BADAA65" w14:textId="77777777" w:rsidR="003E12B3" w:rsidRPr="00EA5AB5" w:rsidRDefault="00FE3524" w:rsidP="00EF0B4B">
      <w:r w:rsidRPr="00202FE0">
        <w:t>NGSI-LD</w:t>
      </w:r>
      <w:r w:rsidRPr="00EA5AB5">
        <w:t xml:space="preserve"> enables providing meta information to </w:t>
      </w:r>
      <w:r w:rsidR="00C13176" w:rsidRPr="00EA5AB5">
        <w:t>P</w:t>
      </w:r>
      <w:r w:rsidRPr="00EA5AB5">
        <w:t xml:space="preserve">roperties and </w:t>
      </w:r>
      <w:r w:rsidR="00C13176" w:rsidRPr="00EA5AB5">
        <w:t>Relationships</w:t>
      </w:r>
      <w:r w:rsidRPr="00EA5AB5">
        <w:t xml:space="preserve">. This is done in the form of </w:t>
      </w:r>
      <w:r w:rsidR="00C13176" w:rsidRPr="00EA5AB5">
        <w:t>P</w:t>
      </w:r>
      <w:r w:rsidRPr="00EA5AB5">
        <w:t xml:space="preserve">roperties of </w:t>
      </w:r>
      <w:r w:rsidR="00C13176" w:rsidRPr="00EA5AB5">
        <w:t>P</w:t>
      </w:r>
      <w:r w:rsidRPr="00EA5AB5">
        <w:t xml:space="preserve">roperties, </w:t>
      </w:r>
      <w:r w:rsidR="00C13176" w:rsidRPr="00EA5AB5">
        <w:t>P</w:t>
      </w:r>
      <w:r w:rsidRPr="00EA5AB5">
        <w:t xml:space="preserve">roperties of </w:t>
      </w:r>
      <w:r w:rsidR="00C13176" w:rsidRPr="00EA5AB5">
        <w:t>R</w:t>
      </w:r>
      <w:r w:rsidRPr="00EA5AB5">
        <w:t xml:space="preserve">elationships, </w:t>
      </w:r>
      <w:r w:rsidR="00C13176" w:rsidRPr="00EA5AB5">
        <w:t>R</w:t>
      </w:r>
      <w:r w:rsidRPr="00EA5AB5">
        <w:t xml:space="preserve">elationships of </w:t>
      </w:r>
      <w:r w:rsidR="00C13176" w:rsidRPr="00EA5AB5">
        <w:t>P</w:t>
      </w:r>
      <w:r w:rsidRPr="00EA5AB5">
        <w:t xml:space="preserve">roperties and </w:t>
      </w:r>
      <w:r w:rsidR="00C13176" w:rsidRPr="00EA5AB5">
        <w:t>R</w:t>
      </w:r>
      <w:r w:rsidRPr="00EA5AB5">
        <w:t xml:space="preserve">elationships of </w:t>
      </w:r>
      <w:r w:rsidR="00C13176" w:rsidRPr="00EA5AB5">
        <w:t>R</w:t>
      </w:r>
      <w:r w:rsidRPr="00EA5AB5">
        <w:t xml:space="preserve">elationships. An example of a </w:t>
      </w:r>
      <w:r w:rsidR="00C13176" w:rsidRPr="00EA5AB5">
        <w:t>P</w:t>
      </w:r>
      <w:r w:rsidRPr="00EA5AB5">
        <w:t xml:space="preserve">roperty of a </w:t>
      </w:r>
      <w:r w:rsidR="00C13176" w:rsidRPr="00EA5AB5">
        <w:t>P</w:t>
      </w:r>
      <w:r w:rsidRPr="00EA5AB5">
        <w:t xml:space="preserve">roperty could be the timestamp when the </w:t>
      </w:r>
      <w:r w:rsidR="00C13176" w:rsidRPr="00EA5AB5">
        <w:t>P</w:t>
      </w:r>
      <w:r w:rsidRPr="00EA5AB5">
        <w:t>roperty was created or modified, or quality information. A</w:t>
      </w:r>
      <w:r w:rsidR="009B14FB" w:rsidRPr="00EA5AB5">
        <w:t> </w:t>
      </w:r>
      <w:r w:rsidR="00C13176" w:rsidRPr="00EA5AB5">
        <w:t>R</w:t>
      </w:r>
      <w:r w:rsidRPr="00EA5AB5">
        <w:t xml:space="preserve">elationship of a property could refer to the </w:t>
      </w:r>
      <w:r w:rsidR="00C13176" w:rsidRPr="00EA5AB5">
        <w:t xml:space="preserve">Entity </w:t>
      </w:r>
      <w:r w:rsidRPr="00EA5AB5">
        <w:t xml:space="preserve">representing the source of information. The same applies for </w:t>
      </w:r>
      <w:r w:rsidR="00C13176" w:rsidRPr="00EA5AB5">
        <w:t>R</w:t>
      </w:r>
      <w:r w:rsidRPr="00EA5AB5">
        <w:t>elationships.</w:t>
      </w:r>
    </w:p>
    <w:p w14:paraId="606ED23C" w14:textId="77777777" w:rsidR="004815F6" w:rsidRPr="00EA5AB5" w:rsidRDefault="004815F6" w:rsidP="0083638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16843711" w14:textId="77777777" w:rsidR="004815F6" w:rsidRPr="00EA5AB5" w:rsidRDefault="004815F6" w:rsidP="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"type": "Property",</w:t>
      </w:r>
    </w:p>
    <w:p w14:paraId="694156E6" w14:textId="77777777" w:rsidR="004815F6" w:rsidRPr="00EA5AB5" w:rsidRDefault="004815F6" w:rsidP="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"value": "6-Stars",</w:t>
      </w:r>
    </w:p>
    <w:p w14:paraId="0AAF9996" w14:textId="77777777" w:rsidR="004815F6" w:rsidRPr="00EA5AB5" w:rsidRDefault="004815F6" w:rsidP="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"createdAt": "2019-08-09T18:08:02.669000Z",</w:t>
      </w:r>
    </w:p>
    <w:p w14:paraId="0DA3D5C7" w14:textId="77777777" w:rsidR="004815F6" w:rsidRPr="00EA5AB5" w:rsidRDefault="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"providedBy": {</w:t>
      </w:r>
    </w:p>
    <w:p w14:paraId="614CF54E" w14:textId="77777777" w:rsidR="004815F6" w:rsidRPr="00EA5AB5" w:rsidRDefault="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"Relationship",</w:t>
      </w:r>
    </w:p>
    <w:p w14:paraId="606B8C26" w14:textId="77777777" w:rsidR="004815F6" w:rsidRPr="00EA5AB5" w:rsidRDefault="004815F6" w:rsidP="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 xml:space="preserve">"object": "urn: </w:t>
      </w:r>
      <w:r w:rsidRPr="00202FE0">
        <w:rPr>
          <w:rFonts w:ascii="Courier New" w:hAnsi="Courier New" w:cs="Courier New"/>
          <w:sz w:val="16"/>
        </w:rPr>
        <w:t>ngsi-ld</w:t>
      </w:r>
      <w:r w:rsidRPr="00EA5AB5">
        <w:rPr>
          <w:rFonts w:ascii="Courier New" w:hAnsi="Courier New" w:cs="Courier New"/>
          <w:sz w:val="16"/>
        </w:rPr>
        <w:t>:Person:123"</w:t>
      </w:r>
    </w:p>
    <w:p w14:paraId="18EC6D57" w14:textId="77777777" w:rsidR="004815F6" w:rsidRPr="00EA5AB5" w:rsidRDefault="004815F6" w:rsidP="004815F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12B6CC9" w14:textId="77777777" w:rsidR="003A335D" w:rsidRPr="00EA5AB5" w:rsidRDefault="003A335D" w:rsidP="003A335D">
      <w:pPr>
        <w:pStyle w:val="NF"/>
      </w:pPr>
    </w:p>
    <w:p w14:paraId="39F92E1E" w14:textId="77777777" w:rsidR="004815F6" w:rsidRPr="00EA5AB5" w:rsidRDefault="004815F6" w:rsidP="002406A9">
      <w:pPr>
        <w:pStyle w:val="TF"/>
      </w:pPr>
      <w:r w:rsidRPr="00EA5AB5">
        <w:t>Figure 6</w:t>
      </w:r>
      <w:r w:rsidR="004F2203" w:rsidRPr="00EA5AB5">
        <w:t>-</w:t>
      </w:r>
      <w:r w:rsidRPr="00EA5AB5">
        <w:t>4</w:t>
      </w:r>
      <w:r w:rsidR="00693BCD" w:rsidRPr="00EA5AB5">
        <w:t>:</w:t>
      </w:r>
      <w:r w:rsidRPr="00EA5AB5">
        <w:t xml:space="preserve"> Example of a Relationship of Property</w:t>
      </w:r>
    </w:p>
    <w:p w14:paraId="276AF93C" w14:textId="2BDCD188" w:rsidR="004815F6" w:rsidRPr="00EA5AB5" w:rsidRDefault="00BE098B" w:rsidP="00464F04">
      <w:pPr>
        <w:rPr>
          <w:rFonts w:ascii="Courier New" w:hAnsi="Courier New" w:cs="Courier New"/>
          <w:sz w:val="18"/>
          <w:szCs w:val="18"/>
        </w:rPr>
      </w:pPr>
      <w:r w:rsidRPr="00EA5AB5">
        <w:t xml:space="preserve">An example is shown for the </w:t>
      </w:r>
      <w:r w:rsidR="00C13176" w:rsidRPr="00EA5AB5">
        <w:t>P</w:t>
      </w:r>
      <w:r w:rsidR="004815F6" w:rsidRPr="00EA5AB5">
        <w:t xml:space="preserve">roperty </w:t>
      </w:r>
      <w:r w:rsidR="004815F6" w:rsidRPr="00EA5AB5">
        <w:rPr>
          <w:rFonts w:ascii="Courier New" w:hAnsi="Courier New"/>
          <w:sz w:val="18"/>
        </w:rPr>
        <w:t xml:space="preserve">storeName </w:t>
      </w:r>
      <w:r w:rsidR="004815F6" w:rsidRPr="00EA5AB5">
        <w:t xml:space="preserve">in </w:t>
      </w:r>
      <w:r w:rsidRPr="00EA5AB5">
        <w:t xml:space="preserve">Figure </w:t>
      </w:r>
      <w:r w:rsidRPr="0094514E">
        <w:t>6</w:t>
      </w:r>
      <w:r w:rsidR="004F2203" w:rsidRPr="0094514E">
        <w:t>-</w:t>
      </w:r>
      <w:r w:rsidR="004815F6" w:rsidRPr="0094514E">
        <w:t>4</w:t>
      </w:r>
      <w:r w:rsidRPr="00EA5AB5">
        <w:t xml:space="preserve">. A </w:t>
      </w:r>
      <w:r w:rsidR="0040791F" w:rsidRPr="00EA5AB5">
        <w:t>Relationship</w:t>
      </w:r>
      <w:r w:rsidR="004815F6" w:rsidRPr="00EA5AB5">
        <w:t xml:space="preserve"> to the </w:t>
      </w:r>
      <w:r w:rsidR="0040791F" w:rsidRPr="00EA5AB5">
        <w:t>Entit</w:t>
      </w:r>
      <w:r w:rsidR="004815F6" w:rsidRPr="00EA5AB5">
        <w:t xml:space="preserve">y representing the person who provided the </w:t>
      </w:r>
      <w:r w:rsidR="004815F6" w:rsidRPr="00EA5AB5">
        <w:rPr>
          <w:rFonts w:ascii="Courier New" w:hAnsi="Courier New"/>
          <w:sz w:val="18"/>
        </w:rPr>
        <w:t>storeName</w:t>
      </w:r>
      <w:r w:rsidR="004815F6" w:rsidRPr="00EA5AB5">
        <w:t xml:space="preserve"> </w:t>
      </w:r>
      <w:r w:rsidR="0040791F" w:rsidRPr="00EA5AB5">
        <w:t>Propert</w:t>
      </w:r>
      <w:r w:rsidR="004815F6" w:rsidRPr="00EA5AB5">
        <w:t xml:space="preserve">y is </w:t>
      </w:r>
      <w:r w:rsidR="00791ECF" w:rsidRPr="00EA5AB5">
        <w:t>given</w:t>
      </w:r>
      <w:r w:rsidR="004815F6" w:rsidRPr="00EA5AB5">
        <w:t xml:space="preserve">. In general </w:t>
      </w:r>
      <w:r w:rsidR="0040791F" w:rsidRPr="00EA5AB5">
        <w:t>Propert</w:t>
      </w:r>
      <w:r w:rsidRPr="00EA5AB5">
        <w:t xml:space="preserve">ies and </w:t>
      </w:r>
      <w:r w:rsidR="0040791F" w:rsidRPr="00EA5AB5">
        <w:t>Relationship</w:t>
      </w:r>
      <w:r w:rsidRPr="00EA5AB5">
        <w:t xml:space="preserve">s of </w:t>
      </w:r>
      <w:r w:rsidR="0040791F" w:rsidRPr="00EA5AB5">
        <w:t>Propert</w:t>
      </w:r>
      <w:r w:rsidR="004815F6" w:rsidRPr="00EA5AB5">
        <w:t xml:space="preserve">ies are modelled as regular </w:t>
      </w:r>
      <w:r w:rsidR="0040791F" w:rsidRPr="00EA5AB5">
        <w:t>Propert</w:t>
      </w:r>
      <w:r w:rsidRPr="00EA5AB5">
        <w:t xml:space="preserve">ies or </w:t>
      </w:r>
      <w:r w:rsidR="0040791F" w:rsidRPr="00EA5AB5">
        <w:t>Relationship</w:t>
      </w:r>
      <w:r w:rsidR="004815F6" w:rsidRPr="00EA5AB5">
        <w:t>s</w:t>
      </w:r>
      <w:r w:rsidR="004815F6" w:rsidRPr="00501B1E">
        <w:t xml:space="preserve">, i.e. they are </w:t>
      </w:r>
      <w:r w:rsidR="004815F6" w:rsidRPr="00202FE0">
        <w:t>JSON</w:t>
      </w:r>
      <w:r w:rsidR="004815F6" w:rsidRPr="00501B1E">
        <w:t xml:space="preserve"> objects with the respective type. An exception are</w:t>
      </w:r>
      <w:r w:rsidR="006211DB" w:rsidRPr="00501B1E">
        <w:t xml:space="preserve"> specific timestamps that are modelled as</w:t>
      </w:r>
      <w:r w:rsidR="004815F6" w:rsidRPr="00501B1E">
        <w:t xml:space="preserve"> temporal </w:t>
      </w:r>
      <w:r w:rsidR="0040791F" w:rsidRPr="00501B1E">
        <w:t>Propert</w:t>
      </w:r>
      <w:r w:rsidR="004815F6" w:rsidRPr="00501B1E">
        <w:t>ies</w:t>
      </w:r>
      <w:r w:rsidR="006211DB" w:rsidRPr="00501B1E">
        <w:t xml:space="preserve">, i.e. </w:t>
      </w:r>
      <w:r w:rsidR="006211DB" w:rsidRPr="00501B1E">
        <w:rPr>
          <w:rFonts w:ascii="Courier New" w:hAnsi="Courier New"/>
          <w:sz w:val="18"/>
        </w:rPr>
        <w:t>creat</w:t>
      </w:r>
      <w:r w:rsidR="006211DB" w:rsidRPr="00EA5AB5">
        <w:rPr>
          <w:rFonts w:ascii="Courier New" w:hAnsi="Courier New"/>
          <w:sz w:val="18"/>
        </w:rPr>
        <w:t>edAt</w:t>
      </w:r>
      <w:r w:rsidR="006211DB" w:rsidRPr="00EA5AB5">
        <w:t xml:space="preserve">, </w:t>
      </w:r>
      <w:r w:rsidR="006211DB" w:rsidRPr="00EA5AB5">
        <w:rPr>
          <w:rFonts w:ascii="Courier New" w:hAnsi="Courier New"/>
          <w:sz w:val="18"/>
        </w:rPr>
        <w:t xml:space="preserve">modifiedAt </w:t>
      </w:r>
      <w:r w:rsidR="006211DB" w:rsidRPr="00EA5AB5">
        <w:t xml:space="preserve">and </w:t>
      </w:r>
      <w:r w:rsidR="006211DB" w:rsidRPr="00EA5AB5">
        <w:rPr>
          <w:rFonts w:ascii="Courier New" w:hAnsi="Courier New"/>
          <w:sz w:val="18"/>
        </w:rPr>
        <w:t>observedAt</w:t>
      </w:r>
      <w:r w:rsidR="00791ECF" w:rsidRPr="00EA5AB5">
        <w:t xml:space="preserve">, which are all defined in </w:t>
      </w:r>
      <w:r w:rsidR="00791ECF" w:rsidRPr="00202FE0">
        <w:t>NGSI-LD</w:t>
      </w:r>
      <w:r w:rsidR="00A04401" w:rsidRPr="00EA5AB5">
        <w:t>'</w:t>
      </w:r>
      <w:r w:rsidR="00791ECF" w:rsidRPr="00EA5AB5">
        <w:t>s core @context</w:t>
      </w:r>
      <w:r w:rsidR="006211DB" w:rsidRPr="00EA5AB5">
        <w:t xml:space="preserve">. These, and only these special timestamps, are </w:t>
      </w:r>
      <w:r w:rsidR="00791ECF" w:rsidRPr="00EA5AB5">
        <w:t>represented directly by their</w:t>
      </w:r>
      <w:r w:rsidR="006211DB" w:rsidRPr="00EA5AB5">
        <w:t xml:space="preserve"> value, </w:t>
      </w:r>
      <w:r w:rsidR="00791ECF" w:rsidRPr="00EA5AB5">
        <w:t xml:space="preserve">not as a </w:t>
      </w:r>
      <w:r w:rsidR="00791ECF" w:rsidRPr="00202FE0">
        <w:t>JSON</w:t>
      </w:r>
      <w:r w:rsidR="00791ECF" w:rsidRPr="00EA5AB5">
        <w:t xml:space="preserve"> object and thus they</w:t>
      </w:r>
      <w:r w:rsidR="006211DB" w:rsidRPr="00EA5AB5">
        <w:t xml:space="preserve"> cannot have any further </w:t>
      </w:r>
      <w:r w:rsidR="0040791F" w:rsidRPr="00EA5AB5">
        <w:t>Propert</w:t>
      </w:r>
      <w:r w:rsidR="006211DB" w:rsidRPr="00EA5AB5">
        <w:t>ies</w:t>
      </w:r>
      <w:r w:rsidR="00791ECF" w:rsidRPr="00EA5AB5">
        <w:t xml:space="preserve"> or </w:t>
      </w:r>
      <w:r w:rsidR="0040791F" w:rsidRPr="00EA5AB5">
        <w:t>Relationship</w:t>
      </w:r>
      <w:r w:rsidR="00791ECF" w:rsidRPr="00EA5AB5">
        <w:t>s.</w:t>
      </w:r>
    </w:p>
    <w:p w14:paraId="4DE83F73" w14:textId="77777777" w:rsidR="006835B5" w:rsidRPr="00EA5AB5" w:rsidRDefault="006211DB" w:rsidP="003A335D">
      <w:r w:rsidRPr="00EA5AB5">
        <w:t>A</w:t>
      </w:r>
      <w:r w:rsidR="00791ECF" w:rsidRPr="00EA5AB5">
        <w:t xml:space="preserve">s already mentioned in </w:t>
      </w:r>
      <w:r w:rsidR="00A04401" w:rsidRPr="00EA5AB5">
        <w:t>clause</w:t>
      </w:r>
      <w:r w:rsidR="00791ECF" w:rsidRPr="00EA5AB5">
        <w:t xml:space="preserve"> </w:t>
      </w:r>
      <w:r w:rsidRPr="0094514E">
        <w:t>5.3</w:t>
      </w:r>
      <w:r w:rsidRPr="00EA5AB5">
        <w:t xml:space="preserve">, a further special type of </w:t>
      </w:r>
      <w:r w:rsidR="0040791F" w:rsidRPr="00EA5AB5">
        <w:t>Propert</w:t>
      </w:r>
      <w:r w:rsidRPr="00EA5AB5">
        <w:t xml:space="preserve">ies are </w:t>
      </w:r>
      <w:r w:rsidR="00791ECF" w:rsidRPr="00EA5AB5">
        <w:t>G</w:t>
      </w:r>
      <w:r w:rsidRPr="00EA5AB5">
        <w:t>eo</w:t>
      </w:r>
      <w:r w:rsidR="00791ECF" w:rsidRPr="00EA5AB5">
        <w:t>P</w:t>
      </w:r>
      <w:r w:rsidRPr="00EA5AB5">
        <w:t xml:space="preserve">roperties. They are provided with type </w:t>
      </w:r>
      <w:r w:rsidR="006835B5" w:rsidRPr="00EA5AB5">
        <w:rPr>
          <w:rFonts w:ascii="Courier New" w:hAnsi="Courier New"/>
          <w:sz w:val="18"/>
        </w:rPr>
        <w:t>GeoProperty</w:t>
      </w:r>
      <w:r w:rsidRPr="00EA5AB5">
        <w:t xml:space="preserve"> </w:t>
      </w:r>
      <w:r w:rsidR="00791ECF" w:rsidRPr="00EA5AB5">
        <w:t xml:space="preserve">instead of </w:t>
      </w:r>
      <w:r w:rsidR="00791ECF" w:rsidRPr="00EA5AB5">
        <w:rPr>
          <w:rFonts w:ascii="Courier New" w:hAnsi="Courier New"/>
          <w:sz w:val="18"/>
        </w:rPr>
        <w:t>P</w:t>
      </w:r>
      <w:r w:rsidRPr="00EA5AB5">
        <w:rPr>
          <w:rFonts w:ascii="Courier New" w:hAnsi="Courier New"/>
          <w:sz w:val="18"/>
        </w:rPr>
        <w:t xml:space="preserve">roperty </w:t>
      </w:r>
      <w:r w:rsidRPr="00EA5AB5">
        <w:t xml:space="preserve">and </w:t>
      </w:r>
      <w:r w:rsidR="002406A9" w:rsidRPr="00EA5AB5">
        <w:t xml:space="preserve">the </w:t>
      </w:r>
      <w:r w:rsidR="002406A9" w:rsidRPr="00202FE0">
        <w:t>API</w:t>
      </w:r>
      <w:r w:rsidR="002406A9" w:rsidRPr="00EA5AB5">
        <w:t xml:space="preserve"> specification requires that </w:t>
      </w:r>
      <w:r w:rsidRPr="00EA5AB5">
        <w:t>their value be provided in GeoJSON</w:t>
      </w:r>
      <w:r w:rsidR="008F39B2" w:rsidRPr="00EA5AB5">
        <w:t xml:space="preserve"> </w:t>
      </w:r>
      <w:r w:rsidR="008F39B2" w:rsidRPr="00202FE0">
        <w:t>[</w:t>
      </w:r>
      <w:r w:rsidR="008F39B2" w:rsidRPr="00202FE0">
        <w:fldChar w:fldCharType="begin"/>
      </w:r>
      <w:r w:rsidR="008F39B2" w:rsidRPr="00202FE0">
        <w:instrText xml:space="preserve">REF REF_IETFRFC7946 \h </w:instrText>
      </w:r>
      <w:r w:rsidR="008F39B2" w:rsidRPr="00202FE0">
        <w:fldChar w:fldCharType="separate"/>
      </w:r>
      <w:r w:rsidR="00F961E8" w:rsidRPr="00202FE0">
        <w:t>i.5</w:t>
      </w:r>
      <w:r w:rsidR="008F39B2" w:rsidRPr="00202FE0">
        <w:fldChar w:fldCharType="end"/>
      </w:r>
      <w:r w:rsidR="008F39B2" w:rsidRPr="00202FE0">
        <w:t>]</w:t>
      </w:r>
      <w:r w:rsidRPr="00EA5AB5">
        <w:t xml:space="preserve">. Figure </w:t>
      </w:r>
      <w:r w:rsidRPr="0094514E">
        <w:t>6</w:t>
      </w:r>
      <w:r w:rsidR="004F2203" w:rsidRPr="0094514E">
        <w:t>-</w:t>
      </w:r>
      <w:r w:rsidRPr="0094514E">
        <w:t>5</w:t>
      </w:r>
      <w:r w:rsidRPr="00EA5AB5">
        <w:t xml:space="preserve"> shows an example of the </w:t>
      </w:r>
      <w:r w:rsidRPr="00EA5AB5">
        <w:rPr>
          <w:rFonts w:ascii="Courier New" w:hAnsi="Courier New"/>
          <w:sz w:val="18"/>
        </w:rPr>
        <w:t>location GeoProperty</w:t>
      </w:r>
      <w:r w:rsidRPr="00EA5AB5">
        <w:t xml:space="preserve">, which is a special </w:t>
      </w:r>
      <w:r w:rsidR="00791ECF" w:rsidRPr="00EA5AB5">
        <w:t>GeoP</w:t>
      </w:r>
      <w:r w:rsidRPr="00EA5AB5">
        <w:t xml:space="preserve">roperty defined by </w:t>
      </w:r>
      <w:r w:rsidRPr="00202FE0">
        <w:t>NGSI-LD</w:t>
      </w:r>
      <w:r w:rsidR="00791ECF" w:rsidRPr="00EA5AB5">
        <w:t xml:space="preserve"> and is part of the core @context. It is also possible to have user-defined GeoProperties.</w:t>
      </w:r>
    </w:p>
    <w:p w14:paraId="61D6F1A5"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0E01431A"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6177EF18"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 </w:t>
      </w:r>
    </w:p>
    <w:p w14:paraId="511C63D4"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ind w:firstLine="284"/>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"Point",</w:t>
      </w:r>
    </w:p>
    <w:p w14:paraId="492E9C60"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ind w:firstLine="284"/>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 xml:space="preserve">   "coordinates": [57.5522, -20.3484] </w:t>
      </w:r>
    </w:p>
    <w:p w14:paraId="1C31D8FB"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3F5DE150" w14:textId="77777777" w:rsidR="006211DB" w:rsidRPr="00EA5AB5" w:rsidRDefault="006211DB" w:rsidP="006211DB">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F998285" w14:textId="77777777" w:rsidR="003A335D" w:rsidRPr="00EA5AB5" w:rsidRDefault="003A335D" w:rsidP="003A335D">
      <w:pPr>
        <w:pStyle w:val="NF"/>
      </w:pPr>
    </w:p>
    <w:p w14:paraId="0F30F499" w14:textId="77777777" w:rsidR="006211DB" w:rsidRPr="00EA5AB5" w:rsidRDefault="006211DB" w:rsidP="002406A9">
      <w:pPr>
        <w:pStyle w:val="TF"/>
      </w:pPr>
      <w:r w:rsidRPr="00EA5AB5">
        <w:t>Figure 6</w:t>
      </w:r>
      <w:r w:rsidR="004F2203" w:rsidRPr="00EA5AB5">
        <w:t>-</w:t>
      </w:r>
      <w:r w:rsidRPr="00EA5AB5">
        <w:t>5</w:t>
      </w:r>
      <w:r w:rsidR="00693BCD" w:rsidRPr="00EA5AB5">
        <w:t>:</w:t>
      </w:r>
      <w:r w:rsidRPr="00EA5AB5">
        <w:t xml:space="preserve"> Example of a GeoProperty</w:t>
      </w:r>
    </w:p>
    <w:p w14:paraId="6424419C" w14:textId="77777777" w:rsidR="006835B5" w:rsidRPr="00EA5AB5" w:rsidRDefault="006211DB" w:rsidP="00464F04">
      <w:r w:rsidRPr="00EA5AB5">
        <w:t xml:space="preserve">Only </w:t>
      </w:r>
      <w:r w:rsidR="00791ECF" w:rsidRPr="00EA5AB5">
        <w:t>GeoP</w:t>
      </w:r>
      <w:r w:rsidRPr="00EA5AB5">
        <w:t xml:space="preserve">roperties can be used to filter entities according to their geographic location as </w:t>
      </w:r>
      <w:r w:rsidR="0017224C" w:rsidRPr="00EA5AB5">
        <w:t xml:space="preserve">is </w:t>
      </w:r>
      <w:r w:rsidRPr="00EA5AB5">
        <w:t xml:space="preserve">explained in </w:t>
      </w:r>
      <w:r w:rsidR="003A335D" w:rsidRPr="00EA5AB5">
        <w:t>c</w:t>
      </w:r>
      <w:r w:rsidRPr="00EA5AB5">
        <w:t>lause</w:t>
      </w:r>
      <w:r w:rsidR="003A335D" w:rsidRPr="00EA5AB5">
        <w:t> </w:t>
      </w:r>
      <w:r w:rsidRPr="0094514E">
        <w:t>9.4</w:t>
      </w:r>
      <w:r w:rsidRPr="00EA5AB5">
        <w:t>.</w:t>
      </w:r>
    </w:p>
    <w:p w14:paraId="5DF5E812" w14:textId="77777777" w:rsidR="00EF0B4B" w:rsidRPr="00EA5AB5" w:rsidRDefault="00EF0B4B" w:rsidP="003A335D">
      <w:pPr>
        <w:pStyle w:val="Heading1"/>
      </w:pPr>
      <w:bookmarkStart w:id="65" w:name="_Toc147485514"/>
      <w:bookmarkStart w:id="66" w:name="_Toc197507230"/>
      <w:r w:rsidRPr="00EA5AB5">
        <w:t>7</w:t>
      </w:r>
      <w:r w:rsidRPr="00EA5AB5">
        <w:tab/>
        <w:t>Information Representation</w:t>
      </w:r>
      <w:bookmarkEnd w:id="65"/>
      <w:bookmarkEnd w:id="66"/>
    </w:p>
    <w:p w14:paraId="3DD4D1AE" w14:textId="77777777" w:rsidR="00EF0B4B" w:rsidRPr="00EA5AB5" w:rsidRDefault="00726843" w:rsidP="00EF0B4B">
      <w:r w:rsidRPr="00202FE0">
        <w:t>NGSI-LD</w:t>
      </w:r>
      <w:r w:rsidRPr="00EA5AB5">
        <w:t xml:space="preserve"> is represented in </w:t>
      </w:r>
      <w:r w:rsidRPr="00202FE0">
        <w:t>JSON-LD</w:t>
      </w:r>
      <w:r w:rsidRPr="00EA5AB5">
        <w:t xml:space="preserve">, which stands for JavaScript Object Notation for Linked Data. </w:t>
      </w:r>
      <w:r w:rsidRPr="00202FE0">
        <w:t>JSON-LD</w:t>
      </w:r>
      <w:r w:rsidRPr="00EA5AB5">
        <w:t xml:space="preserve"> is an ordinary </w:t>
      </w:r>
      <w:r w:rsidRPr="00202FE0">
        <w:t>JSON</w:t>
      </w:r>
      <w:r w:rsidRPr="00EA5AB5">
        <w:t xml:space="preserve"> document, but it contains specific reserved names that only </w:t>
      </w:r>
      <w:r w:rsidRPr="00202FE0">
        <w:t>JSON-LD</w:t>
      </w:r>
      <w:r w:rsidRPr="00EA5AB5">
        <w:t xml:space="preserve"> readers can interpret (like @id @type and @context). </w:t>
      </w:r>
      <w:r w:rsidRPr="00202FE0">
        <w:t>NGSI-LD</w:t>
      </w:r>
      <w:r w:rsidRPr="00EA5AB5">
        <w:t xml:space="preserve"> maps id to @id and type to @type, so only @context may appear directly, i.e. outside value of @context in an </w:t>
      </w:r>
      <w:r w:rsidRPr="00202FE0">
        <w:t>NGSI-LD</w:t>
      </w:r>
      <w:r w:rsidRPr="00EA5AB5">
        <w:t xml:space="preserve"> document.</w:t>
      </w:r>
    </w:p>
    <w:p w14:paraId="287CE391" w14:textId="77777777" w:rsidR="00251585" w:rsidRPr="00EA5AB5" w:rsidRDefault="00726843" w:rsidP="00EF0B4B">
      <w:r w:rsidRPr="00EA5AB5">
        <w:t xml:space="preserve">As presented in </w:t>
      </w:r>
      <w:r w:rsidR="00A04401" w:rsidRPr="00EA5AB5">
        <w:t>clause</w:t>
      </w:r>
      <w:r w:rsidRPr="00EA5AB5">
        <w:t xml:space="preserve"> </w:t>
      </w:r>
      <w:r w:rsidRPr="0094514E">
        <w:t>6</w:t>
      </w:r>
      <w:r w:rsidRPr="00EA5AB5">
        <w:t xml:space="preserve">, the most important aspect of </w:t>
      </w:r>
      <w:r w:rsidRPr="00202FE0">
        <w:t>JSON-LD</w:t>
      </w:r>
      <w:r w:rsidRPr="00EA5AB5">
        <w:t xml:space="preserve"> is @context that maps short terms to unique URIs, identifying </w:t>
      </w:r>
      <w:r w:rsidR="00251585" w:rsidRPr="00EA5AB5">
        <w:t xml:space="preserve">unique concepts for </w:t>
      </w:r>
      <w:r w:rsidR="00E15ACD" w:rsidRPr="00EA5AB5">
        <w:t>Entity Type</w:t>
      </w:r>
      <w:r w:rsidR="00251585" w:rsidRPr="00EA5AB5">
        <w:t xml:space="preserve">s, </w:t>
      </w:r>
      <w:r w:rsidR="0040791F" w:rsidRPr="00EA5AB5">
        <w:t>Propert</w:t>
      </w:r>
      <w:r w:rsidR="00251585" w:rsidRPr="00EA5AB5">
        <w:t xml:space="preserve">ies and </w:t>
      </w:r>
      <w:r w:rsidR="0040791F" w:rsidRPr="00EA5AB5">
        <w:t>Relationship</w:t>
      </w:r>
      <w:r w:rsidR="00251585" w:rsidRPr="00EA5AB5">
        <w:t>s. Using the short terms in the core of the documents leads to a more readable and succinct</w:t>
      </w:r>
      <w:r w:rsidR="00F5714D" w:rsidRPr="00EA5AB5">
        <w:t xml:space="preserve"> </w:t>
      </w:r>
      <w:r w:rsidR="00F5714D" w:rsidRPr="00202FE0">
        <w:t>JSON</w:t>
      </w:r>
      <w:r w:rsidR="00251585" w:rsidRPr="00EA5AB5">
        <w:t xml:space="preserve"> representation of the information itself. </w:t>
      </w:r>
    </w:p>
    <w:p w14:paraId="5A3305F8" w14:textId="5BE69A69" w:rsidR="00251585" w:rsidRPr="00EA5AB5" w:rsidRDefault="00251585" w:rsidP="003A335D">
      <w:r w:rsidRPr="00EA5AB5">
        <w:t xml:space="preserve">In addition to this mapping, types can be specified in cases the data type required for a value is not a simple </w:t>
      </w:r>
      <w:r w:rsidRPr="00202FE0">
        <w:t>JSON</w:t>
      </w:r>
      <w:r w:rsidRPr="00EA5AB5">
        <w:t xml:space="preserve"> type. Figure </w:t>
      </w:r>
      <w:r w:rsidRPr="0094514E">
        <w:t>7</w:t>
      </w:r>
      <w:r w:rsidR="004F2203" w:rsidRPr="0094514E">
        <w:t>-</w:t>
      </w:r>
      <w:r w:rsidRPr="0094514E">
        <w:t>1</w:t>
      </w:r>
      <w:r w:rsidRPr="00EA5AB5">
        <w:t xml:space="preserve"> shows an excerpt of the </w:t>
      </w:r>
      <w:r w:rsidRPr="00202FE0">
        <w:t>NGSI-LD</w:t>
      </w:r>
      <w:r w:rsidRPr="00EA5AB5">
        <w:t xml:space="preserve"> core @context that defined the terms required in the </w:t>
      </w:r>
      <w:r w:rsidRPr="00202FE0">
        <w:t>NGSI-LD</w:t>
      </w:r>
      <w:r w:rsidRPr="00EA5AB5">
        <w:t xml:space="preserve"> </w:t>
      </w:r>
      <w:r w:rsidRPr="00202FE0">
        <w:t>API</w:t>
      </w:r>
      <w:r w:rsidRPr="00EA5AB5">
        <w:t xml:space="preserve"> specification itself – and can be retrieved through the </w:t>
      </w:r>
      <w:r w:rsidRPr="00202FE0">
        <w:t>URL</w:t>
      </w:r>
      <w:r w:rsidRPr="00EA5AB5">
        <w:t xml:space="preserve"> </w:t>
      </w:r>
      <w:r w:rsidR="00E30478" w:rsidRPr="00EA5AB5">
        <w:rPr>
          <w:rFonts w:ascii="Courier New" w:hAnsi="Courier New"/>
          <w:sz w:val="16"/>
        </w:rPr>
        <w:t>https://</w:t>
      </w:r>
      <w:r w:rsidR="00E30478" w:rsidRPr="00202FE0">
        <w:rPr>
          <w:rFonts w:ascii="Courier New" w:hAnsi="Courier New"/>
          <w:sz w:val="16"/>
        </w:rPr>
        <w:t>uri</w:t>
      </w:r>
      <w:r w:rsidR="00E30478" w:rsidRPr="00EA5AB5">
        <w:rPr>
          <w:rFonts w:ascii="Courier New" w:hAnsi="Courier New"/>
          <w:sz w:val="16"/>
        </w:rPr>
        <w:t>.etsi.org/</w:t>
      </w:r>
      <w:r w:rsidR="00E30478" w:rsidRPr="00202FE0">
        <w:rPr>
          <w:rFonts w:ascii="Courier New" w:hAnsi="Courier New"/>
          <w:sz w:val="16"/>
        </w:rPr>
        <w:t>ngsi-ld</w:t>
      </w:r>
      <w:r w:rsidR="00E30478" w:rsidRPr="00EA5AB5">
        <w:rPr>
          <w:rFonts w:ascii="Courier New" w:hAnsi="Courier New"/>
          <w:sz w:val="16"/>
        </w:rPr>
        <w:t>/v1/</w:t>
      </w:r>
      <w:r w:rsidR="00E30478" w:rsidRPr="00202FE0">
        <w:rPr>
          <w:rFonts w:ascii="Courier New" w:hAnsi="Courier New"/>
          <w:sz w:val="16"/>
        </w:rPr>
        <w:t>ngsi-ld</w:t>
      </w:r>
      <w:r w:rsidR="00E30478" w:rsidRPr="00EA5AB5">
        <w:rPr>
          <w:rFonts w:ascii="Courier New" w:hAnsi="Courier New"/>
          <w:sz w:val="16"/>
        </w:rPr>
        <w:t>-core-context-v1.</w:t>
      </w:r>
      <w:r w:rsidR="000D0CE9">
        <w:rPr>
          <w:rFonts w:ascii="Courier New" w:hAnsi="Courier New"/>
          <w:sz w:val="16"/>
        </w:rPr>
        <w:t>9</w:t>
      </w:r>
      <w:r w:rsidR="00E30478" w:rsidRPr="00EA5AB5">
        <w:rPr>
          <w:rFonts w:ascii="Courier New" w:hAnsi="Courier New"/>
          <w:sz w:val="16"/>
        </w:rPr>
        <w:t>.jsonld</w:t>
      </w:r>
      <w:r w:rsidRPr="00EA5AB5">
        <w:t xml:space="preserve">. </w:t>
      </w:r>
      <w:r w:rsidR="00F5714D" w:rsidRPr="00EA5AB5">
        <w:t xml:space="preserve">For example, the </w:t>
      </w:r>
      <w:r w:rsidR="002406A9" w:rsidRPr="00202FE0">
        <w:t>API</w:t>
      </w:r>
      <w:r w:rsidR="002406A9" w:rsidRPr="00EA5AB5">
        <w:t xml:space="preserve"> specification requires that the </w:t>
      </w:r>
      <w:r w:rsidR="00F5714D" w:rsidRPr="00EA5AB5">
        <w:t>value of the</w:t>
      </w:r>
      <w:r w:rsidR="00A04401" w:rsidRPr="00EA5AB5">
        <w:t xml:space="preserve"> </w:t>
      </w:r>
      <w:r w:rsidR="00F5714D" w:rsidRPr="00EA5AB5">
        <w:rPr>
          <w:rFonts w:ascii="Courier New" w:hAnsi="Courier New"/>
          <w:sz w:val="18"/>
        </w:rPr>
        <w:t>observedAt</w:t>
      </w:r>
      <w:r w:rsidR="00F5714D" w:rsidRPr="00EA5AB5">
        <w:t xml:space="preserve"> temporal </w:t>
      </w:r>
      <w:r w:rsidR="0040791F" w:rsidRPr="00EA5AB5">
        <w:t>Propert</w:t>
      </w:r>
      <w:r w:rsidR="00F5714D" w:rsidRPr="00EA5AB5">
        <w:t xml:space="preserve">y be of type </w:t>
      </w:r>
      <w:r w:rsidR="00F5714D" w:rsidRPr="00EA5AB5">
        <w:rPr>
          <w:rFonts w:ascii="Courier New" w:hAnsi="Courier New"/>
          <w:sz w:val="18"/>
        </w:rPr>
        <w:t>DateTime</w:t>
      </w:r>
      <w:r w:rsidR="00F5714D" w:rsidRPr="00EA5AB5">
        <w:t>.</w:t>
      </w:r>
    </w:p>
    <w:p w14:paraId="7278E231"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"@context": {</w:t>
      </w:r>
    </w:p>
    <w:p w14:paraId="228A6F9C" w14:textId="77777777" w:rsidR="00F5714D" w:rsidRPr="00A12DD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A12DD5">
        <w:rPr>
          <w:rFonts w:ascii="Courier New" w:hAnsi="Courier New" w:cs="Courier New"/>
          <w:sz w:val="16"/>
        </w:rPr>
        <w:t>"ngsi-ld": "http</w:t>
      </w:r>
      <w:r w:rsidR="00A41400" w:rsidRPr="00A12DD5">
        <w:rPr>
          <w:rFonts w:ascii="Courier New" w:hAnsi="Courier New" w:cs="Courier New"/>
          <w:sz w:val="16"/>
        </w:rPr>
        <w:t>s</w:t>
      </w:r>
      <w:r w:rsidRPr="00A12DD5">
        <w:rPr>
          <w:rFonts w:ascii="Courier New" w:hAnsi="Courier New" w:cs="Courier New"/>
          <w:sz w:val="16"/>
        </w:rPr>
        <w:t xml:space="preserve">://uri.etsi.org/ngsi-ld/",    </w:t>
      </w:r>
    </w:p>
    <w:p w14:paraId="33E86640"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A12DD5">
        <w:rPr>
          <w:rFonts w:ascii="Courier New" w:hAnsi="Courier New" w:cs="Courier New"/>
          <w:sz w:val="16"/>
        </w:rPr>
        <w:t xml:space="preserve">      </w:t>
      </w:r>
      <w:r w:rsidRPr="00EA5AB5">
        <w:rPr>
          <w:rFonts w:ascii="Courier New" w:hAnsi="Courier New" w:cs="Courier New"/>
          <w:sz w:val="16"/>
        </w:rPr>
        <w:t>"id": "@id",</w:t>
      </w:r>
    </w:p>
    <w:p w14:paraId="75A77007"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"@type",</w:t>
      </w:r>
    </w:p>
    <w:p w14:paraId="3381A106"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"http</w:t>
      </w:r>
      <w:r w:rsidR="00A41400" w:rsidRPr="00EA5AB5">
        <w:rPr>
          <w:rFonts w:ascii="Courier New" w:hAnsi="Courier New" w:cs="Courier New"/>
          <w:sz w:val="16"/>
        </w:rPr>
        <w:t>s</w:t>
      </w:r>
      <w:r w:rsidRPr="00EA5AB5">
        <w:rPr>
          <w:rFonts w:ascii="Courier New" w:hAnsi="Courier New" w:cs="Courier New"/>
          <w:sz w:val="16"/>
        </w:rPr>
        <w:t>://</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/hasValue",</w:t>
      </w:r>
    </w:p>
    <w:p w14:paraId="0F0B2CFD"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w:t>
      </w:r>
    </w:p>
    <w:p w14:paraId="3AC9962A"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"http</w:t>
      </w:r>
      <w:r w:rsidR="00A41400" w:rsidRPr="00EA5AB5">
        <w:rPr>
          <w:rFonts w:ascii="Courier New" w:hAnsi="Courier New" w:cs="Courier New"/>
          <w:sz w:val="16"/>
        </w:rPr>
        <w:t>s</w:t>
      </w:r>
      <w:r w:rsidRPr="00EA5AB5">
        <w:rPr>
          <w:rFonts w:ascii="Courier New" w:hAnsi="Courier New" w:cs="Courier New"/>
          <w:sz w:val="16"/>
        </w:rPr>
        <w:t>://</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/hasObject",</w:t>
      </w:r>
    </w:p>
    <w:p w14:paraId="6292A232"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"@type":"@id"</w:t>
      </w:r>
    </w:p>
    <w:p w14:paraId="2E65494F"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EBA19D0"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447D30A8"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 xml:space="preserve">"observedAt": { </w:t>
      </w:r>
    </w:p>
    <w:p w14:paraId="11C06CAF"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"@id": "http</w:t>
      </w:r>
      <w:r w:rsidR="00A41400" w:rsidRPr="00EA5AB5">
        <w:rPr>
          <w:rFonts w:ascii="Courier New" w:hAnsi="Courier New" w:cs="Courier New"/>
          <w:sz w:val="16"/>
        </w:rPr>
        <w:t>s</w:t>
      </w:r>
      <w:r w:rsidRPr="00EA5AB5">
        <w:rPr>
          <w:rFonts w:ascii="Courier New" w:hAnsi="Courier New" w:cs="Courier New"/>
          <w:sz w:val="16"/>
        </w:rPr>
        <w:t>://</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 xml:space="preserve">/observedAt", </w:t>
      </w:r>
    </w:p>
    <w:p w14:paraId="1E162C46"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 xml:space="preserve">"@type": "DateTime" </w:t>
      </w:r>
    </w:p>
    <w:p w14:paraId="53AD43D5"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39102A61" w14:textId="77777777" w:rsidR="00F5714D" w:rsidRPr="00EA5AB5" w:rsidRDefault="00F5714D" w:rsidP="00464F0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3C36A993" w14:textId="77777777" w:rsidR="003A335D" w:rsidRPr="00EA5AB5" w:rsidRDefault="003A335D" w:rsidP="00464F04">
      <w:pPr>
        <w:pStyle w:val="NF"/>
      </w:pPr>
    </w:p>
    <w:p w14:paraId="18143A2E" w14:textId="77777777" w:rsidR="00251585" w:rsidRPr="00EA5AB5" w:rsidRDefault="00251585" w:rsidP="00301D3C">
      <w:pPr>
        <w:pStyle w:val="TF"/>
      </w:pPr>
      <w:r w:rsidRPr="00EA5AB5">
        <w:t>Figure 7</w:t>
      </w:r>
      <w:r w:rsidR="004F2203" w:rsidRPr="00EA5AB5">
        <w:t>-</w:t>
      </w:r>
      <w:r w:rsidRPr="00EA5AB5">
        <w:t>1</w:t>
      </w:r>
      <w:r w:rsidR="00693BCD" w:rsidRPr="00EA5AB5">
        <w:t>:</w:t>
      </w:r>
      <w:r w:rsidRPr="00EA5AB5">
        <w:t xml:space="preserve"> Excerpt of </w:t>
      </w:r>
      <w:r w:rsidRPr="00202FE0">
        <w:t>NGSI-LD</w:t>
      </w:r>
      <w:r w:rsidRPr="00EA5AB5">
        <w:t xml:space="preserve"> core @context</w:t>
      </w:r>
    </w:p>
    <w:p w14:paraId="5B08BF04" w14:textId="35E91DDA" w:rsidR="00726843" w:rsidRPr="00EA5AB5" w:rsidRDefault="00F9267E" w:rsidP="00EF0B4B">
      <w:r w:rsidRPr="00EA5AB5">
        <w:t xml:space="preserve">In an </w:t>
      </w:r>
      <w:r w:rsidRPr="00202FE0">
        <w:t>HTTP</w:t>
      </w:r>
      <w:r w:rsidRPr="00EA5AB5">
        <w:t xml:space="preserve"> binding, there are two general approaches for providing the @context of </w:t>
      </w:r>
      <w:r w:rsidRPr="00202FE0">
        <w:t>JSON-LD</w:t>
      </w:r>
      <w:r w:rsidRPr="00EA5AB5">
        <w:t xml:space="preserve">. Either the @context is provided as part of the </w:t>
      </w:r>
      <w:r w:rsidRPr="00202FE0">
        <w:t>JSON</w:t>
      </w:r>
      <w:r w:rsidRPr="00EA5AB5">
        <w:t xml:space="preserve"> document in the </w:t>
      </w:r>
      <w:r w:rsidRPr="00202FE0">
        <w:t>HTTP</w:t>
      </w:r>
      <w:r w:rsidRPr="00EA5AB5">
        <w:t xml:space="preserve"> body</w:t>
      </w:r>
      <w:r w:rsidRPr="00501B1E">
        <w:t>, e.g.</w:t>
      </w:r>
      <w:r w:rsidRPr="00EA5AB5">
        <w:t xml:space="preserve"> as shown in the example in Figure </w:t>
      </w:r>
      <w:r w:rsidRPr="0094514E">
        <w:t>5</w:t>
      </w:r>
      <w:r w:rsidR="004F2203" w:rsidRPr="0094514E">
        <w:t>.3-1</w:t>
      </w:r>
      <w:r w:rsidRPr="00EA5AB5">
        <w:t xml:space="preserve">, or a </w:t>
      </w:r>
      <w:r w:rsidRPr="00202FE0">
        <w:t>URL</w:t>
      </w:r>
      <w:r w:rsidRPr="00EA5AB5">
        <w:t xml:space="preserve"> to the @context is provided as an </w:t>
      </w:r>
      <w:r w:rsidRPr="00202FE0">
        <w:t>HTTP</w:t>
      </w:r>
      <w:r w:rsidRPr="00EA5AB5">
        <w:t xml:space="preserve"> </w:t>
      </w:r>
      <w:r w:rsidR="0092265F" w:rsidRPr="00EA5AB5">
        <w:t>L</w:t>
      </w:r>
      <w:r w:rsidRPr="00EA5AB5">
        <w:t xml:space="preserve">ink header. </w:t>
      </w:r>
      <w:r w:rsidR="008C3F62" w:rsidRPr="00EA5AB5">
        <w:t>Of course,</w:t>
      </w:r>
      <w:r w:rsidRPr="00EA5AB5">
        <w:t xml:space="preserve"> the former way of providing an @context is only feasible if there is an </w:t>
      </w:r>
      <w:r w:rsidR="0092265F" w:rsidRPr="00202FE0">
        <w:t>HTTP</w:t>
      </w:r>
      <w:r w:rsidR="0092265F" w:rsidRPr="00EA5AB5">
        <w:t xml:space="preserve"> body as in POST, PUT or PATCH requests.</w:t>
      </w:r>
    </w:p>
    <w:p w14:paraId="7994E127" w14:textId="77777777" w:rsidR="00EF0B4B" w:rsidRPr="00EA5AB5" w:rsidRDefault="0092265F" w:rsidP="00EF0B4B">
      <w:pPr>
        <w:pStyle w:val="Heading1"/>
      </w:pPr>
      <w:bookmarkStart w:id="67" w:name="_Toc147485515"/>
      <w:bookmarkStart w:id="68" w:name="_Toc197507231"/>
      <w:r w:rsidRPr="00EA5AB5">
        <w:t>8</w:t>
      </w:r>
      <w:r w:rsidR="00EF0B4B" w:rsidRPr="00EA5AB5">
        <w:tab/>
        <w:t>Information Provision</w:t>
      </w:r>
      <w:bookmarkEnd w:id="67"/>
      <w:bookmarkEnd w:id="68"/>
    </w:p>
    <w:p w14:paraId="5F8E9A2A" w14:textId="77777777" w:rsidR="004915EB" w:rsidRPr="00EA5AB5" w:rsidRDefault="004915EB">
      <w:pPr>
        <w:pStyle w:val="Heading2"/>
      </w:pPr>
      <w:bookmarkStart w:id="69" w:name="_Toc147485516"/>
      <w:bookmarkStart w:id="70" w:name="_Toc197507232"/>
      <w:r w:rsidRPr="00EA5AB5">
        <w:t>8.1</w:t>
      </w:r>
      <w:r w:rsidRPr="00EA5AB5">
        <w:tab/>
        <w:t>Ove</w:t>
      </w:r>
      <w:r w:rsidR="008C3F62" w:rsidRPr="00EA5AB5">
        <w:t>r</w:t>
      </w:r>
      <w:r w:rsidRPr="00EA5AB5">
        <w:t>view Information Provision</w:t>
      </w:r>
      <w:bookmarkEnd w:id="69"/>
      <w:bookmarkEnd w:id="70"/>
    </w:p>
    <w:p w14:paraId="7CBD26FA" w14:textId="77777777" w:rsidR="00540500" w:rsidRPr="00EA5AB5" w:rsidRDefault="00E03D63" w:rsidP="00E03D63">
      <w:r w:rsidRPr="00EA5AB5">
        <w:t xml:space="preserve">Clause </w:t>
      </w:r>
      <w:r w:rsidRPr="0094514E">
        <w:t>8</w:t>
      </w:r>
      <w:r w:rsidRPr="00EA5AB5">
        <w:t xml:space="preserve"> describes the </w:t>
      </w:r>
      <w:r w:rsidRPr="00202FE0">
        <w:t>NGSI-LD</w:t>
      </w:r>
      <w:r w:rsidRPr="00EA5AB5">
        <w:t xml:space="preserve"> </w:t>
      </w:r>
      <w:r w:rsidRPr="00202FE0">
        <w:t>API</w:t>
      </w:r>
      <w:r w:rsidRPr="00EA5AB5">
        <w:t xml:space="preserve"> operatio</w:t>
      </w:r>
      <w:r w:rsidR="00040AD6" w:rsidRPr="00EA5AB5">
        <w:t>n</w:t>
      </w:r>
      <w:r w:rsidRPr="00EA5AB5">
        <w:t xml:space="preserve">s for information provision, i.e. the operations that can be used to provide and manage </w:t>
      </w:r>
      <w:r w:rsidR="00C959AA" w:rsidRPr="00EA5AB5">
        <w:t>E</w:t>
      </w:r>
      <w:r w:rsidRPr="00EA5AB5">
        <w:t xml:space="preserve">ntity information. </w:t>
      </w:r>
      <w:r w:rsidR="00540500" w:rsidRPr="00EA5AB5">
        <w:t xml:space="preserve">Figure </w:t>
      </w:r>
      <w:r w:rsidRPr="0094514E">
        <w:t>8.</w:t>
      </w:r>
      <w:r w:rsidR="004F2203" w:rsidRPr="0094514E">
        <w:t>1-1</w:t>
      </w:r>
      <w:r w:rsidR="00540500" w:rsidRPr="00EA5AB5">
        <w:t xml:space="preserve"> gives an overview of the available information provision operations.</w:t>
      </w:r>
    </w:p>
    <w:p w14:paraId="6B4FD579" w14:textId="77777777" w:rsidR="00540500" w:rsidRPr="00EA5AB5" w:rsidRDefault="00540500" w:rsidP="0080000A">
      <w:pPr>
        <w:pStyle w:val="FL"/>
      </w:pPr>
      <w:r w:rsidRPr="00EA5AB5">
        <w:rPr>
          <w:noProof/>
        </w:rPr>
        <w:drawing>
          <wp:inline distT="0" distB="0" distL="0" distR="0" wp14:anchorId="594EDABD" wp14:editId="2D315D20">
            <wp:extent cx="6120765" cy="3654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765" cy="3654425"/>
                    </a:xfrm>
                    <a:prstGeom prst="rect">
                      <a:avLst/>
                    </a:prstGeom>
                    <a:noFill/>
                    <a:ln>
                      <a:noFill/>
                    </a:ln>
                  </pic:spPr>
                </pic:pic>
              </a:graphicData>
            </a:graphic>
          </wp:inline>
        </w:drawing>
      </w:r>
    </w:p>
    <w:p w14:paraId="70BD61E3" w14:textId="77777777" w:rsidR="00540500" w:rsidRPr="00EA5AB5" w:rsidRDefault="00540500" w:rsidP="00BB37C8">
      <w:pPr>
        <w:pStyle w:val="TF"/>
      </w:pPr>
      <w:r w:rsidRPr="00EA5AB5">
        <w:t>Figure 8.</w:t>
      </w:r>
      <w:r w:rsidR="004F2203" w:rsidRPr="00EA5AB5">
        <w:t>1-1</w:t>
      </w:r>
      <w:r w:rsidRPr="00EA5AB5">
        <w:t>: Overview of information provision operations</w:t>
      </w:r>
    </w:p>
    <w:p w14:paraId="2AF0058F" w14:textId="77777777" w:rsidR="00540500" w:rsidRPr="00EA5AB5" w:rsidRDefault="00540500" w:rsidP="00E03D63"/>
    <w:p w14:paraId="55120322" w14:textId="699875D6" w:rsidR="00E03D63" w:rsidRPr="00EA5AB5" w:rsidRDefault="00E03D63" w:rsidP="00402479">
      <w:r w:rsidRPr="00EA5AB5">
        <w:lastRenderedPageBreak/>
        <w:t xml:space="preserve">Clause </w:t>
      </w:r>
      <w:r w:rsidRPr="0094514E">
        <w:t>8.2</w:t>
      </w:r>
      <w:r w:rsidRPr="00EA5AB5">
        <w:t xml:space="preserve"> describes the operations for creating</w:t>
      </w:r>
      <w:r w:rsidR="00262779" w:rsidRPr="00EA5AB5">
        <w:t xml:space="preserve">, merging, replacing and </w:t>
      </w:r>
      <w:r w:rsidRPr="00EA5AB5">
        <w:t xml:space="preserve">deleting complete </w:t>
      </w:r>
      <w:r w:rsidR="00C959AA" w:rsidRPr="00EA5AB5">
        <w:t>Entities</w:t>
      </w:r>
      <w:r w:rsidRPr="00EA5AB5">
        <w:t xml:space="preserve">. Clause </w:t>
      </w:r>
      <w:r w:rsidRPr="0094514E">
        <w:t>8.3</w:t>
      </w:r>
      <w:r w:rsidRPr="00EA5AB5">
        <w:t xml:space="preserve"> describes the operations for appending</w:t>
      </w:r>
      <w:r w:rsidR="00262779" w:rsidRPr="00EA5AB5">
        <w:t xml:space="preserve"> and</w:t>
      </w:r>
      <w:r w:rsidRPr="00EA5AB5">
        <w:t xml:space="preserve"> updating</w:t>
      </w:r>
      <w:r w:rsidR="00262779" w:rsidRPr="00EA5AB5">
        <w:t xml:space="preserve"> </w:t>
      </w:r>
      <w:r w:rsidR="00402479" w:rsidRPr="00EA5AB5">
        <w:t xml:space="preserve">single or </w:t>
      </w:r>
      <w:r w:rsidR="00262779" w:rsidRPr="00EA5AB5">
        <w:t xml:space="preserve">multiple </w:t>
      </w:r>
      <w:r w:rsidR="00C959AA" w:rsidRPr="00EA5AB5">
        <w:t>A</w:t>
      </w:r>
      <w:r w:rsidR="00262779" w:rsidRPr="00EA5AB5">
        <w:t>ttributes</w:t>
      </w:r>
      <w:r w:rsidRPr="00EA5AB5">
        <w:t xml:space="preserve"> and </w:t>
      </w:r>
      <w:r w:rsidR="00402479" w:rsidRPr="00EA5AB5">
        <w:t xml:space="preserve">updating, replacing and </w:t>
      </w:r>
      <w:r w:rsidRPr="00EA5AB5">
        <w:t xml:space="preserve">deleting </w:t>
      </w:r>
      <w:r w:rsidR="00402479" w:rsidRPr="00EA5AB5">
        <w:t xml:space="preserve">individual </w:t>
      </w:r>
      <w:r w:rsidR="00C959AA" w:rsidRPr="00EA5AB5">
        <w:t xml:space="preserve">Attributes </w:t>
      </w:r>
      <w:r w:rsidRPr="00EA5AB5">
        <w:t>(</w:t>
      </w:r>
      <w:r w:rsidR="00C959AA" w:rsidRPr="00EA5AB5">
        <w:t xml:space="preserve">Properties </w:t>
      </w:r>
      <w:r w:rsidRPr="00EA5AB5">
        <w:t xml:space="preserve">and </w:t>
      </w:r>
      <w:r w:rsidR="00C959AA" w:rsidRPr="00EA5AB5">
        <w:t>Relationships</w:t>
      </w:r>
      <w:r w:rsidRPr="00EA5AB5">
        <w:t xml:space="preserve">). </w:t>
      </w:r>
      <w:r w:rsidR="00402479" w:rsidRPr="00EA5AB5">
        <w:t>When updating information, only a fragment with the relevant aspects</w:t>
      </w:r>
      <w:r w:rsidRPr="00EA5AB5">
        <w:t xml:space="preserve"> of the </w:t>
      </w:r>
      <w:r w:rsidR="00C959AA" w:rsidRPr="00EA5AB5">
        <w:t xml:space="preserve">Attributes </w:t>
      </w:r>
      <w:r w:rsidRPr="00EA5AB5">
        <w:t xml:space="preserve">to be updated </w:t>
      </w:r>
      <w:r w:rsidR="002406A9" w:rsidRPr="00EA5AB5">
        <w:t>need</w:t>
      </w:r>
      <w:r w:rsidR="00C959AA" w:rsidRPr="00EA5AB5">
        <w:t>s</w:t>
      </w:r>
      <w:r w:rsidRPr="00EA5AB5">
        <w:t xml:space="preserve"> </w:t>
      </w:r>
      <w:r w:rsidR="0088452C" w:rsidRPr="00EA5AB5">
        <w:t xml:space="preserve">to </w:t>
      </w:r>
      <w:r w:rsidRPr="00EA5AB5">
        <w:t>be provided.</w:t>
      </w:r>
      <w:r w:rsidR="00402479" w:rsidRPr="00EA5AB5">
        <w:t xml:space="preserve"> For </w:t>
      </w:r>
      <w:r w:rsidR="00C959AA" w:rsidRPr="00EA5AB5">
        <w:t>E</w:t>
      </w:r>
      <w:r w:rsidR="00402479" w:rsidRPr="00EA5AB5">
        <w:t>ntities, there are also batch operations</w:t>
      </w:r>
      <w:r w:rsidR="006F11B3" w:rsidRPr="00EA5AB5">
        <w:t xml:space="preserve">, which are described </w:t>
      </w:r>
      <w:r w:rsidR="00C959AA" w:rsidRPr="00EA5AB5">
        <w:t>in</w:t>
      </w:r>
      <w:r w:rsidR="006F11B3" w:rsidRPr="00EA5AB5">
        <w:t xml:space="preserve"> </w:t>
      </w:r>
      <w:r w:rsidR="009A68D6">
        <w:t>c</w:t>
      </w:r>
      <w:r w:rsidR="009A68D6" w:rsidRPr="00EA5AB5">
        <w:t xml:space="preserve">lause </w:t>
      </w:r>
      <w:r w:rsidRPr="0094514E">
        <w:t>11</w:t>
      </w:r>
      <w:r w:rsidRPr="00EA5AB5">
        <w:t>.</w:t>
      </w:r>
      <w:r w:rsidR="00402479" w:rsidRPr="00EA5AB5">
        <w:t xml:space="preserve"> </w:t>
      </w:r>
    </w:p>
    <w:p w14:paraId="2F0F146E" w14:textId="77777777" w:rsidR="00EF0B4B" w:rsidRPr="00EA5AB5" w:rsidRDefault="0092265F" w:rsidP="00B070DA">
      <w:pPr>
        <w:pStyle w:val="Heading2"/>
      </w:pPr>
      <w:bookmarkStart w:id="71" w:name="_Toc147485517"/>
      <w:bookmarkStart w:id="72" w:name="_Toc197507233"/>
      <w:r w:rsidRPr="00EA5AB5">
        <w:t>8</w:t>
      </w:r>
      <w:r w:rsidR="004915EB" w:rsidRPr="00EA5AB5">
        <w:t>.2</w:t>
      </w:r>
      <w:r w:rsidR="00EF0B4B" w:rsidRPr="00EA5AB5">
        <w:tab/>
        <w:t>Creating/Deleting</w:t>
      </w:r>
      <w:r w:rsidR="006D6686" w:rsidRPr="00EA5AB5">
        <w:t>/Merging and Replacing</w:t>
      </w:r>
      <w:r w:rsidR="00EF0B4B" w:rsidRPr="00EA5AB5">
        <w:t xml:space="preserve"> Entities</w:t>
      </w:r>
      <w:bookmarkEnd w:id="71"/>
      <w:bookmarkEnd w:id="72"/>
    </w:p>
    <w:p w14:paraId="708F9B12" w14:textId="77777777" w:rsidR="005B1CED" w:rsidRPr="00EA5AB5" w:rsidRDefault="004915EB" w:rsidP="00B070DA">
      <w:pPr>
        <w:pStyle w:val="Heading3"/>
      </w:pPr>
      <w:bookmarkStart w:id="73" w:name="_Toc147485518"/>
      <w:bookmarkStart w:id="74" w:name="_Toc197507234"/>
      <w:r w:rsidRPr="00EA5AB5">
        <w:t>8.2.1</w:t>
      </w:r>
      <w:r w:rsidRPr="00EA5AB5">
        <w:tab/>
      </w:r>
      <w:r w:rsidR="005B1CED" w:rsidRPr="00EA5AB5">
        <w:t>Create</w:t>
      </w:r>
      <w:r w:rsidRPr="00EA5AB5">
        <w:t xml:space="preserve"> Entity</w:t>
      </w:r>
      <w:r w:rsidR="005B1CED" w:rsidRPr="00EA5AB5">
        <w:t xml:space="preserve"> </w:t>
      </w:r>
      <w:r w:rsidRPr="00EA5AB5">
        <w:t>U</w:t>
      </w:r>
      <w:r w:rsidR="005B1CED" w:rsidRPr="00EA5AB5">
        <w:t xml:space="preserve">sing </w:t>
      </w:r>
      <w:r w:rsidRPr="00EA5AB5">
        <w:t>L</w:t>
      </w:r>
      <w:r w:rsidR="005B1CED" w:rsidRPr="00EA5AB5">
        <w:t xml:space="preserve">ink </w:t>
      </w:r>
      <w:r w:rsidRPr="00EA5AB5">
        <w:t>H</w:t>
      </w:r>
      <w:r w:rsidR="005B1CED" w:rsidRPr="00EA5AB5">
        <w:t>eader</w:t>
      </w:r>
      <w:bookmarkEnd w:id="73"/>
      <w:bookmarkEnd w:id="74"/>
    </w:p>
    <w:p w14:paraId="503CFCF2" w14:textId="77777777" w:rsidR="004915EB" w:rsidRPr="00EA5AB5" w:rsidRDefault="00E03D63" w:rsidP="00B070DA">
      <w:pPr>
        <w:keepNext/>
        <w:keepLines/>
      </w:pPr>
      <w:r w:rsidRPr="00EA5AB5">
        <w:t xml:space="preserve">Figure </w:t>
      </w:r>
      <w:r w:rsidRPr="0094514E">
        <w:t>8.</w:t>
      </w:r>
      <w:r w:rsidR="00CA4C28" w:rsidRPr="0094514E">
        <w:t>2.1-</w:t>
      </w:r>
      <w:r w:rsidRPr="0094514E">
        <w:t>1</w:t>
      </w:r>
      <w:r w:rsidRPr="00EA5AB5">
        <w:t xml:space="preserve"> show</w:t>
      </w:r>
      <w:r w:rsidR="00E05CE4" w:rsidRPr="00EA5AB5">
        <w:t xml:space="preserve">s the </w:t>
      </w:r>
      <w:r w:rsidR="00E05CE4" w:rsidRPr="00202FE0">
        <w:t>NGSI-LD</w:t>
      </w:r>
      <w:r w:rsidR="00E05CE4" w:rsidRPr="00EA5AB5">
        <w:t xml:space="preserve"> request to create </w:t>
      </w:r>
      <w:r w:rsidRPr="00EA5AB5">
        <w:t>an</w:t>
      </w:r>
      <w:r w:rsidR="00E05CE4" w:rsidRPr="00EA5AB5">
        <w:t xml:space="preserve">other </w:t>
      </w:r>
      <w:r w:rsidR="00E05CE4" w:rsidRPr="00EA5AB5">
        <w:rPr>
          <w:rFonts w:ascii="Courier New" w:hAnsi="Courier New"/>
          <w:sz w:val="18"/>
        </w:rPr>
        <w:t>Store</w:t>
      </w:r>
      <w:r w:rsidRPr="00EA5AB5">
        <w:t xml:space="preserve"> </w:t>
      </w:r>
      <w:r w:rsidR="00D306B5" w:rsidRPr="00EA5AB5">
        <w:t>E</w:t>
      </w:r>
      <w:r w:rsidRPr="00EA5AB5">
        <w:t xml:space="preserve">ntity with its </w:t>
      </w:r>
      <w:r w:rsidR="00D306B5" w:rsidRPr="00EA5AB5">
        <w:t>A</w:t>
      </w:r>
      <w:r w:rsidRPr="00EA5AB5">
        <w:t xml:space="preserve">ttributes. In this case, the @context is provided as a </w:t>
      </w:r>
      <w:r w:rsidR="00E05CE4" w:rsidRPr="00EA5AB5">
        <w:t>L</w:t>
      </w:r>
      <w:r w:rsidRPr="00EA5AB5">
        <w:t xml:space="preserve">ink in the </w:t>
      </w:r>
      <w:r w:rsidR="00E05CE4" w:rsidRPr="00202FE0">
        <w:t>HTTP</w:t>
      </w:r>
      <w:r w:rsidR="00E05CE4" w:rsidRPr="00EA5AB5">
        <w:t xml:space="preserve"> </w:t>
      </w:r>
      <w:r w:rsidRPr="00EA5AB5">
        <w:t>header poi</w:t>
      </w:r>
      <w:r w:rsidR="00040AD6" w:rsidRPr="00EA5AB5">
        <w:t>n</w:t>
      </w:r>
      <w:r w:rsidRPr="00EA5AB5">
        <w:t xml:space="preserve">ting to the </w:t>
      </w:r>
      <w:r w:rsidRPr="00202FE0">
        <w:t>URL</w:t>
      </w:r>
      <w:r w:rsidRPr="00EA5AB5">
        <w:t xml:space="preserve"> </w:t>
      </w:r>
      <w:r w:rsidR="005B3684" w:rsidRPr="00EA5AB5">
        <w:rPr>
          <w:rFonts w:ascii="Courier New" w:hAnsi="Courier New"/>
          <w:sz w:val="18"/>
        </w:rPr>
        <w:t>https://</w:t>
      </w:r>
      <w:r w:rsidR="005B3684" w:rsidRPr="00202FE0">
        <w:rPr>
          <w:rFonts w:ascii="Courier New" w:hAnsi="Courier New"/>
          <w:sz w:val="18"/>
        </w:rPr>
        <w:t>uri</w:t>
      </w:r>
      <w:r w:rsidR="005B3684" w:rsidRPr="00EA5AB5">
        <w:rPr>
          <w:rFonts w:ascii="Courier New" w:hAnsi="Courier New"/>
          <w:sz w:val="18"/>
        </w:rPr>
        <w:t>.etsi.org/</w:t>
      </w:r>
      <w:r w:rsidR="005B3684" w:rsidRPr="00202FE0">
        <w:rPr>
          <w:rFonts w:ascii="Courier New" w:hAnsi="Courier New"/>
          <w:sz w:val="18"/>
        </w:rPr>
        <w:t>ngsi-ld</w:t>
      </w:r>
      <w:r w:rsidR="005B3684" w:rsidRPr="00EA5AB5">
        <w:rPr>
          <w:rFonts w:ascii="Courier New" w:hAnsi="Courier New"/>
          <w:sz w:val="18"/>
        </w:rPr>
        <w:t>/primer</w:t>
      </w:r>
      <w:r w:rsidR="00097105" w:rsidRPr="00EA5AB5">
        <w:rPr>
          <w:rFonts w:ascii="Courier New" w:hAnsi="Courier New"/>
          <w:sz w:val="18"/>
        </w:rPr>
        <w:t>/store-context.jsonld</w:t>
      </w:r>
      <w:r w:rsidRPr="00EA5AB5">
        <w:t xml:space="preserve">. This means that the </w:t>
      </w:r>
      <w:r w:rsidRPr="00EA5AB5">
        <w:rPr>
          <w:rFonts w:ascii="Courier New" w:hAnsi="Courier New"/>
          <w:sz w:val="18"/>
        </w:rPr>
        <w:t>@context</w:t>
      </w:r>
      <w:r w:rsidRPr="00EA5AB5">
        <w:t xml:space="preserve"> needed to expand the </w:t>
      </w:r>
      <w:r w:rsidRPr="00202FE0">
        <w:t>JSON-LD</w:t>
      </w:r>
      <w:r w:rsidRPr="00EA5AB5">
        <w:t xml:space="preserve"> information in the body </w:t>
      </w:r>
      <w:r w:rsidR="00E05CE4" w:rsidRPr="00EA5AB5">
        <w:t xml:space="preserve">can be retrieved from this </w:t>
      </w:r>
      <w:r w:rsidR="00E05CE4" w:rsidRPr="00202FE0">
        <w:t>URL</w:t>
      </w:r>
      <w:r w:rsidR="00E05CE4" w:rsidRPr="00EA5AB5">
        <w:t xml:space="preserve">. This is reflected by the Content-Type </w:t>
      </w:r>
      <w:r w:rsidR="00E05CE4" w:rsidRPr="00EA5AB5">
        <w:rPr>
          <w:rFonts w:ascii="Courier New" w:hAnsi="Courier New"/>
          <w:sz w:val="18"/>
        </w:rPr>
        <w:t>application/</w:t>
      </w:r>
      <w:r w:rsidR="00E05CE4" w:rsidRPr="00202FE0">
        <w:rPr>
          <w:rFonts w:ascii="Courier New" w:hAnsi="Courier New"/>
          <w:sz w:val="18"/>
        </w:rPr>
        <w:t>json</w:t>
      </w:r>
      <w:r w:rsidR="00E05CE4" w:rsidRPr="00EA5AB5">
        <w:t xml:space="preserve">. The alternative is shown in </w:t>
      </w:r>
      <w:r w:rsidRPr="00EA5AB5">
        <w:t xml:space="preserve">Figure </w:t>
      </w:r>
      <w:r w:rsidRPr="0094514E">
        <w:t>5.3</w:t>
      </w:r>
      <w:r w:rsidR="004F2203" w:rsidRPr="0094514E">
        <w:t>-1</w:t>
      </w:r>
      <w:r w:rsidRPr="00EA5AB5">
        <w:t>,</w:t>
      </w:r>
      <w:r w:rsidR="00E05CE4" w:rsidRPr="00EA5AB5">
        <w:t xml:space="preserve"> where the </w:t>
      </w:r>
      <w:r w:rsidR="00E05CE4" w:rsidRPr="00EA5AB5">
        <w:rPr>
          <w:rFonts w:ascii="Courier New" w:hAnsi="Courier New"/>
          <w:sz w:val="18"/>
        </w:rPr>
        <w:t>@context</w:t>
      </w:r>
      <w:r w:rsidR="00E05CE4" w:rsidRPr="00EA5AB5">
        <w:t xml:space="preserve"> is part of the </w:t>
      </w:r>
      <w:r w:rsidR="00E05CE4" w:rsidRPr="00202FE0">
        <w:t>JSON</w:t>
      </w:r>
      <w:r w:rsidR="00E05CE4" w:rsidRPr="00EA5AB5">
        <w:t xml:space="preserve"> in the </w:t>
      </w:r>
      <w:r w:rsidR="00E05CE4" w:rsidRPr="00202FE0">
        <w:t>HTTP</w:t>
      </w:r>
      <w:r w:rsidR="00E05CE4" w:rsidRPr="00EA5AB5">
        <w:t xml:space="preserve"> body. The Content-Type in that case is </w:t>
      </w:r>
      <w:r w:rsidR="00E05CE4" w:rsidRPr="00EA5AB5">
        <w:rPr>
          <w:rFonts w:ascii="Courier New" w:hAnsi="Courier New"/>
          <w:sz w:val="18"/>
        </w:rPr>
        <w:t>application/ld+</w:t>
      </w:r>
      <w:r w:rsidR="00E05CE4" w:rsidRPr="00202FE0">
        <w:rPr>
          <w:rFonts w:ascii="Courier New" w:hAnsi="Courier New"/>
          <w:sz w:val="18"/>
        </w:rPr>
        <w:t>json</w:t>
      </w:r>
      <w:r w:rsidR="00E05CE4" w:rsidRPr="00EA5AB5">
        <w:t>.</w:t>
      </w:r>
      <w:r w:rsidRPr="00EA5AB5">
        <w:t xml:space="preserve"> </w:t>
      </w:r>
      <w:r w:rsidR="00580AD3" w:rsidRPr="00EA5AB5">
        <w:t xml:space="preserve">For brevity, all further operations presented in </w:t>
      </w:r>
      <w:r w:rsidR="00A04401" w:rsidRPr="00EA5AB5">
        <w:t>clause</w:t>
      </w:r>
      <w:r w:rsidR="00580AD3" w:rsidRPr="00EA5AB5">
        <w:t xml:space="preserve"> </w:t>
      </w:r>
      <w:r w:rsidRPr="0094514E">
        <w:t>8</w:t>
      </w:r>
      <w:r w:rsidRPr="00EA5AB5">
        <w:t xml:space="preserve"> use the Link header for referring to the </w:t>
      </w:r>
      <w:r w:rsidR="00580AD3" w:rsidRPr="00EA5AB5">
        <w:rPr>
          <w:rFonts w:ascii="Courier New" w:hAnsi="Courier New"/>
          <w:sz w:val="18"/>
        </w:rPr>
        <w:t>@context</w:t>
      </w:r>
      <w:r w:rsidR="00580AD3" w:rsidRPr="00EA5AB5">
        <w:t xml:space="preserve"> and thus the</w:t>
      </w:r>
      <w:r w:rsidR="00A04401" w:rsidRPr="00EA5AB5">
        <w:t xml:space="preserve"> </w:t>
      </w:r>
      <w:r w:rsidR="00580AD3" w:rsidRPr="00EA5AB5">
        <w:rPr>
          <w:rFonts w:ascii="Courier New" w:hAnsi="Courier New"/>
          <w:sz w:val="18"/>
        </w:rPr>
        <w:t>application/</w:t>
      </w:r>
      <w:r w:rsidR="00580AD3" w:rsidRPr="00202FE0">
        <w:rPr>
          <w:rFonts w:ascii="Courier New" w:hAnsi="Courier New"/>
          <w:sz w:val="18"/>
        </w:rPr>
        <w:t>json</w:t>
      </w:r>
      <w:r w:rsidR="00580AD3" w:rsidRPr="00EA5AB5">
        <w:t xml:space="preserve"> content type, which in this case contains the complete </w:t>
      </w:r>
      <w:r w:rsidR="00580AD3" w:rsidRPr="00EA5AB5">
        <w:rPr>
          <w:rFonts w:ascii="Courier New" w:hAnsi="Courier New"/>
          <w:sz w:val="18"/>
        </w:rPr>
        <w:t>@context</w:t>
      </w:r>
      <w:r w:rsidR="00580AD3" w:rsidRPr="00EA5AB5">
        <w:t xml:space="preserve"> of the example use case. Alternatively, the </w:t>
      </w:r>
      <w:r w:rsidR="00580AD3" w:rsidRPr="00EA5AB5">
        <w:rPr>
          <w:rFonts w:ascii="Courier New" w:hAnsi="Courier New"/>
          <w:sz w:val="18"/>
        </w:rPr>
        <w:t>@context</w:t>
      </w:r>
      <w:r w:rsidR="00580AD3" w:rsidRPr="00EA5AB5">
        <w:t xml:space="preserve"> could be provided in the </w:t>
      </w:r>
      <w:r w:rsidR="00580AD3" w:rsidRPr="00202FE0">
        <w:t>HTTP</w:t>
      </w:r>
      <w:r w:rsidR="00580AD3" w:rsidRPr="00EA5AB5">
        <w:t xml:space="preserve"> body using the content type </w:t>
      </w:r>
      <w:r w:rsidR="00580AD3" w:rsidRPr="00EA5AB5">
        <w:rPr>
          <w:rFonts w:ascii="Courier New" w:hAnsi="Courier New"/>
          <w:sz w:val="18"/>
        </w:rPr>
        <w:t>application/ld+</w:t>
      </w:r>
      <w:r w:rsidR="00580AD3" w:rsidRPr="00202FE0">
        <w:rPr>
          <w:rFonts w:ascii="Courier New" w:hAnsi="Courier New"/>
          <w:sz w:val="18"/>
        </w:rPr>
        <w:t>json</w:t>
      </w:r>
      <w:r w:rsidR="00580AD3" w:rsidRPr="00EA5AB5">
        <w:t xml:space="preserve">, given that the </w:t>
      </w:r>
      <w:r w:rsidR="00580AD3" w:rsidRPr="00202FE0">
        <w:t>HTTP</w:t>
      </w:r>
      <w:r w:rsidR="00580AD3" w:rsidRPr="00EA5AB5">
        <w:t xml:space="preserve"> operation does have a body.</w:t>
      </w:r>
    </w:p>
    <w:p w14:paraId="4EC0B00C"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512E97EC"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387113B"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001872CE" w:rsidRPr="00EA5AB5">
        <w:rPr>
          <w:rFonts w:ascii="Courier New" w:hAnsi="Courier New" w:cs="Courier New"/>
          <w:sz w:val="16"/>
        </w:rPr>
        <w:t>/store-context.jsonld</w:t>
      </w:r>
      <w:r w:rsidRPr="00EA5AB5">
        <w:rPr>
          <w:rFonts w:ascii="Courier New" w:hAnsi="Courier New" w:cs="Courier New"/>
          <w:sz w:val="16"/>
        </w:rPr>
        <w:t>&gt;;rel="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6FACA566"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4D523742" w14:textId="77777777" w:rsidR="00C75A3A" w:rsidRPr="00EA5AB5" w:rsidRDefault="00C75A3A"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661ECCE5"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6A758F0"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w:t>
      </w:r>
      <w:r w:rsidR="003016D7" w:rsidRPr="00EA5AB5">
        <w:rPr>
          <w:rFonts w:ascii="Courier New" w:hAnsi="Courier New" w:cs="Courier New"/>
          <w:sz w:val="16"/>
        </w:rPr>
        <w:t>2</w:t>
      </w:r>
      <w:r w:rsidRPr="00EA5AB5">
        <w:rPr>
          <w:rFonts w:ascii="Courier New" w:hAnsi="Courier New" w:cs="Courier New"/>
          <w:sz w:val="16"/>
        </w:rPr>
        <w:t>",</w:t>
      </w:r>
    </w:p>
    <w:p w14:paraId="1D0BD0AC"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69511605"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"address": {</w:t>
      </w:r>
    </w:p>
    <w:p w14:paraId="66C6BF37"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1A2956B"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054B0E0E"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4",</w:t>
      </w:r>
    </w:p>
    <w:p w14:paraId="2B66DD05"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2439C98E"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57F62407"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18D0F969"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3FCF4F5"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A4E1D3E"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61C49CE0"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4EC336E8"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 </w:t>
      </w:r>
    </w:p>
    <w:p w14:paraId="321E53F3"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ind w:firstLine="284"/>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"Point",</w:t>
      </w:r>
    </w:p>
    <w:p w14:paraId="508759CF"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ind w:firstLine="284"/>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 xml:space="preserve">   "coordinates": [57.5522, -20.3484] </w:t>
      </w:r>
    </w:p>
    <w:p w14:paraId="738D2D71"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0A1540B0"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C5F647F"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29F3DB2"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"type": "Property",</w:t>
      </w:r>
    </w:p>
    <w:p w14:paraId="520E9C52"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"value": "6-Stars"</w:t>
      </w:r>
    </w:p>
    <w:p w14:paraId="158FDAA5"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AC3B226"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0963D36" w14:textId="77777777" w:rsidR="003A335D" w:rsidRPr="00EA5AB5" w:rsidRDefault="003A335D" w:rsidP="001E24B0">
      <w:pPr>
        <w:pStyle w:val="NF"/>
      </w:pPr>
    </w:p>
    <w:p w14:paraId="2EB71F8D" w14:textId="77777777" w:rsidR="005B1CED" w:rsidRPr="00EA5AB5" w:rsidRDefault="005B1CED" w:rsidP="00596F4F">
      <w:pPr>
        <w:pStyle w:val="TF"/>
      </w:pPr>
      <w:r w:rsidRPr="00EA5AB5">
        <w:t xml:space="preserve">Figure </w:t>
      </w:r>
      <w:r w:rsidR="001872CE" w:rsidRPr="00EA5AB5">
        <w:t>8.</w:t>
      </w:r>
      <w:r w:rsidR="004F2203" w:rsidRPr="00EA5AB5">
        <w:t>2.1-</w:t>
      </w:r>
      <w:r w:rsidR="001872CE" w:rsidRPr="00EA5AB5">
        <w:t>1</w:t>
      </w:r>
      <w:r w:rsidR="00693BCD" w:rsidRPr="00EA5AB5">
        <w:t>:</w:t>
      </w:r>
      <w:r w:rsidRPr="00EA5AB5">
        <w:t xml:space="preserve"> </w:t>
      </w:r>
      <w:r w:rsidR="006D4316" w:rsidRPr="00EA5AB5">
        <w:t xml:space="preserve">Store </w:t>
      </w:r>
      <w:r w:rsidR="007B556F" w:rsidRPr="00EA5AB5">
        <w:t>E</w:t>
      </w:r>
      <w:r w:rsidRPr="00EA5AB5">
        <w:t>ntity creation</w:t>
      </w:r>
      <w:r w:rsidR="001872CE" w:rsidRPr="00EA5AB5">
        <w:t xml:space="preserve"> using link header</w:t>
      </w:r>
    </w:p>
    <w:p w14:paraId="42424362" w14:textId="77777777" w:rsidR="005B1CED" w:rsidRPr="00EA5AB5" w:rsidRDefault="005B1CED" w:rsidP="005B1CED">
      <w:r w:rsidRPr="00EA5AB5">
        <w:t xml:space="preserve">If the creation was successful, the response in Figure </w:t>
      </w:r>
      <w:r w:rsidR="001872CE" w:rsidRPr="0094514E">
        <w:t>8.</w:t>
      </w:r>
      <w:r w:rsidR="00CA4C28" w:rsidRPr="0094514E">
        <w:t>2.1-</w:t>
      </w:r>
      <w:r w:rsidR="001872CE" w:rsidRPr="0094514E">
        <w:t>2</w:t>
      </w:r>
      <w:r w:rsidRPr="00EA5AB5">
        <w:t xml:space="preserve"> with </w:t>
      </w:r>
      <w:r w:rsidRPr="00202FE0">
        <w:t>HTTP</w:t>
      </w:r>
      <w:r w:rsidRPr="00EA5AB5">
        <w:t xml:space="preserve"> return code </w:t>
      </w:r>
      <w:r w:rsidRPr="00EA5AB5">
        <w:rPr>
          <w:rFonts w:ascii="Courier New" w:hAnsi="Courier New"/>
          <w:sz w:val="18"/>
        </w:rPr>
        <w:t>201</w:t>
      </w:r>
      <w:r w:rsidRPr="00EA5AB5">
        <w:t xml:space="preserve"> Created is returned.</w:t>
      </w:r>
    </w:p>
    <w:p w14:paraId="031FD44E"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/1.1 201 Created</w:t>
      </w:r>
    </w:p>
    <w:p w14:paraId="772075AC"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w:t>
      </w:r>
      <w:r w:rsidR="001872CE" w:rsidRPr="00EA5AB5">
        <w:rPr>
          <w:rFonts w:ascii="Courier New" w:hAnsi="Courier New" w:cs="Courier New"/>
          <w:sz w:val="16"/>
        </w:rPr>
        <w:t>4</w:t>
      </w:r>
      <w:r w:rsidRPr="00EA5AB5">
        <w:rPr>
          <w:rFonts w:ascii="Courier New" w:hAnsi="Courier New" w:cs="Courier New"/>
          <w:sz w:val="16"/>
        </w:rPr>
        <w:t xml:space="preserve"> Apr 2019 1</w:t>
      </w:r>
      <w:r w:rsidR="001872CE" w:rsidRPr="00EA5AB5">
        <w:rPr>
          <w:rFonts w:ascii="Courier New" w:hAnsi="Courier New" w:cs="Courier New"/>
          <w:sz w:val="16"/>
        </w:rPr>
        <w:t>1</w:t>
      </w:r>
      <w:r w:rsidRPr="00EA5AB5">
        <w:rPr>
          <w:rFonts w:ascii="Courier New" w:hAnsi="Courier New" w:cs="Courier New"/>
          <w:sz w:val="16"/>
        </w:rPr>
        <w:t>:</w:t>
      </w:r>
      <w:r w:rsidR="001872CE" w:rsidRPr="00EA5AB5">
        <w:rPr>
          <w:rFonts w:ascii="Courier New" w:hAnsi="Courier New" w:cs="Courier New"/>
          <w:sz w:val="16"/>
        </w:rPr>
        <w:t>42</w:t>
      </w:r>
      <w:r w:rsidRPr="00EA5AB5">
        <w:rPr>
          <w:rFonts w:ascii="Courier New" w:hAnsi="Courier New" w:cs="Courier New"/>
          <w:sz w:val="16"/>
        </w:rPr>
        <w:t>:</w:t>
      </w:r>
      <w:r w:rsidR="001872CE" w:rsidRPr="00EA5AB5">
        <w:rPr>
          <w:rFonts w:ascii="Courier New" w:hAnsi="Courier New" w:cs="Courier New"/>
          <w:sz w:val="16"/>
        </w:rPr>
        <w:t>15</w:t>
      </w:r>
      <w:r w:rsidRPr="00EA5AB5">
        <w:rPr>
          <w:rFonts w:ascii="Courier New" w:hAnsi="Courier New" w:cs="Courier New"/>
          <w:sz w:val="16"/>
        </w:rPr>
        <w:t xml:space="preserve"> GMT</w:t>
      </w:r>
    </w:p>
    <w:p w14:paraId="334F3050" w14:textId="77777777" w:rsidR="005B1CED" w:rsidRPr="00EA5AB5" w:rsidRDefault="005B1CED"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w:t>
      </w:r>
      <w:r w:rsidR="001872CE" w:rsidRPr="00EA5AB5">
        <w:rPr>
          <w:rFonts w:ascii="Courier New" w:hAnsi="Courier New" w:cs="Courier New"/>
          <w:sz w:val="16"/>
        </w:rPr>
        <w:t>1/entities/urn:</w:t>
      </w:r>
      <w:r w:rsidR="001872CE" w:rsidRPr="00202FE0">
        <w:rPr>
          <w:rFonts w:ascii="Courier New" w:hAnsi="Courier New" w:cs="Courier New"/>
          <w:sz w:val="16"/>
        </w:rPr>
        <w:t>ngsi-ld</w:t>
      </w:r>
      <w:r w:rsidR="001872CE" w:rsidRPr="00EA5AB5">
        <w:rPr>
          <w:rFonts w:ascii="Courier New" w:hAnsi="Courier New" w:cs="Courier New"/>
          <w:sz w:val="16"/>
        </w:rPr>
        <w:t>:Store:00</w:t>
      </w:r>
      <w:r w:rsidR="003016D7" w:rsidRPr="00EA5AB5">
        <w:rPr>
          <w:rFonts w:ascii="Courier New" w:hAnsi="Courier New" w:cs="Courier New"/>
          <w:sz w:val="16"/>
        </w:rPr>
        <w:t>2</w:t>
      </w:r>
    </w:p>
    <w:p w14:paraId="7FFD3BF5" w14:textId="77777777" w:rsidR="003A335D" w:rsidRPr="00EA5AB5" w:rsidRDefault="003A335D" w:rsidP="001E24B0">
      <w:pPr>
        <w:pStyle w:val="NF"/>
      </w:pPr>
    </w:p>
    <w:p w14:paraId="30F23079" w14:textId="77777777" w:rsidR="005B1CED" w:rsidRPr="00EA5AB5" w:rsidRDefault="005B1CED" w:rsidP="00596F4F">
      <w:pPr>
        <w:pStyle w:val="TF"/>
      </w:pPr>
      <w:r w:rsidRPr="00EA5AB5">
        <w:t xml:space="preserve">Figure </w:t>
      </w:r>
      <w:r w:rsidR="001872CE" w:rsidRPr="00EA5AB5">
        <w:t>8.</w:t>
      </w:r>
      <w:r w:rsidR="00CA4C28" w:rsidRPr="00EA5AB5">
        <w:t>2.1-</w:t>
      </w:r>
      <w:r w:rsidR="001872CE" w:rsidRPr="00EA5AB5">
        <w:t>2</w:t>
      </w:r>
      <w:r w:rsidR="00693BCD" w:rsidRPr="00EA5AB5">
        <w:t>:</w:t>
      </w:r>
      <w:r w:rsidRPr="00EA5AB5">
        <w:t xml:space="preserve"> </w:t>
      </w:r>
      <w:r w:rsidR="002F0E67" w:rsidRPr="00EA5AB5">
        <w:t>Store</w:t>
      </w:r>
      <w:r w:rsidRPr="00EA5AB5">
        <w:t xml:space="preserve"> </w:t>
      </w:r>
      <w:r w:rsidR="007B556F" w:rsidRPr="00EA5AB5">
        <w:t>E</w:t>
      </w:r>
      <w:r w:rsidRPr="00EA5AB5">
        <w:t>ntity creation result</w:t>
      </w:r>
    </w:p>
    <w:p w14:paraId="563A5F35" w14:textId="77777777" w:rsidR="006D4316" w:rsidRPr="00EA5AB5" w:rsidRDefault="00E05CE4" w:rsidP="00543136">
      <w:pPr>
        <w:keepNext/>
        <w:keepLines/>
      </w:pPr>
      <w:r w:rsidRPr="00EA5AB5">
        <w:lastRenderedPageBreak/>
        <w:t xml:space="preserve">For the example use case, further </w:t>
      </w:r>
      <w:r w:rsidR="007B556F" w:rsidRPr="00EA5AB5">
        <w:t>E</w:t>
      </w:r>
      <w:r w:rsidRPr="00EA5AB5">
        <w:t xml:space="preserve">ntities are needed. Figure </w:t>
      </w:r>
      <w:r w:rsidRPr="0094514E">
        <w:t>8.</w:t>
      </w:r>
      <w:r w:rsidR="00CA4C28" w:rsidRPr="0094514E">
        <w:t>2.1-</w:t>
      </w:r>
      <w:r w:rsidRPr="0094514E">
        <w:t>3</w:t>
      </w:r>
      <w:r w:rsidRPr="00EA5AB5">
        <w:t xml:space="preserve"> gives an example for creating a </w:t>
      </w:r>
      <w:r w:rsidRPr="00EA5AB5">
        <w:rPr>
          <w:rFonts w:ascii="Courier New" w:hAnsi="Courier New"/>
          <w:sz w:val="18"/>
        </w:rPr>
        <w:t xml:space="preserve">Shelf </w:t>
      </w:r>
      <w:r w:rsidR="007B556F" w:rsidRPr="00EA5AB5">
        <w:t>E</w:t>
      </w:r>
      <w:r w:rsidRPr="00EA5AB5">
        <w:t>ntity and Figure</w:t>
      </w:r>
      <w:r w:rsidR="003A335D" w:rsidRPr="00EA5AB5">
        <w:t> </w:t>
      </w:r>
      <w:r w:rsidRPr="0094514E">
        <w:t>8.</w:t>
      </w:r>
      <w:r w:rsidR="00CA4C28" w:rsidRPr="0094514E">
        <w:t>2.1-</w:t>
      </w:r>
      <w:r w:rsidR="00D05151" w:rsidRPr="0094514E">
        <w:t>4</w:t>
      </w:r>
      <w:r w:rsidRPr="00EA5AB5">
        <w:t xml:space="preserve"> shows the successful result.</w:t>
      </w:r>
    </w:p>
    <w:p w14:paraId="18635883"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36474E6A"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8981485"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2D580E41"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w:t>
      </w:r>
      <w:r w:rsidRPr="00EA5AB5">
        <w:rPr>
          <w:rFonts w:ascii="Courier New" w:hAnsi="Courier New"/>
          <w:sz w:val="16"/>
        </w:rPr>
        <w:t xml:space="preserve"> </w:t>
      </w:r>
      <w:r w:rsidRPr="00EA5AB5">
        <w:rPr>
          <w:rFonts w:ascii="Courier New" w:hAnsi="Courier New" w:cs="Courier New"/>
          <w:sz w:val="16"/>
        </w:rPr>
        <w:t>application/</w:t>
      </w:r>
      <w:r w:rsidRPr="00202FE0">
        <w:rPr>
          <w:rFonts w:ascii="Courier New" w:hAnsi="Courier New" w:cs="Courier New"/>
          <w:sz w:val="16"/>
        </w:rPr>
        <w:t>json</w:t>
      </w:r>
    </w:p>
    <w:p w14:paraId="2627A895"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p>
    <w:p w14:paraId="5A7B3538"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3B57E0F"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"id": "urn:</w:t>
      </w:r>
      <w:r w:rsidRPr="00202FE0">
        <w:rPr>
          <w:rFonts w:ascii="Courier New" w:hAnsi="Courier New" w:cs="Courier New"/>
          <w:sz w:val="16"/>
        </w:rPr>
        <w:t>ngsi-ld</w:t>
      </w:r>
      <w:r w:rsidRPr="00EA5AB5">
        <w:rPr>
          <w:rFonts w:ascii="Courier New" w:hAnsi="Courier New" w:cs="Courier New"/>
          <w:sz w:val="16"/>
        </w:rPr>
        <w:t>:Shelf:123",</w:t>
      </w:r>
    </w:p>
    <w:p w14:paraId="24B1E1B0"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"type": "Shelf",</w:t>
      </w:r>
    </w:p>
    <w:p w14:paraId="572BE76A"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"maxCapacity": {</w:t>
      </w:r>
    </w:p>
    <w:p w14:paraId="4A59BC7A"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t>"type": "Property",</w:t>
      </w:r>
    </w:p>
    <w:p w14:paraId="6FA06E88"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t>"value": 100</w:t>
      </w:r>
    </w:p>
    <w:p w14:paraId="78BD4BEB"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w:t>
      </w:r>
    </w:p>
    <w:p w14:paraId="11166199" w14:textId="77777777" w:rsidR="006D4316" w:rsidRPr="00EA5AB5" w:rsidRDefault="006D4316" w:rsidP="001E24B0">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2AADB5D" w14:textId="77777777" w:rsidR="00252071" w:rsidRPr="00EA5AB5" w:rsidRDefault="00252071" w:rsidP="001E24B0">
      <w:pPr>
        <w:pStyle w:val="NF"/>
      </w:pPr>
    </w:p>
    <w:p w14:paraId="0FAE3BC8" w14:textId="77777777" w:rsidR="006D4316" w:rsidRPr="00EA5AB5" w:rsidRDefault="006D4316" w:rsidP="00596F4F">
      <w:pPr>
        <w:pStyle w:val="TF"/>
      </w:pPr>
      <w:r w:rsidRPr="00EA5AB5">
        <w:t>Figure 8.</w:t>
      </w:r>
      <w:r w:rsidR="00CA4C28" w:rsidRPr="00EA5AB5">
        <w:t>2.1-</w:t>
      </w:r>
      <w:r w:rsidRPr="00EA5AB5">
        <w:t>3</w:t>
      </w:r>
      <w:r w:rsidR="00693BCD" w:rsidRPr="00EA5AB5">
        <w:t>:</w:t>
      </w:r>
      <w:r w:rsidRPr="00EA5AB5">
        <w:t xml:space="preserve"> Shelf </w:t>
      </w:r>
      <w:r w:rsidR="008F0246" w:rsidRPr="00EA5AB5">
        <w:t>E</w:t>
      </w:r>
      <w:r w:rsidRPr="00EA5AB5">
        <w:t>ntity creation using link header</w:t>
      </w:r>
    </w:p>
    <w:p w14:paraId="2A381597" w14:textId="77777777" w:rsidR="002F0E67" w:rsidRPr="00EA5AB5" w:rsidRDefault="002F0E67"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/1.1 201 Created</w:t>
      </w:r>
    </w:p>
    <w:p w14:paraId="44A10298" w14:textId="77777777" w:rsidR="002F0E67" w:rsidRPr="00EA5AB5" w:rsidRDefault="002F0E67"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Date: </w:t>
      </w:r>
      <w:r w:rsidR="000C4659" w:rsidRPr="00EA5AB5">
        <w:rPr>
          <w:rFonts w:ascii="Courier New" w:hAnsi="Courier New" w:cs="Courier New"/>
          <w:sz w:val="16"/>
        </w:rPr>
        <w:t>Mon, 09 Sep 2019 13:20:23 GMT</w:t>
      </w:r>
    </w:p>
    <w:p w14:paraId="6FED58A8" w14:textId="77777777" w:rsidR="000C4659" w:rsidRPr="00EA5AB5" w:rsidRDefault="002F0E67"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/v1/entities/</w:t>
      </w:r>
      <w:r w:rsidR="000C4659" w:rsidRPr="00EA5AB5">
        <w:rPr>
          <w:rFonts w:ascii="Courier New" w:hAnsi="Courier New" w:cs="Courier New"/>
          <w:sz w:val="16"/>
        </w:rPr>
        <w:t>"urn:</w:t>
      </w:r>
      <w:r w:rsidR="000C4659" w:rsidRPr="00202FE0">
        <w:rPr>
          <w:rFonts w:ascii="Courier New" w:hAnsi="Courier New" w:cs="Courier New"/>
          <w:sz w:val="16"/>
        </w:rPr>
        <w:t>ngsi-ld</w:t>
      </w:r>
      <w:r w:rsidR="000C4659" w:rsidRPr="00EA5AB5">
        <w:rPr>
          <w:rFonts w:ascii="Courier New" w:hAnsi="Courier New" w:cs="Courier New"/>
          <w:sz w:val="16"/>
        </w:rPr>
        <w:t>:Shelf:123"</w:t>
      </w:r>
    </w:p>
    <w:p w14:paraId="7F6F2442" w14:textId="77777777" w:rsidR="00252071" w:rsidRPr="00EA5AB5" w:rsidRDefault="00252071" w:rsidP="001E24B0">
      <w:pPr>
        <w:pStyle w:val="NF"/>
      </w:pPr>
    </w:p>
    <w:p w14:paraId="65CEE24C" w14:textId="77777777" w:rsidR="002F0E67" w:rsidRPr="00EA5AB5" w:rsidRDefault="002F0E67" w:rsidP="00596F4F">
      <w:pPr>
        <w:pStyle w:val="TF"/>
      </w:pPr>
      <w:r w:rsidRPr="00EA5AB5">
        <w:t>Figure 8.</w:t>
      </w:r>
      <w:r w:rsidR="00CA4C28" w:rsidRPr="00EA5AB5">
        <w:t>2.1-</w:t>
      </w:r>
      <w:r w:rsidRPr="00EA5AB5">
        <w:t>4</w:t>
      </w:r>
      <w:r w:rsidR="00693BCD" w:rsidRPr="00EA5AB5">
        <w:t>:</w:t>
      </w:r>
      <w:r w:rsidRPr="00EA5AB5">
        <w:t xml:space="preserve"> Shelf </w:t>
      </w:r>
      <w:r w:rsidR="008F0246" w:rsidRPr="00EA5AB5">
        <w:t>E</w:t>
      </w:r>
      <w:r w:rsidRPr="00EA5AB5">
        <w:t>ntity creation result</w:t>
      </w:r>
    </w:p>
    <w:p w14:paraId="4CCC7438" w14:textId="77777777" w:rsidR="00B965E7" w:rsidRPr="00EA5AB5" w:rsidRDefault="00B965E7" w:rsidP="00442B71">
      <w:pPr>
        <w:pStyle w:val="Heading3"/>
      </w:pPr>
      <w:bookmarkStart w:id="75" w:name="_Toc147485519"/>
      <w:bookmarkStart w:id="76" w:name="_Toc197507235"/>
      <w:r w:rsidRPr="00EA5AB5">
        <w:t>8.2.</w:t>
      </w:r>
      <w:r w:rsidR="00497494" w:rsidRPr="00EA5AB5">
        <w:t>2</w:t>
      </w:r>
      <w:r w:rsidRPr="00EA5AB5">
        <w:tab/>
        <w:t>Delete Entity</w:t>
      </w:r>
      <w:bookmarkEnd w:id="75"/>
      <w:bookmarkEnd w:id="76"/>
    </w:p>
    <w:p w14:paraId="5A9376C9" w14:textId="77777777" w:rsidR="00D32A9A" w:rsidRPr="00EA5AB5" w:rsidRDefault="00D32A9A" w:rsidP="00442B7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DELETE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:Store:002 </w:t>
      </w:r>
      <w:r w:rsidRPr="00202FE0">
        <w:rPr>
          <w:rFonts w:ascii="Courier New" w:hAnsi="Courier New" w:cs="Courier New"/>
          <w:sz w:val="16"/>
        </w:rPr>
        <w:t>HTTP</w:t>
      </w:r>
      <w:r w:rsidRPr="00EA5AB5">
        <w:rPr>
          <w:rFonts w:ascii="Courier New" w:hAnsi="Courier New" w:cs="Courier New"/>
          <w:sz w:val="16"/>
        </w:rPr>
        <w:t>/1.1</w:t>
      </w:r>
    </w:p>
    <w:p w14:paraId="6640F32E" w14:textId="77777777" w:rsidR="00D32A9A" w:rsidRPr="00EA5AB5" w:rsidRDefault="00D32A9A" w:rsidP="00442B7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Host: localhost:9090</w:t>
      </w:r>
    </w:p>
    <w:p w14:paraId="64BE16B5" w14:textId="77777777" w:rsidR="00CA3075" w:rsidRPr="00EA5AB5" w:rsidRDefault="00CA3075" w:rsidP="00CA3075">
      <w:pPr>
        <w:pStyle w:val="NF"/>
      </w:pPr>
    </w:p>
    <w:p w14:paraId="6B7A0647" w14:textId="77777777" w:rsidR="00097105" w:rsidRPr="00EA5AB5" w:rsidRDefault="00097105" w:rsidP="00596F4F">
      <w:pPr>
        <w:pStyle w:val="TF"/>
      </w:pPr>
      <w:r w:rsidRPr="00EA5AB5">
        <w:t>Figure 8.</w:t>
      </w:r>
      <w:r w:rsidR="00CA4C28" w:rsidRPr="00EA5AB5">
        <w:t>2.2-1</w:t>
      </w:r>
      <w:r w:rsidR="00693BCD" w:rsidRPr="00EA5AB5">
        <w:t>:</w:t>
      </w:r>
      <w:r w:rsidRPr="00EA5AB5">
        <w:t xml:space="preserve"> Store </w:t>
      </w:r>
      <w:r w:rsidR="008F0246" w:rsidRPr="00EA5AB5">
        <w:t xml:space="preserve">Entity </w:t>
      </w:r>
      <w:r w:rsidRPr="00EA5AB5">
        <w:t>deletion</w:t>
      </w:r>
    </w:p>
    <w:p w14:paraId="434FBA8B" w14:textId="77777777" w:rsidR="00097105" w:rsidRPr="00EA5AB5" w:rsidRDefault="00097105" w:rsidP="00B965E7">
      <w:r w:rsidRPr="00EA5AB5">
        <w:t xml:space="preserve">Figure </w:t>
      </w:r>
      <w:r w:rsidRPr="0094514E">
        <w:t>8.</w:t>
      </w:r>
      <w:r w:rsidR="00CA4C28" w:rsidRPr="0094514E">
        <w:t>2.2-1</w:t>
      </w:r>
      <w:r w:rsidRPr="00EA5AB5">
        <w:t xml:space="preserve"> shows the </w:t>
      </w:r>
      <w:r w:rsidRPr="00202FE0">
        <w:t>HTTP</w:t>
      </w:r>
      <w:r w:rsidRPr="00EA5AB5">
        <w:t xml:space="preserve"> request for deleting the </w:t>
      </w:r>
      <w:r w:rsidRPr="00EA5AB5">
        <w:rPr>
          <w:rFonts w:ascii="Courier New" w:hAnsi="Courier New"/>
          <w:sz w:val="18"/>
        </w:rPr>
        <w:t>Store</w:t>
      </w:r>
      <w:r w:rsidRPr="00EA5AB5">
        <w:t xml:space="preserve"> </w:t>
      </w:r>
      <w:r w:rsidR="008F0246" w:rsidRPr="00EA5AB5">
        <w:t>E</w:t>
      </w:r>
      <w:r w:rsidRPr="00EA5AB5">
        <w:t xml:space="preserve">ntity with the id </w:t>
      </w:r>
      <w:r w:rsidRPr="00EA5AB5">
        <w:rPr>
          <w:rFonts w:ascii="Courier New" w:hAnsi="Courier New"/>
          <w:sz w:val="18"/>
        </w:rPr>
        <w:t>urn:</w:t>
      </w:r>
      <w:r w:rsidRPr="00202FE0">
        <w:rPr>
          <w:rFonts w:ascii="Courier New" w:hAnsi="Courier New"/>
          <w:sz w:val="18"/>
        </w:rPr>
        <w:t>ngsi-ld</w:t>
      </w:r>
      <w:r w:rsidRPr="00EA5AB5">
        <w:rPr>
          <w:rFonts w:ascii="Courier New" w:hAnsi="Courier New"/>
          <w:sz w:val="18"/>
        </w:rPr>
        <w:t>:Store:002</w:t>
      </w:r>
      <w:r w:rsidRPr="00EA5AB5">
        <w:rPr>
          <w:sz w:val="18"/>
        </w:rPr>
        <w:t xml:space="preserve"> </w:t>
      </w:r>
      <w:r w:rsidRPr="00EA5AB5">
        <w:t>and</w:t>
      </w:r>
      <w:r w:rsidR="00A04401" w:rsidRPr="00EA5AB5">
        <w:t xml:space="preserve"> </w:t>
      </w:r>
      <w:r w:rsidRPr="00EA5AB5">
        <w:t xml:space="preserve">Figure </w:t>
      </w:r>
      <w:r w:rsidRPr="0094514E">
        <w:t>8.</w:t>
      </w:r>
      <w:r w:rsidR="00CA4C28" w:rsidRPr="0094514E">
        <w:t>2.2-2</w:t>
      </w:r>
      <w:r w:rsidRPr="00EA5AB5">
        <w:t xml:space="preserve"> the result in the case of successful deletion.</w:t>
      </w:r>
    </w:p>
    <w:p w14:paraId="64B43DEF" w14:textId="77777777" w:rsidR="00D32A9A" w:rsidRPr="00EA5AB5" w:rsidRDefault="00846989"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71B8F90D" w14:textId="77777777" w:rsidR="00846989" w:rsidRPr="00EA5AB5" w:rsidRDefault="00846989"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11:47:18 GMT</w:t>
      </w:r>
    </w:p>
    <w:p w14:paraId="603751E5" w14:textId="77777777" w:rsidR="00CA3075" w:rsidRPr="00EA5AB5" w:rsidRDefault="00CA3075" w:rsidP="001E24B0">
      <w:pPr>
        <w:pStyle w:val="NF"/>
      </w:pPr>
    </w:p>
    <w:p w14:paraId="454DA6DE" w14:textId="77777777" w:rsidR="00091470" w:rsidRPr="00EA5AB5" w:rsidRDefault="00097105" w:rsidP="00596F4F">
      <w:pPr>
        <w:pStyle w:val="TF"/>
      </w:pPr>
      <w:r w:rsidRPr="00EA5AB5">
        <w:t>Figure 8.</w:t>
      </w:r>
      <w:r w:rsidR="00CA4C28" w:rsidRPr="00EA5AB5">
        <w:t>2.2-2</w:t>
      </w:r>
      <w:r w:rsidR="00693BCD" w:rsidRPr="00EA5AB5">
        <w:t>:</w:t>
      </w:r>
      <w:r w:rsidRPr="00EA5AB5">
        <w:t xml:space="preserve"> Store </w:t>
      </w:r>
      <w:r w:rsidR="008F0246" w:rsidRPr="00EA5AB5">
        <w:t>E</w:t>
      </w:r>
      <w:r w:rsidRPr="00EA5AB5">
        <w:t>ntity deletion result</w:t>
      </w:r>
    </w:p>
    <w:p w14:paraId="4F0762F9" w14:textId="7D76C3D0" w:rsidR="00AB7705" w:rsidRPr="00EA5AB5" w:rsidRDefault="00AB7705" w:rsidP="00685DCA">
      <w:pPr>
        <w:pStyle w:val="NO"/>
      </w:pPr>
      <w:r w:rsidRPr="00EA5AB5">
        <w:t>NOTE:</w:t>
      </w:r>
      <w:r w:rsidRPr="00EA5AB5">
        <w:tab/>
        <w:t>In the following</w:t>
      </w:r>
      <w:r w:rsidR="004A2E0E" w:rsidRPr="00EA5AB5">
        <w:t>,</w:t>
      </w:r>
      <w:r w:rsidRPr="00EA5AB5">
        <w:t xml:space="preserve"> </w:t>
      </w:r>
      <w:r w:rsidR="004A2E0E" w:rsidRPr="00EA5AB5">
        <w:t>the present document</w:t>
      </w:r>
      <w:r w:rsidRPr="00EA5AB5">
        <w:t xml:space="preserve"> assume</w:t>
      </w:r>
      <w:r w:rsidR="0053770B" w:rsidRPr="00EA5AB5">
        <w:t>s</w:t>
      </w:r>
      <w:r w:rsidRPr="00EA5AB5">
        <w:t xml:space="preserve"> that the </w:t>
      </w:r>
      <w:r w:rsidR="008F0246" w:rsidRPr="00EA5AB5">
        <w:t>E</w:t>
      </w:r>
      <w:r w:rsidRPr="00EA5AB5">
        <w:t xml:space="preserve">ntity with identifier </w:t>
      </w:r>
      <w:r w:rsidRPr="00EA5AB5">
        <w:rPr>
          <w:rFonts w:ascii="Courier New" w:hAnsi="Courier New"/>
          <w:sz w:val="18"/>
        </w:rPr>
        <w:t>urn:</w:t>
      </w:r>
      <w:r w:rsidRPr="00202FE0">
        <w:rPr>
          <w:rFonts w:ascii="Courier New" w:hAnsi="Courier New"/>
          <w:sz w:val="18"/>
        </w:rPr>
        <w:t>ngsi</w:t>
      </w:r>
      <w:r w:rsidR="009A68D6">
        <w:rPr>
          <w:rFonts w:ascii="Courier New" w:hAnsi="Courier New"/>
          <w:sz w:val="18"/>
        </w:rPr>
        <w:noBreakHyphen/>
      </w:r>
      <w:r w:rsidRPr="00202FE0">
        <w:rPr>
          <w:rFonts w:ascii="Courier New" w:hAnsi="Courier New"/>
          <w:sz w:val="18"/>
        </w:rPr>
        <w:t>ld</w:t>
      </w:r>
      <w:r w:rsidRPr="00EA5AB5">
        <w:rPr>
          <w:rFonts w:ascii="Courier New" w:hAnsi="Courier New"/>
          <w:sz w:val="18"/>
        </w:rPr>
        <w:t>:Store:002</w:t>
      </w:r>
      <w:r w:rsidRPr="00EA5AB5">
        <w:t xml:space="preserve"> exists, so if </w:t>
      </w:r>
      <w:r w:rsidR="004A2E0E" w:rsidRPr="00EA5AB5">
        <w:t>it is deleted</w:t>
      </w:r>
      <w:r w:rsidRPr="00EA5AB5">
        <w:t xml:space="preserve">, </w:t>
      </w:r>
      <w:r w:rsidR="004A2E0E" w:rsidRPr="00EA5AB5">
        <w:t>it</w:t>
      </w:r>
      <w:r w:rsidR="0053770B" w:rsidRPr="00EA5AB5">
        <w:t xml:space="preserve"> </w:t>
      </w:r>
      <w:r w:rsidRPr="00EA5AB5">
        <w:t xml:space="preserve">should </w:t>
      </w:r>
      <w:r w:rsidR="004A2E0E" w:rsidRPr="00EA5AB5">
        <w:t xml:space="preserve">be </w:t>
      </w:r>
      <w:r w:rsidR="008F0246" w:rsidRPr="00EA5AB5">
        <w:t>re-</w:t>
      </w:r>
      <w:r w:rsidRPr="00EA5AB5">
        <w:t>create</w:t>
      </w:r>
      <w:r w:rsidR="004A2E0E" w:rsidRPr="00EA5AB5">
        <w:t>d</w:t>
      </w:r>
      <w:r w:rsidRPr="00EA5AB5">
        <w:t xml:space="preserve"> again as shown in Figure</w:t>
      </w:r>
      <w:r w:rsidR="009A68D6">
        <w:t> </w:t>
      </w:r>
      <w:r w:rsidRPr="0094514E">
        <w:t>8.</w:t>
      </w:r>
      <w:r w:rsidR="00CA4C28" w:rsidRPr="0094514E">
        <w:t>2.1-</w:t>
      </w:r>
      <w:r w:rsidRPr="0094514E">
        <w:t>1</w:t>
      </w:r>
      <w:r w:rsidRPr="00EA5AB5">
        <w:t>.</w:t>
      </w:r>
    </w:p>
    <w:p w14:paraId="696CB981" w14:textId="77777777" w:rsidR="00F9573C" w:rsidRPr="00EA5AB5" w:rsidRDefault="00F9573C" w:rsidP="00F9573C">
      <w:pPr>
        <w:pStyle w:val="Heading3"/>
      </w:pPr>
      <w:bookmarkStart w:id="77" w:name="_Toc147485520"/>
      <w:bookmarkStart w:id="78" w:name="_Toc197507236"/>
      <w:r w:rsidRPr="00EA5AB5">
        <w:t>8.2.3</w:t>
      </w:r>
      <w:r w:rsidRPr="00EA5AB5">
        <w:tab/>
        <w:t>Merge Entity</w:t>
      </w:r>
      <w:bookmarkEnd w:id="77"/>
      <w:bookmarkEnd w:id="78"/>
    </w:p>
    <w:p w14:paraId="0B157BE8" w14:textId="4E44A73D" w:rsidR="00F9573C" w:rsidRPr="00EA5AB5" w:rsidRDefault="006440CB" w:rsidP="00F9573C">
      <w:pPr>
        <w:rPr>
          <w:lang w:eastAsia="en-GB"/>
        </w:rPr>
      </w:pPr>
      <w:r w:rsidRPr="00EA5AB5">
        <w:t xml:space="preserve">Merge </w:t>
      </w:r>
      <w:r w:rsidR="008F0246" w:rsidRPr="00EA5AB5">
        <w:t>E</w:t>
      </w:r>
      <w:r w:rsidRPr="00EA5AB5">
        <w:t xml:space="preserve">ntity allows the fine-grained patching of an </w:t>
      </w:r>
      <w:r w:rsidR="008F0246" w:rsidRPr="00EA5AB5">
        <w:t>E</w:t>
      </w:r>
      <w:r w:rsidRPr="00EA5AB5">
        <w:t xml:space="preserve">ntity. This allows detailed changes, even the change of </w:t>
      </w:r>
      <w:r w:rsidRPr="00202FE0">
        <w:t>JSON</w:t>
      </w:r>
      <w:r w:rsidRPr="00EA5AB5">
        <w:t xml:space="preserve"> elements inside a value. Also, it is possible to delete </w:t>
      </w:r>
      <w:r w:rsidRPr="00202FE0">
        <w:t>JSON</w:t>
      </w:r>
      <w:r w:rsidRPr="00EA5AB5">
        <w:t xml:space="preserve"> elements by setting them to </w:t>
      </w:r>
      <w:r w:rsidRPr="00202FE0">
        <w:t>NGSI-LD</w:t>
      </w:r>
      <w:r w:rsidRPr="00EA5AB5">
        <w:t xml:space="preserve"> null </w:t>
      </w:r>
      <w:r w:rsidRPr="00EA5AB5">
        <w:rPr>
          <w:rFonts w:ascii="Courier New" w:hAnsi="Courier New" w:cs="Courier New"/>
          <w:sz w:val="18"/>
        </w:rPr>
        <w:t>("urn:</w:t>
      </w:r>
      <w:r w:rsidRPr="00202FE0">
        <w:rPr>
          <w:rFonts w:ascii="Courier New" w:hAnsi="Courier New" w:cs="Courier New"/>
          <w:sz w:val="18"/>
        </w:rPr>
        <w:t>ngsi</w:t>
      </w:r>
      <w:r w:rsidR="009A68D6">
        <w:rPr>
          <w:rFonts w:ascii="Courier New" w:hAnsi="Courier New" w:cs="Courier New"/>
          <w:sz w:val="18"/>
        </w:rPr>
        <w:noBreakHyphen/>
      </w:r>
      <w:r w:rsidRPr="00202FE0">
        <w:rPr>
          <w:rFonts w:ascii="Courier New" w:hAnsi="Courier New" w:cs="Courier New"/>
          <w:sz w:val="18"/>
        </w:rPr>
        <w:t>ld</w:t>
      </w:r>
      <w:r w:rsidRPr="00EA5AB5">
        <w:rPr>
          <w:rFonts w:ascii="Courier New" w:hAnsi="Courier New" w:cs="Courier New"/>
          <w:sz w:val="18"/>
        </w:rPr>
        <w:t>:null"</w:t>
      </w:r>
      <w:r w:rsidRPr="00EA5AB5">
        <w:t xml:space="preserve"> for regular </w:t>
      </w:r>
      <w:r w:rsidR="008F0246" w:rsidRPr="00EA5AB5">
        <w:t>P</w:t>
      </w:r>
      <w:r w:rsidRPr="00EA5AB5">
        <w:t xml:space="preserve">roperties and </w:t>
      </w:r>
      <w:r w:rsidR="008F0246" w:rsidRPr="00EA5AB5">
        <w:t>R</w:t>
      </w:r>
      <w:r w:rsidRPr="00EA5AB5">
        <w:t xml:space="preserve">elationships, or </w:t>
      </w:r>
      <w:r w:rsidRPr="00EA5AB5">
        <w:rPr>
          <w:rFonts w:ascii="Courier New" w:hAnsi="Courier New" w:cs="Courier New"/>
          <w:sz w:val="18"/>
        </w:rPr>
        <w:t>{"@none": "urn:</w:t>
      </w:r>
      <w:r w:rsidRPr="00202FE0">
        <w:rPr>
          <w:rFonts w:ascii="Courier New" w:hAnsi="Courier New" w:cs="Courier New"/>
          <w:sz w:val="18"/>
        </w:rPr>
        <w:t>ngsi-ld</w:t>
      </w:r>
      <w:r w:rsidRPr="00EA5AB5">
        <w:rPr>
          <w:rFonts w:ascii="Courier New" w:hAnsi="Courier New" w:cs="Courier New"/>
          <w:sz w:val="18"/>
        </w:rPr>
        <w:t>:null"}</w:t>
      </w:r>
      <w:r w:rsidRPr="00EA5AB5">
        <w:rPr>
          <w:lang w:eastAsia="en-GB"/>
        </w:rPr>
        <w:t xml:space="preserve"> for </w:t>
      </w:r>
      <w:r w:rsidR="008F0246" w:rsidRPr="00EA5AB5">
        <w:rPr>
          <w:lang w:eastAsia="en-GB"/>
        </w:rPr>
        <w:t>L</w:t>
      </w:r>
      <w:r w:rsidRPr="00EA5AB5">
        <w:rPr>
          <w:lang w:eastAsia="en-GB"/>
        </w:rPr>
        <w:t xml:space="preserve">anguage </w:t>
      </w:r>
      <w:r w:rsidR="008F0246" w:rsidRPr="00EA5AB5">
        <w:rPr>
          <w:lang w:eastAsia="en-GB"/>
        </w:rPr>
        <w:t>M</w:t>
      </w:r>
      <w:r w:rsidRPr="00EA5AB5">
        <w:rPr>
          <w:lang w:eastAsia="en-GB"/>
        </w:rPr>
        <w:t xml:space="preserve">aps). The use of regular </w:t>
      </w:r>
      <w:r w:rsidRPr="00202FE0">
        <w:rPr>
          <w:lang w:eastAsia="en-GB"/>
        </w:rPr>
        <w:t>JSON</w:t>
      </w:r>
      <w:r w:rsidRPr="00EA5AB5">
        <w:rPr>
          <w:lang w:eastAsia="en-GB"/>
        </w:rPr>
        <w:t xml:space="preserve"> </w:t>
      </w:r>
      <w:r w:rsidRPr="00EA5AB5">
        <w:rPr>
          <w:rFonts w:ascii="Courier New" w:hAnsi="Courier New" w:cs="Courier New"/>
          <w:sz w:val="18"/>
        </w:rPr>
        <w:t xml:space="preserve">null </w:t>
      </w:r>
      <w:r w:rsidRPr="00EA5AB5">
        <w:rPr>
          <w:lang w:eastAsia="en-GB"/>
        </w:rPr>
        <w:t xml:space="preserve">values is not possible due to the special use of the value </w:t>
      </w:r>
      <w:r w:rsidRPr="00EA5AB5">
        <w:rPr>
          <w:rFonts w:ascii="Courier New" w:hAnsi="Courier New" w:cs="Courier New"/>
          <w:sz w:val="18"/>
        </w:rPr>
        <w:t>null</w:t>
      </w:r>
      <w:r w:rsidRPr="00EA5AB5">
        <w:rPr>
          <w:lang w:eastAsia="en-GB"/>
        </w:rPr>
        <w:t xml:space="preserve"> in </w:t>
      </w:r>
      <w:r w:rsidRPr="00202FE0">
        <w:rPr>
          <w:lang w:eastAsia="en-GB"/>
        </w:rPr>
        <w:t>JSON-LD</w:t>
      </w:r>
      <w:r w:rsidR="006D6686" w:rsidRPr="00EA5AB5">
        <w:rPr>
          <w:lang w:eastAsia="en-GB"/>
        </w:rPr>
        <w:t xml:space="preserve"> (which removes the element on </w:t>
      </w:r>
      <w:r w:rsidR="006D6686" w:rsidRPr="00202FE0">
        <w:rPr>
          <w:lang w:eastAsia="en-GB"/>
        </w:rPr>
        <w:t>JSON-LD</w:t>
      </w:r>
      <w:r w:rsidR="006D6686" w:rsidRPr="00EA5AB5">
        <w:rPr>
          <w:lang w:eastAsia="en-GB"/>
        </w:rPr>
        <w:t xml:space="preserve"> expansion)</w:t>
      </w:r>
      <w:r w:rsidRPr="00EA5AB5">
        <w:rPr>
          <w:lang w:eastAsia="en-GB"/>
        </w:rPr>
        <w:t xml:space="preserve">. </w:t>
      </w:r>
    </w:p>
    <w:p w14:paraId="523F384A" w14:textId="77777777" w:rsidR="006D6686" w:rsidRPr="00EA5AB5" w:rsidRDefault="0013561E" w:rsidP="00F9573C">
      <w:r w:rsidRPr="00EA5AB5">
        <w:t xml:space="preserve">As the user can independently change aspects with this operation, the user is also responsible for ensuring consistency of the </w:t>
      </w:r>
      <w:r w:rsidR="00F8158F" w:rsidRPr="00EA5AB5">
        <w:t>E</w:t>
      </w:r>
      <w:r w:rsidRPr="00EA5AB5">
        <w:t xml:space="preserve">ntity. For example, changing a value, but not changing the related meta information, like an </w:t>
      </w:r>
      <w:r w:rsidRPr="00EA5AB5">
        <w:rPr>
          <w:rFonts w:ascii="Courier New" w:hAnsi="Courier New" w:cs="Courier New"/>
          <w:sz w:val="18"/>
        </w:rPr>
        <w:t xml:space="preserve">observedAt </w:t>
      </w:r>
      <w:r w:rsidRPr="00EA5AB5">
        <w:t xml:space="preserve">timestamp, may lead to a semantically inconsistent </w:t>
      </w:r>
      <w:r w:rsidR="00F8158F" w:rsidRPr="00EA5AB5">
        <w:t>A</w:t>
      </w:r>
      <w:r w:rsidRPr="00EA5AB5">
        <w:t>ttribute.</w:t>
      </w:r>
    </w:p>
    <w:p w14:paraId="5E5F53E2" w14:textId="77777777" w:rsidR="00F646FB" w:rsidRPr="00EA5AB5" w:rsidRDefault="00F646FB" w:rsidP="00F9573C">
      <w:r w:rsidRPr="00EA5AB5">
        <w:t xml:space="preserve">Figure </w:t>
      </w:r>
      <w:r w:rsidRPr="0094514E">
        <w:t>8.2</w:t>
      </w:r>
      <w:r w:rsidR="00CA4C28" w:rsidRPr="0094514E">
        <w:t>.3-1</w:t>
      </w:r>
      <w:r w:rsidRPr="00EA5AB5">
        <w:t xml:space="preserve"> shows a merge </w:t>
      </w:r>
      <w:r w:rsidR="00F8158F" w:rsidRPr="00EA5AB5">
        <w:t>E</w:t>
      </w:r>
      <w:r w:rsidRPr="00EA5AB5">
        <w:t xml:space="preserve">ntity request that changes the </w:t>
      </w:r>
      <w:r w:rsidRPr="00EA5AB5">
        <w:rPr>
          <w:rFonts w:ascii="Courier New" w:hAnsi="Courier New"/>
          <w:sz w:val="18"/>
        </w:rPr>
        <w:t xml:space="preserve">streetAddress </w:t>
      </w:r>
      <w:r w:rsidRPr="00EA5AB5">
        <w:t xml:space="preserve">to </w:t>
      </w:r>
      <w:r w:rsidRPr="00EA5AB5">
        <w:rPr>
          <w:rFonts w:ascii="Courier New" w:hAnsi="Courier New"/>
          <w:sz w:val="18"/>
        </w:rPr>
        <w:t>"Superman Street 4"</w:t>
      </w:r>
      <w:r w:rsidRPr="00EA5AB5">
        <w:t xml:space="preserve"> and removes the </w:t>
      </w:r>
      <w:r w:rsidRPr="00EA5AB5">
        <w:rPr>
          <w:rFonts w:ascii="Courier New" w:hAnsi="Courier New"/>
          <w:sz w:val="18"/>
        </w:rPr>
        <w:t>addressRegion</w:t>
      </w:r>
      <w:r w:rsidRPr="00EA5AB5">
        <w:t xml:space="preserve"> element from the </w:t>
      </w:r>
      <w:r w:rsidRPr="00EA5AB5">
        <w:rPr>
          <w:rFonts w:ascii="Courier New" w:hAnsi="Courier New"/>
          <w:sz w:val="18"/>
        </w:rPr>
        <w:t>value</w:t>
      </w:r>
      <w:r w:rsidRPr="00EA5AB5">
        <w:t xml:space="preserve"> of the </w:t>
      </w:r>
      <w:r w:rsidRPr="00EA5AB5">
        <w:rPr>
          <w:rFonts w:ascii="Courier New" w:hAnsi="Courier New"/>
          <w:sz w:val="18"/>
        </w:rPr>
        <w:t>address</w:t>
      </w:r>
      <w:r w:rsidRPr="00EA5AB5">
        <w:t xml:space="preserve"> </w:t>
      </w:r>
      <w:r w:rsidR="00F8158F" w:rsidRPr="00EA5AB5">
        <w:t>P</w:t>
      </w:r>
      <w:r w:rsidRPr="00EA5AB5">
        <w:t xml:space="preserve">roperty of the </w:t>
      </w:r>
      <w:r w:rsidRPr="00EA5AB5">
        <w:rPr>
          <w:rFonts w:ascii="Courier New" w:hAnsi="Courier New"/>
          <w:sz w:val="18"/>
        </w:rPr>
        <w:t>Store:002</w:t>
      </w:r>
      <w:r w:rsidRPr="00EA5AB5">
        <w:t xml:space="preserve"> </w:t>
      </w:r>
      <w:r w:rsidR="00F8158F" w:rsidRPr="00EA5AB5">
        <w:t>E</w:t>
      </w:r>
      <w:r w:rsidRPr="00EA5AB5">
        <w:t>ntity.</w:t>
      </w:r>
      <w:r w:rsidR="00A07072" w:rsidRPr="00EA5AB5">
        <w:t xml:space="preserve"> As shown in the example, for the </w:t>
      </w:r>
      <w:r w:rsidR="00063C5B" w:rsidRPr="00EA5AB5">
        <w:t>m</w:t>
      </w:r>
      <w:r w:rsidR="00A07072" w:rsidRPr="00EA5AB5">
        <w:t xml:space="preserve">erge </w:t>
      </w:r>
      <w:r w:rsidR="00F8158F" w:rsidRPr="00EA5AB5">
        <w:t>E</w:t>
      </w:r>
      <w:r w:rsidR="00A07072" w:rsidRPr="00EA5AB5">
        <w:t xml:space="preserve">ntity request, the Content-Type </w:t>
      </w:r>
      <w:r w:rsidR="00A07072" w:rsidRPr="00EA5AB5">
        <w:rPr>
          <w:rFonts w:ascii="Courier New" w:hAnsi="Courier New"/>
          <w:sz w:val="18"/>
        </w:rPr>
        <w:t>application/merge-patch+</w:t>
      </w:r>
      <w:r w:rsidR="00A07072" w:rsidRPr="00202FE0">
        <w:rPr>
          <w:rFonts w:ascii="Courier New" w:hAnsi="Courier New"/>
          <w:sz w:val="18"/>
        </w:rPr>
        <w:t>json</w:t>
      </w:r>
      <w:r w:rsidR="00A07072" w:rsidRPr="00EA5AB5">
        <w:t xml:space="preserve"> can be used, in addition the </w:t>
      </w:r>
      <w:r w:rsidR="00A07072" w:rsidRPr="00EA5AB5">
        <w:rPr>
          <w:rFonts w:ascii="Courier New" w:hAnsi="Courier New"/>
          <w:sz w:val="18"/>
        </w:rPr>
        <w:t>application/</w:t>
      </w:r>
      <w:r w:rsidR="00A07072" w:rsidRPr="00202FE0">
        <w:rPr>
          <w:rFonts w:ascii="Courier New" w:hAnsi="Courier New"/>
          <w:sz w:val="18"/>
        </w:rPr>
        <w:t>json</w:t>
      </w:r>
      <w:r w:rsidR="00A07072" w:rsidRPr="00EA5AB5">
        <w:t xml:space="preserve"> and </w:t>
      </w:r>
      <w:r w:rsidR="00A07072" w:rsidRPr="00EA5AB5">
        <w:rPr>
          <w:rFonts w:ascii="Courier New" w:hAnsi="Courier New"/>
          <w:sz w:val="18"/>
        </w:rPr>
        <w:t>application/ld+</w:t>
      </w:r>
      <w:r w:rsidR="00A07072" w:rsidRPr="00202FE0">
        <w:rPr>
          <w:rFonts w:ascii="Courier New" w:hAnsi="Courier New"/>
          <w:sz w:val="18"/>
        </w:rPr>
        <w:t>json</w:t>
      </w:r>
      <w:r w:rsidR="00A07072" w:rsidRPr="00EA5AB5">
        <w:t xml:space="preserve"> content types.</w:t>
      </w:r>
    </w:p>
    <w:p w14:paraId="0A21FF9D"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PATCH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:Store:002 </w:t>
      </w:r>
      <w:r w:rsidRPr="00202FE0">
        <w:rPr>
          <w:rFonts w:ascii="Courier New" w:hAnsi="Courier New" w:cs="Courier New"/>
          <w:sz w:val="16"/>
        </w:rPr>
        <w:t>HTTP</w:t>
      </w:r>
      <w:r w:rsidRPr="00EA5AB5">
        <w:rPr>
          <w:rFonts w:ascii="Courier New" w:hAnsi="Courier New" w:cs="Courier New"/>
          <w:sz w:val="16"/>
        </w:rPr>
        <w:t>/1.1</w:t>
      </w:r>
    </w:p>
    <w:p w14:paraId="5557DCD6"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26BFDD6D"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application/merge-patch+</w:t>
      </w:r>
      <w:r w:rsidRPr="00202FE0">
        <w:rPr>
          <w:rFonts w:ascii="Courier New" w:hAnsi="Courier New" w:cs="Courier New"/>
          <w:sz w:val="16"/>
        </w:rPr>
        <w:t>json</w:t>
      </w:r>
    </w:p>
    <w:p w14:paraId="299E76B7"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00F646FB" w:rsidRPr="00EA5AB5">
        <w:rPr>
          <w:rFonts w:ascii="Courier New" w:hAnsi="Courier New" w:cs="Courier New"/>
          <w:sz w:val="16"/>
        </w:rPr>
        <w:t>"</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w:t>
      </w:r>
      <w:r w:rsidR="00F646FB" w:rsidRPr="00EA5AB5">
        <w:rPr>
          <w:rFonts w:ascii="Courier New" w:hAnsi="Courier New" w:cs="Courier New"/>
          <w:sz w:val="16"/>
        </w:rPr>
        <w:t>"</w:t>
      </w:r>
      <w:r w:rsidRPr="00EA5AB5">
        <w:rPr>
          <w:rFonts w:ascii="Courier New" w:hAnsi="Courier New" w:cs="Courier New"/>
          <w:sz w:val="16"/>
        </w:rPr>
        <w:t>; type=</w:t>
      </w:r>
      <w:r w:rsidR="00A07072" w:rsidRPr="00EA5AB5">
        <w:rPr>
          <w:rFonts w:ascii="Courier New" w:hAnsi="Courier New" w:cs="Courier New"/>
          <w:sz w:val="16"/>
        </w:rPr>
        <w:t>"</w:t>
      </w:r>
      <w:r w:rsidRPr="00EA5AB5">
        <w:rPr>
          <w:rFonts w:ascii="Courier New" w:hAnsi="Courier New" w:cs="Courier New"/>
          <w:sz w:val="16"/>
        </w:rPr>
        <w:t>application/ld+</w:t>
      </w:r>
      <w:r w:rsidRPr="00202FE0">
        <w:rPr>
          <w:rFonts w:ascii="Courier New" w:hAnsi="Courier New" w:cs="Courier New"/>
          <w:sz w:val="16"/>
        </w:rPr>
        <w:t>json</w:t>
      </w:r>
      <w:r w:rsidR="00A07072" w:rsidRPr="00EA5AB5">
        <w:rPr>
          <w:rFonts w:ascii="Courier New" w:hAnsi="Courier New" w:cs="Courier New"/>
          <w:sz w:val="16"/>
        </w:rPr>
        <w:t>"</w:t>
      </w:r>
    </w:p>
    <w:p w14:paraId="3F3D1556"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25684954"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CD1E120"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id</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:Store:002</w:t>
      </w:r>
      <w:r w:rsidR="00F646FB" w:rsidRPr="00EA5AB5">
        <w:rPr>
          <w:rFonts w:ascii="Courier New" w:hAnsi="Courier New" w:cs="Courier New"/>
          <w:sz w:val="16"/>
        </w:rPr>
        <w:t>"</w:t>
      </w:r>
      <w:r w:rsidRPr="00EA5AB5">
        <w:rPr>
          <w:rFonts w:ascii="Courier New" w:hAnsi="Courier New" w:cs="Courier New"/>
          <w:sz w:val="16"/>
        </w:rPr>
        <w:t>,</w:t>
      </w:r>
    </w:p>
    <w:p w14:paraId="0AB658A7"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type</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Store</w:t>
      </w:r>
      <w:r w:rsidR="00F646FB" w:rsidRPr="00EA5AB5">
        <w:rPr>
          <w:rFonts w:ascii="Courier New" w:hAnsi="Courier New" w:cs="Courier New"/>
          <w:sz w:val="16"/>
        </w:rPr>
        <w:t>"</w:t>
      </w:r>
      <w:r w:rsidRPr="00EA5AB5">
        <w:rPr>
          <w:rFonts w:ascii="Courier New" w:hAnsi="Courier New" w:cs="Courier New"/>
          <w:sz w:val="16"/>
        </w:rPr>
        <w:t>,</w:t>
      </w:r>
    </w:p>
    <w:p w14:paraId="1073B1D9"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00F646FB" w:rsidRPr="00EA5AB5">
        <w:rPr>
          <w:rFonts w:ascii="Courier New" w:hAnsi="Courier New" w:cs="Courier New"/>
          <w:sz w:val="16"/>
        </w:rPr>
        <w:t>"</w:t>
      </w:r>
      <w:r w:rsidRPr="00EA5AB5">
        <w:rPr>
          <w:rFonts w:ascii="Courier New" w:hAnsi="Courier New" w:cs="Courier New"/>
          <w:sz w:val="16"/>
        </w:rPr>
        <w:t>address</w:t>
      </w:r>
      <w:r w:rsidR="00F646FB" w:rsidRPr="00EA5AB5">
        <w:rPr>
          <w:rFonts w:ascii="Courier New" w:hAnsi="Courier New" w:cs="Courier New"/>
          <w:sz w:val="16"/>
        </w:rPr>
        <w:t>"</w:t>
      </w:r>
      <w:r w:rsidRPr="00EA5AB5">
        <w:rPr>
          <w:rFonts w:ascii="Courier New" w:hAnsi="Courier New" w:cs="Courier New"/>
          <w:sz w:val="16"/>
        </w:rPr>
        <w:t>: {</w:t>
      </w:r>
    </w:p>
    <w:p w14:paraId="417A87A1"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type</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Property</w:t>
      </w:r>
      <w:r w:rsidR="00F646FB" w:rsidRPr="00EA5AB5">
        <w:rPr>
          <w:rFonts w:ascii="Courier New" w:hAnsi="Courier New" w:cs="Courier New"/>
          <w:sz w:val="16"/>
        </w:rPr>
        <w:t>"</w:t>
      </w:r>
      <w:r w:rsidRPr="00EA5AB5">
        <w:rPr>
          <w:rFonts w:ascii="Courier New" w:hAnsi="Courier New" w:cs="Courier New"/>
          <w:sz w:val="16"/>
        </w:rPr>
        <w:t>,</w:t>
      </w:r>
    </w:p>
    <w:p w14:paraId="14B2155D"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value</w:t>
      </w:r>
      <w:r w:rsidR="00F646FB" w:rsidRPr="00EA5AB5">
        <w:rPr>
          <w:rFonts w:ascii="Courier New" w:hAnsi="Courier New" w:cs="Courier New"/>
          <w:sz w:val="16"/>
        </w:rPr>
        <w:t>"</w:t>
      </w:r>
      <w:r w:rsidRPr="00EA5AB5">
        <w:rPr>
          <w:rFonts w:ascii="Courier New" w:hAnsi="Courier New" w:cs="Courier New"/>
          <w:sz w:val="16"/>
        </w:rPr>
        <w:t>: {</w:t>
      </w:r>
    </w:p>
    <w:p w14:paraId="0EEA5D84"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streetAddress</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Superman Street 4</w:t>
      </w:r>
      <w:r w:rsidR="00F646FB" w:rsidRPr="00EA5AB5">
        <w:rPr>
          <w:rFonts w:ascii="Courier New" w:hAnsi="Courier New" w:cs="Courier New"/>
          <w:sz w:val="16"/>
        </w:rPr>
        <w:t>"</w:t>
      </w:r>
      <w:r w:rsidRPr="00EA5AB5">
        <w:rPr>
          <w:rFonts w:ascii="Courier New" w:hAnsi="Courier New" w:cs="Courier New"/>
          <w:sz w:val="16"/>
        </w:rPr>
        <w:t>,</w:t>
      </w:r>
    </w:p>
    <w:p w14:paraId="5012446E"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addressRegion</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:null</w:t>
      </w:r>
      <w:r w:rsidR="00F646FB" w:rsidRPr="00EA5AB5">
        <w:rPr>
          <w:rFonts w:ascii="Courier New" w:hAnsi="Courier New" w:cs="Courier New"/>
          <w:sz w:val="16"/>
        </w:rPr>
        <w:t>"</w:t>
      </w:r>
      <w:r w:rsidRPr="00EA5AB5">
        <w:rPr>
          <w:rFonts w:ascii="Courier New" w:hAnsi="Courier New" w:cs="Courier New"/>
          <w:sz w:val="16"/>
        </w:rPr>
        <w:t>,</w:t>
      </w:r>
    </w:p>
    <w:p w14:paraId="67D801A1"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addressLocality</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Cat City</w:t>
      </w:r>
      <w:r w:rsidR="00F646FB" w:rsidRPr="00EA5AB5">
        <w:rPr>
          <w:rFonts w:ascii="Courier New" w:hAnsi="Courier New" w:cs="Courier New"/>
          <w:sz w:val="16"/>
        </w:rPr>
        <w:t>"</w:t>
      </w:r>
      <w:r w:rsidRPr="00EA5AB5">
        <w:rPr>
          <w:rFonts w:ascii="Courier New" w:hAnsi="Courier New" w:cs="Courier New"/>
          <w:sz w:val="16"/>
        </w:rPr>
        <w:t>,</w:t>
      </w:r>
    </w:p>
    <w:p w14:paraId="64C37D3D"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postalCode</w:t>
      </w:r>
      <w:r w:rsidR="00F646FB" w:rsidRPr="00EA5AB5">
        <w:rPr>
          <w:rFonts w:ascii="Courier New" w:hAnsi="Courier New" w:cs="Courier New"/>
          <w:sz w:val="16"/>
        </w:rPr>
        <w:t>"</w:t>
      </w:r>
      <w:r w:rsidRPr="00EA5AB5">
        <w:rPr>
          <w:rFonts w:ascii="Courier New" w:hAnsi="Courier New" w:cs="Courier New"/>
          <w:sz w:val="16"/>
        </w:rPr>
        <w:t xml:space="preserve">: </w:t>
      </w:r>
      <w:r w:rsidR="00F646FB" w:rsidRPr="00EA5AB5">
        <w:rPr>
          <w:rFonts w:ascii="Courier New" w:hAnsi="Courier New" w:cs="Courier New"/>
          <w:sz w:val="16"/>
        </w:rPr>
        <w:t>"</w:t>
      </w:r>
      <w:r w:rsidRPr="00EA5AB5">
        <w:rPr>
          <w:rFonts w:ascii="Courier New" w:hAnsi="Courier New" w:cs="Courier New"/>
          <w:sz w:val="16"/>
        </w:rPr>
        <w:t>42420</w:t>
      </w:r>
      <w:r w:rsidR="00F646FB" w:rsidRPr="00EA5AB5">
        <w:rPr>
          <w:rFonts w:ascii="Courier New" w:hAnsi="Courier New" w:cs="Courier New"/>
          <w:sz w:val="16"/>
        </w:rPr>
        <w:t>"</w:t>
      </w:r>
    </w:p>
    <w:p w14:paraId="3AA881C0"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D866E80"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94A16D7" w14:textId="77777777" w:rsidR="00BE3244" w:rsidRPr="00EA5AB5" w:rsidRDefault="00BE3244"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A5B1724" w14:textId="77777777" w:rsidR="00301D3C" w:rsidRPr="00EA5AB5" w:rsidRDefault="00301D3C" w:rsidP="00301D3C">
      <w:pPr>
        <w:pStyle w:val="NF"/>
      </w:pPr>
    </w:p>
    <w:p w14:paraId="63937C2B" w14:textId="77777777" w:rsidR="0013561E" w:rsidRPr="00EA5AB5" w:rsidRDefault="00BE3244" w:rsidP="00BB37C8">
      <w:pPr>
        <w:pStyle w:val="TF"/>
      </w:pPr>
      <w:r w:rsidRPr="00EA5AB5">
        <w:t>Figure 8.2</w:t>
      </w:r>
      <w:r w:rsidR="00CA4C28" w:rsidRPr="00EA5AB5">
        <w:t>.3-1</w:t>
      </w:r>
      <w:r w:rsidR="00F646FB" w:rsidRPr="00EA5AB5">
        <w:t>:</w:t>
      </w:r>
      <w:r w:rsidRPr="00EA5AB5">
        <w:t xml:space="preserve"> Change street address of Store:002 and remove addressRegion element</w:t>
      </w:r>
    </w:p>
    <w:p w14:paraId="2C0F7163" w14:textId="5C55BE10" w:rsidR="00BE3244" w:rsidRPr="00EA5AB5" w:rsidRDefault="00F646FB" w:rsidP="00F9573C">
      <w:r w:rsidRPr="00EA5AB5">
        <w:t xml:space="preserve">Figure </w:t>
      </w:r>
      <w:r w:rsidRPr="0094514E">
        <w:t>8.2</w:t>
      </w:r>
      <w:r w:rsidR="00CA4C28" w:rsidRPr="0094514E">
        <w:t>.3-2</w:t>
      </w:r>
      <w:r w:rsidRPr="00EA5AB5">
        <w:t xml:space="preserve"> shows the result of the successful execution of the merge </w:t>
      </w:r>
      <w:r w:rsidR="008F0246" w:rsidRPr="00EA5AB5">
        <w:t>E</w:t>
      </w:r>
      <w:r w:rsidRPr="00EA5AB5">
        <w:t xml:space="preserve">ntity request and Figure </w:t>
      </w:r>
      <w:r w:rsidRPr="0094514E">
        <w:t>8.2</w:t>
      </w:r>
      <w:r w:rsidR="00CA4C28" w:rsidRPr="0094514E">
        <w:t>.3-3</w:t>
      </w:r>
      <w:r w:rsidRPr="00EA5AB5">
        <w:t xml:space="preserve"> show</w:t>
      </w:r>
      <w:r w:rsidR="009A68D6">
        <w:t>s</w:t>
      </w:r>
      <w:r w:rsidRPr="00EA5AB5">
        <w:t xml:space="preserve"> the </w:t>
      </w:r>
      <w:r w:rsidRPr="00EA5AB5">
        <w:rPr>
          <w:rFonts w:ascii="Courier New" w:hAnsi="Courier New"/>
          <w:sz w:val="18"/>
        </w:rPr>
        <w:t>Store:022</w:t>
      </w:r>
      <w:r w:rsidRPr="00EA5AB5">
        <w:t xml:space="preserve"> </w:t>
      </w:r>
      <w:r w:rsidR="00F8158F" w:rsidRPr="00EA5AB5">
        <w:t>E</w:t>
      </w:r>
      <w:r w:rsidRPr="00EA5AB5">
        <w:t xml:space="preserve">ntity after the execution of the merge </w:t>
      </w:r>
      <w:r w:rsidR="008F0246" w:rsidRPr="00EA5AB5">
        <w:t>E</w:t>
      </w:r>
      <w:r w:rsidRPr="00EA5AB5">
        <w:t>ntity request.</w:t>
      </w:r>
    </w:p>
    <w:p w14:paraId="677DAECA" w14:textId="77777777" w:rsidR="00F646FB" w:rsidRPr="00EA5AB5" w:rsidRDefault="00F646FB" w:rsidP="00F646F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5BA774B1"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Thu, 03 Aug 2023 09:41:37 GMT</w:t>
      </w:r>
    </w:p>
    <w:p w14:paraId="42348710" w14:textId="77777777" w:rsidR="00301D3C" w:rsidRPr="00EA5AB5" w:rsidRDefault="00301D3C" w:rsidP="00301D3C">
      <w:pPr>
        <w:pStyle w:val="NF"/>
      </w:pPr>
    </w:p>
    <w:p w14:paraId="742E45B4" w14:textId="77777777" w:rsidR="00F646FB" w:rsidRPr="00EA5AB5" w:rsidRDefault="00BE3244" w:rsidP="00BB37C8">
      <w:pPr>
        <w:pStyle w:val="TF"/>
      </w:pPr>
      <w:r w:rsidRPr="00EA5AB5">
        <w:t>Figure 8.2</w:t>
      </w:r>
      <w:r w:rsidR="00CA4C28" w:rsidRPr="00EA5AB5">
        <w:t>.3-2</w:t>
      </w:r>
      <w:r w:rsidR="00F646FB" w:rsidRPr="00EA5AB5">
        <w:t>: Change street address of Store:002 and remove addressRegion element result</w:t>
      </w:r>
    </w:p>
    <w:p w14:paraId="2E3502E0"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2BC2836"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"id": "urn:</w:t>
      </w:r>
      <w:r w:rsidRPr="00202FE0">
        <w:rPr>
          <w:rFonts w:ascii="Courier New" w:hAnsi="Courier New" w:cs="Courier New"/>
          <w:sz w:val="16"/>
        </w:rPr>
        <w:t>ngsi-ld</w:t>
      </w:r>
      <w:r w:rsidRPr="00EA5AB5">
        <w:rPr>
          <w:rFonts w:ascii="Courier New" w:hAnsi="Courier New" w:cs="Courier New"/>
          <w:sz w:val="16"/>
        </w:rPr>
        <w:t>:Store:002",</w:t>
      </w:r>
    </w:p>
    <w:p w14:paraId="475F7B7B"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"Store",</w:t>
      </w:r>
    </w:p>
    <w:p w14:paraId="3510EBAF"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"location": {</w:t>
      </w:r>
    </w:p>
    <w:p w14:paraId="652E75C8"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"GeoProperty",</w:t>
      </w:r>
    </w:p>
    <w:p w14:paraId="4269785C"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"isMeasuredBy": {</w:t>
      </w:r>
    </w:p>
    <w:p w14:paraId="633B412E"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"Relationship",</w:t>
      </w:r>
    </w:p>
    <w:p w14:paraId="734060CB"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"object": "urn:</w:t>
      </w:r>
      <w:r w:rsidRPr="00202FE0">
        <w:rPr>
          <w:rFonts w:ascii="Courier New" w:hAnsi="Courier New" w:cs="Courier New"/>
          <w:sz w:val="16"/>
        </w:rPr>
        <w:t>ngsi-ld</w:t>
      </w:r>
      <w:r w:rsidRPr="00EA5AB5">
        <w:rPr>
          <w:rFonts w:ascii="Courier New" w:hAnsi="Courier New" w:cs="Courier New"/>
          <w:sz w:val="16"/>
        </w:rPr>
        <w:t>:GPSTracker:001"</w:t>
      </w:r>
    </w:p>
    <w:p w14:paraId="07CE38D8"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0D677BEE"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"value": {</w:t>
      </w:r>
    </w:p>
    <w:p w14:paraId="560A1B8C"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"Point",</w:t>
      </w:r>
    </w:p>
    <w:p w14:paraId="5CCFABA4"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"coordinates": </w:t>
      </w:r>
      <w:r w:rsidRPr="00202FE0">
        <w:rPr>
          <w:rFonts w:ascii="Courier New" w:hAnsi="Courier New" w:cs="Courier New"/>
          <w:sz w:val="16"/>
        </w:rPr>
        <w:t>[</w:t>
      </w:r>
    </w:p>
    <w:p w14:paraId="25F88DFE"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57.5522,</w:t>
      </w:r>
    </w:p>
    <w:p w14:paraId="4B6C13D4"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-20.3484</w:t>
      </w:r>
    </w:p>
    <w:p w14:paraId="0C417B98"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472F25F3"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76CFA9CD"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17B2051A"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"address": {</w:t>
      </w:r>
    </w:p>
    <w:p w14:paraId="237A7204"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"Property",</w:t>
      </w:r>
    </w:p>
    <w:p w14:paraId="2B74C671"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"value": {</w:t>
      </w:r>
    </w:p>
    <w:p w14:paraId="39ED9F5D"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"postalCode": "42420",</w:t>
      </w:r>
    </w:p>
    <w:p w14:paraId="6C07831B"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"streetAddress": "Superman Street 4",</w:t>
      </w:r>
    </w:p>
    <w:p w14:paraId="773D9838"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"addressLocality": "Cat City"</w:t>
      </w:r>
    </w:p>
    <w:p w14:paraId="11058E76"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1D3710EC"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6490EF38"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"storeName": {</w:t>
      </w:r>
    </w:p>
    <w:p w14:paraId="27362E1B"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"Property",</w:t>
      </w:r>
    </w:p>
    <w:p w14:paraId="649397D3"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"value": "6-Stars"</w:t>
      </w:r>
    </w:p>
    <w:p w14:paraId="0D346793"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2E7637CA"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"@context": </w:t>
      </w:r>
      <w:r w:rsidRPr="00202FE0">
        <w:rPr>
          <w:rFonts w:ascii="Courier New" w:hAnsi="Courier New" w:cs="Courier New"/>
          <w:sz w:val="16"/>
        </w:rPr>
        <w:t>[</w:t>
      </w:r>
    </w:p>
    <w:p w14:paraId="0846FB81"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w:t>
      </w:r>
    </w:p>
    <w:p w14:paraId="262B4368"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64C5A174" w14:textId="77777777" w:rsidR="00F646FB" w:rsidRPr="00EA5AB5" w:rsidRDefault="00F646F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CCFD395" w14:textId="77777777" w:rsidR="00301D3C" w:rsidRPr="00EA5AB5" w:rsidRDefault="00301D3C" w:rsidP="00301D3C">
      <w:pPr>
        <w:pStyle w:val="NF"/>
      </w:pPr>
    </w:p>
    <w:p w14:paraId="1BF4B8F3" w14:textId="77777777" w:rsidR="00BE3244" w:rsidRPr="00EA5AB5" w:rsidRDefault="00BE3244" w:rsidP="00BB37C8">
      <w:pPr>
        <w:pStyle w:val="TF"/>
      </w:pPr>
      <w:r w:rsidRPr="00EA5AB5">
        <w:t>Figure 8.2</w:t>
      </w:r>
      <w:r w:rsidR="00CA4C28" w:rsidRPr="00EA5AB5">
        <w:t>.3-3</w:t>
      </w:r>
      <w:r w:rsidR="00F646FB" w:rsidRPr="00EA5AB5">
        <w:t>: Store:002 after executing the request</w:t>
      </w:r>
    </w:p>
    <w:p w14:paraId="1667F023" w14:textId="77777777" w:rsidR="00F9573C" w:rsidRPr="00EA5AB5" w:rsidRDefault="00F9573C" w:rsidP="00F9573C">
      <w:pPr>
        <w:pStyle w:val="Heading3"/>
      </w:pPr>
      <w:bookmarkStart w:id="79" w:name="_Toc147485521"/>
      <w:bookmarkStart w:id="80" w:name="_Toc197507237"/>
      <w:r w:rsidRPr="00EA5AB5">
        <w:t>8.2.4</w:t>
      </w:r>
      <w:r w:rsidRPr="00EA5AB5">
        <w:tab/>
        <w:t>Replace Entity</w:t>
      </w:r>
      <w:bookmarkEnd w:id="79"/>
      <w:bookmarkEnd w:id="80"/>
    </w:p>
    <w:p w14:paraId="2C74287C" w14:textId="77777777" w:rsidR="00F9573C" w:rsidRPr="00EA5AB5" w:rsidRDefault="00A07072" w:rsidP="00F9573C">
      <w:r w:rsidRPr="00EA5AB5">
        <w:t xml:space="preserve">Replace </w:t>
      </w:r>
      <w:r w:rsidR="00F74B8D" w:rsidRPr="00EA5AB5">
        <w:t>E</w:t>
      </w:r>
      <w:r w:rsidRPr="00EA5AB5">
        <w:t xml:space="preserve">ntity allows replacing the complete </w:t>
      </w:r>
      <w:r w:rsidR="00F74B8D" w:rsidRPr="00EA5AB5">
        <w:t>E</w:t>
      </w:r>
      <w:r w:rsidRPr="00EA5AB5">
        <w:t xml:space="preserve">ntity, i.e. it deletes the previous </w:t>
      </w:r>
      <w:r w:rsidR="0040791F" w:rsidRPr="00EA5AB5">
        <w:t>Entit</w:t>
      </w:r>
      <w:r w:rsidRPr="00EA5AB5">
        <w:t xml:space="preserve">y information, including all </w:t>
      </w:r>
      <w:r w:rsidR="00F74B8D" w:rsidRPr="00EA5AB5">
        <w:t>A</w:t>
      </w:r>
      <w:r w:rsidRPr="00EA5AB5">
        <w:t xml:space="preserve">ttributes and </w:t>
      </w:r>
      <w:r w:rsidR="00F74B8D" w:rsidRPr="00EA5AB5">
        <w:t>Entity T</w:t>
      </w:r>
      <w:r w:rsidRPr="00EA5AB5">
        <w:t xml:space="preserve">ypes and replaces them with the provided Entity information. Only the system-generated </w:t>
      </w:r>
      <w:r w:rsidRPr="00EA5AB5">
        <w:rPr>
          <w:rFonts w:ascii="Courier New" w:hAnsi="Courier New" w:cs="Courier New"/>
          <w:sz w:val="16"/>
        </w:rPr>
        <w:t xml:space="preserve">createdAt </w:t>
      </w:r>
      <w:r w:rsidRPr="00EA5AB5">
        <w:t>timestamp</w:t>
      </w:r>
      <w:r w:rsidR="00F74B8D" w:rsidRPr="00EA5AB5">
        <w:t>s</w:t>
      </w:r>
      <w:r w:rsidRPr="00EA5AB5">
        <w:t xml:space="preserve"> </w:t>
      </w:r>
      <w:r w:rsidR="00F74B8D" w:rsidRPr="00EA5AB5">
        <w:t>are</w:t>
      </w:r>
      <w:r w:rsidRPr="00EA5AB5">
        <w:t xml:space="preserve"> kept, which is the only difference from first deleting the </w:t>
      </w:r>
      <w:r w:rsidR="00F74B8D" w:rsidRPr="00EA5AB5">
        <w:t>E</w:t>
      </w:r>
      <w:r w:rsidRPr="00EA5AB5">
        <w:t>ntity and the creating it again.</w:t>
      </w:r>
    </w:p>
    <w:p w14:paraId="7F41F89B" w14:textId="77777777" w:rsidR="00A07072" w:rsidRPr="00EA5AB5" w:rsidRDefault="00A07072" w:rsidP="00F9573C">
      <w:r w:rsidRPr="00EA5AB5">
        <w:lastRenderedPageBreak/>
        <w:t xml:space="preserve">In Figure </w:t>
      </w:r>
      <w:r w:rsidRPr="0094514E">
        <w:t>8.2</w:t>
      </w:r>
      <w:r w:rsidR="00C77700" w:rsidRPr="0094514E">
        <w:t>.4-1</w:t>
      </w:r>
      <w:r w:rsidRPr="00EA5AB5">
        <w:t xml:space="preserve">, </w:t>
      </w:r>
      <w:r w:rsidR="00087411" w:rsidRPr="00EA5AB5">
        <w:rPr>
          <w:rFonts w:ascii="Courier New" w:hAnsi="Courier New"/>
          <w:sz w:val="18"/>
        </w:rPr>
        <w:t>Store:002</w:t>
      </w:r>
      <w:r w:rsidR="00087411" w:rsidRPr="00EA5AB5">
        <w:t xml:space="preserve"> is taken over by a new owner, who wants to make sure only the newly provided information is kept, changing the </w:t>
      </w:r>
      <w:r w:rsidR="00087411" w:rsidRPr="00EA5AB5">
        <w:rPr>
          <w:rFonts w:ascii="Courier New" w:hAnsi="Courier New"/>
          <w:sz w:val="18"/>
        </w:rPr>
        <w:t xml:space="preserve">streetAddress </w:t>
      </w:r>
      <w:r w:rsidR="00087411" w:rsidRPr="00EA5AB5">
        <w:t xml:space="preserve">back to </w:t>
      </w:r>
      <w:r w:rsidR="00087411" w:rsidRPr="00EA5AB5">
        <w:rPr>
          <w:rFonts w:ascii="Courier New" w:hAnsi="Courier New"/>
          <w:sz w:val="18"/>
        </w:rPr>
        <w:t>"Tiger Street 4"</w:t>
      </w:r>
      <w:r w:rsidR="00087411" w:rsidRPr="00EA5AB5">
        <w:t xml:space="preserve"> and the </w:t>
      </w:r>
      <w:r w:rsidR="00087411" w:rsidRPr="00EA5AB5">
        <w:rPr>
          <w:rFonts w:ascii="Courier New" w:hAnsi="Courier New"/>
          <w:sz w:val="18"/>
        </w:rPr>
        <w:t>storeName</w:t>
      </w:r>
      <w:r w:rsidR="00087411" w:rsidRPr="00EA5AB5">
        <w:t xml:space="preserve"> to </w:t>
      </w:r>
      <w:r w:rsidR="00087411" w:rsidRPr="00EA5AB5">
        <w:rPr>
          <w:rFonts w:ascii="Courier New" w:hAnsi="Courier New"/>
          <w:sz w:val="18"/>
        </w:rPr>
        <w:t>"Luxury Store".</w:t>
      </w:r>
      <w:r w:rsidR="00087411" w:rsidRPr="00EA5AB5">
        <w:t xml:space="preserve"> </w:t>
      </w:r>
    </w:p>
    <w:p w14:paraId="20EB512A"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PUT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:Store:002 </w:t>
      </w:r>
      <w:r w:rsidRPr="00202FE0">
        <w:rPr>
          <w:rFonts w:ascii="Courier New" w:hAnsi="Courier New" w:cs="Courier New"/>
          <w:sz w:val="16"/>
        </w:rPr>
        <w:t>HTTP</w:t>
      </w:r>
      <w:r w:rsidRPr="00EA5AB5">
        <w:rPr>
          <w:rFonts w:ascii="Courier New" w:hAnsi="Courier New" w:cs="Courier New"/>
          <w:sz w:val="16"/>
        </w:rPr>
        <w:t>/1.1</w:t>
      </w:r>
    </w:p>
    <w:p w14:paraId="7E957FA9"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84F7A91"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C1DF667"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14828C36"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Content-Length: 359</w:t>
      </w:r>
    </w:p>
    <w:p w14:paraId="6F49AF55"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78D84729"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C2EF6B1"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:Store:002",</w:t>
      </w:r>
    </w:p>
    <w:p w14:paraId="50BAB573"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25CFCBC1"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"address": {</w:t>
      </w:r>
    </w:p>
    <w:p w14:paraId="2FC86FD3"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776BAC9"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60E86F49"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4",</w:t>
      </w:r>
    </w:p>
    <w:p w14:paraId="50021B2F"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7BD9C7D7"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6CD48747"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0569885"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525E52F"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19D5FEC3"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419B4BA4"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7DB1B362"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"Point",</w:t>
      </w:r>
    </w:p>
    <w:p w14:paraId="253BAA85"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"coordinates": </w:t>
      </w:r>
      <w:r w:rsidRPr="00202FE0">
        <w:rPr>
          <w:rFonts w:ascii="Courier New" w:hAnsi="Courier New" w:cs="Courier New"/>
          <w:sz w:val="16"/>
        </w:rPr>
        <w:t>[</w:t>
      </w:r>
    </w:p>
    <w:p w14:paraId="7D0963CA"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57.5522,</w:t>
      </w:r>
    </w:p>
    <w:p w14:paraId="6C46346A"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-20.3484</w:t>
      </w:r>
    </w:p>
    <w:p w14:paraId="5C55C669"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1A98661"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F952815" w14:textId="77777777" w:rsidR="00742576" w:rsidRPr="00EA5AB5" w:rsidRDefault="00742576" w:rsidP="0074257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82F763C"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FD7B603"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016E5F3F"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"Luxury Store"</w:t>
      </w:r>
    </w:p>
    <w:p w14:paraId="02489250"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521B0CD"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8886E1D" w14:textId="77777777" w:rsidR="00301D3C" w:rsidRPr="00EA5AB5" w:rsidRDefault="00301D3C" w:rsidP="00301D3C">
      <w:pPr>
        <w:pStyle w:val="NF"/>
      </w:pPr>
    </w:p>
    <w:p w14:paraId="54F54495" w14:textId="77777777" w:rsidR="00087411" w:rsidRPr="00EA5AB5" w:rsidRDefault="00087411" w:rsidP="00087411">
      <w:pPr>
        <w:pStyle w:val="TF"/>
      </w:pPr>
      <w:r w:rsidRPr="00EA5AB5">
        <w:t>Figure 8.2</w:t>
      </w:r>
      <w:r w:rsidR="00CA4C28" w:rsidRPr="00EA5AB5">
        <w:t>.4-1</w:t>
      </w:r>
      <w:r w:rsidRPr="00EA5AB5">
        <w:t xml:space="preserve">: Replace Store:002 </w:t>
      </w:r>
      <w:r w:rsidR="00F74B8D" w:rsidRPr="00EA5AB5">
        <w:t>E</w:t>
      </w:r>
      <w:r w:rsidRPr="00EA5AB5">
        <w:t>ntity</w:t>
      </w:r>
    </w:p>
    <w:p w14:paraId="6054FBD1" w14:textId="77777777" w:rsidR="00087411" w:rsidRPr="00EA5AB5" w:rsidRDefault="00087411" w:rsidP="00BB37C8">
      <w:r w:rsidRPr="00EA5AB5">
        <w:t xml:space="preserve">Figure </w:t>
      </w:r>
      <w:r w:rsidRPr="0094514E">
        <w:t>8.</w:t>
      </w:r>
      <w:r w:rsidR="00C77700" w:rsidRPr="0094514E">
        <w:t>2.4-2</w:t>
      </w:r>
      <w:r w:rsidRPr="00EA5AB5">
        <w:t xml:space="preserve"> shows the result of the successful execution of the replace </w:t>
      </w:r>
      <w:r w:rsidR="00F74B8D" w:rsidRPr="00EA5AB5">
        <w:t>E</w:t>
      </w:r>
      <w:r w:rsidRPr="00EA5AB5">
        <w:t>ntity request.</w:t>
      </w:r>
    </w:p>
    <w:p w14:paraId="374D6C26" w14:textId="77777777" w:rsidR="00087411" w:rsidRPr="00EA5AB5" w:rsidRDefault="00087411" w:rsidP="00087411">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303AC4DF"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Thu, 03 Aug 2023 15:49:13 GMT</w:t>
      </w:r>
    </w:p>
    <w:p w14:paraId="599F7B66" w14:textId="77777777" w:rsidR="00301D3C" w:rsidRPr="00EA5AB5" w:rsidRDefault="00301D3C" w:rsidP="00301D3C">
      <w:pPr>
        <w:pStyle w:val="NF"/>
      </w:pPr>
    </w:p>
    <w:p w14:paraId="564DD078" w14:textId="77777777" w:rsidR="00087411" w:rsidRPr="00EA5AB5" w:rsidRDefault="00087411" w:rsidP="00087411">
      <w:pPr>
        <w:pStyle w:val="TF"/>
      </w:pPr>
      <w:r w:rsidRPr="00EA5AB5">
        <w:t>Figure 8.2</w:t>
      </w:r>
      <w:r w:rsidR="00CA4C28" w:rsidRPr="00EA5AB5">
        <w:t>.</w:t>
      </w:r>
      <w:r w:rsidRPr="00EA5AB5">
        <w:t>4</w:t>
      </w:r>
      <w:r w:rsidR="00CA4C28" w:rsidRPr="00EA5AB5">
        <w:t>-2</w:t>
      </w:r>
      <w:r w:rsidRPr="00EA5AB5">
        <w:t xml:space="preserve">: Replace Store:002 </w:t>
      </w:r>
      <w:r w:rsidR="00F74B8D" w:rsidRPr="00EA5AB5">
        <w:t>E</w:t>
      </w:r>
      <w:r w:rsidRPr="00EA5AB5">
        <w:t>ntity result</w:t>
      </w:r>
    </w:p>
    <w:p w14:paraId="02437253" w14:textId="77777777" w:rsidR="00087411" w:rsidRPr="00EA5AB5" w:rsidRDefault="00087411" w:rsidP="00BB37C8">
      <w:r w:rsidRPr="00EA5AB5">
        <w:t xml:space="preserve">Figure </w:t>
      </w:r>
      <w:r w:rsidRPr="0094514E">
        <w:t>8.2</w:t>
      </w:r>
      <w:r w:rsidR="00C77700" w:rsidRPr="0094514E">
        <w:t>.4-3</w:t>
      </w:r>
      <w:r w:rsidRPr="00EA5AB5">
        <w:t xml:space="preserve"> shows how to request the </w:t>
      </w:r>
      <w:r w:rsidR="00A62EA3" w:rsidRPr="00EA5AB5">
        <w:rPr>
          <w:rFonts w:ascii="Courier New" w:hAnsi="Courier New"/>
          <w:sz w:val="16"/>
        </w:rPr>
        <w:t>urn:</w:t>
      </w:r>
      <w:r w:rsidR="00A62EA3" w:rsidRPr="00202FE0">
        <w:rPr>
          <w:rFonts w:ascii="Courier New" w:hAnsi="Courier New"/>
          <w:sz w:val="16"/>
        </w:rPr>
        <w:t>ngsi-ld</w:t>
      </w:r>
      <w:r w:rsidR="00A62EA3" w:rsidRPr="00EA5AB5">
        <w:rPr>
          <w:rFonts w:ascii="Courier New" w:hAnsi="Courier New"/>
          <w:sz w:val="16"/>
        </w:rPr>
        <w:t>:Store:002</w:t>
      </w:r>
      <w:r w:rsidRPr="00EA5AB5">
        <w:t xml:space="preserve"> </w:t>
      </w:r>
      <w:r w:rsidR="00F74B8D" w:rsidRPr="00EA5AB5">
        <w:t>E</w:t>
      </w:r>
      <w:r w:rsidRPr="00EA5AB5">
        <w:t xml:space="preserve">ntity with system </w:t>
      </w:r>
      <w:r w:rsidR="0040791F" w:rsidRPr="00EA5AB5">
        <w:t>Attribute</w:t>
      </w:r>
      <w:r w:rsidRPr="00EA5AB5">
        <w:t xml:space="preserve">s by adding the parameter </w:t>
      </w:r>
      <w:r w:rsidRPr="00EA5AB5">
        <w:rPr>
          <w:rFonts w:ascii="Courier New" w:hAnsi="Courier New"/>
          <w:sz w:val="16"/>
        </w:rPr>
        <w:t>options=sysAttrs</w:t>
      </w:r>
      <w:r w:rsidRPr="00EA5AB5">
        <w:t xml:space="preserve">, and Figure </w:t>
      </w:r>
      <w:r w:rsidRPr="0094514E">
        <w:t>8.2</w:t>
      </w:r>
      <w:r w:rsidR="00C77700" w:rsidRPr="0094514E">
        <w:t>.4-4</w:t>
      </w:r>
      <w:r w:rsidRPr="00EA5AB5">
        <w:t xml:space="preserve"> shows the </w:t>
      </w:r>
      <w:r w:rsidR="00F74B8D" w:rsidRPr="00EA5AB5">
        <w:t>E</w:t>
      </w:r>
      <w:r w:rsidRPr="00EA5AB5">
        <w:t xml:space="preserve">ntity with system </w:t>
      </w:r>
      <w:r w:rsidR="0040791F" w:rsidRPr="00EA5AB5">
        <w:t>Attribute</w:t>
      </w:r>
      <w:r w:rsidRPr="00EA5AB5">
        <w:t xml:space="preserve">s, where </w:t>
      </w:r>
      <w:r w:rsidRPr="00EA5AB5">
        <w:rPr>
          <w:rFonts w:ascii="Courier New" w:hAnsi="Courier New"/>
          <w:sz w:val="16"/>
        </w:rPr>
        <w:t xml:space="preserve">createdAt </w:t>
      </w:r>
      <w:r w:rsidRPr="00EA5AB5">
        <w:t xml:space="preserve">shows the time of the original creation of the </w:t>
      </w:r>
      <w:r w:rsidR="00F74B8D" w:rsidRPr="00EA5AB5">
        <w:t>E</w:t>
      </w:r>
      <w:r w:rsidRPr="00EA5AB5">
        <w:t xml:space="preserve">ntity, whereas </w:t>
      </w:r>
      <w:r w:rsidRPr="00EA5AB5">
        <w:rPr>
          <w:rFonts w:ascii="Courier New" w:hAnsi="Courier New"/>
          <w:sz w:val="16"/>
        </w:rPr>
        <w:t>modifiedAt</w:t>
      </w:r>
      <w:r w:rsidRPr="00EA5AB5">
        <w:t xml:space="preserve"> shows the time when the </w:t>
      </w:r>
      <w:r w:rsidR="00F74B8D" w:rsidRPr="00EA5AB5">
        <w:t>E</w:t>
      </w:r>
      <w:r w:rsidRPr="00EA5AB5">
        <w:t>ntity was replaced.</w:t>
      </w:r>
    </w:p>
    <w:p w14:paraId="70858EC0"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:Store:002?options=sysAttrs </w:t>
      </w:r>
      <w:r w:rsidRPr="00202FE0">
        <w:rPr>
          <w:rFonts w:ascii="Courier New" w:hAnsi="Courier New" w:cs="Courier New"/>
          <w:sz w:val="16"/>
        </w:rPr>
        <w:t>HTTP</w:t>
      </w:r>
      <w:r w:rsidRPr="00EA5AB5">
        <w:rPr>
          <w:rFonts w:ascii="Courier New" w:hAnsi="Courier New" w:cs="Courier New"/>
          <w:sz w:val="16"/>
        </w:rPr>
        <w:t>/1.1</w:t>
      </w:r>
    </w:p>
    <w:p w14:paraId="4EC24939"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E7FE8A6"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application/ld+</w:t>
      </w:r>
      <w:r w:rsidRPr="00202FE0">
        <w:rPr>
          <w:rFonts w:ascii="Courier New" w:hAnsi="Courier New" w:cs="Courier New"/>
          <w:sz w:val="16"/>
        </w:rPr>
        <w:t>json</w:t>
      </w:r>
    </w:p>
    <w:p w14:paraId="5C0CF315"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77D6511B" w14:textId="77777777" w:rsidR="00301D3C" w:rsidRPr="00EA5AB5" w:rsidRDefault="00301D3C" w:rsidP="00301D3C">
      <w:pPr>
        <w:pStyle w:val="NF"/>
      </w:pPr>
    </w:p>
    <w:p w14:paraId="73F268E6" w14:textId="77777777" w:rsidR="00087411" w:rsidRPr="00EA5AB5" w:rsidRDefault="00087411" w:rsidP="00087411">
      <w:pPr>
        <w:pStyle w:val="TF"/>
      </w:pPr>
      <w:r w:rsidRPr="00EA5AB5">
        <w:t>Figure 8.2</w:t>
      </w:r>
      <w:r w:rsidR="00CA4C28" w:rsidRPr="00EA5AB5">
        <w:t>.4-3</w:t>
      </w:r>
      <w:r w:rsidRPr="00EA5AB5">
        <w:t>: Requestion Store:002 Entity, with sysAttrs included</w:t>
      </w:r>
    </w:p>
    <w:p w14:paraId="35AF3591"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w:t>
      </w:r>
    </w:p>
    <w:p w14:paraId="1DA6D8D0"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"id": "urn:</w:t>
      </w:r>
      <w:r w:rsidRPr="00202FE0">
        <w:rPr>
          <w:rFonts w:ascii="Courier New" w:hAnsi="Courier New" w:cs="Courier New"/>
          <w:sz w:val="16"/>
        </w:rPr>
        <w:t>ngsi-ld</w:t>
      </w:r>
      <w:r w:rsidRPr="00EA5AB5">
        <w:rPr>
          <w:rFonts w:ascii="Courier New" w:hAnsi="Courier New" w:cs="Courier New"/>
          <w:sz w:val="16"/>
        </w:rPr>
        <w:t>:Store:002",</w:t>
      </w:r>
    </w:p>
    <w:p w14:paraId="24D874F0"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"Store",</w:t>
      </w:r>
    </w:p>
    <w:p w14:paraId="1F0AD8B5"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"createdAt": "2019-04-04T11:42:15Z",</w:t>
      </w:r>
    </w:p>
    <w:p w14:paraId="7E285019"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"modifiedAt": "2023-08-03T15:49:13Z",</w:t>
      </w:r>
    </w:p>
    <w:p w14:paraId="6B95BFB2"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"address": {</w:t>
      </w:r>
    </w:p>
    <w:p w14:paraId="6AE8102A"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"Property",</w:t>
      </w:r>
    </w:p>
    <w:p w14:paraId="63C108E0"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"value": {</w:t>
      </w:r>
    </w:p>
    <w:p w14:paraId="7F7E6FAF"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"postalCode": "42420",</w:t>
      </w:r>
    </w:p>
    <w:p w14:paraId="308F8582"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"streetAddress": "Tiger Street 4",</w:t>
      </w:r>
    </w:p>
    <w:p w14:paraId="0D01ACAA"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"addressLocality": "Cat City"</w:t>
      </w:r>
    </w:p>
    <w:p w14:paraId="1449A078"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679DE399" w14:textId="77777777" w:rsidR="00F74B8D" w:rsidRPr="00EA5AB5" w:rsidRDefault="00F74B8D"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"createdAt": "2019-04-04T11:42:15Z",</w:t>
      </w:r>
    </w:p>
    <w:p w14:paraId="2F3153C7"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"modifiedAt": "2023-08-03T15:49:13Z"</w:t>
      </w:r>
    </w:p>
    <w:p w14:paraId="1267C20D"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318C2E83"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"storeName": {</w:t>
      </w:r>
    </w:p>
    <w:p w14:paraId="69E11D7F"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"type": "Property",</w:t>
      </w:r>
    </w:p>
    <w:p w14:paraId="7C357D08"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"value": "Luxury Store",</w:t>
      </w:r>
    </w:p>
    <w:p w14:paraId="2B0A8B54" w14:textId="77777777" w:rsidR="00F74B8D" w:rsidRPr="00EA5AB5" w:rsidRDefault="00F74B8D"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"createdAt": "2019-04-04T11:42:15Z",</w:t>
      </w:r>
    </w:p>
    <w:p w14:paraId="4E8FCCE3"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"modifiedAt": "2023-08-03T15:49:13Z"</w:t>
      </w:r>
    </w:p>
    <w:p w14:paraId="7DB40338"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7DEC649D"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"@context": </w:t>
      </w:r>
      <w:r w:rsidRPr="00202FE0">
        <w:rPr>
          <w:rFonts w:ascii="Courier New" w:hAnsi="Courier New" w:cs="Courier New"/>
          <w:sz w:val="16"/>
        </w:rPr>
        <w:t>[</w:t>
      </w:r>
    </w:p>
    <w:p w14:paraId="70DCE32D"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w:t>
      </w:r>
    </w:p>
    <w:p w14:paraId="65043732"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w:t>
      </w:r>
    </w:p>
    <w:p w14:paraId="6DC6711F" w14:textId="77777777" w:rsidR="00087411" w:rsidRPr="00EA5AB5" w:rsidRDefault="00087411"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0EEAB0B" w14:textId="77777777" w:rsidR="00301D3C" w:rsidRPr="00EA5AB5" w:rsidRDefault="00301D3C" w:rsidP="00301D3C">
      <w:pPr>
        <w:pStyle w:val="NF"/>
      </w:pPr>
    </w:p>
    <w:p w14:paraId="0F24BDB5" w14:textId="77777777" w:rsidR="00087411" w:rsidRPr="00EA5AB5" w:rsidRDefault="00087411" w:rsidP="00087411">
      <w:pPr>
        <w:pStyle w:val="TF"/>
      </w:pPr>
      <w:r w:rsidRPr="00EA5AB5">
        <w:t>Figure 8.2</w:t>
      </w:r>
      <w:r w:rsidR="00CA4C28" w:rsidRPr="00EA5AB5">
        <w:t>.4-4</w:t>
      </w:r>
      <w:r w:rsidRPr="00EA5AB5">
        <w:t>: Store:002</w:t>
      </w:r>
      <w:r w:rsidR="00F74B8D" w:rsidRPr="00EA5AB5">
        <w:t xml:space="preserve"> Entity</w:t>
      </w:r>
      <w:r w:rsidRPr="00EA5AB5">
        <w:t xml:space="preserve"> after executing the request, with sysAttrs included</w:t>
      </w:r>
    </w:p>
    <w:p w14:paraId="6BD88BB8" w14:textId="77777777" w:rsidR="00EF0B4B" w:rsidRPr="00EA5AB5" w:rsidRDefault="0092265F" w:rsidP="00EF0B4B">
      <w:pPr>
        <w:pStyle w:val="Heading2"/>
      </w:pPr>
      <w:bookmarkStart w:id="81" w:name="_Toc147485522"/>
      <w:bookmarkStart w:id="82" w:name="_Toc197507238"/>
      <w:r w:rsidRPr="00EA5AB5">
        <w:t>8</w:t>
      </w:r>
      <w:r w:rsidR="00EF0B4B" w:rsidRPr="00EA5AB5">
        <w:t>.</w:t>
      </w:r>
      <w:r w:rsidR="004915EB" w:rsidRPr="00EA5AB5">
        <w:t>3</w:t>
      </w:r>
      <w:r w:rsidR="00EF0B4B" w:rsidRPr="00EA5AB5">
        <w:tab/>
      </w:r>
      <w:r w:rsidR="00F9573C" w:rsidRPr="00EA5AB5">
        <w:t>Appending</w:t>
      </w:r>
      <w:r w:rsidR="00EF0B4B" w:rsidRPr="00EA5AB5">
        <w:t>/Updating/</w:t>
      </w:r>
      <w:r w:rsidR="00F9573C" w:rsidRPr="00EA5AB5">
        <w:t>Replacing/</w:t>
      </w:r>
      <w:r w:rsidR="00EF0B4B" w:rsidRPr="00EA5AB5">
        <w:t xml:space="preserve">Deleting </w:t>
      </w:r>
      <w:r w:rsidR="00F9573C" w:rsidRPr="00EA5AB5">
        <w:t>Attributes</w:t>
      </w:r>
      <w:bookmarkEnd w:id="81"/>
      <w:bookmarkEnd w:id="82"/>
    </w:p>
    <w:p w14:paraId="6D750335" w14:textId="77777777" w:rsidR="004915EB" w:rsidRPr="00EA5AB5" w:rsidRDefault="00975DC4" w:rsidP="00975DC4">
      <w:pPr>
        <w:pStyle w:val="Heading3"/>
      </w:pPr>
      <w:bookmarkStart w:id="83" w:name="_Toc147485523"/>
      <w:bookmarkStart w:id="84" w:name="_Toc197507239"/>
      <w:r w:rsidRPr="00EA5AB5">
        <w:t>8.3.1</w:t>
      </w:r>
      <w:r w:rsidRPr="00EA5AB5">
        <w:tab/>
        <w:t xml:space="preserve">Appending </w:t>
      </w:r>
      <w:r w:rsidR="00F9573C" w:rsidRPr="00EA5AB5">
        <w:t>Attributes</w:t>
      </w:r>
      <w:bookmarkEnd w:id="83"/>
      <w:bookmarkEnd w:id="84"/>
    </w:p>
    <w:p w14:paraId="3D0901B7" w14:textId="77777777" w:rsidR="00975DC4" w:rsidRPr="00EA5AB5" w:rsidRDefault="00097105" w:rsidP="00CA3075">
      <w:r w:rsidRPr="00EA5AB5">
        <w:t xml:space="preserve">Entities that have been created are not static but change over time. This includes adding new </w:t>
      </w:r>
      <w:r w:rsidR="00A62EA3" w:rsidRPr="00EA5AB5">
        <w:t>P</w:t>
      </w:r>
      <w:r w:rsidRPr="00EA5AB5">
        <w:t xml:space="preserve">roperties and </w:t>
      </w:r>
      <w:r w:rsidR="00A62EA3" w:rsidRPr="00EA5AB5">
        <w:t>R</w:t>
      </w:r>
      <w:r w:rsidRPr="00EA5AB5">
        <w:t>elationships</w:t>
      </w:r>
      <w:r w:rsidR="00580AD3" w:rsidRPr="00EA5AB5">
        <w:t xml:space="preserve"> as opposed to updating the value or object of existing </w:t>
      </w:r>
      <w:r w:rsidR="00A62EA3" w:rsidRPr="00EA5AB5">
        <w:t>P</w:t>
      </w:r>
      <w:r w:rsidR="00580AD3" w:rsidRPr="00EA5AB5">
        <w:t xml:space="preserve">roperties and </w:t>
      </w:r>
      <w:r w:rsidR="00A62EA3" w:rsidRPr="00EA5AB5">
        <w:t>R</w:t>
      </w:r>
      <w:r w:rsidR="00580AD3" w:rsidRPr="00EA5AB5">
        <w:t xml:space="preserve">elationships respectively. </w:t>
      </w:r>
      <w:r w:rsidRPr="00EA5AB5">
        <w:t xml:space="preserve">In the use case, a shelf may be put up in a store and this fact can be modelled as a </w:t>
      </w:r>
      <w:r w:rsidR="00432604" w:rsidRPr="00EA5AB5">
        <w:rPr>
          <w:rFonts w:ascii="Courier New" w:hAnsi="Courier New"/>
          <w:sz w:val="16"/>
        </w:rPr>
        <w:t>contains</w:t>
      </w:r>
      <w:r w:rsidR="00432604" w:rsidRPr="00EA5AB5">
        <w:t xml:space="preserve"> </w:t>
      </w:r>
      <w:r w:rsidR="00A62EA3" w:rsidRPr="00EA5AB5">
        <w:t>Relationship</w:t>
      </w:r>
      <w:r w:rsidRPr="00EA5AB5">
        <w:t xml:space="preserve">. Figure </w:t>
      </w:r>
      <w:r w:rsidRPr="0094514E">
        <w:t>8.</w:t>
      </w:r>
      <w:r w:rsidR="00C77700" w:rsidRPr="0094514E">
        <w:t>3.1-1</w:t>
      </w:r>
      <w:r w:rsidRPr="00EA5AB5">
        <w:t xml:space="preserve"> shows the append operation that </w:t>
      </w:r>
      <w:r w:rsidR="00580AD3" w:rsidRPr="00EA5AB5">
        <w:t xml:space="preserve">adds the </w:t>
      </w:r>
      <w:r w:rsidR="00580AD3" w:rsidRPr="00EA5AB5">
        <w:rPr>
          <w:rFonts w:ascii="Courier New" w:hAnsi="Courier New"/>
          <w:sz w:val="16"/>
        </w:rPr>
        <w:t>contains</w:t>
      </w:r>
      <w:r w:rsidR="00580AD3" w:rsidRPr="00EA5AB5">
        <w:t xml:space="preserve"> </w:t>
      </w:r>
      <w:r w:rsidR="00A62EA3" w:rsidRPr="00EA5AB5">
        <w:t>R</w:t>
      </w:r>
      <w:r w:rsidR="00580AD3" w:rsidRPr="00EA5AB5">
        <w:t>elation</w:t>
      </w:r>
      <w:r w:rsidR="00A62EA3" w:rsidRPr="00EA5AB5">
        <w:t>ship</w:t>
      </w:r>
      <w:r w:rsidR="00580AD3" w:rsidRPr="00EA5AB5">
        <w:t xml:space="preserve"> to the store </w:t>
      </w:r>
      <w:r w:rsidR="00A62EA3" w:rsidRPr="00EA5AB5">
        <w:t>E</w:t>
      </w:r>
      <w:r w:rsidR="00580AD3" w:rsidRPr="00EA5AB5">
        <w:t xml:space="preserve">ntity with id </w:t>
      </w:r>
      <w:r w:rsidR="00580AD3" w:rsidRPr="00EA5AB5">
        <w:rPr>
          <w:rFonts w:ascii="Courier New" w:hAnsi="Courier New"/>
          <w:sz w:val="16"/>
        </w:rPr>
        <w:t>urn:</w:t>
      </w:r>
      <w:r w:rsidR="00580AD3" w:rsidRPr="00202FE0">
        <w:rPr>
          <w:rFonts w:ascii="Courier New" w:hAnsi="Courier New"/>
          <w:sz w:val="16"/>
        </w:rPr>
        <w:t>ngsi-ld</w:t>
      </w:r>
      <w:r w:rsidR="00580AD3" w:rsidRPr="00EA5AB5">
        <w:rPr>
          <w:rFonts w:ascii="Courier New" w:hAnsi="Courier New"/>
          <w:sz w:val="16"/>
        </w:rPr>
        <w:t>:Store:001</w:t>
      </w:r>
      <w:r w:rsidR="00580AD3" w:rsidRPr="00EA5AB5">
        <w:t xml:space="preserve"> that points to the shelf </w:t>
      </w:r>
      <w:r w:rsidR="00A62EA3" w:rsidRPr="00EA5AB5">
        <w:t>E</w:t>
      </w:r>
      <w:r w:rsidR="00580AD3" w:rsidRPr="00EA5AB5">
        <w:t>ntity</w:t>
      </w:r>
      <w:r w:rsidR="00A04401" w:rsidRPr="00EA5AB5">
        <w:t xml:space="preserve"> </w:t>
      </w:r>
      <w:r w:rsidR="00580AD3" w:rsidRPr="00EA5AB5">
        <w:rPr>
          <w:rFonts w:ascii="Courier New" w:hAnsi="Courier New"/>
          <w:sz w:val="16"/>
        </w:rPr>
        <w:t>urn:</w:t>
      </w:r>
      <w:r w:rsidR="00580AD3" w:rsidRPr="00202FE0">
        <w:rPr>
          <w:rFonts w:ascii="Courier New" w:hAnsi="Courier New"/>
          <w:sz w:val="16"/>
        </w:rPr>
        <w:t>ngsi-ld</w:t>
      </w:r>
      <w:r w:rsidR="00580AD3" w:rsidRPr="00EA5AB5">
        <w:rPr>
          <w:rFonts w:ascii="Courier New" w:hAnsi="Courier New"/>
          <w:sz w:val="16"/>
        </w:rPr>
        <w:t>:Shelf:123</w:t>
      </w:r>
      <w:r w:rsidR="00580AD3" w:rsidRPr="00EA5AB5">
        <w:t xml:space="preserve">. The successful result is shown in </w:t>
      </w:r>
      <w:r w:rsidRPr="00EA5AB5">
        <w:t xml:space="preserve">Figure </w:t>
      </w:r>
      <w:r w:rsidRPr="0094514E">
        <w:t>8.</w:t>
      </w:r>
      <w:r w:rsidR="00C77700" w:rsidRPr="0094514E">
        <w:t>3.1-2</w:t>
      </w:r>
      <w:r w:rsidR="00580AD3" w:rsidRPr="00EA5AB5">
        <w:t>.</w:t>
      </w:r>
    </w:p>
    <w:p w14:paraId="1D938DE4"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 </w:t>
      </w:r>
      <w:r w:rsidRPr="00202FE0">
        <w:rPr>
          <w:rFonts w:ascii="Courier New" w:hAnsi="Courier New" w:cs="Courier New"/>
          <w:sz w:val="16"/>
        </w:rPr>
        <w:t>HTTP</w:t>
      </w:r>
      <w:r w:rsidRPr="00EA5AB5">
        <w:rPr>
          <w:rFonts w:ascii="Courier New" w:hAnsi="Courier New" w:cs="Courier New"/>
          <w:sz w:val="16"/>
        </w:rPr>
        <w:t>/1.1</w:t>
      </w:r>
    </w:p>
    <w:p w14:paraId="40B73773"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FD70587"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06FBE237"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0822071D"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C77A0AE"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345BEF14"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"contains":{</w:t>
      </w:r>
    </w:p>
    <w:p w14:paraId="45EFB120"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"type":"Relationship",</w:t>
      </w:r>
    </w:p>
    <w:p w14:paraId="176AF0D2"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"object":"urn:</w:t>
      </w:r>
      <w:r w:rsidRPr="00202FE0">
        <w:rPr>
          <w:rFonts w:ascii="Courier New" w:hAnsi="Courier New" w:cs="Courier New"/>
          <w:sz w:val="16"/>
        </w:rPr>
        <w:t>ngsi-ld</w:t>
      </w:r>
      <w:r w:rsidRPr="00EA5AB5">
        <w:rPr>
          <w:rFonts w:ascii="Courier New" w:hAnsi="Courier New" w:cs="Courier New"/>
          <w:sz w:val="16"/>
        </w:rPr>
        <w:t>:Shelf:123"</w:t>
      </w:r>
      <w:r w:rsidR="005450B5" w:rsidRPr="00EA5AB5">
        <w:rPr>
          <w:rFonts w:ascii="Courier New" w:hAnsi="Courier New" w:cs="Courier New"/>
          <w:sz w:val="16"/>
        </w:rPr>
        <w:t>,</w:t>
      </w:r>
    </w:p>
    <w:p w14:paraId="7CA553BE" w14:textId="77777777" w:rsidR="005450B5" w:rsidRPr="00EA5AB5" w:rsidRDefault="005450B5"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ind w:firstLine="284"/>
        <w:rPr>
          <w:rFonts w:ascii="Courier New" w:hAnsi="Courier New" w:cs="Courier New"/>
          <w:sz w:val="16"/>
        </w:rPr>
      </w:pPr>
      <w:r w:rsidRPr="00EA5AB5">
        <w:rPr>
          <w:rFonts w:ascii="Courier New" w:hAnsi="Courier New" w:cs="Courier New"/>
          <w:sz w:val="16"/>
        </w:rPr>
        <w:tab/>
        <w:t xml:space="preserve"> "observedAt":"2019-09-09T12:09:07Z"</w:t>
      </w:r>
    </w:p>
    <w:p w14:paraId="6D8AADB6"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7C370B89" w14:textId="77777777" w:rsidR="00AB3B7C" w:rsidRPr="00EA5AB5" w:rsidRDefault="00AB3B7C" w:rsidP="001E24B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6C280AD" w14:textId="77777777" w:rsidR="00CA3075" w:rsidRPr="00EA5AB5" w:rsidRDefault="00CA3075" w:rsidP="001E24B0">
      <w:pPr>
        <w:pStyle w:val="NF"/>
      </w:pPr>
    </w:p>
    <w:p w14:paraId="4ECF5B11" w14:textId="77777777" w:rsidR="008229D2" w:rsidRPr="00EA5AB5" w:rsidRDefault="008229D2" w:rsidP="00596F4F">
      <w:pPr>
        <w:pStyle w:val="TF"/>
      </w:pPr>
      <w:r w:rsidRPr="00EA5AB5">
        <w:t xml:space="preserve">Figure </w:t>
      </w:r>
      <w:r w:rsidR="00097105" w:rsidRPr="00EA5AB5">
        <w:t>8.</w:t>
      </w:r>
      <w:r w:rsidR="00C77700" w:rsidRPr="00EA5AB5">
        <w:t>3.1-1</w:t>
      </w:r>
      <w:r w:rsidR="00693BCD" w:rsidRPr="00EA5AB5">
        <w:t>:</w:t>
      </w:r>
      <w:r w:rsidRPr="00EA5AB5">
        <w:t xml:space="preserve"> </w:t>
      </w:r>
      <w:r w:rsidR="00F02561" w:rsidRPr="00EA5AB5">
        <w:t>A</w:t>
      </w:r>
      <w:r w:rsidRPr="00EA5AB5">
        <w:t xml:space="preserve">ppend </w:t>
      </w:r>
      <w:r w:rsidR="00A62EA3" w:rsidRPr="00EA5AB5">
        <w:t xml:space="preserve">Relationship to </w:t>
      </w:r>
      <w:r w:rsidRPr="00EA5AB5">
        <w:t xml:space="preserve">Store </w:t>
      </w:r>
      <w:r w:rsidR="00A62EA3" w:rsidRPr="00EA5AB5">
        <w:t>E</w:t>
      </w:r>
      <w:r w:rsidRPr="00EA5AB5">
        <w:t xml:space="preserve">ntity </w:t>
      </w:r>
    </w:p>
    <w:p w14:paraId="03E57C70" w14:textId="77777777" w:rsidR="008229D2" w:rsidRPr="00EA5AB5" w:rsidRDefault="008229D2"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15E37F53" w14:textId="77777777" w:rsidR="008229D2" w:rsidRPr="00EA5AB5" w:rsidRDefault="008229D2"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Mon, 09 Sep 2019 14:08:15 GMT</w:t>
      </w:r>
    </w:p>
    <w:p w14:paraId="53985430" w14:textId="77777777" w:rsidR="00CA3075" w:rsidRPr="00EA5AB5" w:rsidRDefault="00CA3075" w:rsidP="00CD38C2">
      <w:pPr>
        <w:pStyle w:val="NF"/>
      </w:pPr>
    </w:p>
    <w:p w14:paraId="15E2A8C1" w14:textId="77777777" w:rsidR="00AB3B7C" w:rsidRPr="00EA5AB5" w:rsidRDefault="00097105" w:rsidP="00596F4F">
      <w:pPr>
        <w:pStyle w:val="TF"/>
      </w:pPr>
      <w:r w:rsidRPr="00EA5AB5">
        <w:t>Figure 8.</w:t>
      </w:r>
      <w:r w:rsidR="00C77700" w:rsidRPr="00EA5AB5">
        <w:t>3.1-2</w:t>
      </w:r>
      <w:r w:rsidR="00824933" w:rsidRPr="00EA5AB5">
        <w:t>:</w:t>
      </w:r>
      <w:r w:rsidR="008229D2" w:rsidRPr="00EA5AB5">
        <w:t xml:space="preserve"> </w:t>
      </w:r>
      <w:r w:rsidR="00F02561" w:rsidRPr="00EA5AB5">
        <w:t>A</w:t>
      </w:r>
      <w:r w:rsidR="008229D2" w:rsidRPr="00EA5AB5">
        <w:t xml:space="preserve">ppend </w:t>
      </w:r>
      <w:r w:rsidR="00A62EA3" w:rsidRPr="00EA5AB5">
        <w:t xml:space="preserve">Relationship to </w:t>
      </w:r>
      <w:r w:rsidR="008229D2" w:rsidRPr="00EA5AB5">
        <w:t xml:space="preserve">Store </w:t>
      </w:r>
      <w:r w:rsidR="00A62EA3" w:rsidRPr="00EA5AB5">
        <w:t xml:space="preserve">Entity </w:t>
      </w:r>
      <w:r w:rsidR="008229D2" w:rsidRPr="00EA5AB5">
        <w:t>result</w:t>
      </w:r>
    </w:p>
    <w:p w14:paraId="3370BC7F" w14:textId="1336BCFD" w:rsidR="00AB3B7C" w:rsidRPr="00EA5AB5" w:rsidRDefault="00432604" w:rsidP="00B070DA">
      <w:pPr>
        <w:keepNext/>
        <w:keepLines/>
      </w:pPr>
      <w:r w:rsidRPr="00EA5AB5">
        <w:lastRenderedPageBreak/>
        <w:t xml:space="preserve">Relationships in </w:t>
      </w:r>
      <w:r w:rsidRPr="00202FE0">
        <w:t>NGSI-LD</w:t>
      </w:r>
      <w:r w:rsidRPr="00EA5AB5">
        <w:t xml:space="preserve"> are unidirectional, i.e. if the inverse </w:t>
      </w:r>
      <w:r w:rsidR="00A62EA3" w:rsidRPr="00EA5AB5">
        <w:t xml:space="preserve">Relationship </w:t>
      </w:r>
      <w:r w:rsidRPr="00EA5AB5">
        <w:t xml:space="preserve">is required, </w:t>
      </w:r>
      <w:r w:rsidR="00596F4F" w:rsidRPr="00EA5AB5">
        <w:t xml:space="preserve">then the </w:t>
      </w:r>
      <w:r w:rsidR="00596F4F" w:rsidRPr="00202FE0">
        <w:t>API</w:t>
      </w:r>
      <w:r w:rsidR="00596F4F" w:rsidRPr="00EA5AB5">
        <w:t xml:space="preserve"> specification requires that </w:t>
      </w:r>
      <w:r w:rsidRPr="00EA5AB5">
        <w:t xml:space="preserve">it has to be explicitly created. In Figure </w:t>
      </w:r>
      <w:r w:rsidRPr="0094514E">
        <w:t>8</w:t>
      </w:r>
      <w:r w:rsidR="00C77700" w:rsidRPr="0094514E">
        <w:t>.3.1-3</w:t>
      </w:r>
      <w:r w:rsidRPr="00EA5AB5">
        <w:t xml:space="preserve">, the </w:t>
      </w:r>
      <w:r w:rsidRPr="00EA5AB5">
        <w:rPr>
          <w:rFonts w:ascii="Courier New" w:hAnsi="Courier New"/>
          <w:sz w:val="18"/>
        </w:rPr>
        <w:t>isContainedIn</w:t>
      </w:r>
      <w:r w:rsidRPr="00EA5AB5">
        <w:t xml:space="preserve"> </w:t>
      </w:r>
      <w:r w:rsidR="00A62EA3" w:rsidRPr="00EA5AB5">
        <w:t>R</w:t>
      </w:r>
      <w:r w:rsidRPr="00EA5AB5">
        <w:t xml:space="preserve">elationship is appended to the shelf with id </w:t>
      </w:r>
      <w:r w:rsidRPr="00EA5AB5">
        <w:rPr>
          <w:rFonts w:ascii="Courier New" w:hAnsi="Courier New"/>
          <w:sz w:val="16"/>
        </w:rPr>
        <w:t>urn:</w:t>
      </w:r>
      <w:r w:rsidRPr="00202FE0">
        <w:rPr>
          <w:rFonts w:ascii="Courier New" w:hAnsi="Courier New"/>
          <w:sz w:val="16"/>
        </w:rPr>
        <w:t>ngsi-ld</w:t>
      </w:r>
      <w:r w:rsidRPr="00EA5AB5">
        <w:rPr>
          <w:rFonts w:ascii="Courier New" w:hAnsi="Courier New"/>
          <w:sz w:val="16"/>
        </w:rPr>
        <w:t>:Shelf:123</w:t>
      </w:r>
      <w:r w:rsidRPr="00EA5AB5">
        <w:t xml:space="preserve"> that points to the store </w:t>
      </w:r>
      <w:r w:rsidR="00A62EA3" w:rsidRPr="00EA5AB5">
        <w:t xml:space="preserve">Entity </w:t>
      </w:r>
      <w:r w:rsidRPr="00EA5AB5">
        <w:t xml:space="preserve">with id </w:t>
      </w:r>
      <w:r w:rsidRPr="00EA5AB5">
        <w:rPr>
          <w:rFonts w:ascii="Courier New" w:hAnsi="Courier New"/>
          <w:sz w:val="16"/>
        </w:rPr>
        <w:t>urn:</w:t>
      </w:r>
      <w:r w:rsidRPr="00202FE0">
        <w:rPr>
          <w:rFonts w:ascii="Courier New" w:hAnsi="Courier New"/>
          <w:sz w:val="16"/>
        </w:rPr>
        <w:t>ngsi-ld</w:t>
      </w:r>
      <w:r w:rsidRPr="00EA5AB5">
        <w:rPr>
          <w:rFonts w:ascii="Courier New" w:hAnsi="Courier New"/>
          <w:sz w:val="16"/>
        </w:rPr>
        <w:t>:Store:001</w:t>
      </w:r>
      <w:r w:rsidRPr="00EA5AB5">
        <w:t xml:space="preserve">, thus it represents the inverse of the contains </w:t>
      </w:r>
      <w:r w:rsidR="00A62EA3" w:rsidRPr="00EA5AB5">
        <w:t xml:space="preserve">Relationship </w:t>
      </w:r>
      <w:r w:rsidRPr="00EA5AB5">
        <w:t xml:space="preserve">added to the store </w:t>
      </w:r>
      <w:r w:rsidR="00A62EA3" w:rsidRPr="00EA5AB5">
        <w:t xml:space="preserve">Entity </w:t>
      </w:r>
      <w:r w:rsidRPr="00EA5AB5">
        <w:t xml:space="preserve">as shown in Figure </w:t>
      </w:r>
      <w:r w:rsidRPr="0094514E">
        <w:t>8.</w:t>
      </w:r>
      <w:r w:rsidR="008547EE">
        <w:t>3</w:t>
      </w:r>
      <w:r w:rsidR="00C77700" w:rsidRPr="0094514E">
        <w:t>.1-1</w:t>
      </w:r>
      <w:r w:rsidRPr="00EA5AB5">
        <w:t>.</w:t>
      </w:r>
      <w:r w:rsidR="008D3490" w:rsidRPr="00EA5AB5">
        <w:t xml:space="preserve"> As </w:t>
      </w:r>
      <w:r w:rsidR="00F553DC" w:rsidRPr="00EA5AB5">
        <w:t xml:space="preserve">request in </w:t>
      </w:r>
      <w:r w:rsidRPr="00EA5AB5">
        <w:t xml:space="preserve">Figure </w:t>
      </w:r>
      <w:r w:rsidRPr="0094514E">
        <w:t>8.</w:t>
      </w:r>
      <w:r w:rsidR="00C77700" w:rsidRPr="0094514E">
        <w:t>3.1-3</w:t>
      </w:r>
      <w:r w:rsidRPr="00EA5AB5">
        <w:t xml:space="preserve"> </w:t>
      </w:r>
      <w:r w:rsidR="008D3490" w:rsidRPr="00EA5AB5">
        <w:t>is the same operation</w:t>
      </w:r>
      <w:r w:rsidR="00F553DC" w:rsidRPr="00EA5AB5">
        <w:t xml:space="preserve">, the result generally looks the same as in </w:t>
      </w:r>
      <w:r w:rsidRPr="00EA5AB5">
        <w:t xml:space="preserve">Figure </w:t>
      </w:r>
      <w:r w:rsidRPr="0094514E">
        <w:t>8.</w:t>
      </w:r>
      <w:r w:rsidR="00C77700" w:rsidRPr="0094514E">
        <w:t>3.1-2</w:t>
      </w:r>
      <w:r w:rsidR="00F553DC" w:rsidRPr="00EA5AB5">
        <w:t>.</w:t>
      </w:r>
    </w:p>
    <w:p w14:paraId="06FC1973"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:Shelf:123/attrs </w:t>
      </w:r>
      <w:r w:rsidRPr="00202FE0">
        <w:rPr>
          <w:rFonts w:ascii="Courier New" w:hAnsi="Courier New" w:cs="Courier New"/>
          <w:sz w:val="16"/>
        </w:rPr>
        <w:t>HTTP</w:t>
      </w:r>
      <w:r w:rsidRPr="00EA5AB5">
        <w:rPr>
          <w:rFonts w:ascii="Courier New" w:hAnsi="Courier New" w:cs="Courier New"/>
          <w:sz w:val="16"/>
        </w:rPr>
        <w:t>/1.1</w:t>
      </w:r>
    </w:p>
    <w:p w14:paraId="106904EE"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27EEE21F"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126599EE"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DC43F8" w:rsidRPr="00EA5AB5">
        <w:rPr>
          <w:rFonts w:ascii="Courier New" w:hAnsi="Courier New" w:cs="Courier New"/>
          <w:sz w:val="16"/>
        </w:rPr>
        <w:t>https://</w:t>
      </w:r>
      <w:r w:rsidR="00DC43F8" w:rsidRPr="00202FE0">
        <w:rPr>
          <w:rFonts w:ascii="Courier New" w:hAnsi="Courier New" w:cs="Courier New"/>
          <w:sz w:val="16"/>
        </w:rPr>
        <w:t>uri</w:t>
      </w:r>
      <w:r w:rsidR="00DC43F8" w:rsidRPr="00EA5AB5">
        <w:rPr>
          <w:rFonts w:ascii="Courier New" w:hAnsi="Courier New" w:cs="Courier New"/>
          <w:sz w:val="16"/>
        </w:rPr>
        <w:t>.etsi.org/</w:t>
      </w:r>
      <w:r w:rsidR="00DC43F8" w:rsidRPr="00202FE0">
        <w:rPr>
          <w:rFonts w:ascii="Courier New" w:hAnsi="Courier New" w:cs="Courier New"/>
          <w:sz w:val="16"/>
        </w:rPr>
        <w:t>ngsi-ld</w:t>
      </w:r>
      <w:r w:rsidR="00DC43F8" w:rsidRPr="00EA5AB5">
        <w:rPr>
          <w:rFonts w:ascii="Courier New" w:hAnsi="Courier New" w:cs="Courier New"/>
          <w:sz w:val="16"/>
        </w:rPr>
        <w:t>/primer/store-context.jsonld</w:t>
      </w:r>
      <w:r w:rsidRPr="00EA5AB5">
        <w:rPr>
          <w:rFonts w:ascii="Courier New" w:hAnsi="Courier New" w:cs="Courier New"/>
          <w:sz w:val="16"/>
        </w:rPr>
        <w:t>&gt;;rel="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5ECEEAB1"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30E8116"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E7AFB57"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"isContainedIn":{</w:t>
      </w:r>
    </w:p>
    <w:p w14:paraId="6F0903FB"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"type":"Relationship",</w:t>
      </w:r>
    </w:p>
    <w:p w14:paraId="47EAAA0C"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"object":"urn:</w:t>
      </w:r>
      <w:r w:rsidRPr="00202FE0">
        <w:rPr>
          <w:rFonts w:ascii="Courier New" w:hAnsi="Courier New" w:cs="Courier New"/>
          <w:sz w:val="16"/>
        </w:rPr>
        <w:t>ngsi-ld</w:t>
      </w:r>
      <w:r w:rsidRPr="00EA5AB5">
        <w:rPr>
          <w:rFonts w:ascii="Courier New" w:hAnsi="Courier New" w:cs="Courier New"/>
          <w:sz w:val="16"/>
        </w:rPr>
        <w:t>:Store:001",</w:t>
      </w:r>
    </w:p>
    <w:p w14:paraId="108A5D90"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"observedAt":"2019-09-09T14:09:07Z"</w:t>
      </w:r>
    </w:p>
    <w:p w14:paraId="27341091"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136C4772" w14:textId="77777777" w:rsidR="008229D2" w:rsidRPr="00EA5AB5" w:rsidRDefault="008229D2" w:rsidP="004A1F86">
      <w:pPr>
        <w:keepNext/>
        <w:keepLines/>
        <w:widowControl w:val="0"/>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3BFD9FCE" w14:textId="77777777" w:rsidR="00CA3075" w:rsidRPr="00EA5AB5" w:rsidRDefault="00CA3075" w:rsidP="004A1F86">
      <w:pPr>
        <w:pStyle w:val="NF"/>
      </w:pPr>
    </w:p>
    <w:p w14:paraId="0BE86EF1" w14:textId="77777777" w:rsidR="008229D2" w:rsidRPr="00EA5AB5" w:rsidRDefault="008229D2" w:rsidP="00596F4F">
      <w:pPr>
        <w:pStyle w:val="TF"/>
      </w:pPr>
      <w:r w:rsidRPr="00EA5AB5">
        <w:t>Figure 8.</w:t>
      </w:r>
      <w:r w:rsidR="00C77700" w:rsidRPr="00EA5AB5">
        <w:t>3.1-3</w:t>
      </w:r>
      <w:r w:rsidR="00824933" w:rsidRPr="00EA5AB5">
        <w:t>:</w:t>
      </w:r>
      <w:r w:rsidRPr="00EA5AB5">
        <w:t xml:space="preserve"> </w:t>
      </w:r>
      <w:r w:rsidR="00F02561" w:rsidRPr="00EA5AB5">
        <w:t>A</w:t>
      </w:r>
      <w:r w:rsidRPr="00EA5AB5">
        <w:t xml:space="preserve">ppend Shelf </w:t>
      </w:r>
      <w:r w:rsidR="0040791F" w:rsidRPr="00EA5AB5">
        <w:t>Entit</w:t>
      </w:r>
      <w:r w:rsidRPr="00EA5AB5">
        <w:t xml:space="preserve">y </w:t>
      </w:r>
      <w:r w:rsidR="0040791F" w:rsidRPr="00EA5AB5">
        <w:t>Relationship</w:t>
      </w:r>
      <w:r w:rsidRPr="00EA5AB5">
        <w:t xml:space="preserve"> using link header</w:t>
      </w:r>
    </w:p>
    <w:p w14:paraId="6EF4C381" w14:textId="2A3CCC7F" w:rsidR="00975DC4" w:rsidRPr="00EA5AB5" w:rsidRDefault="00975DC4" w:rsidP="00975DC4">
      <w:pPr>
        <w:pStyle w:val="Heading3"/>
      </w:pPr>
      <w:bookmarkStart w:id="85" w:name="_Toc147485524"/>
      <w:bookmarkStart w:id="86" w:name="_Toc197507240"/>
      <w:r w:rsidRPr="00EA5AB5">
        <w:t>8.3.2</w:t>
      </w:r>
      <w:r w:rsidRPr="00EA5AB5">
        <w:tab/>
        <w:t>Updating</w:t>
      </w:r>
      <w:r w:rsidR="00F9573C" w:rsidRPr="00EA5AB5">
        <w:t xml:space="preserve"> Attributes</w:t>
      </w:r>
      <w:bookmarkEnd w:id="85"/>
      <w:bookmarkEnd w:id="86"/>
    </w:p>
    <w:p w14:paraId="3EFD0F4B" w14:textId="0EAFDF69" w:rsidR="00432604" w:rsidRPr="00EA5AB5" w:rsidRDefault="00432604" w:rsidP="006C73E9">
      <w:r w:rsidRPr="00EA5AB5">
        <w:t xml:space="preserve">If an existing </w:t>
      </w:r>
      <w:r w:rsidR="00F26979" w:rsidRPr="00EA5AB5">
        <w:t>P</w:t>
      </w:r>
      <w:r w:rsidRPr="00EA5AB5">
        <w:t xml:space="preserve">roperty or </w:t>
      </w:r>
      <w:r w:rsidR="00F26979" w:rsidRPr="00EA5AB5">
        <w:t>R</w:t>
      </w:r>
      <w:r w:rsidRPr="00EA5AB5">
        <w:t xml:space="preserve">elationship is to be updated, there is a corresponding </w:t>
      </w:r>
      <w:r w:rsidRPr="00202FE0">
        <w:t>NGSI-LD</w:t>
      </w:r>
      <w:r w:rsidRPr="00EA5AB5">
        <w:t xml:space="preserve"> operation. An example is shown in Figure </w:t>
      </w:r>
      <w:r w:rsidRPr="0094514E">
        <w:t>8.</w:t>
      </w:r>
      <w:r w:rsidR="00981235" w:rsidRPr="0094514E">
        <w:t>3.2</w:t>
      </w:r>
      <w:r w:rsidRPr="00EA5AB5">
        <w:t xml:space="preserve">-1. In the example the name of the store has changed from </w:t>
      </w:r>
      <w:r w:rsidR="00A04401" w:rsidRPr="00EA5AB5">
        <w:t>"</w:t>
      </w:r>
      <w:r w:rsidRPr="00EA5AB5">
        <w:t>Checker Market</w:t>
      </w:r>
      <w:r w:rsidR="00A04401" w:rsidRPr="00EA5AB5">
        <w:t>"</w:t>
      </w:r>
      <w:r w:rsidRPr="00EA5AB5">
        <w:t xml:space="preserve"> to </w:t>
      </w:r>
      <w:r w:rsidR="00A04401" w:rsidRPr="00EA5AB5">
        <w:t>"</w:t>
      </w:r>
      <w:r w:rsidRPr="00EA5AB5">
        <w:t>Mega</w:t>
      </w:r>
      <w:r w:rsidR="00596F4F" w:rsidRPr="00EA5AB5">
        <w:t xml:space="preserve"> </w:t>
      </w:r>
      <w:r w:rsidRPr="00EA5AB5">
        <w:t>Market</w:t>
      </w:r>
      <w:r w:rsidR="00A04401" w:rsidRPr="00EA5AB5">
        <w:t>"</w:t>
      </w:r>
      <w:r w:rsidRPr="00EA5AB5">
        <w:t xml:space="preserve">, thus the </w:t>
      </w:r>
      <w:r w:rsidR="00F26979" w:rsidRPr="00EA5AB5">
        <w:t>P</w:t>
      </w:r>
      <w:r w:rsidRPr="00EA5AB5">
        <w:t xml:space="preserve">roperty </w:t>
      </w:r>
      <w:r w:rsidRPr="00EA5AB5">
        <w:rPr>
          <w:rFonts w:ascii="Courier New" w:hAnsi="Courier New"/>
          <w:sz w:val="16"/>
        </w:rPr>
        <w:t>storeName</w:t>
      </w:r>
      <w:r w:rsidRPr="00EA5AB5">
        <w:t xml:space="preserve"> of the store </w:t>
      </w:r>
      <w:r w:rsidR="00F26979" w:rsidRPr="00EA5AB5">
        <w:t>E</w:t>
      </w:r>
      <w:r w:rsidR="006C73E9" w:rsidRPr="00EA5AB5">
        <w:t xml:space="preserve">ntity with id </w:t>
      </w:r>
      <w:r w:rsidRPr="00EA5AB5">
        <w:rPr>
          <w:rFonts w:ascii="Courier New" w:hAnsi="Courier New"/>
          <w:sz w:val="16"/>
        </w:rPr>
        <w:t>urn:</w:t>
      </w:r>
      <w:r w:rsidRPr="00202FE0">
        <w:rPr>
          <w:rFonts w:ascii="Courier New" w:hAnsi="Courier New"/>
          <w:sz w:val="16"/>
        </w:rPr>
        <w:t>ngsi-ld</w:t>
      </w:r>
      <w:r w:rsidRPr="00EA5AB5">
        <w:rPr>
          <w:rFonts w:ascii="Courier New" w:hAnsi="Courier New"/>
          <w:sz w:val="16"/>
        </w:rPr>
        <w:t>:Store:001</w:t>
      </w:r>
      <w:r w:rsidR="006C73E9" w:rsidRPr="00EA5AB5">
        <w:rPr>
          <w:rFonts w:ascii="Courier New" w:hAnsi="Courier New"/>
          <w:sz w:val="16"/>
        </w:rPr>
        <w:t xml:space="preserve"> </w:t>
      </w:r>
      <w:r w:rsidR="006C73E9" w:rsidRPr="00EA5AB5">
        <w:t xml:space="preserve">is updated accordingly. </w:t>
      </w:r>
      <w:r w:rsidRPr="00EA5AB5">
        <w:t xml:space="preserve">Figure </w:t>
      </w:r>
      <w:r w:rsidRPr="0094514E">
        <w:t>8.</w:t>
      </w:r>
      <w:r w:rsidR="00981235" w:rsidRPr="0094514E">
        <w:t>3.2-2</w:t>
      </w:r>
      <w:r w:rsidR="006C73E9" w:rsidRPr="00EA5AB5">
        <w:t xml:space="preserve"> shows the successful result.</w:t>
      </w:r>
    </w:p>
    <w:p w14:paraId="0D408B96"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PATCH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 </w:t>
      </w:r>
      <w:r w:rsidRPr="00202FE0">
        <w:rPr>
          <w:rFonts w:ascii="Courier New" w:hAnsi="Courier New" w:cs="Courier New"/>
          <w:sz w:val="16"/>
        </w:rPr>
        <w:t>HTTP</w:t>
      </w:r>
      <w:r w:rsidRPr="00EA5AB5">
        <w:rPr>
          <w:rFonts w:ascii="Courier New" w:hAnsi="Courier New" w:cs="Courier New"/>
          <w:sz w:val="16"/>
        </w:rPr>
        <w:t>/1.1</w:t>
      </w:r>
    </w:p>
    <w:p w14:paraId="0037BD15"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55D7BF5"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1E696217"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BE4C66D"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229D14AC"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F2ED27D"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w:t>
      </w:r>
    </w:p>
    <w:p w14:paraId="424DF49B"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"type":"Property",</w:t>
      </w:r>
    </w:p>
    <w:p w14:paraId="43ADA710"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"value":"Mega Market"</w:t>
      </w:r>
    </w:p>
    <w:p w14:paraId="77EEF8F6"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25D1E1A4"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FCA162F" w14:textId="77777777" w:rsidR="00F700F3" w:rsidRPr="00EA5AB5" w:rsidRDefault="00F700F3" w:rsidP="00CD38C2">
      <w:pPr>
        <w:pStyle w:val="NF"/>
      </w:pPr>
    </w:p>
    <w:p w14:paraId="06C1FF77" w14:textId="77777777" w:rsidR="00FF50FB" w:rsidRPr="00EA5AB5" w:rsidRDefault="00FF50FB" w:rsidP="00596F4F">
      <w:pPr>
        <w:pStyle w:val="TF"/>
      </w:pPr>
      <w:r w:rsidRPr="00EA5AB5">
        <w:t xml:space="preserve">Figure </w:t>
      </w:r>
      <w:r w:rsidR="00432604" w:rsidRPr="00EA5AB5">
        <w:t>8.</w:t>
      </w:r>
      <w:r w:rsidR="00981235" w:rsidRPr="00EA5AB5">
        <w:t>3.2-1</w:t>
      </w:r>
      <w:r w:rsidR="00824933" w:rsidRPr="00EA5AB5">
        <w:t>:</w:t>
      </w:r>
      <w:r w:rsidRPr="00EA5AB5">
        <w:t xml:space="preserve"> </w:t>
      </w:r>
      <w:r w:rsidR="00F02561" w:rsidRPr="00EA5AB5">
        <w:t>P</w:t>
      </w:r>
      <w:r w:rsidRPr="00EA5AB5">
        <w:t>r</w:t>
      </w:r>
      <w:r w:rsidR="008C3F62" w:rsidRPr="00EA5AB5">
        <w:t>o</w:t>
      </w:r>
      <w:r w:rsidRPr="00EA5AB5">
        <w:t>perty update using link header</w:t>
      </w:r>
    </w:p>
    <w:p w14:paraId="5B722B68"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45F810F1" w14:textId="77777777" w:rsidR="00FF50FB" w:rsidRPr="00EA5AB5" w:rsidRDefault="00FF50FB" w:rsidP="00CD38C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Fri, 02 Aug 2019 15:20:13 GMT</w:t>
      </w:r>
    </w:p>
    <w:p w14:paraId="58AED76C" w14:textId="77777777" w:rsidR="00F700F3" w:rsidRPr="00EA5AB5" w:rsidRDefault="00F700F3" w:rsidP="00CD38C2">
      <w:pPr>
        <w:pStyle w:val="NF"/>
      </w:pPr>
    </w:p>
    <w:p w14:paraId="468B3D53" w14:textId="77777777" w:rsidR="00FF50FB" w:rsidRPr="00EA5AB5" w:rsidRDefault="00FF50FB" w:rsidP="00596F4F">
      <w:pPr>
        <w:pStyle w:val="TF"/>
      </w:pPr>
      <w:r w:rsidRPr="00EA5AB5">
        <w:t xml:space="preserve">Figure </w:t>
      </w:r>
      <w:r w:rsidR="006C73E9" w:rsidRPr="00EA5AB5">
        <w:t>8.</w:t>
      </w:r>
      <w:r w:rsidR="00981235" w:rsidRPr="00EA5AB5">
        <w:t>3.2-2</w:t>
      </w:r>
      <w:r w:rsidR="00824933" w:rsidRPr="00EA5AB5">
        <w:t>:</w:t>
      </w:r>
      <w:r w:rsidRPr="00EA5AB5">
        <w:t xml:space="preserve"> </w:t>
      </w:r>
      <w:r w:rsidR="00F02561" w:rsidRPr="00EA5AB5">
        <w:t>P</w:t>
      </w:r>
      <w:r w:rsidRPr="00EA5AB5">
        <w:t>roperty update result</w:t>
      </w:r>
    </w:p>
    <w:p w14:paraId="66BC72FD" w14:textId="77777777" w:rsidR="00975DC4" w:rsidRPr="00EA5AB5" w:rsidRDefault="00975DC4" w:rsidP="00975DC4">
      <w:pPr>
        <w:pStyle w:val="Heading3"/>
      </w:pPr>
      <w:bookmarkStart w:id="87" w:name="_Toc147485525"/>
      <w:bookmarkStart w:id="88" w:name="_Toc197507241"/>
      <w:r w:rsidRPr="00EA5AB5">
        <w:t>8.3.3</w:t>
      </w:r>
      <w:r w:rsidRPr="00EA5AB5">
        <w:tab/>
        <w:t>Partial Update of a</w:t>
      </w:r>
      <w:r w:rsidR="00F9573C" w:rsidRPr="00EA5AB5">
        <w:t xml:space="preserve"> single</w:t>
      </w:r>
      <w:r w:rsidRPr="00EA5AB5">
        <w:t xml:space="preserve"> </w:t>
      </w:r>
      <w:r w:rsidR="00F9573C" w:rsidRPr="00EA5AB5">
        <w:t>Attribute</w:t>
      </w:r>
      <w:bookmarkEnd w:id="87"/>
      <w:bookmarkEnd w:id="88"/>
    </w:p>
    <w:p w14:paraId="66944BF1" w14:textId="11D7AE45" w:rsidR="00982D98" w:rsidRPr="00EA5AB5" w:rsidRDefault="006C73E9" w:rsidP="00982D98">
      <w:r w:rsidRPr="00EA5AB5">
        <w:t xml:space="preserve">If only parts of a </w:t>
      </w:r>
      <w:r w:rsidR="00F26979" w:rsidRPr="00EA5AB5">
        <w:t>P</w:t>
      </w:r>
      <w:r w:rsidRPr="00EA5AB5">
        <w:t xml:space="preserve">roperty or </w:t>
      </w:r>
      <w:r w:rsidR="00F26979" w:rsidRPr="00EA5AB5">
        <w:t>R</w:t>
      </w:r>
      <w:r w:rsidRPr="00EA5AB5">
        <w:t xml:space="preserve">elationship are to be updated, there is also the possibility of a partial update, where only a </w:t>
      </w:r>
      <w:r w:rsidR="008C3F62" w:rsidRPr="00EA5AB5">
        <w:t>fragment</w:t>
      </w:r>
      <w:r w:rsidRPr="00EA5AB5">
        <w:t xml:space="preserve"> of the </w:t>
      </w:r>
      <w:r w:rsidR="00F26979" w:rsidRPr="00EA5AB5">
        <w:t xml:space="preserve">Attribute </w:t>
      </w:r>
      <w:r w:rsidRPr="00EA5AB5">
        <w:t xml:space="preserve">with the elements to be updated is provided. Figure </w:t>
      </w:r>
      <w:r w:rsidRPr="0094514E">
        <w:t>8</w:t>
      </w:r>
      <w:r w:rsidR="00A04401" w:rsidRPr="0094514E">
        <w:t>.</w:t>
      </w:r>
      <w:r w:rsidR="00981235" w:rsidRPr="0094514E">
        <w:t>3.3-1</w:t>
      </w:r>
      <w:r w:rsidRPr="00EA5AB5">
        <w:t xml:space="preserve"> shows the update of the name on </w:t>
      </w:r>
      <w:r w:rsidR="00F26979" w:rsidRPr="00EA5AB5">
        <w:t xml:space="preserve">the </w:t>
      </w:r>
      <w:r w:rsidRPr="00EA5AB5">
        <w:t xml:space="preserve">storeName resource representing the </w:t>
      </w:r>
      <w:r w:rsidR="00F26979" w:rsidRPr="00EA5AB5">
        <w:t>A</w:t>
      </w:r>
      <w:r w:rsidRPr="00EA5AB5">
        <w:t xml:space="preserve">ttribute, where only the changed value and not the complete </w:t>
      </w:r>
      <w:r w:rsidR="00F26979" w:rsidRPr="00EA5AB5">
        <w:t xml:space="preserve">Property </w:t>
      </w:r>
      <w:r w:rsidRPr="00EA5AB5">
        <w:t xml:space="preserve">information is provided, unlike the example in Figure </w:t>
      </w:r>
      <w:r w:rsidRPr="0094514E">
        <w:t>8.</w:t>
      </w:r>
      <w:r w:rsidR="008547EE">
        <w:t>3.2-1</w:t>
      </w:r>
      <w:r w:rsidRPr="00EA5AB5">
        <w:t xml:space="preserve"> where the complete </w:t>
      </w:r>
      <w:r w:rsidR="00F26979" w:rsidRPr="00EA5AB5">
        <w:t xml:space="preserve">Attribute </w:t>
      </w:r>
      <w:r w:rsidRPr="00EA5AB5">
        <w:t xml:space="preserve">is updated. Figure </w:t>
      </w:r>
      <w:r w:rsidRPr="0094514E">
        <w:t>8.</w:t>
      </w:r>
      <w:r w:rsidR="00981235" w:rsidRPr="0094514E">
        <w:t>3.3-2</w:t>
      </w:r>
      <w:r w:rsidRPr="00EA5AB5">
        <w:t xml:space="preserve"> shows the successful result.</w:t>
      </w:r>
    </w:p>
    <w:p w14:paraId="62325C4D"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PATCH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:Store:001/attrs/storeName </w:t>
      </w:r>
      <w:r w:rsidRPr="00202FE0">
        <w:rPr>
          <w:rFonts w:ascii="Courier New" w:hAnsi="Courier New" w:cs="Courier New"/>
          <w:sz w:val="16"/>
        </w:rPr>
        <w:t>HTTP</w:t>
      </w:r>
      <w:r w:rsidRPr="00EA5AB5">
        <w:rPr>
          <w:rFonts w:ascii="Courier New" w:hAnsi="Courier New" w:cs="Courier New"/>
          <w:sz w:val="16"/>
        </w:rPr>
        <w:t>/1.1</w:t>
      </w:r>
    </w:p>
    <w:p w14:paraId="410BEA90"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1326212"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Content-Type:application/</w:t>
      </w:r>
      <w:r w:rsidRPr="00202FE0">
        <w:rPr>
          <w:rFonts w:ascii="Courier New" w:hAnsi="Courier New" w:cs="Courier New"/>
          <w:sz w:val="16"/>
        </w:rPr>
        <w:t>json</w:t>
      </w:r>
    </w:p>
    <w:p w14:paraId="04E8F228" w14:textId="77777777" w:rsidR="00975DC4"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79EA30C"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BE209BE"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99C7459"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"Mega Store"</w:t>
      </w:r>
    </w:p>
    <w:p w14:paraId="12284843"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E68E238" w14:textId="77777777" w:rsidR="000D13A7" w:rsidRPr="00EA5AB5" w:rsidRDefault="000D13A7" w:rsidP="00CD38C2">
      <w:pPr>
        <w:pStyle w:val="NF"/>
      </w:pPr>
    </w:p>
    <w:p w14:paraId="08BB5ACF" w14:textId="77777777" w:rsidR="007C65E7" w:rsidRPr="00EA5AB5" w:rsidRDefault="007C65E7" w:rsidP="00596F4F">
      <w:pPr>
        <w:pStyle w:val="TF"/>
      </w:pPr>
      <w:r w:rsidRPr="00EA5AB5">
        <w:t>Figure 8.</w:t>
      </w:r>
      <w:r w:rsidR="00981235" w:rsidRPr="00EA5AB5">
        <w:t>3.3-1</w:t>
      </w:r>
      <w:r w:rsidR="00824933" w:rsidRPr="00EA5AB5">
        <w:t>:</w:t>
      </w:r>
      <w:r w:rsidRPr="00EA5AB5">
        <w:t xml:space="preserve"> </w:t>
      </w:r>
      <w:r w:rsidR="00F02561" w:rsidRPr="00EA5AB5">
        <w:t>P</w:t>
      </w:r>
      <w:r w:rsidRPr="00EA5AB5">
        <w:t xml:space="preserve">artial update of storeName </w:t>
      </w:r>
      <w:r w:rsidR="0040791F" w:rsidRPr="00EA5AB5">
        <w:t>Entit</w:t>
      </w:r>
      <w:r w:rsidRPr="00EA5AB5">
        <w:t xml:space="preserve">y </w:t>
      </w:r>
      <w:r w:rsidR="0040791F" w:rsidRPr="00EA5AB5">
        <w:t>Propert</w:t>
      </w:r>
      <w:r w:rsidRPr="00EA5AB5">
        <w:t>y using link header</w:t>
      </w:r>
    </w:p>
    <w:p w14:paraId="16977039"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/1.1 204 No Content</w:t>
      </w:r>
    </w:p>
    <w:p w14:paraId="4AB8F6F3" w14:textId="77777777" w:rsidR="007C65E7" w:rsidRPr="00EA5AB5" w:rsidRDefault="007C65E7"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Mon, 09 Sep 2019 12:45:41 GMT</w:t>
      </w:r>
    </w:p>
    <w:p w14:paraId="34E6A39E" w14:textId="77777777" w:rsidR="000D13A7" w:rsidRPr="00EA5AB5" w:rsidRDefault="000D13A7" w:rsidP="00CD38C2">
      <w:pPr>
        <w:pStyle w:val="NF"/>
      </w:pPr>
    </w:p>
    <w:p w14:paraId="0F1FA7FD" w14:textId="77777777" w:rsidR="007C65E7" w:rsidRPr="00EA5AB5" w:rsidRDefault="007C65E7" w:rsidP="00596F4F">
      <w:pPr>
        <w:pStyle w:val="TF"/>
      </w:pPr>
      <w:r w:rsidRPr="00EA5AB5">
        <w:t xml:space="preserve">Figure </w:t>
      </w:r>
      <w:r w:rsidR="006C73E9" w:rsidRPr="00EA5AB5">
        <w:t>8.</w:t>
      </w:r>
      <w:r w:rsidR="00981235" w:rsidRPr="00EA5AB5">
        <w:t>3.3-2</w:t>
      </w:r>
      <w:r w:rsidR="00824933" w:rsidRPr="00EA5AB5">
        <w:t>:</w:t>
      </w:r>
      <w:r w:rsidRPr="00EA5AB5">
        <w:t xml:space="preserve"> </w:t>
      </w:r>
      <w:r w:rsidR="00F02561" w:rsidRPr="00EA5AB5">
        <w:t>P</w:t>
      </w:r>
      <w:r w:rsidRPr="00EA5AB5">
        <w:t xml:space="preserve">artial update of storeName </w:t>
      </w:r>
      <w:r w:rsidR="0040791F" w:rsidRPr="00EA5AB5">
        <w:t>Entit</w:t>
      </w:r>
      <w:r w:rsidRPr="00EA5AB5">
        <w:t>y update result</w:t>
      </w:r>
    </w:p>
    <w:p w14:paraId="4C7C423E" w14:textId="77777777" w:rsidR="006C73E9" w:rsidRPr="00EA5AB5" w:rsidRDefault="006C73E9" w:rsidP="000D13A7">
      <w:r w:rsidRPr="00EA5AB5">
        <w:t xml:space="preserve">In Figure </w:t>
      </w:r>
      <w:r w:rsidRPr="0094514E">
        <w:t>8.</w:t>
      </w:r>
      <w:r w:rsidR="00981235" w:rsidRPr="0094514E">
        <w:t>3.3-3</w:t>
      </w:r>
      <w:r w:rsidRPr="00EA5AB5">
        <w:t xml:space="preserve">, an example is shown that not only the value of a </w:t>
      </w:r>
      <w:r w:rsidR="00F26979" w:rsidRPr="00EA5AB5">
        <w:t>P</w:t>
      </w:r>
      <w:r w:rsidRPr="00EA5AB5">
        <w:t xml:space="preserve">roperty or the object of a </w:t>
      </w:r>
      <w:r w:rsidR="00F26979" w:rsidRPr="00EA5AB5">
        <w:t xml:space="preserve">Relationship </w:t>
      </w:r>
      <w:r w:rsidRPr="00EA5AB5">
        <w:t xml:space="preserve">can be updated with a partial update, but also meta information, e.g. represented as a </w:t>
      </w:r>
      <w:r w:rsidR="00F26979" w:rsidRPr="00EA5AB5">
        <w:t xml:space="preserve">Property </w:t>
      </w:r>
      <w:r w:rsidRPr="00EA5AB5">
        <w:t xml:space="preserve">of a </w:t>
      </w:r>
      <w:r w:rsidR="00F26979" w:rsidRPr="00EA5AB5">
        <w:t>Property</w:t>
      </w:r>
      <w:r w:rsidRPr="00EA5AB5">
        <w:t xml:space="preserve">. In the example, the </w:t>
      </w:r>
      <w:r w:rsidRPr="00EA5AB5">
        <w:rPr>
          <w:rFonts w:ascii="Courier New" w:hAnsi="Courier New"/>
          <w:sz w:val="16"/>
        </w:rPr>
        <w:t xml:space="preserve">observedAt </w:t>
      </w:r>
      <w:r w:rsidR="00F26979" w:rsidRPr="00EA5AB5">
        <w:t>Temporal P</w:t>
      </w:r>
      <w:r w:rsidRPr="00EA5AB5">
        <w:t xml:space="preserve">roperty of the </w:t>
      </w:r>
      <w:r w:rsidRPr="00EA5AB5">
        <w:rPr>
          <w:rFonts w:ascii="Courier New" w:hAnsi="Courier New"/>
          <w:sz w:val="16"/>
        </w:rPr>
        <w:t>contains</w:t>
      </w:r>
      <w:r w:rsidRPr="00EA5AB5">
        <w:t xml:space="preserve"> </w:t>
      </w:r>
      <w:r w:rsidR="00F26979" w:rsidRPr="00EA5AB5">
        <w:t>R</w:t>
      </w:r>
      <w:r w:rsidRPr="00EA5AB5">
        <w:t>elationship</w:t>
      </w:r>
      <w:r w:rsidR="005450B5" w:rsidRPr="00EA5AB5">
        <w:t xml:space="preserve"> that was </w:t>
      </w:r>
      <w:r w:rsidRPr="00EA5AB5">
        <w:t>appended</w:t>
      </w:r>
      <w:r w:rsidR="00A04401" w:rsidRPr="00EA5AB5">
        <w:t xml:space="preserve"> </w:t>
      </w:r>
      <w:r w:rsidR="005450B5" w:rsidRPr="00EA5AB5">
        <w:t xml:space="preserve">in </w:t>
      </w:r>
      <w:r w:rsidRPr="00EA5AB5">
        <w:t xml:space="preserve">Figure </w:t>
      </w:r>
      <w:r w:rsidRPr="0094514E">
        <w:t>8.</w:t>
      </w:r>
      <w:r w:rsidR="00981235" w:rsidRPr="0094514E">
        <w:t>3.1-1</w:t>
      </w:r>
      <w:r w:rsidRPr="00EA5AB5">
        <w:t xml:space="preserve"> </w:t>
      </w:r>
      <w:r w:rsidR="005450B5" w:rsidRPr="00EA5AB5">
        <w:t xml:space="preserve">is updated, e.g. to make it consistent with the </w:t>
      </w:r>
      <w:r w:rsidR="005450B5" w:rsidRPr="00EA5AB5">
        <w:rPr>
          <w:rFonts w:ascii="Courier New" w:hAnsi="Courier New"/>
          <w:sz w:val="16"/>
        </w:rPr>
        <w:t>observedAt</w:t>
      </w:r>
      <w:r w:rsidR="005450B5" w:rsidRPr="00EA5AB5">
        <w:t xml:space="preserve"> </w:t>
      </w:r>
      <w:r w:rsidR="0040791F" w:rsidRPr="00EA5AB5">
        <w:t>Propert</w:t>
      </w:r>
      <w:r w:rsidR="005450B5" w:rsidRPr="00EA5AB5">
        <w:t xml:space="preserve">y of the inverse </w:t>
      </w:r>
      <w:r w:rsidR="00F26979" w:rsidRPr="00EA5AB5">
        <w:t>R</w:t>
      </w:r>
      <w:r w:rsidR="005450B5" w:rsidRPr="00EA5AB5">
        <w:t xml:space="preserve">elationship added in </w:t>
      </w:r>
      <w:r w:rsidRPr="00EA5AB5">
        <w:t xml:space="preserve">Figure </w:t>
      </w:r>
      <w:r w:rsidRPr="0094514E">
        <w:t>8.</w:t>
      </w:r>
      <w:r w:rsidR="00981235" w:rsidRPr="0094514E">
        <w:t>3.1-3</w:t>
      </w:r>
      <w:r w:rsidR="005450B5" w:rsidRPr="00EA5AB5">
        <w:t xml:space="preserve">. </w:t>
      </w:r>
      <w:r w:rsidRPr="00EA5AB5">
        <w:t xml:space="preserve">Figure </w:t>
      </w:r>
      <w:r w:rsidRPr="0094514E">
        <w:t>8.</w:t>
      </w:r>
      <w:r w:rsidR="00981235" w:rsidRPr="0094514E">
        <w:t>3.3-4</w:t>
      </w:r>
      <w:r w:rsidRPr="00EA5AB5">
        <w:t xml:space="preserve"> </w:t>
      </w:r>
      <w:r w:rsidR="005450B5" w:rsidRPr="00EA5AB5">
        <w:t>shows the successful result.</w:t>
      </w:r>
    </w:p>
    <w:p w14:paraId="56061A3E"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PATCH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:Store:001/attrs/contains </w:t>
      </w:r>
      <w:r w:rsidRPr="00202FE0">
        <w:rPr>
          <w:rFonts w:ascii="Courier New" w:hAnsi="Courier New" w:cs="Courier New"/>
          <w:sz w:val="16"/>
        </w:rPr>
        <w:t>HTTP</w:t>
      </w:r>
      <w:r w:rsidRPr="00EA5AB5">
        <w:rPr>
          <w:rFonts w:ascii="Courier New" w:hAnsi="Courier New" w:cs="Courier New"/>
          <w:sz w:val="16"/>
        </w:rPr>
        <w:t>/1.1</w:t>
      </w:r>
    </w:p>
    <w:p w14:paraId="43298E92"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2C4F4CE9"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79464043"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171C3E55"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318FFD40"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BF346D4"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"observedAt":"2019-09-09T14:09:07Z"</w:t>
      </w:r>
    </w:p>
    <w:p w14:paraId="3EF13744"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6E1F61B" w14:textId="77777777" w:rsidR="00924BB7" w:rsidRPr="00EA5AB5" w:rsidRDefault="00924BB7" w:rsidP="00232210">
      <w:pPr>
        <w:pStyle w:val="NF"/>
      </w:pPr>
    </w:p>
    <w:p w14:paraId="65AB51CF" w14:textId="77777777" w:rsidR="00F60FFA" w:rsidRPr="00EA5AB5" w:rsidRDefault="00F60FFA" w:rsidP="00596F4F">
      <w:pPr>
        <w:pStyle w:val="TF"/>
      </w:pPr>
      <w:r w:rsidRPr="00EA5AB5">
        <w:t xml:space="preserve">Figure </w:t>
      </w:r>
      <w:r w:rsidR="006C73E9" w:rsidRPr="00EA5AB5">
        <w:t>8.</w:t>
      </w:r>
      <w:r w:rsidR="00981235" w:rsidRPr="00EA5AB5">
        <w:t>3.3-3</w:t>
      </w:r>
      <w:r w:rsidR="00824933" w:rsidRPr="00EA5AB5">
        <w:t>:</w:t>
      </w:r>
      <w:r w:rsidRPr="00EA5AB5">
        <w:t xml:space="preserve"> </w:t>
      </w:r>
      <w:r w:rsidR="00F02561" w:rsidRPr="00EA5AB5">
        <w:t>P</w:t>
      </w:r>
      <w:r w:rsidRPr="00EA5AB5">
        <w:t xml:space="preserve">artial update of </w:t>
      </w:r>
      <w:r w:rsidR="00F26979" w:rsidRPr="00EA5AB5">
        <w:t>P</w:t>
      </w:r>
      <w:r w:rsidRPr="00EA5AB5">
        <w:t xml:space="preserve">roperty of contains </w:t>
      </w:r>
      <w:r w:rsidR="00F26979" w:rsidRPr="00EA5AB5">
        <w:t>R</w:t>
      </w:r>
      <w:r w:rsidRPr="00EA5AB5">
        <w:t>elationship using link header</w:t>
      </w:r>
    </w:p>
    <w:p w14:paraId="786E5088"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3B14658C" w14:textId="77777777" w:rsidR="00F60FFA" w:rsidRPr="00EA5AB5" w:rsidRDefault="00F60FFA"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Mon, 09 Sep 2019 14:57:27 GMT</w:t>
      </w:r>
    </w:p>
    <w:p w14:paraId="18887451" w14:textId="77777777" w:rsidR="00973E8E" w:rsidRPr="00EA5AB5" w:rsidRDefault="00973E8E" w:rsidP="00232210">
      <w:pPr>
        <w:pStyle w:val="NF"/>
      </w:pPr>
    </w:p>
    <w:p w14:paraId="45E313B4" w14:textId="77777777" w:rsidR="00F60FFA" w:rsidRPr="00EA5AB5" w:rsidRDefault="00F60FFA" w:rsidP="00596F4F">
      <w:pPr>
        <w:pStyle w:val="TF"/>
      </w:pPr>
      <w:r w:rsidRPr="00EA5AB5">
        <w:t xml:space="preserve">Figure </w:t>
      </w:r>
      <w:r w:rsidR="006C73E9" w:rsidRPr="00EA5AB5">
        <w:t>8.</w:t>
      </w:r>
      <w:r w:rsidR="00981235" w:rsidRPr="00EA5AB5">
        <w:t>3.3-4</w:t>
      </w:r>
      <w:r w:rsidR="00824933" w:rsidRPr="00EA5AB5">
        <w:t>:</w:t>
      </w:r>
      <w:r w:rsidRPr="00EA5AB5">
        <w:t xml:space="preserve"> </w:t>
      </w:r>
      <w:r w:rsidR="00F02561" w:rsidRPr="00EA5AB5">
        <w:t>P</w:t>
      </w:r>
      <w:r w:rsidRPr="00EA5AB5">
        <w:t xml:space="preserve">artial update of </w:t>
      </w:r>
      <w:r w:rsidR="00F26979" w:rsidRPr="00EA5AB5">
        <w:t xml:space="preserve">Property </w:t>
      </w:r>
      <w:r w:rsidRPr="00EA5AB5">
        <w:t xml:space="preserve">of contains </w:t>
      </w:r>
      <w:r w:rsidR="00F26979" w:rsidRPr="00EA5AB5">
        <w:t>R</w:t>
      </w:r>
      <w:r w:rsidRPr="00EA5AB5">
        <w:t>elationship result</w:t>
      </w:r>
    </w:p>
    <w:p w14:paraId="3377B6C9" w14:textId="77777777" w:rsidR="00975DC4" w:rsidRPr="00EA5AB5" w:rsidRDefault="00975DC4" w:rsidP="007C65E7">
      <w:pPr>
        <w:pStyle w:val="Heading3"/>
      </w:pPr>
      <w:bookmarkStart w:id="89" w:name="_Toc147485526"/>
      <w:bookmarkStart w:id="90" w:name="_Toc197507242"/>
      <w:r w:rsidRPr="00EA5AB5">
        <w:t>8.3.4</w:t>
      </w:r>
      <w:r w:rsidRPr="00EA5AB5">
        <w:tab/>
        <w:t xml:space="preserve">Deleting a </w:t>
      </w:r>
      <w:r w:rsidR="00F9573C" w:rsidRPr="00EA5AB5">
        <w:t>single Attribute</w:t>
      </w:r>
      <w:bookmarkEnd w:id="89"/>
      <w:bookmarkEnd w:id="90"/>
    </w:p>
    <w:p w14:paraId="12AC010F" w14:textId="77777777" w:rsidR="006C73E9" w:rsidRPr="00EA5AB5" w:rsidRDefault="006C73E9" w:rsidP="006C73E9">
      <w:r w:rsidRPr="00EA5AB5">
        <w:t xml:space="preserve">If a </w:t>
      </w:r>
      <w:r w:rsidR="00F26979" w:rsidRPr="00EA5AB5">
        <w:t>P</w:t>
      </w:r>
      <w:r w:rsidRPr="00EA5AB5">
        <w:t xml:space="preserve">roperty or </w:t>
      </w:r>
      <w:r w:rsidR="00F26979" w:rsidRPr="00EA5AB5">
        <w:t xml:space="preserve">Relationship </w:t>
      </w:r>
      <w:r w:rsidRPr="00EA5AB5">
        <w:t xml:space="preserve">is no longer valid, it can be deleted. In the example in Figure </w:t>
      </w:r>
      <w:r w:rsidRPr="0094514E">
        <w:t>8.</w:t>
      </w:r>
      <w:r w:rsidR="00981235" w:rsidRPr="0094514E">
        <w:t>3.4-1</w:t>
      </w:r>
      <w:r w:rsidRPr="00EA5AB5">
        <w:t xml:space="preserve">, the shelf has been removed from the store and thus the </w:t>
      </w:r>
      <w:r w:rsidRPr="00EA5AB5">
        <w:rPr>
          <w:rFonts w:ascii="Courier New" w:hAnsi="Courier New"/>
          <w:sz w:val="16"/>
        </w:rPr>
        <w:t xml:space="preserve">contains </w:t>
      </w:r>
      <w:r w:rsidR="0040791F" w:rsidRPr="00EA5AB5">
        <w:t>Relationship</w:t>
      </w:r>
      <w:r w:rsidRPr="00EA5AB5">
        <w:t xml:space="preserve"> of the store </w:t>
      </w:r>
      <w:r w:rsidR="00F26979" w:rsidRPr="00EA5AB5">
        <w:t>E</w:t>
      </w:r>
      <w:r w:rsidRPr="00EA5AB5">
        <w:t xml:space="preserve">ntity with id </w:t>
      </w:r>
      <w:r w:rsidRPr="00EA5AB5">
        <w:rPr>
          <w:rFonts w:ascii="Courier New" w:hAnsi="Courier New"/>
          <w:sz w:val="16"/>
        </w:rPr>
        <w:t>urn:</w:t>
      </w:r>
      <w:r w:rsidRPr="00202FE0">
        <w:rPr>
          <w:rFonts w:ascii="Courier New" w:hAnsi="Courier New"/>
          <w:sz w:val="16"/>
        </w:rPr>
        <w:t>ngsi-ld</w:t>
      </w:r>
      <w:r w:rsidRPr="00EA5AB5">
        <w:rPr>
          <w:rFonts w:ascii="Courier New" w:hAnsi="Courier New"/>
          <w:sz w:val="16"/>
        </w:rPr>
        <w:t>:Store:001</w:t>
      </w:r>
      <w:r w:rsidRPr="00EA5AB5">
        <w:t xml:space="preserve"> is deleted. Figure </w:t>
      </w:r>
      <w:r w:rsidRPr="0094514E">
        <w:t>8.</w:t>
      </w:r>
      <w:r w:rsidR="00981235" w:rsidRPr="0094514E">
        <w:t>3.4-2</w:t>
      </w:r>
      <w:r w:rsidRPr="00EA5AB5">
        <w:t xml:space="preserve"> shows the successful result.</w:t>
      </w:r>
      <w:r w:rsidR="0015642F" w:rsidRPr="00EA5AB5">
        <w:t xml:space="preserve"> </w:t>
      </w:r>
      <w:r w:rsidRPr="00EA5AB5">
        <w:t xml:space="preserve">In case there is an inverse </w:t>
      </w:r>
      <w:r w:rsidR="00F26979" w:rsidRPr="00EA5AB5">
        <w:t>Relationship</w:t>
      </w:r>
      <w:r w:rsidRPr="00EA5AB5">
        <w:t>, it has to be deleted separately.</w:t>
      </w:r>
    </w:p>
    <w:p w14:paraId="6BB14D3A" w14:textId="77777777" w:rsidR="00FF50FB" w:rsidRPr="00EA5AB5" w:rsidRDefault="00FF50FB"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DELETE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:Store:001/attrs/contains </w:t>
      </w:r>
      <w:r w:rsidRPr="00202FE0">
        <w:rPr>
          <w:rFonts w:ascii="Courier New" w:hAnsi="Courier New" w:cs="Courier New"/>
          <w:sz w:val="16"/>
        </w:rPr>
        <w:t>HTTP</w:t>
      </w:r>
      <w:r w:rsidRPr="00EA5AB5">
        <w:rPr>
          <w:rFonts w:ascii="Courier New" w:hAnsi="Courier New" w:cs="Courier New"/>
          <w:sz w:val="16"/>
        </w:rPr>
        <w:t>/1.1</w:t>
      </w:r>
    </w:p>
    <w:p w14:paraId="0BEC8D6E" w14:textId="77777777" w:rsidR="00FF50FB" w:rsidRPr="00EA5AB5" w:rsidRDefault="00FF50FB"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CFA630C" w14:textId="77777777" w:rsidR="00F87026" w:rsidRPr="00EA5AB5" w:rsidRDefault="00FF50FB"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316663" w:rsidRPr="00EA5AB5">
        <w:rPr>
          <w:rFonts w:ascii="Courier New" w:hAnsi="Courier New" w:cs="Courier New"/>
          <w:sz w:val="16"/>
        </w:rPr>
        <w:t>https://</w:t>
      </w:r>
      <w:r w:rsidR="00316663" w:rsidRPr="00202FE0">
        <w:rPr>
          <w:rFonts w:ascii="Courier New" w:hAnsi="Courier New" w:cs="Courier New"/>
          <w:sz w:val="16"/>
        </w:rPr>
        <w:t>uri</w:t>
      </w:r>
      <w:r w:rsidR="00316663" w:rsidRPr="00EA5AB5">
        <w:rPr>
          <w:rFonts w:ascii="Courier New" w:hAnsi="Courier New" w:cs="Courier New"/>
          <w:sz w:val="16"/>
        </w:rPr>
        <w:t>.etsi.org/</w:t>
      </w:r>
      <w:r w:rsidR="00316663" w:rsidRPr="00202FE0">
        <w:rPr>
          <w:rFonts w:ascii="Courier New" w:hAnsi="Courier New" w:cs="Courier New"/>
          <w:sz w:val="16"/>
        </w:rPr>
        <w:t>ngsi-ld</w:t>
      </w:r>
      <w:r w:rsidR="00316663" w:rsidRPr="00EA5AB5">
        <w:rPr>
          <w:rFonts w:ascii="Courier New" w:hAnsi="Courier New" w:cs="Courier New"/>
          <w:sz w:val="16"/>
        </w:rPr>
        <w:t>/primer/store-context.jsonld</w:t>
      </w:r>
      <w:r w:rsidRPr="00EA5AB5">
        <w:rPr>
          <w:rFonts w:ascii="Courier New" w:hAnsi="Courier New" w:cs="Courier New"/>
          <w:sz w:val="16"/>
        </w:rPr>
        <w:t>&gt;;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7CB66BAB" w14:textId="77777777" w:rsidR="00973E8E" w:rsidRPr="00EA5AB5" w:rsidRDefault="00973E8E" w:rsidP="00232210">
      <w:pPr>
        <w:pStyle w:val="NF"/>
      </w:pPr>
    </w:p>
    <w:p w14:paraId="7D4D74AE" w14:textId="77777777" w:rsidR="00FF50FB" w:rsidRPr="00EA5AB5" w:rsidRDefault="00FF50FB" w:rsidP="00653D59">
      <w:pPr>
        <w:pStyle w:val="TF"/>
      </w:pPr>
      <w:r w:rsidRPr="00EA5AB5">
        <w:t xml:space="preserve">Figure </w:t>
      </w:r>
      <w:r w:rsidR="006C73E9" w:rsidRPr="00EA5AB5">
        <w:t>8.</w:t>
      </w:r>
      <w:r w:rsidR="00981235" w:rsidRPr="00EA5AB5">
        <w:t>3.4-1</w:t>
      </w:r>
      <w:r w:rsidR="00824933" w:rsidRPr="00EA5AB5">
        <w:t>:</w:t>
      </w:r>
      <w:r w:rsidRPr="00EA5AB5">
        <w:t xml:space="preserve"> </w:t>
      </w:r>
      <w:r w:rsidR="00F02561" w:rsidRPr="00EA5AB5">
        <w:t>D</w:t>
      </w:r>
      <w:r w:rsidRPr="00EA5AB5">
        <w:t xml:space="preserve">elete </w:t>
      </w:r>
      <w:r w:rsidR="00F26979" w:rsidRPr="00EA5AB5">
        <w:t xml:space="preserve">Relationship </w:t>
      </w:r>
      <w:r w:rsidRPr="00EA5AB5">
        <w:t>contains using link header</w:t>
      </w:r>
    </w:p>
    <w:p w14:paraId="1F823744" w14:textId="77777777" w:rsidR="00255E36" w:rsidRPr="00EA5AB5" w:rsidRDefault="00255E36"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618EEF83" w14:textId="77777777" w:rsidR="00255E36" w:rsidRPr="00EA5AB5" w:rsidRDefault="00255E36" w:rsidP="0023221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Mon, 09 Sep 2019 15:10:35 GMT</w:t>
      </w:r>
    </w:p>
    <w:p w14:paraId="43875D31" w14:textId="77777777" w:rsidR="00973E8E" w:rsidRPr="00EA5AB5" w:rsidRDefault="00973E8E" w:rsidP="00232210">
      <w:pPr>
        <w:pStyle w:val="NF"/>
      </w:pPr>
    </w:p>
    <w:p w14:paraId="3B0EEA28" w14:textId="77777777" w:rsidR="00255E36" w:rsidRPr="00EA5AB5" w:rsidRDefault="00255E36" w:rsidP="00653D59">
      <w:pPr>
        <w:pStyle w:val="TF"/>
      </w:pPr>
      <w:r w:rsidRPr="00EA5AB5">
        <w:t xml:space="preserve">Figure </w:t>
      </w:r>
      <w:r w:rsidR="006C73E9" w:rsidRPr="00EA5AB5">
        <w:t>8.</w:t>
      </w:r>
      <w:r w:rsidR="00981235" w:rsidRPr="00EA5AB5">
        <w:t>3.4-2</w:t>
      </w:r>
      <w:r w:rsidR="00824933" w:rsidRPr="00EA5AB5">
        <w:t>:</w:t>
      </w:r>
      <w:r w:rsidRPr="00EA5AB5">
        <w:t xml:space="preserve"> </w:t>
      </w:r>
      <w:r w:rsidR="00F02561" w:rsidRPr="00EA5AB5">
        <w:t>D</w:t>
      </w:r>
      <w:r w:rsidRPr="00EA5AB5">
        <w:t xml:space="preserve">elete </w:t>
      </w:r>
      <w:r w:rsidR="00F26979" w:rsidRPr="00EA5AB5">
        <w:t xml:space="preserve">Relationship </w:t>
      </w:r>
      <w:r w:rsidRPr="00EA5AB5">
        <w:t>contains result</w:t>
      </w:r>
    </w:p>
    <w:p w14:paraId="4639D3B4" w14:textId="77777777" w:rsidR="00F9573C" w:rsidRPr="00EA5AB5" w:rsidRDefault="00F9573C" w:rsidP="00BB37C8">
      <w:pPr>
        <w:pStyle w:val="Heading3"/>
      </w:pPr>
      <w:bookmarkStart w:id="91" w:name="_Toc147485527"/>
      <w:bookmarkStart w:id="92" w:name="_Toc197507243"/>
      <w:r w:rsidRPr="00EA5AB5">
        <w:t>8.3.5</w:t>
      </w:r>
      <w:r w:rsidRPr="00EA5AB5">
        <w:tab/>
        <w:t>Replacing a single Attribute</w:t>
      </w:r>
      <w:bookmarkEnd w:id="91"/>
      <w:bookmarkEnd w:id="92"/>
    </w:p>
    <w:p w14:paraId="337B6BB2" w14:textId="77777777" w:rsidR="00F9573C" w:rsidRPr="00EA5AB5" w:rsidRDefault="00063C5B" w:rsidP="00063C5B">
      <w:r w:rsidRPr="00EA5AB5">
        <w:t xml:space="preserve">A single </w:t>
      </w:r>
      <w:r w:rsidR="00F26979" w:rsidRPr="00EA5AB5">
        <w:t>A</w:t>
      </w:r>
      <w:r w:rsidRPr="00EA5AB5">
        <w:t xml:space="preserve">ttribute can also be replaced completely. Figure </w:t>
      </w:r>
      <w:r w:rsidRPr="0094514E">
        <w:t>8.</w:t>
      </w:r>
      <w:r w:rsidR="00981235" w:rsidRPr="0094514E">
        <w:t>3.5-1</w:t>
      </w:r>
      <w:r w:rsidRPr="00EA5AB5">
        <w:t xml:space="preserve"> shows how the </w:t>
      </w:r>
      <w:r w:rsidRPr="00EA5AB5">
        <w:rPr>
          <w:rFonts w:ascii="Courier New" w:hAnsi="Courier New"/>
          <w:sz w:val="16"/>
        </w:rPr>
        <w:t xml:space="preserve">storeName </w:t>
      </w:r>
      <w:r w:rsidR="00F26979" w:rsidRPr="00EA5AB5">
        <w:t>P</w:t>
      </w:r>
      <w:r w:rsidRPr="00EA5AB5">
        <w:t xml:space="preserve">roperty is replaced, adding a </w:t>
      </w:r>
      <w:r w:rsidR="00F26979" w:rsidRPr="00EA5AB5">
        <w:t>R</w:t>
      </w:r>
      <w:r w:rsidRPr="00EA5AB5">
        <w:t>elationship to the owner of the name.</w:t>
      </w:r>
      <w:r w:rsidR="00F02561" w:rsidRPr="00EA5AB5">
        <w:t xml:space="preserve"> </w:t>
      </w:r>
      <w:r w:rsidRPr="00EA5AB5">
        <w:t xml:space="preserve">Figure </w:t>
      </w:r>
      <w:r w:rsidRPr="0094514E">
        <w:t>8.</w:t>
      </w:r>
      <w:r w:rsidR="00981235" w:rsidRPr="0094514E">
        <w:t>3.5-2</w:t>
      </w:r>
      <w:r w:rsidR="00F02561" w:rsidRPr="00EA5AB5">
        <w:t xml:space="preserve"> shows the successful result after executing the operation.</w:t>
      </w:r>
    </w:p>
    <w:p w14:paraId="20DF5432"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PUT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:Store:001/attrs/storeName </w:t>
      </w:r>
      <w:r w:rsidRPr="00202FE0">
        <w:rPr>
          <w:rFonts w:ascii="Courier New" w:hAnsi="Courier New" w:cs="Courier New"/>
          <w:sz w:val="16"/>
        </w:rPr>
        <w:t>HTTP</w:t>
      </w:r>
      <w:r w:rsidRPr="00EA5AB5">
        <w:rPr>
          <w:rFonts w:ascii="Courier New" w:hAnsi="Courier New" w:cs="Courier New"/>
          <w:sz w:val="16"/>
        </w:rPr>
        <w:t>/1.1</w:t>
      </w:r>
    </w:p>
    <w:p w14:paraId="32ADD569"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1E0EF6A"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3D4DA048"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660ABDC6"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Content-Length: 239</w:t>
      </w:r>
    </w:p>
    <w:p w14:paraId="451F4A0B"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C685E2A"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AF146C1"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05341742"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"Sustainable Shopping Market",</w:t>
      </w:r>
    </w:p>
    <w:p w14:paraId="3A6CFAD8"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"owner": {</w:t>
      </w:r>
    </w:p>
    <w:p w14:paraId="01E00F55"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"Relationship",</w:t>
      </w:r>
    </w:p>
    <w:p w14:paraId="0BB8E1B6"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"urn:</w:t>
      </w:r>
      <w:r w:rsidRPr="00202FE0">
        <w:rPr>
          <w:rFonts w:ascii="Courier New" w:hAnsi="Courier New" w:cs="Courier New"/>
          <w:sz w:val="16"/>
        </w:rPr>
        <w:t>ngsi-ld</w:t>
      </w:r>
      <w:r w:rsidRPr="00EA5AB5">
        <w:rPr>
          <w:rFonts w:ascii="Courier New" w:hAnsi="Courier New" w:cs="Courier New"/>
          <w:sz w:val="16"/>
        </w:rPr>
        <w:t>:SustainableShopping:456"</w:t>
      </w:r>
    </w:p>
    <w:p w14:paraId="4EB7AE94"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7B13BB8"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"2023-08-03T1</w:t>
      </w:r>
      <w:r w:rsidR="00F02561" w:rsidRPr="00EA5AB5">
        <w:rPr>
          <w:rFonts w:ascii="Courier New" w:hAnsi="Courier New" w:cs="Courier New"/>
          <w:sz w:val="16"/>
        </w:rPr>
        <w:t>6</w:t>
      </w:r>
      <w:r w:rsidRPr="00EA5AB5">
        <w:rPr>
          <w:rFonts w:ascii="Courier New" w:hAnsi="Courier New" w:cs="Courier New"/>
          <w:sz w:val="16"/>
        </w:rPr>
        <w:t>:00:05Z"</w:t>
      </w:r>
    </w:p>
    <w:p w14:paraId="654CFC33" w14:textId="77777777" w:rsidR="00063C5B" w:rsidRPr="00EA5AB5" w:rsidRDefault="00063C5B"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5742231" w14:textId="77777777" w:rsidR="00696AA3" w:rsidRPr="00EA5AB5" w:rsidRDefault="00696AA3" w:rsidP="00696AA3">
      <w:pPr>
        <w:pStyle w:val="NF"/>
      </w:pPr>
    </w:p>
    <w:p w14:paraId="6350A0B1" w14:textId="77777777" w:rsidR="00063C5B" w:rsidRPr="00EA5AB5" w:rsidRDefault="00063C5B" w:rsidP="00063C5B">
      <w:pPr>
        <w:pStyle w:val="TF"/>
      </w:pPr>
      <w:r w:rsidRPr="00EA5AB5">
        <w:t>Figure 8.</w:t>
      </w:r>
      <w:r w:rsidR="00981235" w:rsidRPr="00EA5AB5">
        <w:t>3.5-1</w:t>
      </w:r>
      <w:r w:rsidRPr="00EA5AB5">
        <w:t xml:space="preserve">: Replace </w:t>
      </w:r>
      <w:r w:rsidR="0040791F" w:rsidRPr="00EA5AB5">
        <w:t>Propert</w:t>
      </w:r>
      <w:r w:rsidRPr="00EA5AB5">
        <w:t>y storeName</w:t>
      </w:r>
    </w:p>
    <w:p w14:paraId="27319FE9" w14:textId="77777777" w:rsidR="00063C5B" w:rsidRPr="00EA5AB5" w:rsidRDefault="00063C5B" w:rsidP="00063C5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35D07FEB" w14:textId="77777777" w:rsidR="00063C5B" w:rsidRPr="00EA5AB5" w:rsidRDefault="00063C5B" w:rsidP="00063C5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Date: </w:t>
      </w:r>
      <w:r w:rsidR="00F02561" w:rsidRPr="00EA5AB5">
        <w:rPr>
          <w:rFonts w:ascii="Courier New" w:hAnsi="Courier New" w:cs="Courier New"/>
          <w:sz w:val="16"/>
        </w:rPr>
        <w:t>Thu, 03 Aug 2023 16:08:48 GMT</w:t>
      </w:r>
    </w:p>
    <w:p w14:paraId="1AC81EC9" w14:textId="77777777" w:rsidR="00696AA3" w:rsidRPr="00EA5AB5" w:rsidRDefault="00696AA3" w:rsidP="00696AA3">
      <w:pPr>
        <w:pStyle w:val="NF"/>
      </w:pPr>
    </w:p>
    <w:p w14:paraId="0A51B248" w14:textId="77777777" w:rsidR="00063C5B" w:rsidRPr="00EA5AB5" w:rsidRDefault="00063C5B" w:rsidP="00063C5B">
      <w:pPr>
        <w:pStyle w:val="TF"/>
      </w:pPr>
      <w:r w:rsidRPr="00EA5AB5">
        <w:t>Figure 8.</w:t>
      </w:r>
      <w:r w:rsidR="00981235" w:rsidRPr="00EA5AB5">
        <w:t>3.5-2</w:t>
      </w:r>
      <w:r w:rsidRPr="00EA5AB5">
        <w:t xml:space="preserve">: Replace </w:t>
      </w:r>
      <w:r w:rsidR="0040791F" w:rsidRPr="00EA5AB5">
        <w:t>Propert</w:t>
      </w:r>
      <w:r w:rsidRPr="00EA5AB5">
        <w:t>y storeName result</w:t>
      </w:r>
    </w:p>
    <w:p w14:paraId="7B311C8A" w14:textId="77777777" w:rsidR="0092265F" w:rsidRPr="00EA5AB5" w:rsidRDefault="0092265F" w:rsidP="0092265F">
      <w:pPr>
        <w:pStyle w:val="Heading1"/>
      </w:pPr>
      <w:bookmarkStart w:id="93" w:name="_Toc147485528"/>
      <w:bookmarkStart w:id="94" w:name="_Toc197507244"/>
      <w:r w:rsidRPr="00EA5AB5">
        <w:t>9</w:t>
      </w:r>
      <w:r w:rsidRPr="00EA5AB5">
        <w:tab/>
        <w:t>Information Consumption</w:t>
      </w:r>
      <w:bookmarkEnd w:id="93"/>
      <w:bookmarkEnd w:id="94"/>
    </w:p>
    <w:p w14:paraId="2620D6AA" w14:textId="77777777" w:rsidR="004915EB" w:rsidRPr="00EA5AB5" w:rsidRDefault="004915EB" w:rsidP="0092265F">
      <w:pPr>
        <w:pStyle w:val="Heading2"/>
      </w:pPr>
      <w:bookmarkStart w:id="95" w:name="_Toc147485529"/>
      <w:bookmarkStart w:id="96" w:name="_Toc197507245"/>
      <w:r w:rsidRPr="00EA5AB5">
        <w:t>9.1</w:t>
      </w:r>
      <w:r w:rsidRPr="00EA5AB5">
        <w:tab/>
        <w:t>Overview Information Consumption</w:t>
      </w:r>
      <w:bookmarkEnd w:id="95"/>
      <w:bookmarkEnd w:id="96"/>
    </w:p>
    <w:p w14:paraId="54D80D66" w14:textId="77777777" w:rsidR="00644F3A" w:rsidRPr="00EA5AB5" w:rsidRDefault="00940E5B" w:rsidP="00644F3A">
      <w:r w:rsidRPr="00EA5AB5">
        <w:t xml:space="preserve">Clause </w:t>
      </w:r>
      <w:r w:rsidRPr="0094514E">
        <w:t>9</w:t>
      </w:r>
      <w:r w:rsidRPr="00EA5AB5">
        <w:t xml:space="preserve"> describes the </w:t>
      </w:r>
      <w:r w:rsidRPr="00202FE0">
        <w:t>NGSI-LD</w:t>
      </w:r>
      <w:r w:rsidRPr="00EA5AB5">
        <w:t xml:space="preserve"> </w:t>
      </w:r>
      <w:r w:rsidRPr="00202FE0">
        <w:t>API</w:t>
      </w:r>
      <w:r w:rsidRPr="00EA5AB5">
        <w:t xml:space="preserve"> operations for information consumption, i.e. the operations that can be used to synchronously request </w:t>
      </w:r>
      <w:r w:rsidR="0040791F" w:rsidRPr="00EA5AB5">
        <w:t>Entit</w:t>
      </w:r>
      <w:r w:rsidRPr="00EA5AB5">
        <w:t xml:space="preserve">y information. Clause </w:t>
      </w:r>
      <w:r w:rsidRPr="0094514E">
        <w:t>9.2</w:t>
      </w:r>
      <w:r w:rsidRPr="00EA5AB5">
        <w:t xml:space="preserve"> describes the operations for retrieving information about a known </w:t>
      </w:r>
      <w:r w:rsidR="0040791F" w:rsidRPr="00EA5AB5">
        <w:t>Entit</w:t>
      </w:r>
      <w:r w:rsidRPr="00EA5AB5">
        <w:t xml:space="preserve">y, i.e. based on the </w:t>
      </w:r>
      <w:r w:rsidR="0040791F" w:rsidRPr="00EA5AB5">
        <w:t>Entit</w:t>
      </w:r>
      <w:r w:rsidRPr="00EA5AB5">
        <w:t xml:space="preserve">y identifier. Clause </w:t>
      </w:r>
      <w:r w:rsidRPr="0094514E">
        <w:t>9.3</w:t>
      </w:r>
      <w:r w:rsidRPr="00EA5AB5">
        <w:t xml:space="preserve"> describes the operations for querying </w:t>
      </w:r>
      <w:r w:rsidR="0040791F" w:rsidRPr="00EA5AB5">
        <w:t>Entit</w:t>
      </w:r>
      <w:r w:rsidRPr="00EA5AB5">
        <w:t xml:space="preserve">y information based on </w:t>
      </w:r>
      <w:r w:rsidR="00E15ACD" w:rsidRPr="00EA5AB5">
        <w:t>Entity Type</w:t>
      </w:r>
      <w:r w:rsidRPr="00EA5AB5">
        <w:t xml:space="preserve">, i.e. discovering new </w:t>
      </w:r>
      <w:r w:rsidR="0040791F" w:rsidRPr="00EA5AB5">
        <w:t>Entit</w:t>
      </w:r>
      <w:r w:rsidRPr="00EA5AB5">
        <w:t xml:space="preserve">ies, filtering according to </w:t>
      </w:r>
      <w:r w:rsidR="0040791F" w:rsidRPr="00EA5AB5">
        <w:t>Propert</w:t>
      </w:r>
      <w:r w:rsidRPr="00EA5AB5">
        <w:t xml:space="preserve">y values or </w:t>
      </w:r>
      <w:r w:rsidR="0040791F" w:rsidRPr="00EA5AB5">
        <w:t>Relationship</w:t>
      </w:r>
      <w:r w:rsidRPr="00EA5AB5">
        <w:t xml:space="preserve"> objects</w:t>
      </w:r>
      <w:r w:rsidR="00671418" w:rsidRPr="00EA5AB5">
        <w:t xml:space="preserve">. </w:t>
      </w:r>
      <w:r w:rsidRPr="00EA5AB5">
        <w:t xml:space="preserve">Clause </w:t>
      </w:r>
      <w:r w:rsidRPr="0094514E">
        <w:t>9.4</w:t>
      </w:r>
      <w:r w:rsidRPr="00EA5AB5">
        <w:t xml:space="preserve"> introduces geographical </w:t>
      </w:r>
      <w:r w:rsidR="00715CA3" w:rsidRPr="00EA5AB5">
        <w:t>queries</w:t>
      </w:r>
      <w:r w:rsidRPr="00EA5AB5">
        <w:t xml:space="preserve">, i.e. discovering </w:t>
      </w:r>
      <w:r w:rsidR="0040791F" w:rsidRPr="00EA5AB5">
        <w:t>Entit</w:t>
      </w:r>
      <w:r w:rsidRPr="00EA5AB5">
        <w:t xml:space="preserve">ies of a certain type </w:t>
      </w:r>
      <w:r w:rsidR="00715CA3" w:rsidRPr="00EA5AB5">
        <w:t xml:space="preserve">whose </w:t>
      </w:r>
      <w:r w:rsidR="00671418" w:rsidRPr="00EA5AB5">
        <w:t>(</w:t>
      </w:r>
      <w:r w:rsidR="00715CA3" w:rsidRPr="00EA5AB5">
        <w:t>current</w:t>
      </w:r>
      <w:r w:rsidR="00671418" w:rsidRPr="00EA5AB5">
        <w:t>)</w:t>
      </w:r>
      <w:r w:rsidR="00715CA3" w:rsidRPr="00EA5AB5">
        <w:t xml:space="preserve"> location is within the specified</w:t>
      </w:r>
      <w:r w:rsidRPr="00EA5AB5">
        <w:t xml:space="preserve"> geographic area. </w:t>
      </w:r>
      <w:r w:rsidR="00CB56B0" w:rsidRPr="00EA5AB5">
        <w:t xml:space="preserve">Clause </w:t>
      </w:r>
      <w:r w:rsidRPr="0094514E">
        <w:t>9.6</w:t>
      </w:r>
      <w:r w:rsidRPr="00EA5AB5">
        <w:t xml:space="preserve"> describes an alternate way to query </w:t>
      </w:r>
      <w:r w:rsidR="0040791F" w:rsidRPr="00EA5AB5">
        <w:t>Entit</w:t>
      </w:r>
      <w:r w:rsidR="00CB56B0" w:rsidRPr="00EA5AB5">
        <w:t xml:space="preserve">ies with </w:t>
      </w:r>
      <w:r w:rsidR="00CB56B0" w:rsidRPr="00202FE0">
        <w:t>HTTP</w:t>
      </w:r>
      <w:r w:rsidR="00CB56B0" w:rsidRPr="00EA5AB5">
        <w:t xml:space="preserve"> POST requests, suitable option to overcome known limitations of </w:t>
      </w:r>
      <w:r w:rsidR="00CB56B0" w:rsidRPr="00202FE0">
        <w:t>URL</w:t>
      </w:r>
      <w:r w:rsidR="00CB56B0" w:rsidRPr="00EA5AB5">
        <w:t xml:space="preserve"> parameters (e.g. the maximum length of a </w:t>
      </w:r>
      <w:r w:rsidR="00CB56B0" w:rsidRPr="00202FE0">
        <w:t>URL</w:t>
      </w:r>
      <w:r w:rsidR="00CB56B0" w:rsidRPr="00EA5AB5">
        <w:t>).</w:t>
      </w:r>
    </w:p>
    <w:p w14:paraId="7F86F37E" w14:textId="77777777" w:rsidR="004915EB" w:rsidRPr="00EA5AB5" w:rsidRDefault="002B736D" w:rsidP="00590151">
      <w:pPr>
        <w:pStyle w:val="Heading2"/>
      </w:pPr>
      <w:bookmarkStart w:id="97" w:name="_Toc147485530"/>
      <w:bookmarkStart w:id="98" w:name="_Toc197507246"/>
      <w:r w:rsidRPr="00EA5AB5">
        <w:t>9.2</w:t>
      </w:r>
      <w:r w:rsidR="004915EB" w:rsidRPr="00EA5AB5">
        <w:tab/>
        <w:t>Retrieving Information</w:t>
      </w:r>
      <w:bookmarkEnd w:id="97"/>
      <w:bookmarkEnd w:id="98"/>
    </w:p>
    <w:p w14:paraId="7738291F" w14:textId="77777777" w:rsidR="00644F3A" w:rsidRPr="00EA5AB5" w:rsidRDefault="00644F3A" w:rsidP="00590151">
      <w:pPr>
        <w:pStyle w:val="Heading3"/>
      </w:pPr>
      <w:bookmarkStart w:id="99" w:name="_Toc147485531"/>
      <w:bookmarkStart w:id="100" w:name="_Toc197507247"/>
      <w:r w:rsidRPr="00EA5AB5">
        <w:t>9.2.</w:t>
      </w:r>
      <w:r w:rsidR="00B965E7" w:rsidRPr="00EA5AB5">
        <w:t>1</w:t>
      </w:r>
      <w:r w:rsidRPr="00EA5AB5">
        <w:tab/>
        <w:t>Retrieving Entity Using Simplified Representation</w:t>
      </w:r>
      <w:bookmarkEnd w:id="99"/>
      <w:bookmarkEnd w:id="100"/>
    </w:p>
    <w:p w14:paraId="408E904F" w14:textId="25AEF068" w:rsidR="00644F3A" w:rsidRPr="00EA5AB5" w:rsidRDefault="00783E4F" w:rsidP="00590151">
      <w:pPr>
        <w:keepNext/>
        <w:keepLines/>
      </w:pPr>
      <w:r w:rsidRPr="00EA5AB5">
        <w:t xml:space="preserve">In </w:t>
      </w:r>
      <w:r w:rsidR="007C3BD0" w:rsidRPr="00EA5AB5">
        <w:t>c</w:t>
      </w:r>
      <w:r w:rsidRPr="00EA5AB5">
        <w:t xml:space="preserve">lause </w:t>
      </w:r>
      <w:r w:rsidRPr="0094514E">
        <w:t>5.4</w:t>
      </w:r>
      <w:r w:rsidRPr="00EA5AB5">
        <w:t xml:space="preserve"> an example is given how the full representation of an </w:t>
      </w:r>
      <w:r w:rsidR="0040791F" w:rsidRPr="00EA5AB5">
        <w:t>Entit</w:t>
      </w:r>
      <w:r w:rsidRPr="00EA5AB5">
        <w:t xml:space="preserve">y can be retrieved. Such a representation </w:t>
      </w:r>
      <w:r w:rsidR="006A727C" w:rsidRPr="00EA5AB5">
        <w:t xml:space="preserve">can include </w:t>
      </w:r>
      <w:r w:rsidRPr="00EA5AB5">
        <w:t xml:space="preserve">additional information about </w:t>
      </w:r>
      <w:r w:rsidR="0040791F" w:rsidRPr="00EA5AB5">
        <w:t>Propert</w:t>
      </w:r>
      <w:r w:rsidRPr="00EA5AB5">
        <w:t xml:space="preserve">ies and </w:t>
      </w:r>
      <w:r w:rsidR="0040791F" w:rsidRPr="00EA5AB5">
        <w:t>Relationship</w:t>
      </w:r>
      <w:r w:rsidRPr="00EA5AB5">
        <w:t xml:space="preserve">s, e.g. </w:t>
      </w:r>
      <w:r w:rsidR="0040791F" w:rsidRPr="00EA5AB5">
        <w:t>Propert</w:t>
      </w:r>
      <w:r w:rsidRPr="00EA5AB5">
        <w:t xml:space="preserve">ies of </w:t>
      </w:r>
      <w:r w:rsidR="0040791F" w:rsidRPr="00EA5AB5">
        <w:t>Propert</w:t>
      </w:r>
      <w:r w:rsidRPr="00EA5AB5">
        <w:t>ies</w:t>
      </w:r>
      <w:r w:rsidR="00B02D00" w:rsidRPr="00EA5AB5">
        <w:t xml:space="preserve">, typically used for meta information like a timestamp or the source of the information. If such meta information is not required, </w:t>
      </w:r>
      <w:r w:rsidR="00B02D00" w:rsidRPr="00202FE0">
        <w:t>NGSI-LD</w:t>
      </w:r>
      <w:r w:rsidR="00B02D00" w:rsidRPr="00EA5AB5">
        <w:t xml:space="preserve"> also offers a simplified representation that only provides the </w:t>
      </w:r>
      <w:r w:rsidR="0040791F" w:rsidRPr="00EA5AB5">
        <w:t>Propert</w:t>
      </w:r>
      <w:r w:rsidR="00B02D00" w:rsidRPr="00EA5AB5">
        <w:t xml:space="preserve">y with its value or the </w:t>
      </w:r>
      <w:r w:rsidR="0040791F" w:rsidRPr="00EA5AB5">
        <w:t>Relationship</w:t>
      </w:r>
      <w:r w:rsidR="00B02D00" w:rsidRPr="00EA5AB5">
        <w:t xml:space="preserve"> with its object in a key value presentation. In order to retrieve</w:t>
      </w:r>
      <w:r w:rsidR="00A04401" w:rsidRPr="00EA5AB5">
        <w:t xml:space="preserve"> </w:t>
      </w:r>
      <w:r w:rsidR="00B02D00" w:rsidRPr="00EA5AB5">
        <w:t xml:space="preserve">an </w:t>
      </w:r>
      <w:r w:rsidR="0040791F" w:rsidRPr="00EA5AB5">
        <w:t>Entit</w:t>
      </w:r>
      <w:r w:rsidR="00B02D00" w:rsidRPr="00EA5AB5">
        <w:t xml:space="preserve">y in this representation, </w:t>
      </w:r>
      <w:r w:rsidR="00B02D00" w:rsidRPr="00EA5AB5">
        <w:rPr>
          <w:rFonts w:ascii="Courier New" w:hAnsi="Courier New"/>
          <w:sz w:val="18"/>
        </w:rPr>
        <w:t>keyValues</w:t>
      </w:r>
      <w:r w:rsidR="00B02D00" w:rsidRPr="00EA5AB5">
        <w:rPr>
          <w:sz w:val="18"/>
        </w:rPr>
        <w:t xml:space="preserve"> </w:t>
      </w:r>
      <w:r w:rsidR="00B02D00" w:rsidRPr="00EA5AB5">
        <w:t>needs to be specified</w:t>
      </w:r>
      <w:r w:rsidR="00A53E8E" w:rsidRPr="00EA5AB5">
        <w:t xml:space="preserve"> as an option.</w:t>
      </w:r>
      <w:r w:rsidR="0015642F" w:rsidRPr="00EA5AB5">
        <w:t xml:space="preserve"> </w:t>
      </w:r>
      <w:r w:rsidRPr="00EA5AB5">
        <w:t xml:space="preserve">Figure </w:t>
      </w:r>
      <w:r w:rsidRPr="0094514E">
        <w:t>9.</w:t>
      </w:r>
      <w:r w:rsidR="00D41A5B" w:rsidRPr="0094514E">
        <w:t>2.1-</w:t>
      </w:r>
      <w:r w:rsidRPr="0094514E">
        <w:t>1</w:t>
      </w:r>
      <w:r w:rsidRPr="00EA5AB5">
        <w:t xml:space="preserve"> shows </w:t>
      </w:r>
      <w:r w:rsidR="00A53E8E" w:rsidRPr="00EA5AB5">
        <w:t xml:space="preserve">an example of the request for retrieving the </w:t>
      </w:r>
      <w:r w:rsidR="0040791F" w:rsidRPr="00EA5AB5">
        <w:t>Entit</w:t>
      </w:r>
      <w:r w:rsidR="00A53E8E" w:rsidRPr="00EA5AB5">
        <w:t xml:space="preserve">y with the </w:t>
      </w:r>
      <w:r w:rsidR="0040791F" w:rsidRPr="00EA5AB5">
        <w:t>Entit</w:t>
      </w:r>
      <w:r w:rsidR="00A53E8E" w:rsidRPr="00EA5AB5">
        <w:t xml:space="preserve">y identifier </w:t>
      </w:r>
      <w:r w:rsidR="00A53E8E" w:rsidRPr="00EA5AB5">
        <w:rPr>
          <w:rFonts w:ascii="Courier New" w:hAnsi="Courier New"/>
          <w:sz w:val="18"/>
        </w:rPr>
        <w:t>urn:</w:t>
      </w:r>
      <w:r w:rsidR="00A53E8E" w:rsidRPr="00202FE0">
        <w:rPr>
          <w:rFonts w:ascii="Courier New" w:hAnsi="Courier New"/>
          <w:sz w:val="18"/>
        </w:rPr>
        <w:t>ngsi</w:t>
      </w:r>
      <w:r w:rsidR="009A68D6">
        <w:rPr>
          <w:rFonts w:ascii="Courier New" w:hAnsi="Courier New"/>
          <w:sz w:val="18"/>
        </w:rPr>
        <w:noBreakHyphen/>
      </w:r>
      <w:r w:rsidR="00A53E8E" w:rsidRPr="00202FE0">
        <w:rPr>
          <w:rFonts w:ascii="Courier New" w:hAnsi="Courier New"/>
          <w:sz w:val="18"/>
        </w:rPr>
        <w:t>ld</w:t>
      </w:r>
      <w:r w:rsidR="00A53E8E" w:rsidRPr="00EA5AB5">
        <w:rPr>
          <w:rFonts w:ascii="Courier New" w:hAnsi="Courier New"/>
          <w:sz w:val="18"/>
        </w:rPr>
        <w:t>:Store:00</w:t>
      </w:r>
      <w:r w:rsidR="00FC0272" w:rsidRPr="00EA5AB5">
        <w:rPr>
          <w:rFonts w:ascii="Courier New" w:hAnsi="Courier New"/>
          <w:sz w:val="18"/>
        </w:rPr>
        <w:t>1</w:t>
      </w:r>
      <w:r w:rsidR="00A53E8E" w:rsidRPr="00EA5AB5">
        <w:t xml:space="preserve"> with </w:t>
      </w:r>
      <w:r w:rsidR="00A53E8E" w:rsidRPr="00EA5AB5">
        <w:rPr>
          <w:rFonts w:ascii="Courier New" w:hAnsi="Courier New"/>
          <w:sz w:val="18"/>
        </w:rPr>
        <w:t xml:space="preserve">options=keyValues, </w:t>
      </w:r>
      <w:r w:rsidR="00A53E8E" w:rsidRPr="00EA5AB5">
        <w:t xml:space="preserve">using link header for providing the </w:t>
      </w:r>
      <w:r w:rsidR="00A53E8E" w:rsidRPr="00EA5AB5">
        <w:rPr>
          <w:rFonts w:ascii="Courier New" w:hAnsi="Courier New"/>
          <w:sz w:val="18"/>
        </w:rPr>
        <w:t>@context</w:t>
      </w:r>
      <w:r w:rsidR="00A53E8E" w:rsidRPr="00EA5AB5">
        <w:t>.</w:t>
      </w:r>
    </w:p>
    <w:p w14:paraId="3842FEE4"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:Store:00</w:t>
      </w:r>
      <w:r w:rsidR="00FC0272" w:rsidRPr="00EA5AB5">
        <w:rPr>
          <w:rFonts w:ascii="Courier New" w:hAnsi="Courier New" w:cs="Courier New"/>
          <w:sz w:val="16"/>
        </w:rPr>
        <w:t>1</w:t>
      </w:r>
      <w:r w:rsidRPr="00EA5AB5">
        <w:rPr>
          <w:rFonts w:ascii="Courier New" w:hAnsi="Courier New" w:cs="Courier New"/>
          <w:sz w:val="16"/>
        </w:rPr>
        <w:t xml:space="preserve">?options=keyValues </w:t>
      </w:r>
      <w:r w:rsidRPr="00202FE0">
        <w:rPr>
          <w:rFonts w:ascii="Courier New" w:hAnsi="Courier New" w:cs="Courier New"/>
          <w:sz w:val="16"/>
        </w:rPr>
        <w:t>HTTP</w:t>
      </w:r>
      <w:r w:rsidRPr="00EA5AB5">
        <w:rPr>
          <w:rFonts w:ascii="Courier New" w:hAnsi="Courier New" w:cs="Courier New"/>
          <w:sz w:val="16"/>
        </w:rPr>
        <w:t>/1.1</w:t>
      </w:r>
    </w:p>
    <w:p w14:paraId="7D3942A5"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8BEC1A2"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691729E8" w14:textId="77777777" w:rsidR="00715CA3" w:rsidRPr="00EA5AB5" w:rsidRDefault="00715CA3"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t>
      </w:r>
      <w:r w:rsidR="003C68B9" w:rsidRPr="00EA5AB5">
        <w:rPr>
          <w:rFonts w:ascii="Courier New" w:hAnsi="Courier New" w:cs="Courier New"/>
          <w:sz w:val="16"/>
        </w:rPr>
        <w:t>www.w3.org/ns/</w:t>
      </w:r>
      <w:r w:rsidR="003C68B9" w:rsidRPr="00202FE0">
        <w:rPr>
          <w:rFonts w:ascii="Courier New" w:hAnsi="Courier New" w:cs="Courier New"/>
          <w:sz w:val="16"/>
        </w:rPr>
        <w:t>json-ld</w:t>
      </w:r>
      <w:r w:rsidR="003C68B9" w:rsidRPr="00EA5AB5">
        <w:rPr>
          <w:rFonts w:ascii="Courier New" w:hAnsi="Courier New" w:cs="Courier New"/>
          <w:sz w:val="16"/>
        </w:rPr>
        <w:t>#context";</w:t>
      </w:r>
      <w:r w:rsidRPr="00EA5AB5">
        <w:rPr>
          <w:rFonts w:ascii="Courier New" w:hAnsi="Courier New" w:cs="Courier New"/>
          <w:sz w:val="16"/>
        </w:rPr>
        <w:t>type="application/ld+</w:t>
      </w:r>
      <w:r w:rsidRPr="00202FE0">
        <w:rPr>
          <w:rFonts w:ascii="Courier New" w:hAnsi="Courier New" w:cs="Courier New"/>
          <w:sz w:val="16"/>
        </w:rPr>
        <w:t>json</w:t>
      </w:r>
      <w:r w:rsidRPr="00EA5AB5">
        <w:rPr>
          <w:rFonts w:ascii="Courier New" w:hAnsi="Courier New" w:cs="Courier New"/>
          <w:sz w:val="16"/>
        </w:rPr>
        <w:t>"</w:t>
      </w:r>
    </w:p>
    <w:p w14:paraId="38AFA31E" w14:textId="77777777" w:rsidR="007C3BD0" w:rsidRPr="00EA5AB5" w:rsidRDefault="007C3BD0" w:rsidP="00711056">
      <w:pPr>
        <w:pStyle w:val="NF"/>
      </w:pPr>
    </w:p>
    <w:p w14:paraId="451176B6" w14:textId="77777777" w:rsidR="00715CA3" w:rsidRPr="00EA5AB5" w:rsidRDefault="00715CA3" w:rsidP="00653D59">
      <w:pPr>
        <w:pStyle w:val="TF"/>
      </w:pPr>
      <w:r w:rsidRPr="00EA5AB5">
        <w:t>Figure 9.</w:t>
      </w:r>
      <w:r w:rsidR="00D41A5B" w:rsidRPr="00EA5AB5">
        <w:t>2.1-</w:t>
      </w:r>
      <w:r w:rsidRPr="00EA5AB5">
        <w:t>1</w:t>
      </w:r>
      <w:r w:rsidR="00824933" w:rsidRPr="00EA5AB5">
        <w:t>:</w:t>
      </w:r>
      <w:r w:rsidRPr="00EA5AB5">
        <w:t xml:space="preserve"> </w:t>
      </w:r>
      <w:r w:rsidR="00F02561" w:rsidRPr="00EA5AB5">
        <w:t>R</w:t>
      </w:r>
      <w:r w:rsidR="00AF3402" w:rsidRPr="00EA5AB5">
        <w:t>etrieval of</w:t>
      </w:r>
      <w:r w:rsidR="00A53E8E" w:rsidRPr="00EA5AB5">
        <w:t xml:space="preserve"> simplified representation of</w:t>
      </w:r>
      <w:r w:rsidRPr="00EA5AB5">
        <w:t xml:space="preserve"> Store:00</w:t>
      </w:r>
      <w:r w:rsidR="00FC0272" w:rsidRPr="00EA5AB5">
        <w:t>1</w:t>
      </w:r>
      <w:r w:rsidRPr="00EA5AB5">
        <w:t xml:space="preserve"> </w:t>
      </w:r>
      <w:r w:rsidR="0040791F" w:rsidRPr="00EA5AB5">
        <w:t>Entit</w:t>
      </w:r>
      <w:r w:rsidR="00A53E8E" w:rsidRPr="00EA5AB5">
        <w:t>y</w:t>
      </w:r>
    </w:p>
    <w:p w14:paraId="4A040287"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16E1C9CA"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15:50:09 GMT</w:t>
      </w:r>
    </w:p>
    <w:p w14:paraId="6F070E91" w14:textId="77777777" w:rsidR="00651C10" w:rsidRPr="00EA5AB5" w:rsidRDefault="00651C10"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CC6B5C0"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6E37884C" w14:textId="77777777" w:rsidR="00644F3A" w:rsidRPr="00EA5AB5" w:rsidRDefault="00644F3A"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6374CE0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311F86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:Store:001",</w:t>
      </w:r>
    </w:p>
    <w:p w14:paraId="33746BC7"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145786A4"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"Point",</w:t>
      </w:r>
    </w:p>
    <w:p w14:paraId="7CD4F0C8"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"coordinates": </w:t>
      </w:r>
      <w:r w:rsidRPr="00202FE0">
        <w:rPr>
          <w:rFonts w:ascii="Courier New" w:hAnsi="Courier New" w:cs="Courier New"/>
          <w:sz w:val="16"/>
        </w:rPr>
        <w:t>[</w:t>
      </w:r>
    </w:p>
    <w:p w14:paraId="10261322"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57.4874121,</w:t>
      </w:r>
    </w:p>
    <w:p w14:paraId="1FB8B72D"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-20.2845607</w:t>
      </w:r>
    </w:p>
    <w:p w14:paraId="0C57F931"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5FF76FD"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4848580"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7B02652D"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"Duckburg",</w:t>
      </w:r>
    </w:p>
    <w:p w14:paraId="25F05BD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110047E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"42000",</w:t>
      </w:r>
    </w:p>
    <w:p w14:paraId="52D3725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"Main Street 65"</w:t>
      </w:r>
    </w:p>
    <w:p w14:paraId="14D62C08"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763D9C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"Sustainable Shopping Market"</w:t>
      </w:r>
    </w:p>
    <w:p w14:paraId="4CA60A25" w14:textId="77777777" w:rsidR="007C3BD0" w:rsidRPr="00EA5AB5" w:rsidRDefault="00AC3057" w:rsidP="0054313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8E01478" w14:textId="77777777" w:rsidR="00696AA3" w:rsidRPr="00EA5AB5" w:rsidRDefault="00696AA3" w:rsidP="00696AA3">
      <w:pPr>
        <w:pStyle w:val="NF"/>
      </w:pPr>
    </w:p>
    <w:p w14:paraId="677E1011" w14:textId="77777777" w:rsidR="00A53E8E" w:rsidRPr="00EA5AB5" w:rsidRDefault="00A53E8E" w:rsidP="00653D59">
      <w:pPr>
        <w:pStyle w:val="TF"/>
      </w:pPr>
      <w:r w:rsidRPr="00EA5AB5">
        <w:t>Figure 9.2</w:t>
      </w:r>
      <w:r w:rsidR="00D41A5B" w:rsidRPr="00EA5AB5">
        <w:t>.1-2</w:t>
      </w:r>
      <w:r w:rsidR="00824933" w:rsidRPr="00EA5AB5">
        <w:t>:</w:t>
      </w:r>
      <w:r w:rsidRPr="00EA5AB5">
        <w:t xml:space="preserve"> </w:t>
      </w:r>
      <w:r w:rsidR="00F02561" w:rsidRPr="00EA5AB5">
        <w:t>R</w:t>
      </w:r>
      <w:r w:rsidRPr="00EA5AB5">
        <w:t>etrieved result with simplified representation of Store:00</w:t>
      </w:r>
      <w:r w:rsidR="00AC3057" w:rsidRPr="00EA5AB5">
        <w:t>1</w:t>
      </w:r>
      <w:r w:rsidRPr="00EA5AB5">
        <w:t xml:space="preserve"> </w:t>
      </w:r>
      <w:r w:rsidR="0040791F" w:rsidRPr="00EA5AB5">
        <w:t>Entit</w:t>
      </w:r>
      <w:r w:rsidRPr="00EA5AB5">
        <w:t>y</w:t>
      </w:r>
    </w:p>
    <w:p w14:paraId="6A3B3929" w14:textId="77777777" w:rsidR="00644F3A" w:rsidRPr="00EA5AB5" w:rsidRDefault="00A53E8E" w:rsidP="00644F3A">
      <w:r w:rsidRPr="00EA5AB5">
        <w:t xml:space="preserve">Figure </w:t>
      </w:r>
      <w:r w:rsidRPr="0094514E">
        <w:t>9.</w:t>
      </w:r>
      <w:r w:rsidR="00D41A5B" w:rsidRPr="0094514E">
        <w:t>2.1-</w:t>
      </w:r>
      <w:r w:rsidRPr="0094514E">
        <w:t>2</w:t>
      </w:r>
      <w:r w:rsidRPr="00EA5AB5">
        <w:t xml:space="preserve"> shows the simplified representation of </w:t>
      </w:r>
      <w:r w:rsidRPr="00202FE0">
        <w:t>NGSI-LD</w:t>
      </w:r>
      <w:r w:rsidRPr="00EA5AB5">
        <w:t xml:space="preserve"> Store:00</w:t>
      </w:r>
      <w:r w:rsidR="00FC0272" w:rsidRPr="00EA5AB5">
        <w:t>1</w:t>
      </w:r>
      <w:r w:rsidRPr="00EA5AB5">
        <w:t xml:space="preserve"> </w:t>
      </w:r>
      <w:r w:rsidR="0040791F" w:rsidRPr="00EA5AB5">
        <w:t>Entit</w:t>
      </w:r>
      <w:r w:rsidRPr="00EA5AB5">
        <w:t xml:space="preserve">y with only the values for the address, location and storeName </w:t>
      </w:r>
      <w:r w:rsidR="0040791F" w:rsidRPr="00EA5AB5">
        <w:t>Propert</w:t>
      </w:r>
      <w:r w:rsidRPr="00EA5AB5">
        <w:t>ies.</w:t>
      </w:r>
    </w:p>
    <w:p w14:paraId="7D0CC3B1" w14:textId="77777777" w:rsidR="0092265F" w:rsidRPr="00EA5AB5" w:rsidRDefault="0092265F" w:rsidP="0092265F">
      <w:pPr>
        <w:pStyle w:val="Heading2"/>
      </w:pPr>
      <w:bookmarkStart w:id="101" w:name="_Toc147485532"/>
      <w:bookmarkStart w:id="102" w:name="_Toc197507248"/>
      <w:r w:rsidRPr="00EA5AB5">
        <w:t>9.</w:t>
      </w:r>
      <w:r w:rsidR="00644F3A" w:rsidRPr="00EA5AB5">
        <w:t>3</w:t>
      </w:r>
      <w:r w:rsidRPr="00EA5AB5">
        <w:tab/>
        <w:t>Query Language</w:t>
      </w:r>
      <w:bookmarkEnd w:id="101"/>
      <w:bookmarkEnd w:id="102"/>
    </w:p>
    <w:p w14:paraId="6DBC496B" w14:textId="77777777" w:rsidR="001B1930" w:rsidRPr="00EA5AB5" w:rsidRDefault="001B1930" w:rsidP="001B1930">
      <w:pPr>
        <w:pStyle w:val="Heading3"/>
      </w:pPr>
      <w:bookmarkStart w:id="103" w:name="_Toc147485533"/>
      <w:bookmarkStart w:id="104" w:name="_Toc197507249"/>
      <w:r w:rsidRPr="00EA5AB5">
        <w:t>9.3.1</w:t>
      </w:r>
      <w:r w:rsidRPr="00EA5AB5">
        <w:tab/>
        <w:t>Querying Entities by Type</w:t>
      </w:r>
      <w:bookmarkEnd w:id="103"/>
      <w:bookmarkEnd w:id="104"/>
    </w:p>
    <w:p w14:paraId="6B599244" w14:textId="4D6B6281" w:rsidR="001B1930" w:rsidRPr="00EA5AB5" w:rsidRDefault="001B1930" w:rsidP="001B1930">
      <w:r w:rsidRPr="00EA5AB5">
        <w:t xml:space="preserve">This example queries all </w:t>
      </w:r>
      <w:r w:rsidRPr="00202FE0">
        <w:t>NGSI-LD</w:t>
      </w:r>
      <w:r w:rsidRPr="00EA5AB5">
        <w:t xml:space="preserve"> </w:t>
      </w:r>
      <w:r w:rsidR="0040791F" w:rsidRPr="00EA5AB5">
        <w:t>Entit</w:t>
      </w:r>
      <w:r w:rsidRPr="00EA5AB5">
        <w:t xml:space="preserve">ies of type </w:t>
      </w:r>
      <w:r w:rsidRPr="00EA5AB5">
        <w:rPr>
          <w:rFonts w:ascii="Courier New" w:hAnsi="Courier New"/>
          <w:sz w:val="18"/>
        </w:rPr>
        <w:t>Store</w:t>
      </w:r>
      <w:r w:rsidRPr="00EA5AB5">
        <w:t xml:space="preserve"> </w:t>
      </w:r>
      <w:r w:rsidR="006A727C" w:rsidRPr="00EA5AB5">
        <w:t xml:space="preserve">(mapped to </w:t>
      </w:r>
      <w:r w:rsidR="006A727C" w:rsidRPr="00EA5AB5">
        <w:rPr>
          <w:rFonts w:ascii="Courier New" w:hAnsi="Courier New"/>
          <w:sz w:val="18"/>
        </w:rPr>
        <w:t>https://</w:t>
      </w:r>
      <w:r w:rsidR="006A727C" w:rsidRPr="00202FE0">
        <w:rPr>
          <w:rFonts w:ascii="Courier New" w:hAnsi="Courier New"/>
          <w:sz w:val="18"/>
        </w:rPr>
        <w:t>uri</w:t>
      </w:r>
      <w:r w:rsidR="006A727C" w:rsidRPr="00EA5AB5">
        <w:rPr>
          <w:rFonts w:ascii="Courier New" w:hAnsi="Courier New"/>
          <w:sz w:val="18"/>
        </w:rPr>
        <w:t>.etsi.org/</w:t>
      </w:r>
      <w:r w:rsidR="006A727C" w:rsidRPr="00202FE0">
        <w:rPr>
          <w:rFonts w:ascii="Courier New" w:hAnsi="Courier New"/>
          <w:sz w:val="18"/>
        </w:rPr>
        <w:t>ngsi</w:t>
      </w:r>
      <w:r w:rsidR="009A68D6">
        <w:rPr>
          <w:rFonts w:ascii="Courier New" w:hAnsi="Courier New"/>
          <w:sz w:val="18"/>
        </w:rPr>
        <w:noBreakHyphen/>
      </w:r>
      <w:r w:rsidR="006A727C" w:rsidRPr="00202FE0">
        <w:rPr>
          <w:rFonts w:ascii="Courier New" w:hAnsi="Courier New"/>
          <w:sz w:val="18"/>
        </w:rPr>
        <w:t>ld</w:t>
      </w:r>
      <w:r w:rsidR="006A727C" w:rsidRPr="00EA5AB5">
        <w:rPr>
          <w:rFonts w:ascii="Courier New" w:hAnsi="Courier New"/>
          <w:sz w:val="18"/>
        </w:rPr>
        <w:t xml:space="preserve">/primer/Store </w:t>
      </w:r>
      <w:r w:rsidR="006A727C" w:rsidRPr="00EA5AB5">
        <w:t>in the</w:t>
      </w:r>
      <w:r w:rsidR="006A727C" w:rsidRPr="00EA5AB5">
        <w:rPr>
          <w:rFonts w:ascii="Courier New" w:hAnsi="Courier New"/>
          <w:sz w:val="18"/>
        </w:rPr>
        <w:t xml:space="preserve"> @context</w:t>
      </w:r>
      <w:r w:rsidR="006A727C" w:rsidRPr="00EA5AB5">
        <w:t xml:space="preserve">) </w:t>
      </w:r>
      <w:r w:rsidRPr="00EA5AB5">
        <w:t xml:space="preserve">including all available </w:t>
      </w:r>
      <w:r w:rsidR="0040791F" w:rsidRPr="00EA5AB5">
        <w:t>Propert</w:t>
      </w:r>
      <w:r w:rsidRPr="00EA5AB5">
        <w:t xml:space="preserve">ies and </w:t>
      </w:r>
      <w:r w:rsidR="0040791F" w:rsidRPr="00EA5AB5">
        <w:t>Relationship</w:t>
      </w:r>
      <w:r w:rsidRPr="00EA5AB5">
        <w:t xml:space="preserve">s. The request is shown in Figure </w:t>
      </w:r>
      <w:r w:rsidRPr="0094514E">
        <w:t>9.</w:t>
      </w:r>
      <w:r w:rsidR="00D41A5B" w:rsidRPr="0094514E">
        <w:t>3.1-1</w:t>
      </w:r>
      <w:r w:rsidR="006A727C" w:rsidRPr="00EA5AB5">
        <w:t xml:space="preserve"> </w:t>
      </w:r>
      <w:r w:rsidRPr="00EA5AB5">
        <w:t xml:space="preserve">and the result with two Store </w:t>
      </w:r>
      <w:r w:rsidR="0040791F" w:rsidRPr="00EA5AB5">
        <w:t>Entit</w:t>
      </w:r>
      <w:r w:rsidRPr="00EA5AB5">
        <w:t xml:space="preserve">ies in Figure </w:t>
      </w:r>
      <w:r w:rsidRPr="0094514E">
        <w:t>9.</w:t>
      </w:r>
      <w:r w:rsidR="00D41A5B" w:rsidRPr="0094514E">
        <w:t>3.1-2</w:t>
      </w:r>
      <w:r w:rsidRPr="00EA5AB5">
        <w:t>.</w:t>
      </w:r>
      <w:r w:rsidR="006A727C" w:rsidRPr="00EA5AB5">
        <w:t xml:space="preserve"> A link header is used for providing the </w:t>
      </w:r>
      <w:r w:rsidR="006A727C" w:rsidRPr="00EA5AB5">
        <w:rPr>
          <w:rFonts w:ascii="Courier New" w:hAnsi="Courier New"/>
          <w:sz w:val="18"/>
        </w:rPr>
        <w:t>@context</w:t>
      </w:r>
      <w:r w:rsidR="006A727C" w:rsidRPr="00EA5AB5">
        <w:t>.</w:t>
      </w:r>
    </w:p>
    <w:p w14:paraId="664D3968" w14:textId="77777777" w:rsidR="001B1930" w:rsidRPr="00EA5AB5" w:rsidRDefault="001B193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 xml:space="preserve">/v1/entities?type=Store </w:t>
      </w:r>
      <w:r w:rsidRPr="00202FE0">
        <w:rPr>
          <w:rFonts w:ascii="Courier New" w:hAnsi="Courier New" w:cs="Courier New"/>
          <w:sz w:val="16"/>
        </w:rPr>
        <w:t>HTTP</w:t>
      </w:r>
      <w:r w:rsidRPr="00EA5AB5">
        <w:rPr>
          <w:rFonts w:ascii="Courier New" w:hAnsi="Courier New" w:cs="Courier New"/>
          <w:sz w:val="16"/>
        </w:rPr>
        <w:t>/1.1</w:t>
      </w:r>
    </w:p>
    <w:p w14:paraId="3BA02A9D" w14:textId="77777777" w:rsidR="001B1930" w:rsidRPr="00EA5AB5" w:rsidRDefault="001B193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A8FAF17" w14:textId="77777777" w:rsidR="00CC23C5" w:rsidRPr="00EA5AB5" w:rsidRDefault="00CC23C5"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53CC7F7" w14:textId="77777777" w:rsidR="001B1930" w:rsidRPr="00EA5AB5" w:rsidRDefault="001B193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47D03AED" w14:textId="77777777" w:rsidR="007C3BD0" w:rsidRPr="00EA5AB5" w:rsidRDefault="007C3BD0" w:rsidP="00711056">
      <w:pPr>
        <w:pStyle w:val="NF"/>
      </w:pPr>
    </w:p>
    <w:p w14:paraId="1A717B07" w14:textId="77777777" w:rsidR="001B1930" w:rsidRPr="00EA5AB5" w:rsidRDefault="001B1930" w:rsidP="00653D59">
      <w:pPr>
        <w:pStyle w:val="TF"/>
      </w:pPr>
      <w:r w:rsidRPr="00EA5AB5">
        <w:t>Figure 9.</w:t>
      </w:r>
      <w:r w:rsidR="00D41A5B" w:rsidRPr="00EA5AB5">
        <w:t>3.1-1</w:t>
      </w:r>
      <w:r w:rsidR="00824933" w:rsidRPr="00EA5AB5">
        <w:t>:</w:t>
      </w:r>
      <w:r w:rsidR="00AF3402" w:rsidRPr="00EA5AB5">
        <w:t xml:space="preserve"> </w:t>
      </w:r>
      <w:r w:rsidR="00F02561" w:rsidRPr="00EA5AB5">
        <w:t>Q</w:t>
      </w:r>
      <w:r w:rsidR="00AF3402" w:rsidRPr="00EA5AB5">
        <w:t xml:space="preserve">uery for </w:t>
      </w:r>
      <w:r w:rsidR="0040791F" w:rsidRPr="00EA5AB5">
        <w:t>Entit</w:t>
      </w:r>
      <w:r w:rsidRPr="00EA5AB5">
        <w:t>ies by type</w:t>
      </w:r>
    </w:p>
    <w:p w14:paraId="0E8988B9" w14:textId="77777777" w:rsidR="001B1930" w:rsidRPr="00EA5AB5" w:rsidRDefault="001B1930"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4D4ED821" w14:textId="77777777" w:rsidR="001B1930" w:rsidRPr="00EA5AB5" w:rsidRDefault="001B1930"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05 Apr 2019 16:20:11 GMT</w:t>
      </w:r>
    </w:p>
    <w:p w14:paraId="64C6494C" w14:textId="77777777" w:rsidR="00651C10" w:rsidRPr="00EA5AB5" w:rsidRDefault="00651C10"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5B3684" w:rsidRPr="00EA5AB5">
        <w:rPr>
          <w:rFonts w:ascii="Courier New" w:hAnsi="Courier New" w:cs="Courier New"/>
          <w:sz w:val="16"/>
        </w:rPr>
        <w:t>https://</w:t>
      </w:r>
      <w:r w:rsidR="005B3684" w:rsidRPr="00202FE0">
        <w:rPr>
          <w:rFonts w:ascii="Courier New" w:hAnsi="Courier New" w:cs="Courier New"/>
          <w:sz w:val="16"/>
        </w:rPr>
        <w:t>uri</w:t>
      </w:r>
      <w:r w:rsidR="005B3684" w:rsidRPr="00EA5AB5">
        <w:rPr>
          <w:rFonts w:ascii="Courier New" w:hAnsi="Courier New" w:cs="Courier New"/>
          <w:sz w:val="16"/>
        </w:rPr>
        <w:t>.etsi.org/</w:t>
      </w:r>
      <w:r w:rsidR="005B3684" w:rsidRPr="00202FE0">
        <w:rPr>
          <w:rFonts w:ascii="Courier New" w:hAnsi="Courier New" w:cs="Courier New"/>
          <w:sz w:val="16"/>
        </w:rPr>
        <w:t>ngsi-ld</w:t>
      </w:r>
      <w:r w:rsidR="005B3684" w:rsidRPr="00EA5AB5">
        <w:rPr>
          <w:rFonts w:ascii="Courier New" w:hAnsi="Courier New" w:cs="Courier New"/>
          <w:sz w:val="16"/>
        </w:rPr>
        <w:t>/primer</w:t>
      </w:r>
      <w:r w:rsidRPr="00EA5AB5">
        <w:rPr>
          <w:rFonts w:ascii="Courier New" w:hAnsi="Courier New" w:cs="Courier New"/>
          <w:sz w:val="16"/>
        </w:rPr>
        <w:t>/store-context.jsonld&gt;;rel="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25F6C440" w14:textId="77777777" w:rsidR="001B1930" w:rsidRPr="00EA5AB5" w:rsidRDefault="001B1930"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06D38459" w14:textId="77777777" w:rsidR="001B1930" w:rsidRPr="00EA5AB5" w:rsidRDefault="001B1930" w:rsidP="007110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7B890D8A" w14:textId="77777777" w:rsidR="00AC3057" w:rsidRPr="00202FE0"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3D964B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ind w:firstLine="283"/>
        <w:rPr>
          <w:rFonts w:ascii="Courier New" w:hAnsi="Courier New" w:cs="Courier New"/>
          <w:sz w:val="16"/>
        </w:rPr>
      </w:pPr>
      <w:r w:rsidRPr="00EA5AB5">
        <w:rPr>
          <w:rFonts w:ascii="Courier New" w:hAnsi="Courier New" w:cs="Courier New"/>
          <w:sz w:val="16"/>
        </w:rPr>
        <w:t>{</w:t>
      </w:r>
    </w:p>
    <w:p w14:paraId="55F98470"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:Store:001",</w:t>
      </w:r>
    </w:p>
    <w:p w14:paraId="605AB33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129A7930"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4B27D3F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51FCA1E5"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63DBBA3C"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"Point",</w:t>
      </w:r>
    </w:p>
    <w:p w14:paraId="7F848D2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"coordinates": </w:t>
      </w:r>
      <w:r w:rsidRPr="00202FE0">
        <w:rPr>
          <w:rFonts w:ascii="Courier New" w:hAnsi="Courier New" w:cs="Courier New"/>
          <w:sz w:val="16"/>
        </w:rPr>
        <w:t>[</w:t>
      </w:r>
    </w:p>
    <w:p w14:paraId="1B27E697"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57.4874121,</w:t>
      </w:r>
    </w:p>
    <w:p w14:paraId="64C5E507"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-20.2845607</w:t>
      </w:r>
    </w:p>
    <w:p w14:paraId="16F023E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59DE6A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5A7568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FB09260"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13EC5255"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6C1F381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04B84A9D"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"Duckburg",</w:t>
      </w:r>
    </w:p>
    <w:p w14:paraId="2D13249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5270114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"42000",</w:t>
      </w:r>
    </w:p>
    <w:p w14:paraId="305452EC"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"Main Street 65"</w:t>
      </w:r>
    </w:p>
    <w:p w14:paraId="2DFDF80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3222681"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02BC82D"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3AAB51B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596AFBD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"owner": {</w:t>
      </w:r>
    </w:p>
    <w:p w14:paraId="784CA545"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"Relationship",</w:t>
      </w:r>
    </w:p>
    <w:p w14:paraId="2F6D486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"urn:</w:t>
      </w:r>
      <w:r w:rsidRPr="00202FE0">
        <w:rPr>
          <w:rFonts w:ascii="Courier New" w:hAnsi="Courier New" w:cs="Courier New"/>
          <w:sz w:val="16"/>
        </w:rPr>
        <w:t>ngsi-ld</w:t>
      </w:r>
      <w:r w:rsidRPr="00EA5AB5">
        <w:rPr>
          <w:rFonts w:ascii="Courier New" w:hAnsi="Courier New" w:cs="Courier New"/>
          <w:sz w:val="16"/>
        </w:rPr>
        <w:t>:SustainableShopping:456"</w:t>
      </w:r>
    </w:p>
    <w:p w14:paraId="0E80108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207EFB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"Sustainable Shopping Market",</w:t>
      </w:r>
    </w:p>
    <w:p w14:paraId="6583973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"2023-08-03T16:00:05Z"</w:t>
      </w:r>
    </w:p>
    <w:p w14:paraId="044E10F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1EDE611"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E9FEA3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ind w:firstLine="283"/>
        <w:rPr>
          <w:rFonts w:ascii="Courier New" w:hAnsi="Courier New" w:cs="Courier New"/>
          <w:sz w:val="16"/>
        </w:rPr>
      </w:pPr>
      <w:r w:rsidRPr="00EA5AB5">
        <w:rPr>
          <w:rFonts w:ascii="Courier New" w:hAnsi="Courier New" w:cs="Courier New"/>
          <w:sz w:val="16"/>
        </w:rPr>
        <w:t>{</w:t>
      </w:r>
    </w:p>
    <w:p w14:paraId="37E88011"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:Store:002",</w:t>
      </w:r>
    </w:p>
    <w:p w14:paraId="6D85E85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452F151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3A49ECB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410A6FD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4871324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39A3410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4",</w:t>
      </w:r>
    </w:p>
    <w:p w14:paraId="4701DAC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2D337B42"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B0C60D4"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4EB744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7D91B78"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4EFF833D"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"Luxury Store"</w:t>
      </w:r>
    </w:p>
    <w:p w14:paraId="3B5AA14A"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EEA5D77"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105FF2"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F3D85DB" w14:textId="77777777" w:rsidR="007C3BD0" w:rsidRPr="00EA5AB5" w:rsidRDefault="007C3BD0" w:rsidP="00711056">
      <w:pPr>
        <w:pStyle w:val="NF"/>
      </w:pPr>
    </w:p>
    <w:p w14:paraId="6644EC36" w14:textId="77777777" w:rsidR="006A727C" w:rsidRPr="00EA5AB5" w:rsidRDefault="006A727C" w:rsidP="00653D59">
      <w:pPr>
        <w:pStyle w:val="TF"/>
      </w:pPr>
      <w:r w:rsidRPr="00EA5AB5">
        <w:t>Figure 9.</w:t>
      </w:r>
      <w:r w:rsidR="00D41A5B" w:rsidRPr="00EA5AB5">
        <w:t>3.1-2</w:t>
      </w:r>
      <w:r w:rsidR="00824933" w:rsidRPr="00EA5AB5">
        <w:t>:</w:t>
      </w:r>
      <w:r w:rsidRPr="00EA5AB5">
        <w:t xml:space="preserve"> </w:t>
      </w:r>
      <w:r w:rsidR="00F02561" w:rsidRPr="00EA5AB5">
        <w:t>Q</w:t>
      </w:r>
      <w:r w:rsidR="00AF3402" w:rsidRPr="00EA5AB5">
        <w:t xml:space="preserve">uery </w:t>
      </w:r>
      <w:r w:rsidR="006F287E" w:rsidRPr="00EA5AB5">
        <w:t xml:space="preserve">for </w:t>
      </w:r>
      <w:r w:rsidR="0040791F" w:rsidRPr="00EA5AB5">
        <w:t>Entit</w:t>
      </w:r>
      <w:r w:rsidR="006F287E" w:rsidRPr="00EA5AB5">
        <w:t>ies by type result</w:t>
      </w:r>
      <w:r w:rsidR="007959C0" w:rsidRPr="00EA5AB5">
        <w:t>s</w:t>
      </w:r>
    </w:p>
    <w:p w14:paraId="7D26C2A8" w14:textId="77777777" w:rsidR="004915EB" w:rsidRPr="00EA5AB5" w:rsidRDefault="004915EB" w:rsidP="00644F3A">
      <w:pPr>
        <w:pStyle w:val="Heading3"/>
      </w:pPr>
      <w:bookmarkStart w:id="105" w:name="_Toc147485534"/>
      <w:bookmarkStart w:id="106" w:name="_Toc197507250"/>
      <w:r w:rsidRPr="00EA5AB5">
        <w:t>9.</w:t>
      </w:r>
      <w:r w:rsidR="00644F3A" w:rsidRPr="00EA5AB5">
        <w:t>3</w:t>
      </w:r>
      <w:r w:rsidRPr="00EA5AB5">
        <w:t>.</w:t>
      </w:r>
      <w:r w:rsidR="001B1930" w:rsidRPr="00EA5AB5">
        <w:t>2</w:t>
      </w:r>
      <w:r w:rsidR="00644F3A" w:rsidRPr="00EA5AB5">
        <w:tab/>
      </w:r>
      <w:r w:rsidR="001B1930" w:rsidRPr="00EA5AB5">
        <w:t xml:space="preserve">Querying </w:t>
      </w:r>
      <w:r w:rsidR="0015642F" w:rsidRPr="00EA5AB5">
        <w:t>Entities</w:t>
      </w:r>
      <w:r w:rsidR="001B1930" w:rsidRPr="00EA5AB5">
        <w:t xml:space="preserve"> by Type, Filtering by Property Value</w:t>
      </w:r>
      <w:bookmarkEnd w:id="105"/>
      <w:bookmarkEnd w:id="106"/>
    </w:p>
    <w:p w14:paraId="5306AE93" w14:textId="77777777" w:rsidR="001B1930" w:rsidRPr="00EA5AB5" w:rsidRDefault="006A727C" w:rsidP="00893288">
      <w:r w:rsidRPr="00EA5AB5">
        <w:t xml:space="preserve">Instead of retrieving all </w:t>
      </w:r>
      <w:r w:rsidR="0040791F" w:rsidRPr="00EA5AB5">
        <w:t>Entit</w:t>
      </w:r>
      <w:r w:rsidRPr="00EA5AB5">
        <w:t xml:space="preserve">ies </w:t>
      </w:r>
      <w:r w:rsidR="006A3479" w:rsidRPr="00EA5AB5">
        <w:t xml:space="preserve">of a certain type, the results can be filtered using the </w:t>
      </w:r>
      <w:r w:rsidR="006A3479" w:rsidRPr="00EA5AB5">
        <w:rPr>
          <w:rFonts w:ascii="Courier New" w:hAnsi="Courier New"/>
          <w:sz w:val="18"/>
        </w:rPr>
        <w:t>q</w:t>
      </w:r>
      <w:r w:rsidR="006A3479" w:rsidRPr="00EA5AB5">
        <w:t xml:space="preserve"> parameter. The filter can</w:t>
      </w:r>
      <w:r w:rsidR="00711153" w:rsidRPr="00EA5AB5">
        <w:t xml:space="preserve"> be on a simple </w:t>
      </w:r>
      <w:r w:rsidR="0040791F" w:rsidRPr="00EA5AB5">
        <w:t>Propert</w:t>
      </w:r>
      <w:r w:rsidR="00711153" w:rsidRPr="00EA5AB5">
        <w:t>y value as</w:t>
      </w:r>
      <w:r w:rsidR="00A04401" w:rsidRPr="00EA5AB5">
        <w:t xml:space="preserve"> </w:t>
      </w:r>
      <w:r w:rsidR="00711153" w:rsidRPr="00EA5AB5">
        <w:t xml:space="preserve">shown in </w:t>
      </w:r>
      <w:r w:rsidRPr="00EA5AB5">
        <w:t xml:space="preserve">Figure </w:t>
      </w:r>
      <w:r w:rsidRPr="0094514E">
        <w:t>9.</w:t>
      </w:r>
      <w:r w:rsidR="00D41A5B" w:rsidRPr="0094514E">
        <w:t>3.2-1</w:t>
      </w:r>
      <w:r w:rsidR="00711153" w:rsidRPr="00EA5AB5">
        <w:t xml:space="preserve">, where all </w:t>
      </w:r>
      <w:r w:rsidR="0040791F" w:rsidRPr="00EA5AB5">
        <w:t>Entit</w:t>
      </w:r>
      <w:r w:rsidR="00711153" w:rsidRPr="00EA5AB5">
        <w:t xml:space="preserve">ies of type </w:t>
      </w:r>
      <w:r w:rsidR="00711153" w:rsidRPr="00EA5AB5">
        <w:rPr>
          <w:rFonts w:ascii="Courier New" w:hAnsi="Courier New"/>
          <w:sz w:val="18"/>
        </w:rPr>
        <w:t>Store</w:t>
      </w:r>
      <w:r w:rsidR="00711153" w:rsidRPr="00EA5AB5">
        <w:t xml:space="preserve"> (mapped to </w:t>
      </w:r>
      <w:r w:rsidR="00711153" w:rsidRPr="00EA5AB5">
        <w:rPr>
          <w:rFonts w:ascii="Courier New" w:hAnsi="Courier New"/>
          <w:sz w:val="18"/>
        </w:rPr>
        <w:t>https://</w:t>
      </w:r>
      <w:r w:rsidR="00711153" w:rsidRPr="00202FE0">
        <w:rPr>
          <w:rFonts w:ascii="Courier New" w:hAnsi="Courier New"/>
          <w:sz w:val="18"/>
        </w:rPr>
        <w:t>uri</w:t>
      </w:r>
      <w:r w:rsidR="00711153" w:rsidRPr="00EA5AB5">
        <w:rPr>
          <w:rFonts w:ascii="Courier New" w:hAnsi="Courier New"/>
          <w:sz w:val="18"/>
        </w:rPr>
        <w:t>.etsi.org/</w:t>
      </w:r>
      <w:r w:rsidR="00711153" w:rsidRPr="00202FE0">
        <w:rPr>
          <w:rFonts w:ascii="Courier New" w:hAnsi="Courier New"/>
          <w:sz w:val="18"/>
        </w:rPr>
        <w:t>ngsi-ld</w:t>
      </w:r>
      <w:r w:rsidR="00711153" w:rsidRPr="00EA5AB5">
        <w:rPr>
          <w:rFonts w:ascii="Courier New" w:hAnsi="Courier New"/>
          <w:sz w:val="18"/>
        </w:rPr>
        <w:t xml:space="preserve">/primer/Store </w:t>
      </w:r>
      <w:r w:rsidR="00711153" w:rsidRPr="00EA5AB5">
        <w:t>in the</w:t>
      </w:r>
      <w:r w:rsidR="00711153" w:rsidRPr="00EA5AB5">
        <w:rPr>
          <w:rFonts w:ascii="Courier New" w:hAnsi="Courier New"/>
          <w:sz w:val="18"/>
        </w:rPr>
        <w:t xml:space="preserve"> @context</w:t>
      </w:r>
      <w:r w:rsidR="00711153" w:rsidRPr="00EA5AB5">
        <w:t xml:space="preserve">) that have a </w:t>
      </w:r>
      <w:r w:rsidR="0040791F" w:rsidRPr="00EA5AB5">
        <w:t>Propert</w:t>
      </w:r>
      <w:r w:rsidR="00711153" w:rsidRPr="00EA5AB5">
        <w:t xml:space="preserve">y </w:t>
      </w:r>
      <w:r w:rsidR="00711153" w:rsidRPr="00EA5AB5">
        <w:rPr>
          <w:rFonts w:ascii="Courier New" w:hAnsi="Courier New"/>
          <w:sz w:val="18"/>
        </w:rPr>
        <w:t>storeName</w:t>
      </w:r>
      <w:r w:rsidR="00711153" w:rsidRPr="00EA5AB5">
        <w:t xml:space="preserve"> (mapped to </w:t>
      </w:r>
      <w:r w:rsidR="00711153" w:rsidRPr="00EA5AB5">
        <w:rPr>
          <w:rFonts w:ascii="Courier New" w:hAnsi="Courier New"/>
          <w:sz w:val="18"/>
        </w:rPr>
        <w:t>https://</w:t>
      </w:r>
      <w:r w:rsidR="00711153" w:rsidRPr="00202FE0">
        <w:rPr>
          <w:rFonts w:ascii="Courier New" w:hAnsi="Courier New"/>
          <w:sz w:val="18"/>
        </w:rPr>
        <w:t>uri</w:t>
      </w:r>
      <w:r w:rsidR="00711153" w:rsidRPr="00EA5AB5">
        <w:rPr>
          <w:rFonts w:ascii="Courier New" w:hAnsi="Courier New"/>
          <w:sz w:val="18"/>
        </w:rPr>
        <w:t>.etsi.org/</w:t>
      </w:r>
      <w:r w:rsidR="00711153" w:rsidRPr="00202FE0">
        <w:rPr>
          <w:rFonts w:ascii="Courier New" w:hAnsi="Courier New"/>
          <w:sz w:val="18"/>
        </w:rPr>
        <w:t>ngsi-ld</w:t>
      </w:r>
      <w:r w:rsidR="00711153" w:rsidRPr="00EA5AB5">
        <w:rPr>
          <w:rFonts w:ascii="Courier New" w:hAnsi="Courier New"/>
          <w:sz w:val="18"/>
        </w:rPr>
        <w:t>/primer/storeName</w:t>
      </w:r>
      <w:r w:rsidR="00711153" w:rsidRPr="00EA5AB5">
        <w:rPr>
          <w:rFonts w:ascii="Courier New" w:hAnsi="Courier New"/>
          <w:sz w:val="16"/>
        </w:rPr>
        <w:t xml:space="preserve"> </w:t>
      </w:r>
      <w:r w:rsidR="00711153" w:rsidRPr="00EA5AB5">
        <w:t>in the</w:t>
      </w:r>
      <w:r w:rsidR="00711153" w:rsidRPr="00EA5AB5">
        <w:rPr>
          <w:rFonts w:ascii="Courier New" w:hAnsi="Courier New"/>
          <w:sz w:val="18"/>
        </w:rPr>
        <w:t xml:space="preserve"> @context</w:t>
      </w:r>
      <w:r w:rsidR="00711153" w:rsidRPr="00EA5AB5">
        <w:t xml:space="preserve">) whose value is </w:t>
      </w:r>
      <w:r w:rsidR="00A04401" w:rsidRPr="00EA5AB5">
        <w:rPr>
          <w:rFonts w:ascii="Courier New" w:hAnsi="Courier New"/>
          <w:sz w:val="18"/>
        </w:rPr>
        <w:t>"</w:t>
      </w:r>
      <w:r w:rsidR="00711153" w:rsidRPr="00EA5AB5">
        <w:rPr>
          <w:rFonts w:ascii="Courier New" w:hAnsi="Courier New"/>
          <w:sz w:val="18"/>
        </w:rPr>
        <w:t>6-Stars</w:t>
      </w:r>
      <w:r w:rsidR="00A04401" w:rsidRPr="00EA5AB5">
        <w:rPr>
          <w:rFonts w:ascii="Courier New" w:hAnsi="Courier New"/>
          <w:sz w:val="18"/>
        </w:rPr>
        <w:t>"</w:t>
      </w:r>
      <w:r w:rsidR="00711153" w:rsidRPr="00EA5AB5">
        <w:t>.</w:t>
      </w:r>
    </w:p>
    <w:p w14:paraId="42642DDF" w14:textId="77777777" w:rsidR="00651C10" w:rsidRPr="00EA5AB5" w:rsidRDefault="00CC23C5"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/v1/entities?type=</w:t>
      </w:r>
      <w:r w:rsidR="00651C10" w:rsidRPr="00EA5AB5">
        <w:rPr>
          <w:rFonts w:ascii="Courier New" w:hAnsi="Courier New" w:cs="Courier New"/>
          <w:sz w:val="16"/>
        </w:rPr>
        <w:t>Store</w:t>
      </w:r>
      <w:r w:rsidR="00A333AF" w:rsidRPr="00EA5AB5">
        <w:rPr>
          <w:rFonts w:ascii="Courier New" w:hAnsi="Courier New" w:cs="Courier New"/>
          <w:sz w:val="16"/>
        </w:rPr>
        <w:t>&amp;</w:t>
      </w:r>
      <w:r w:rsidR="00651C10" w:rsidRPr="00EA5AB5">
        <w:rPr>
          <w:rFonts w:ascii="Courier New" w:hAnsi="Courier New" w:cs="Courier New"/>
          <w:sz w:val="16"/>
        </w:rPr>
        <w:t>q=storeName=="</w:t>
      </w:r>
      <w:r w:rsidR="00AC3057" w:rsidRPr="00EA5AB5">
        <w:rPr>
          <w:rFonts w:ascii="Courier New" w:hAnsi="Courier New" w:cs="Courier New"/>
          <w:sz w:val="16"/>
        </w:rPr>
        <w:t>Luxury Store</w:t>
      </w:r>
      <w:r w:rsidR="00651C10" w:rsidRPr="00EA5AB5">
        <w:rPr>
          <w:rFonts w:ascii="Courier New" w:hAnsi="Courier New" w:cs="Courier New"/>
          <w:sz w:val="16"/>
        </w:rPr>
        <w:t xml:space="preserve">" </w:t>
      </w:r>
      <w:r w:rsidR="00651C10" w:rsidRPr="00202FE0">
        <w:rPr>
          <w:rFonts w:ascii="Courier New" w:hAnsi="Courier New" w:cs="Courier New"/>
          <w:sz w:val="16"/>
        </w:rPr>
        <w:t>HTTP</w:t>
      </w:r>
      <w:r w:rsidR="00651C10" w:rsidRPr="00EA5AB5">
        <w:rPr>
          <w:rFonts w:ascii="Courier New" w:hAnsi="Courier New" w:cs="Courier New"/>
          <w:sz w:val="16"/>
        </w:rPr>
        <w:t>/1.1</w:t>
      </w:r>
    </w:p>
    <w:p w14:paraId="18409024" w14:textId="77777777" w:rsidR="00651C10" w:rsidRPr="00EA5AB5" w:rsidRDefault="00651C1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Host: </w:t>
      </w:r>
      <w:r w:rsidR="00CC23C5" w:rsidRPr="00EA5AB5">
        <w:rPr>
          <w:rFonts w:ascii="Courier New" w:hAnsi="Courier New"/>
          <w:sz w:val="16"/>
        </w:rPr>
        <w:t>localhost:9090</w:t>
      </w:r>
    </w:p>
    <w:p w14:paraId="7FE67D88" w14:textId="77777777" w:rsidR="00651C10" w:rsidRPr="00EA5AB5" w:rsidRDefault="00651C1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486ABD0C" w14:textId="77777777" w:rsidR="00651C10" w:rsidRPr="00EA5AB5" w:rsidRDefault="00651C1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41E34BE7" w14:textId="77777777" w:rsidR="00651C10" w:rsidRPr="00EA5AB5" w:rsidRDefault="00651C10"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Link: &lt;</w:t>
      </w:r>
      <w:r w:rsidR="005B3684" w:rsidRPr="00EA5AB5">
        <w:rPr>
          <w:rFonts w:ascii="Courier New" w:hAnsi="Courier New"/>
          <w:sz w:val="16"/>
        </w:rPr>
        <w:t>https://</w:t>
      </w:r>
      <w:r w:rsidR="005B3684" w:rsidRPr="00202FE0">
        <w:rPr>
          <w:rFonts w:ascii="Courier New" w:hAnsi="Courier New"/>
          <w:sz w:val="16"/>
        </w:rPr>
        <w:t>uri</w:t>
      </w:r>
      <w:r w:rsidR="005B3684" w:rsidRPr="00EA5AB5">
        <w:rPr>
          <w:rFonts w:ascii="Courier New" w:hAnsi="Courier New"/>
          <w:sz w:val="16"/>
        </w:rPr>
        <w:t>.etsi.org/</w:t>
      </w:r>
      <w:r w:rsidR="005B3684" w:rsidRPr="00202FE0">
        <w:rPr>
          <w:rFonts w:ascii="Courier New" w:hAnsi="Courier New"/>
          <w:sz w:val="16"/>
        </w:rPr>
        <w:t>ngsi-ld</w:t>
      </w:r>
      <w:r w:rsidR="005B3684" w:rsidRPr="00EA5AB5">
        <w:rPr>
          <w:rFonts w:ascii="Courier New" w:hAnsi="Courier New"/>
          <w:sz w:val="16"/>
        </w:rPr>
        <w:t>/primer</w:t>
      </w:r>
      <w:r w:rsidRPr="00EA5AB5">
        <w:rPr>
          <w:rFonts w:ascii="Courier New" w:hAnsi="Courier New"/>
          <w:sz w:val="16"/>
        </w:rPr>
        <w:t>/store-context.jsonld&gt;;rel="</w:t>
      </w:r>
      <w:r w:rsidRPr="00202FE0">
        <w:rPr>
          <w:rFonts w:ascii="Courier New" w:hAnsi="Courier New"/>
          <w:sz w:val="16"/>
        </w:rPr>
        <w:t>http</w:t>
      </w:r>
      <w:r w:rsidRPr="00EA5AB5">
        <w:rPr>
          <w:rFonts w:ascii="Courier New" w:hAnsi="Courier New"/>
          <w:sz w:val="16"/>
        </w:rPr>
        <w:t>://www.w3.org/ns/</w:t>
      </w:r>
      <w:r w:rsidRPr="00202FE0">
        <w:rPr>
          <w:rFonts w:ascii="Courier New" w:hAnsi="Courier New"/>
          <w:sz w:val="16"/>
        </w:rPr>
        <w:t>json-ld</w:t>
      </w:r>
      <w:r w:rsidRPr="00EA5AB5">
        <w:rPr>
          <w:rFonts w:ascii="Courier New" w:hAnsi="Courier New"/>
          <w:sz w:val="16"/>
        </w:rPr>
        <w:t>#context";type="application/ld+</w:t>
      </w:r>
      <w:r w:rsidRPr="00202FE0">
        <w:rPr>
          <w:rFonts w:ascii="Courier New" w:hAnsi="Courier New"/>
          <w:sz w:val="16"/>
        </w:rPr>
        <w:t>json</w:t>
      </w:r>
      <w:r w:rsidRPr="00EA5AB5">
        <w:rPr>
          <w:rFonts w:ascii="Courier New" w:hAnsi="Courier New"/>
          <w:sz w:val="16"/>
        </w:rPr>
        <w:t>"</w:t>
      </w:r>
    </w:p>
    <w:p w14:paraId="47E3AEE4" w14:textId="77777777" w:rsidR="00893288" w:rsidRPr="00EA5AB5" w:rsidRDefault="00893288" w:rsidP="009B4024">
      <w:pPr>
        <w:pStyle w:val="NF"/>
      </w:pPr>
    </w:p>
    <w:p w14:paraId="04B92FBB" w14:textId="77777777" w:rsidR="006A727C" w:rsidRPr="00EA5AB5" w:rsidRDefault="006A727C" w:rsidP="00653D59">
      <w:pPr>
        <w:pStyle w:val="TF"/>
      </w:pPr>
      <w:r w:rsidRPr="00EA5AB5">
        <w:t>Figure 9.</w:t>
      </w:r>
      <w:r w:rsidR="00D41A5B" w:rsidRPr="00EA5AB5">
        <w:t>3.2-1</w:t>
      </w:r>
      <w:r w:rsidR="00824933" w:rsidRPr="00EA5AB5">
        <w:t>:</w:t>
      </w:r>
      <w:r w:rsidRPr="00EA5AB5">
        <w:t xml:space="preserve"> </w:t>
      </w:r>
      <w:r w:rsidR="00F02561" w:rsidRPr="00EA5AB5">
        <w:t>Q</w:t>
      </w:r>
      <w:r w:rsidR="007959C0" w:rsidRPr="00EA5AB5">
        <w:t xml:space="preserve">uery for </w:t>
      </w:r>
      <w:r w:rsidR="0040791F" w:rsidRPr="00EA5AB5">
        <w:t>Entit</w:t>
      </w:r>
      <w:r w:rsidRPr="00EA5AB5">
        <w:t>ies by type</w:t>
      </w:r>
      <w:r w:rsidR="00711153" w:rsidRPr="00EA5AB5">
        <w:t>, filtered by storeName</w:t>
      </w:r>
    </w:p>
    <w:p w14:paraId="4F68D6AD" w14:textId="62893842" w:rsidR="001B1930" w:rsidRPr="00EA5AB5" w:rsidRDefault="00711153" w:rsidP="00893288">
      <w:r w:rsidRPr="00EA5AB5">
        <w:lastRenderedPageBreak/>
        <w:t xml:space="preserve">As only a single store with the given storeName was created, only this store with the </w:t>
      </w:r>
      <w:r w:rsidR="0040791F" w:rsidRPr="00EA5AB5">
        <w:t>Entit</w:t>
      </w:r>
      <w:r w:rsidRPr="00EA5AB5">
        <w:t xml:space="preserve">y identifier </w:t>
      </w:r>
      <w:r w:rsidR="00FC0272" w:rsidRPr="00EA5AB5">
        <w:rPr>
          <w:rFonts w:ascii="Courier New" w:hAnsi="Courier New"/>
          <w:sz w:val="18"/>
        </w:rPr>
        <w:t>urn:</w:t>
      </w:r>
      <w:r w:rsidR="00FC0272" w:rsidRPr="00202FE0">
        <w:rPr>
          <w:rFonts w:ascii="Courier New" w:hAnsi="Courier New"/>
          <w:sz w:val="18"/>
        </w:rPr>
        <w:t>ngsi</w:t>
      </w:r>
      <w:r w:rsidR="009A68D6">
        <w:rPr>
          <w:rFonts w:ascii="Courier New" w:hAnsi="Courier New"/>
          <w:sz w:val="18"/>
        </w:rPr>
        <w:noBreakHyphen/>
      </w:r>
      <w:r w:rsidR="00FC0272" w:rsidRPr="00202FE0">
        <w:rPr>
          <w:rFonts w:ascii="Courier New" w:hAnsi="Courier New"/>
          <w:sz w:val="18"/>
        </w:rPr>
        <w:t>ld</w:t>
      </w:r>
      <w:r w:rsidR="00FC0272" w:rsidRPr="00EA5AB5">
        <w:rPr>
          <w:rFonts w:ascii="Courier New" w:hAnsi="Courier New"/>
          <w:sz w:val="18"/>
        </w:rPr>
        <w:t>:Store:002</w:t>
      </w:r>
      <w:r w:rsidR="00FC0272" w:rsidRPr="00EA5AB5">
        <w:rPr>
          <w:rFonts w:ascii="Courier New" w:hAnsi="Courier New"/>
          <w:sz w:val="16"/>
        </w:rPr>
        <w:t xml:space="preserve"> </w:t>
      </w:r>
      <w:r w:rsidR="00FC0272" w:rsidRPr="00EA5AB5">
        <w:t xml:space="preserve">is returned as shown in </w:t>
      </w:r>
      <w:r w:rsidRPr="00EA5AB5">
        <w:t xml:space="preserve">Figure </w:t>
      </w:r>
      <w:r w:rsidRPr="0094514E">
        <w:t>9.</w:t>
      </w:r>
      <w:r w:rsidR="00D41A5B" w:rsidRPr="0094514E">
        <w:t>3.2-2</w:t>
      </w:r>
      <w:r w:rsidR="00FC0272" w:rsidRPr="00EA5AB5">
        <w:t>.</w:t>
      </w:r>
    </w:p>
    <w:p w14:paraId="0400781A" w14:textId="77777777" w:rsidR="004E0BB3" w:rsidRPr="00EA5AB5" w:rsidRDefault="004E0BB3"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210C3B57" w14:textId="77777777" w:rsidR="004E0BB3" w:rsidRPr="00EA5AB5" w:rsidRDefault="004E0BB3"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Mon, 24 Feb 2020 10:44:30 GMT</w:t>
      </w:r>
    </w:p>
    <w:p w14:paraId="6D4D2D6D" w14:textId="77777777" w:rsidR="004E0BB3" w:rsidRPr="00EA5AB5" w:rsidRDefault="004E0BB3"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4D4B0F9" w14:textId="77777777" w:rsidR="004E0BB3" w:rsidRPr="00EA5AB5" w:rsidRDefault="004E0BB3"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E961C65" w14:textId="77777777" w:rsidR="004E0BB3" w:rsidRPr="00EA5AB5" w:rsidRDefault="004E0BB3" w:rsidP="009B40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FCC23A9" w14:textId="77777777" w:rsidR="00AC3057" w:rsidRPr="00202FE0"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6580E37B"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CA3E4C4"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:Store:002",</w:t>
      </w:r>
    </w:p>
    <w:p w14:paraId="568BE91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50796EB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5D9A5DF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0614B37E"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6336908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3F54A919"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4",</w:t>
      </w:r>
    </w:p>
    <w:p w14:paraId="2DE7F42F"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368F6938"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6C46163"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6D8D6DA"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67B7326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A155EA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"Luxury Store"</w:t>
      </w:r>
    </w:p>
    <w:p w14:paraId="20DD0037"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95E05D6" w14:textId="77777777" w:rsidR="00AC3057" w:rsidRPr="00EA5AB5" w:rsidRDefault="00AC3057" w:rsidP="00AC305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712C401" w14:textId="77777777" w:rsidR="00893288" w:rsidRPr="00EA5AB5" w:rsidRDefault="00AC3057" w:rsidP="009B4024">
      <w:pPr>
        <w:pStyle w:val="NF"/>
      </w:pPr>
      <w:r w:rsidRPr="00EA5AB5">
        <w:rPr>
          <w:rFonts w:ascii="Courier New" w:hAnsi="Courier New" w:cs="Courier New"/>
          <w:sz w:val="16"/>
        </w:rPr>
        <w:t>]</w:t>
      </w:r>
    </w:p>
    <w:p w14:paraId="75F604FF" w14:textId="77777777" w:rsidR="00FC0272" w:rsidRPr="00EA5AB5" w:rsidRDefault="00711153" w:rsidP="00653D59">
      <w:pPr>
        <w:pStyle w:val="TF"/>
      </w:pPr>
      <w:r w:rsidRPr="00EA5AB5">
        <w:t>Figure 9.</w:t>
      </w:r>
      <w:r w:rsidR="00D41A5B" w:rsidRPr="00EA5AB5">
        <w:t>3.2-2</w:t>
      </w:r>
      <w:r w:rsidR="00824933" w:rsidRPr="00EA5AB5">
        <w:t>:</w:t>
      </w:r>
      <w:r w:rsidRPr="00EA5AB5">
        <w:t xml:space="preserve"> </w:t>
      </w:r>
      <w:r w:rsidR="00F02561" w:rsidRPr="00EA5AB5">
        <w:t>Q</w:t>
      </w:r>
      <w:r w:rsidR="007959C0" w:rsidRPr="00EA5AB5">
        <w:t xml:space="preserve">uery for </w:t>
      </w:r>
      <w:r w:rsidR="0040791F" w:rsidRPr="00EA5AB5">
        <w:t>Entit</w:t>
      </w:r>
      <w:r w:rsidR="007959C0" w:rsidRPr="00EA5AB5">
        <w:t>ies by type, filtered by storeName</w:t>
      </w:r>
      <w:r w:rsidR="00483B4B" w:rsidRPr="00EA5AB5">
        <w:t xml:space="preserve"> result</w:t>
      </w:r>
    </w:p>
    <w:p w14:paraId="7A2A9209" w14:textId="77777777" w:rsidR="00FC0272" w:rsidRPr="00EA5AB5" w:rsidRDefault="00AB7705" w:rsidP="00893288">
      <w:r w:rsidRPr="00EA5AB5">
        <w:t xml:space="preserve">It is also possible to filter according to elements of complex values. In Figure </w:t>
      </w:r>
      <w:r w:rsidRPr="0094514E">
        <w:t>9.</w:t>
      </w:r>
      <w:r w:rsidR="00D41A5B" w:rsidRPr="0094514E">
        <w:t>3.2-3</w:t>
      </w:r>
      <w:r w:rsidRPr="00EA5AB5">
        <w:t xml:space="preserve"> the filter is according to the addressRegion element of address. Since both example stores have an address with </w:t>
      </w:r>
      <w:r w:rsidRPr="00EA5AB5">
        <w:rPr>
          <w:rFonts w:ascii="Courier New" w:hAnsi="Courier New"/>
          <w:sz w:val="18"/>
        </w:rPr>
        <w:t>addressRegion=="Metropolis"</w:t>
      </w:r>
      <w:r w:rsidRPr="00EA5AB5">
        <w:t>, the result</w:t>
      </w:r>
      <w:r w:rsidR="00AC3057" w:rsidRPr="00EA5AB5">
        <w:t xml:space="preserve"> contains only the </w:t>
      </w:r>
      <w:r w:rsidR="0040791F" w:rsidRPr="00EA5AB5">
        <w:t>Entit</w:t>
      </w:r>
      <w:r w:rsidR="00AC3057" w:rsidRPr="00EA5AB5">
        <w:t xml:space="preserve">y with </w:t>
      </w:r>
      <w:r w:rsidR="00AC3057" w:rsidRPr="00EA5AB5">
        <w:rPr>
          <w:rFonts w:ascii="Courier New" w:hAnsi="Courier New"/>
          <w:sz w:val="16"/>
        </w:rPr>
        <w:t>"id": "urn:</w:t>
      </w:r>
      <w:r w:rsidR="00AC3057" w:rsidRPr="00202FE0">
        <w:rPr>
          <w:rFonts w:ascii="Courier New" w:hAnsi="Courier New"/>
          <w:sz w:val="16"/>
        </w:rPr>
        <w:t>ngsi-ld</w:t>
      </w:r>
      <w:r w:rsidR="00AC3057" w:rsidRPr="00EA5AB5">
        <w:rPr>
          <w:rFonts w:ascii="Courier New" w:hAnsi="Courier New"/>
          <w:sz w:val="16"/>
        </w:rPr>
        <w:t>:Store:001"</w:t>
      </w:r>
      <w:r w:rsidR="00AC3057" w:rsidRPr="00EA5AB5">
        <w:t>,</w:t>
      </w:r>
      <w:r w:rsidR="00AC3057" w:rsidRPr="00EA5AB5">
        <w:rPr>
          <w:rFonts w:ascii="Courier New" w:hAnsi="Courier New"/>
          <w:sz w:val="16"/>
        </w:rPr>
        <w:t xml:space="preserve"> </w:t>
      </w:r>
      <w:r w:rsidR="00AC3057" w:rsidRPr="00EA5AB5">
        <w:t xml:space="preserve">as the addressRegion has previously been removed from the </w:t>
      </w:r>
      <w:r w:rsidR="00AC3057" w:rsidRPr="00EA5AB5">
        <w:rPr>
          <w:rFonts w:ascii="Courier New" w:hAnsi="Courier New"/>
          <w:sz w:val="16"/>
        </w:rPr>
        <w:t>address</w:t>
      </w:r>
      <w:r w:rsidR="00AC3057" w:rsidRPr="00EA5AB5">
        <w:t xml:space="preserve"> of  </w:t>
      </w:r>
      <w:r w:rsidR="00AC3057" w:rsidRPr="00EA5AB5">
        <w:rPr>
          <w:rFonts w:ascii="Courier New" w:hAnsi="Courier New"/>
          <w:sz w:val="16"/>
        </w:rPr>
        <w:t>urn:</w:t>
      </w:r>
      <w:r w:rsidR="00AC3057" w:rsidRPr="00202FE0">
        <w:rPr>
          <w:rFonts w:ascii="Courier New" w:hAnsi="Courier New"/>
          <w:sz w:val="16"/>
        </w:rPr>
        <w:t>ngsi-ld</w:t>
      </w:r>
      <w:r w:rsidR="00AC3057" w:rsidRPr="00EA5AB5">
        <w:rPr>
          <w:rFonts w:ascii="Courier New" w:hAnsi="Courier New"/>
          <w:sz w:val="16"/>
        </w:rPr>
        <w:t>:Store:002</w:t>
      </w:r>
      <w:r w:rsidRPr="00EA5AB5">
        <w:t>.</w:t>
      </w:r>
    </w:p>
    <w:p w14:paraId="4E315695" w14:textId="77777777" w:rsidR="006276D5" w:rsidRPr="00EA5AB5" w:rsidRDefault="006276D5"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/v1/entities?type=</w:t>
      </w:r>
      <w:r w:rsidR="00486547" w:rsidRPr="00EA5AB5">
        <w:rPr>
          <w:rFonts w:ascii="Courier New" w:hAnsi="Courier New" w:cs="Courier New"/>
          <w:sz w:val="16"/>
        </w:rPr>
        <w:t>Store&amp;</w:t>
      </w:r>
      <w:r w:rsidRPr="00EA5AB5">
        <w:rPr>
          <w:rFonts w:ascii="Courier New" w:hAnsi="Courier New" w:cs="Courier New"/>
          <w:sz w:val="16"/>
        </w:rPr>
        <w:t xml:space="preserve">q=address[addressRegion]=="Metropolis" </w:t>
      </w:r>
      <w:r w:rsidRPr="00202FE0">
        <w:rPr>
          <w:rFonts w:ascii="Courier New" w:hAnsi="Courier New" w:cs="Courier New"/>
          <w:sz w:val="16"/>
        </w:rPr>
        <w:t>HTTP</w:t>
      </w:r>
      <w:r w:rsidRPr="00EA5AB5">
        <w:rPr>
          <w:rFonts w:ascii="Courier New" w:hAnsi="Courier New" w:cs="Courier New"/>
          <w:sz w:val="16"/>
        </w:rPr>
        <w:t>/1.1</w:t>
      </w:r>
    </w:p>
    <w:p w14:paraId="55D380F2" w14:textId="77777777" w:rsidR="006276D5" w:rsidRPr="00EA5AB5" w:rsidRDefault="006276D5"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2E06B68E" w14:textId="77777777" w:rsidR="006276D5" w:rsidRPr="00EA5AB5" w:rsidRDefault="006276D5"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52963BFA" w14:textId="77777777" w:rsidR="006276D5" w:rsidRPr="00EA5AB5" w:rsidRDefault="006276D5"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486547" w:rsidRPr="00EA5AB5">
        <w:rPr>
          <w:rFonts w:ascii="Courier New" w:hAnsi="Courier New" w:cs="Courier New"/>
          <w:sz w:val="16"/>
        </w:rPr>
        <w:t>https://</w:t>
      </w:r>
      <w:r w:rsidR="00486547" w:rsidRPr="00202FE0">
        <w:rPr>
          <w:rFonts w:ascii="Courier New" w:hAnsi="Courier New" w:cs="Courier New"/>
          <w:sz w:val="16"/>
        </w:rPr>
        <w:t>uri</w:t>
      </w:r>
      <w:r w:rsidR="00486547" w:rsidRPr="00EA5AB5">
        <w:rPr>
          <w:rFonts w:ascii="Courier New" w:hAnsi="Courier New" w:cs="Courier New"/>
          <w:sz w:val="16"/>
        </w:rPr>
        <w:t>.etsi.org/</w:t>
      </w:r>
      <w:r w:rsidR="00486547" w:rsidRPr="00202FE0">
        <w:rPr>
          <w:rFonts w:ascii="Courier New" w:hAnsi="Courier New" w:cs="Courier New"/>
          <w:sz w:val="16"/>
        </w:rPr>
        <w:t>ngsi-ld</w:t>
      </w:r>
      <w:r w:rsidR="00486547" w:rsidRPr="00EA5AB5">
        <w:rPr>
          <w:rFonts w:ascii="Courier New" w:hAnsi="Courier New" w:cs="Courier New"/>
          <w:sz w:val="16"/>
        </w:rPr>
        <w:t>/primer/store-context.jsonld</w:t>
      </w:r>
      <w:r w:rsidRPr="00EA5AB5">
        <w:rPr>
          <w:rFonts w:ascii="Courier New" w:hAnsi="Courier New" w:cs="Courier New"/>
          <w:sz w:val="16"/>
        </w:rPr>
        <w:t>&gt;;rel="</w:t>
      </w:r>
      <w:r w:rsidRPr="00202FE0">
        <w:rPr>
          <w:rFonts w:ascii="Courier New" w:hAnsi="Courier New" w:cs="Courier New"/>
          <w:sz w:val="16"/>
        </w:rPr>
        <w:t>http</w:t>
      </w:r>
      <w:r w:rsidRPr="00EA5AB5">
        <w:rPr>
          <w:rFonts w:ascii="Courier New" w:hAnsi="Courier New" w:cs="Courier New"/>
          <w:sz w:val="16"/>
        </w:rPr>
        <w:t>://</w:t>
      </w:r>
      <w:r w:rsidR="007959C0" w:rsidRPr="00EA5AB5">
        <w:rPr>
          <w:rFonts w:ascii="Courier New" w:hAnsi="Courier New" w:cs="Courier New"/>
          <w:sz w:val="16"/>
        </w:rPr>
        <w:t>www.w3.org/ns/</w:t>
      </w:r>
      <w:r w:rsidR="007959C0" w:rsidRPr="00202FE0">
        <w:rPr>
          <w:rFonts w:ascii="Courier New" w:hAnsi="Courier New" w:cs="Courier New"/>
          <w:sz w:val="16"/>
        </w:rPr>
        <w:t>json-ld</w:t>
      </w:r>
      <w:r w:rsidR="007959C0" w:rsidRPr="00EA5AB5">
        <w:rPr>
          <w:rFonts w:ascii="Courier New" w:hAnsi="Courier New" w:cs="Courier New"/>
          <w:sz w:val="16"/>
        </w:rPr>
        <w:t>#context";</w:t>
      </w:r>
      <w:r w:rsidRPr="00EA5AB5">
        <w:rPr>
          <w:rFonts w:ascii="Courier New" w:hAnsi="Courier New" w:cs="Courier New"/>
          <w:sz w:val="16"/>
        </w:rPr>
        <w:t>type="application/ld+</w:t>
      </w:r>
      <w:r w:rsidRPr="00202FE0">
        <w:rPr>
          <w:rFonts w:ascii="Courier New" w:hAnsi="Courier New" w:cs="Courier New"/>
          <w:sz w:val="16"/>
        </w:rPr>
        <w:t>json</w:t>
      </w:r>
      <w:r w:rsidRPr="00EA5AB5">
        <w:rPr>
          <w:rFonts w:ascii="Courier New" w:hAnsi="Courier New" w:cs="Courier New"/>
          <w:sz w:val="16"/>
        </w:rPr>
        <w:t>"</w:t>
      </w:r>
    </w:p>
    <w:p w14:paraId="6887D037" w14:textId="77777777" w:rsidR="00893288" w:rsidRPr="00EA5AB5" w:rsidRDefault="00893288" w:rsidP="009B4024">
      <w:pPr>
        <w:pStyle w:val="NF"/>
      </w:pPr>
    </w:p>
    <w:p w14:paraId="3D4BCB7C" w14:textId="77777777" w:rsidR="00AB7705" w:rsidRPr="00EA5AB5" w:rsidRDefault="00AB7705" w:rsidP="00653D59">
      <w:pPr>
        <w:pStyle w:val="TF"/>
      </w:pPr>
      <w:r w:rsidRPr="00EA5AB5">
        <w:t>Figure 9.</w:t>
      </w:r>
      <w:r w:rsidR="00D41A5B" w:rsidRPr="00EA5AB5">
        <w:t>3.2-3</w:t>
      </w:r>
      <w:r w:rsidR="00824933" w:rsidRPr="00EA5AB5">
        <w:t>:</w:t>
      </w:r>
      <w:r w:rsidRPr="00EA5AB5">
        <w:t xml:space="preserve"> </w:t>
      </w:r>
      <w:r w:rsidR="00F02561" w:rsidRPr="00EA5AB5">
        <w:t>Q</w:t>
      </w:r>
      <w:r w:rsidR="007959C0" w:rsidRPr="00EA5AB5">
        <w:t xml:space="preserve">uery for </w:t>
      </w:r>
      <w:r w:rsidR="0040791F" w:rsidRPr="00EA5AB5">
        <w:t>Entit</w:t>
      </w:r>
      <w:r w:rsidRPr="00EA5AB5">
        <w:t>ies by type, filtered by addressRegion element of address</w:t>
      </w:r>
    </w:p>
    <w:p w14:paraId="1FCA3767" w14:textId="40A1BC0C" w:rsidR="00E52FE9" w:rsidRPr="00EA5AB5" w:rsidRDefault="00C8195A" w:rsidP="00685DCA">
      <w:pPr>
        <w:pStyle w:val="NO"/>
        <w:rPr>
          <w:rFonts w:ascii="Courier New" w:hAnsi="Courier New" w:cs="Courier New"/>
          <w:sz w:val="18"/>
          <w:szCs w:val="18"/>
        </w:rPr>
      </w:pPr>
      <w:r w:rsidRPr="00EA5AB5">
        <w:t>NOTE:</w:t>
      </w:r>
      <w:r w:rsidRPr="00EA5AB5">
        <w:tab/>
        <w:t>It is generally recommended</w:t>
      </w:r>
      <w:r w:rsidR="00513651" w:rsidRPr="00EA5AB5">
        <w:t>,</w:t>
      </w:r>
      <w:r w:rsidRPr="00EA5AB5">
        <w:t xml:space="preserve"> and in some cases required</w:t>
      </w:r>
      <w:r w:rsidR="00513651" w:rsidRPr="00EA5AB5">
        <w:t>,</w:t>
      </w:r>
      <w:r w:rsidRPr="00EA5AB5">
        <w:t xml:space="preserve"> to </w:t>
      </w:r>
      <w:r w:rsidRPr="00202FE0">
        <w:t>URL</w:t>
      </w:r>
      <w:r w:rsidRPr="00EA5AB5">
        <w:t xml:space="preserve">-encode (also referred to as percent encode) any parameter values in </w:t>
      </w:r>
      <w:r w:rsidRPr="00202FE0">
        <w:t>HTTP</w:t>
      </w:r>
      <w:r w:rsidRPr="00EA5AB5">
        <w:t xml:space="preserve"> requests</w:t>
      </w:r>
      <w:r w:rsidR="00191DE9">
        <w:t xml:space="preserve"> </w:t>
      </w:r>
      <w:r w:rsidR="00191DE9" w:rsidRPr="00202FE0">
        <w:t>[</w:t>
      </w:r>
      <w:r w:rsidR="00191DE9" w:rsidRPr="00202FE0">
        <w:fldChar w:fldCharType="begin"/>
      </w:r>
      <w:r w:rsidR="00191DE9" w:rsidRPr="00202FE0">
        <w:instrText xml:space="preserve">REF REF_IETFRFC3986 \h </w:instrText>
      </w:r>
      <w:r w:rsidR="00191DE9" w:rsidRPr="00202FE0">
        <w:fldChar w:fldCharType="separate"/>
      </w:r>
      <w:r w:rsidR="00191DE9" w:rsidRPr="00202FE0">
        <w:t>i.</w:t>
      </w:r>
      <w:r w:rsidR="00191DE9" w:rsidRPr="00202FE0">
        <w:rPr>
          <w:noProof/>
        </w:rPr>
        <w:t>3</w:t>
      </w:r>
      <w:r w:rsidR="00191DE9" w:rsidRPr="00202FE0">
        <w:fldChar w:fldCharType="end"/>
      </w:r>
      <w:r w:rsidR="00191DE9" w:rsidRPr="00202FE0">
        <w:t>]</w:t>
      </w:r>
      <w:r w:rsidRPr="00EA5AB5">
        <w:t xml:space="preserve">. For readability reasons, this has not been done here, but the </w:t>
      </w:r>
      <w:r w:rsidRPr="00202FE0">
        <w:t>URL</w:t>
      </w:r>
      <w:r w:rsidRPr="00EA5AB5">
        <w:t xml:space="preserve">-encoded version of the filter would be: </w:t>
      </w:r>
      <w:r w:rsidRPr="00EA5AB5">
        <w:br/>
      </w:r>
      <w:r w:rsidRPr="00EA5AB5">
        <w:rPr>
          <w:rFonts w:ascii="Courier New" w:hAnsi="Courier New" w:cs="Courier New"/>
          <w:sz w:val="18"/>
          <w:szCs w:val="18"/>
        </w:rPr>
        <w:t>address%5BaddressRegion%5D%3D%3D%22Metropolis%22</w:t>
      </w:r>
    </w:p>
    <w:p w14:paraId="2BBC3EB7" w14:textId="4EA52212" w:rsidR="00E555A7" w:rsidRPr="00EA5AB5" w:rsidRDefault="00513651" w:rsidP="00685DCA">
      <w:r w:rsidRPr="00EA5AB5">
        <w:t>T</w:t>
      </w:r>
      <w:r w:rsidR="00E555A7" w:rsidRPr="00EA5AB5">
        <w:t xml:space="preserve">he </w:t>
      </w:r>
      <w:r w:rsidR="001D0092" w:rsidRPr="00202FE0">
        <w:t>NGSI-LD</w:t>
      </w:r>
      <w:r w:rsidR="001D0092" w:rsidRPr="00EA5AB5">
        <w:t xml:space="preserve"> query</w:t>
      </w:r>
      <w:r w:rsidR="00E555A7" w:rsidRPr="00EA5AB5">
        <w:t xml:space="preserve"> language </w:t>
      </w:r>
      <w:r w:rsidR="001D0092" w:rsidRPr="00EA5AB5">
        <w:t xml:space="preserve">used to specify filters </w:t>
      </w:r>
      <w:r w:rsidRPr="00EA5AB5">
        <w:t>not only supports t</w:t>
      </w:r>
      <w:r w:rsidRPr="003F67A6">
        <w:t xml:space="preserve">he </w:t>
      </w:r>
      <w:r w:rsidR="003F67A6" w:rsidRPr="003F67A6">
        <w:t>'</w:t>
      </w:r>
      <w:r w:rsidRPr="003F67A6">
        <w:t>equal</w:t>
      </w:r>
      <w:r w:rsidR="003F67A6" w:rsidRPr="003F67A6">
        <w:t>'</w:t>
      </w:r>
      <w:r w:rsidRPr="003F67A6">
        <w:t xml:space="preserve"> ope</w:t>
      </w:r>
      <w:r w:rsidRPr="00EA5AB5">
        <w:t xml:space="preserve">rator used in Figure </w:t>
      </w:r>
      <w:r w:rsidRPr="0094514E">
        <w:t>9.</w:t>
      </w:r>
      <w:r w:rsidR="00D41A5B" w:rsidRPr="0094514E">
        <w:t>3.2-3</w:t>
      </w:r>
      <w:r w:rsidRPr="00EA5AB5">
        <w:t>,</w:t>
      </w:r>
      <w:r w:rsidR="00D41A5B" w:rsidRPr="00EA5AB5">
        <w:t xml:space="preserve"> </w:t>
      </w:r>
      <w:r w:rsidRPr="00EA5AB5">
        <w:t>but all</w:t>
      </w:r>
      <w:r w:rsidR="00E555A7" w:rsidRPr="00EA5AB5">
        <w:t xml:space="preserve"> operators specified in </w:t>
      </w:r>
      <w:r w:rsidRPr="00EA5AB5">
        <w:t xml:space="preserve">Table </w:t>
      </w:r>
      <w:r w:rsidRPr="0094514E">
        <w:t>9.</w:t>
      </w:r>
      <w:r w:rsidR="00D41A5B" w:rsidRPr="0094514E">
        <w:t>3.2-</w:t>
      </w:r>
      <w:r w:rsidR="00E555A7" w:rsidRPr="0094514E">
        <w:t>1</w:t>
      </w:r>
      <w:r w:rsidRPr="00EA5AB5">
        <w:t>.</w:t>
      </w:r>
    </w:p>
    <w:p w14:paraId="6FBEB337" w14:textId="77777777" w:rsidR="00E555A7" w:rsidRPr="00EA5AB5" w:rsidRDefault="001D0092" w:rsidP="00893288">
      <w:pPr>
        <w:pStyle w:val="TH"/>
      </w:pPr>
      <w:r w:rsidRPr="00EA5AB5">
        <w:t>Table 9.</w:t>
      </w:r>
      <w:r w:rsidR="00D41A5B" w:rsidRPr="00EA5AB5">
        <w:t>3.2-</w:t>
      </w:r>
      <w:r w:rsidRPr="00EA5AB5">
        <w:t>1</w:t>
      </w:r>
      <w:r w:rsidR="00824933" w:rsidRPr="00EA5AB5">
        <w:t>:</w:t>
      </w:r>
      <w:r w:rsidRPr="00EA5AB5">
        <w:t xml:space="preserve"> Operators supported by the </w:t>
      </w:r>
      <w:r w:rsidRPr="00202FE0">
        <w:t>NGSI-LD</w:t>
      </w:r>
      <w:r w:rsidRPr="00EA5AB5">
        <w:t xml:space="preserve"> query language</w:t>
      </w:r>
    </w:p>
    <w:tbl>
      <w:tblPr>
        <w:tblStyle w:val="TableGrid"/>
        <w:tblW w:w="9067" w:type="dxa"/>
        <w:jc w:val="center"/>
        <w:tblLayout w:type="fixed"/>
        <w:tblCellMar>
          <w:left w:w="28" w:type="dxa"/>
        </w:tblCellMar>
        <w:tblLook w:val="0420" w:firstRow="1" w:lastRow="0" w:firstColumn="0" w:lastColumn="0" w:noHBand="0" w:noVBand="1"/>
      </w:tblPr>
      <w:tblGrid>
        <w:gridCol w:w="1128"/>
        <w:gridCol w:w="1418"/>
        <w:gridCol w:w="6521"/>
      </w:tblGrid>
      <w:tr w:rsidR="00E555A7" w:rsidRPr="00EA5AB5" w14:paraId="445AC7EC" w14:textId="77777777" w:rsidTr="003574ED">
        <w:trPr>
          <w:jc w:val="center"/>
        </w:trPr>
        <w:tc>
          <w:tcPr>
            <w:tcW w:w="1128" w:type="dxa"/>
          </w:tcPr>
          <w:p w14:paraId="01EE42CA" w14:textId="77777777" w:rsidR="00E555A7" w:rsidRPr="00EA5AB5" w:rsidRDefault="00E555A7" w:rsidP="003574ED">
            <w:pPr>
              <w:pStyle w:val="TAH"/>
            </w:pPr>
            <w:r w:rsidRPr="00EA5AB5">
              <w:t>Operator</w:t>
            </w:r>
          </w:p>
        </w:tc>
        <w:tc>
          <w:tcPr>
            <w:tcW w:w="1418" w:type="dxa"/>
          </w:tcPr>
          <w:p w14:paraId="2C84F1F6" w14:textId="77777777" w:rsidR="00E555A7" w:rsidRPr="00EA5AB5" w:rsidRDefault="00E555A7" w:rsidP="003574ED">
            <w:pPr>
              <w:pStyle w:val="TAH"/>
            </w:pPr>
            <w:r w:rsidRPr="00EA5AB5">
              <w:t>Name</w:t>
            </w:r>
          </w:p>
        </w:tc>
        <w:tc>
          <w:tcPr>
            <w:tcW w:w="6521" w:type="dxa"/>
          </w:tcPr>
          <w:p w14:paraId="03433527" w14:textId="77777777" w:rsidR="00E555A7" w:rsidRPr="00EA5AB5" w:rsidRDefault="00E555A7" w:rsidP="003574ED">
            <w:pPr>
              <w:pStyle w:val="TAH"/>
            </w:pPr>
            <w:r w:rsidRPr="00EA5AB5">
              <w:t>Comment</w:t>
            </w:r>
          </w:p>
        </w:tc>
      </w:tr>
      <w:tr w:rsidR="00E555A7" w:rsidRPr="00EA5AB5" w14:paraId="72C7C097" w14:textId="77777777" w:rsidTr="003574ED">
        <w:trPr>
          <w:jc w:val="center"/>
        </w:trPr>
        <w:tc>
          <w:tcPr>
            <w:tcW w:w="1128" w:type="dxa"/>
          </w:tcPr>
          <w:p w14:paraId="69B48FC3" w14:textId="77777777" w:rsidR="00E555A7" w:rsidRPr="00EA5AB5" w:rsidRDefault="00E555A7" w:rsidP="003574ED">
            <w:pPr>
              <w:pStyle w:val="TAC"/>
            </w:pPr>
            <w:r w:rsidRPr="00EA5AB5">
              <w:t>==</w:t>
            </w:r>
          </w:p>
        </w:tc>
        <w:tc>
          <w:tcPr>
            <w:tcW w:w="1418" w:type="dxa"/>
          </w:tcPr>
          <w:p w14:paraId="4EFC1351" w14:textId="77777777" w:rsidR="00E555A7" w:rsidRPr="00EA5AB5" w:rsidRDefault="00E555A7" w:rsidP="003574ED">
            <w:pPr>
              <w:pStyle w:val="TAC"/>
            </w:pPr>
            <w:r w:rsidRPr="00EA5AB5">
              <w:t>Equal</w:t>
            </w:r>
          </w:p>
        </w:tc>
        <w:tc>
          <w:tcPr>
            <w:tcW w:w="6521" w:type="dxa"/>
          </w:tcPr>
          <w:p w14:paraId="377DDE59" w14:textId="77777777" w:rsidR="00E555A7" w:rsidRPr="00EA5AB5" w:rsidRDefault="001D0092" w:rsidP="003574ED">
            <w:pPr>
              <w:pStyle w:val="TAL"/>
            </w:pPr>
            <w:r w:rsidRPr="00EA5AB5">
              <w:t>Comparison</w:t>
            </w:r>
            <w:r w:rsidR="003574ED" w:rsidRPr="00EA5AB5">
              <w:t xml:space="preserve"> </w:t>
            </w:r>
            <w:r w:rsidRPr="00EA5AB5">
              <w:t>of</w:t>
            </w:r>
            <w:r w:rsidR="003574ED" w:rsidRPr="00EA5AB5">
              <w:t xml:space="preserve"> </w:t>
            </w:r>
            <w:r w:rsidRPr="00EA5AB5">
              <w:t>numbers,</w:t>
            </w:r>
            <w:r w:rsidR="003574ED" w:rsidRPr="00EA5AB5">
              <w:t xml:space="preserve"> </w:t>
            </w:r>
            <w:r w:rsidRPr="00EA5AB5">
              <w:t>quoted</w:t>
            </w:r>
            <w:r w:rsidR="003574ED" w:rsidRPr="00EA5AB5">
              <w:t xml:space="preserve"> </w:t>
            </w:r>
            <w:r w:rsidRPr="00EA5AB5">
              <w:t>strings,</w:t>
            </w:r>
            <w:r w:rsidR="003574ED" w:rsidRPr="00EA5AB5">
              <w:t xml:space="preserve"> </w:t>
            </w:r>
            <w:r w:rsidRPr="00EA5AB5">
              <w:t>dateTime,</w:t>
            </w:r>
            <w:r w:rsidR="003574ED" w:rsidRPr="00EA5AB5">
              <w:t xml:space="preserve"> </w:t>
            </w:r>
            <w:r w:rsidRPr="00EA5AB5">
              <w:t>date</w:t>
            </w:r>
            <w:r w:rsidR="003574ED" w:rsidRPr="00EA5AB5">
              <w:t xml:space="preserve"> </w:t>
            </w:r>
            <w:r w:rsidRPr="00EA5AB5">
              <w:t>and</w:t>
            </w:r>
            <w:r w:rsidR="003574ED" w:rsidRPr="00EA5AB5">
              <w:t xml:space="preserve"> </w:t>
            </w:r>
            <w:r w:rsidRPr="00EA5AB5">
              <w:t>time,</w:t>
            </w:r>
            <w:r w:rsidR="003574ED" w:rsidRPr="00EA5AB5">
              <w:t xml:space="preserve"> </w:t>
            </w:r>
            <w:r w:rsidRPr="00EA5AB5">
              <w:t>boolean,</w:t>
            </w:r>
            <w:r w:rsidR="003574ED" w:rsidRPr="00EA5AB5">
              <w:t xml:space="preserve"> </w:t>
            </w:r>
            <w:r w:rsidRPr="00EA5AB5">
              <w:t>list</w:t>
            </w:r>
            <w:r w:rsidR="003574ED" w:rsidRPr="00EA5AB5">
              <w:t xml:space="preserve"> </w:t>
            </w:r>
            <w:r w:rsidRPr="00EA5AB5">
              <w:t>of</w:t>
            </w:r>
            <w:r w:rsidR="003574ED" w:rsidRPr="00EA5AB5">
              <w:t xml:space="preserve"> </w:t>
            </w:r>
            <w:r w:rsidRPr="00EA5AB5">
              <w:t>values</w:t>
            </w:r>
            <w:r w:rsidR="003574ED" w:rsidRPr="00EA5AB5">
              <w:t xml:space="preserve"> </w:t>
            </w:r>
            <w:r w:rsidRPr="00EA5AB5">
              <w:t>(comma</w:t>
            </w:r>
            <w:r w:rsidR="003574ED" w:rsidRPr="00EA5AB5">
              <w:t xml:space="preserve"> </w:t>
            </w:r>
            <w:r w:rsidRPr="00EA5AB5">
              <w:t>separated),</w:t>
            </w:r>
            <w:r w:rsidR="003574ED" w:rsidRPr="00EA5AB5">
              <w:t xml:space="preserve"> </w:t>
            </w:r>
            <w:r w:rsidRPr="00EA5AB5">
              <w:t>range</w:t>
            </w:r>
            <w:r w:rsidR="003574ED" w:rsidRPr="00EA5AB5">
              <w:t xml:space="preserve"> </w:t>
            </w:r>
            <w:r w:rsidRPr="00EA5AB5">
              <w:t>(dots,</w:t>
            </w:r>
            <w:r w:rsidR="003574ED" w:rsidRPr="00EA5AB5">
              <w:t xml:space="preserve"> </w:t>
            </w:r>
            <w:r w:rsidRPr="00EA5AB5">
              <w:t>e.g.</w:t>
            </w:r>
            <w:r w:rsidR="003574ED" w:rsidRPr="00EA5AB5">
              <w:t xml:space="preserve"> </w:t>
            </w:r>
            <w:r w:rsidRPr="00EA5AB5">
              <w:t>1..5),</w:t>
            </w:r>
            <w:r w:rsidR="003574ED" w:rsidRPr="00EA5AB5">
              <w:t xml:space="preserve"> </w:t>
            </w:r>
            <w:r w:rsidRPr="00EA5AB5">
              <w:t>URIs</w:t>
            </w:r>
          </w:p>
        </w:tc>
      </w:tr>
      <w:tr w:rsidR="00E555A7" w:rsidRPr="00EA5AB5" w14:paraId="1FC34601" w14:textId="77777777" w:rsidTr="003574ED">
        <w:trPr>
          <w:jc w:val="center"/>
        </w:trPr>
        <w:tc>
          <w:tcPr>
            <w:tcW w:w="1128" w:type="dxa"/>
          </w:tcPr>
          <w:p w14:paraId="74344CE6" w14:textId="77777777" w:rsidR="00E555A7" w:rsidRPr="00EA5AB5" w:rsidRDefault="00E555A7" w:rsidP="003574ED">
            <w:pPr>
              <w:pStyle w:val="TAC"/>
            </w:pPr>
            <w:r w:rsidRPr="00EA5AB5">
              <w:t>!=</w:t>
            </w:r>
          </w:p>
        </w:tc>
        <w:tc>
          <w:tcPr>
            <w:tcW w:w="1418" w:type="dxa"/>
          </w:tcPr>
          <w:p w14:paraId="15771110" w14:textId="77777777" w:rsidR="00E555A7" w:rsidRPr="00EA5AB5" w:rsidRDefault="00E555A7" w:rsidP="003574ED">
            <w:pPr>
              <w:pStyle w:val="TAC"/>
            </w:pPr>
            <w:r w:rsidRPr="00EA5AB5">
              <w:t>Unequal</w:t>
            </w:r>
          </w:p>
        </w:tc>
        <w:tc>
          <w:tcPr>
            <w:tcW w:w="6521" w:type="dxa"/>
          </w:tcPr>
          <w:p w14:paraId="13D64FE2" w14:textId="77777777" w:rsidR="00E555A7" w:rsidRPr="00EA5AB5" w:rsidRDefault="001D0092" w:rsidP="003574ED">
            <w:pPr>
              <w:pStyle w:val="TAL"/>
            </w:pPr>
            <w:r w:rsidRPr="00EA5AB5">
              <w:t>Comparison</w:t>
            </w:r>
            <w:r w:rsidR="003574ED" w:rsidRPr="00EA5AB5">
              <w:t xml:space="preserve"> </w:t>
            </w:r>
            <w:r w:rsidRPr="00EA5AB5">
              <w:t>of</w:t>
            </w:r>
            <w:r w:rsidR="003574ED" w:rsidRPr="00EA5AB5">
              <w:t xml:space="preserve"> </w:t>
            </w:r>
            <w:r w:rsidRPr="00EA5AB5">
              <w:t>numbers,</w:t>
            </w:r>
            <w:r w:rsidR="003574ED" w:rsidRPr="00EA5AB5">
              <w:t xml:space="preserve"> </w:t>
            </w:r>
            <w:r w:rsidRPr="00EA5AB5">
              <w:t>quoted</w:t>
            </w:r>
            <w:r w:rsidR="003574ED" w:rsidRPr="00EA5AB5">
              <w:t xml:space="preserve"> </w:t>
            </w:r>
            <w:r w:rsidRPr="00EA5AB5">
              <w:t>strings,</w:t>
            </w:r>
            <w:r w:rsidR="003574ED" w:rsidRPr="00EA5AB5">
              <w:t xml:space="preserve"> </w:t>
            </w:r>
            <w:r w:rsidRPr="00EA5AB5">
              <w:t>dateTime,</w:t>
            </w:r>
            <w:r w:rsidR="003574ED" w:rsidRPr="00EA5AB5">
              <w:t xml:space="preserve"> </w:t>
            </w:r>
            <w:r w:rsidRPr="00EA5AB5">
              <w:t>date</w:t>
            </w:r>
            <w:r w:rsidR="003574ED" w:rsidRPr="00EA5AB5">
              <w:t xml:space="preserve"> </w:t>
            </w:r>
            <w:r w:rsidRPr="00EA5AB5">
              <w:t>and</w:t>
            </w:r>
            <w:r w:rsidR="003574ED" w:rsidRPr="00EA5AB5">
              <w:t xml:space="preserve"> </w:t>
            </w:r>
            <w:r w:rsidRPr="00EA5AB5">
              <w:t>time,</w:t>
            </w:r>
            <w:r w:rsidR="003574ED" w:rsidRPr="00EA5AB5">
              <w:t xml:space="preserve"> </w:t>
            </w:r>
            <w:r w:rsidRPr="00EA5AB5">
              <w:t>boolean,</w:t>
            </w:r>
            <w:r w:rsidR="003574ED" w:rsidRPr="00EA5AB5">
              <w:t xml:space="preserve"> </w:t>
            </w:r>
            <w:r w:rsidRPr="00EA5AB5">
              <w:t>list</w:t>
            </w:r>
            <w:r w:rsidR="003574ED" w:rsidRPr="00EA5AB5">
              <w:t xml:space="preserve"> </w:t>
            </w:r>
            <w:r w:rsidRPr="00EA5AB5">
              <w:t>of</w:t>
            </w:r>
            <w:r w:rsidR="003574ED" w:rsidRPr="00EA5AB5">
              <w:t xml:space="preserve"> </w:t>
            </w:r>
            <w:r w:rsidRPr="00EA5AB5">
              <w:t>values</w:t>
            </w:r>
            <w:r w:rsidR="003574ED" w:rsidRPr="00EA5AB5">
              <w:t xml:space="preserve"> </w:t>
            </w:r>
            <w:r w:rsidRPr="00EA5AB5">
              <w:t>(comma</w:t>
            </w:r>
            <w:r w:rsidR="003574ED" w:rsidRPr="00EA5AB5">
              <w:t xml:space="preserve"> </w:t>
            </w:r>
            <w:r w:rsidRPr="00EA5AB5">
              <w:t>separated),</w:t>
            </w:r>
            <w:r w:rsidR="003574ED" w:rsidRPr="00EA5AB5">
              <w:t xml:space="preserve"> </w:t>
            </w:r>
            <w:r w:rsidRPr="00EA5AB5">
              <w:t>range</w:t>
            </w:r>
            <w:r w:rsidR="003574ED" w:rsidRPr="00EA5AB5">
              <w:t xml:space="preserve"> </w:t>
            </w:r>
            <w:r w:rsidRPr="00EA5AB5">
              <w:t>(dots,</w:t>
            </w:r>
            <w:r w:rsidR="003574ED" w:rsidRPr="00EA5AB5">
              <w:t xml:space="preserve"> </w:t>
            </w:r>
            <w:r w:rsidRPr="00EA5AB5">
              <w:t>e.g.</w:t>
            </w:r>
            <w:r w:rsidR="003574ED" w:rsidRPr="00EA5AB5">
              <w:t xml:space="preserve"> </w:t>
            </w:r>
            <w:r w:rsidRPr="00EA5AB5">
              <w:t>1..5),</w:t>
            </w:r>
            <w:r w:rsidR="003574ED" w:rsidRPr="00EA5AB5">
              <w:t xml:space="preserve"> </w:t>
            </w:r>
            <w:r w:rsidRPr="00EA5AB5">
              <w:t>URIs</w:t>
            </w:r>
          </w:p>
        </w:tc>
      </w:tr>
      <w:tr w:rsidR="00E555A7" w:rsidRPr="00EA5AB5" w14:paraId="59C6D389" w14:textId="77777777" w:rsidTr="003574ED">
        <w:trPr>
          <w:jc w:val="center"/>
        </w:trPr>
        <w:tc>
          <w:tcPr>
            <w:tcW w:w="1128" w:type="dxa"/>
          </w:tcPr>
          <w:p w14:paraId="216150FC" w14:textId="77777777" w:rsidR="00E555A7" w:rsidRPr="00EA5AB5" w:rsidRDefault="00E555A7" w:rsidP="003574ED">
            <w:pPr>
              <w:pStyle w:val="TAC"/>
            </w:pPr>
            <w:r w:rsidRPr="00EA5AB5">
              <w:t>&gt;</w:t>
            </w:r>
          </w:p>
        </w:tc>
        <w:tc>
          <w:tcPr>
            <w:tcW w:w="1418" w:type="dxa"/>
          </w:tcPr>
          <w:p w14:paraId="2D6C8500" w14:textId="77777777" w:rsidR="00E555A7" w:rsidRPr="00EA5AB5" w:rsidRDefault="00E555A7" w:rsidP="003574ED">
            <w:pPr>
              <w:pStyle w:val="TAC"/>
            </w:pPr>
            <w:r w:rsidRPr="00EA5AB5">
              <w:t>Greater</w:t>
            </w:r>
          </w:p>
        </w:tc>
        <w:tc>
          <w:tcPr>
            <w:tcW w:w="6521" w:type="dxa"/>
          </w:tcPr>
          <w:p w14:paraId="37372658" w14:textId="77777777" w:rsidR="00E555A7" w:rsidRPr="00EA5AB5" w:rsidRDefault="001D0092" w:rsidP="003574ED">
            <w:pPr>
              <w:pStyle w:val="TAL"/>
            </w:pPr>
            <w:r w:rsidRPr="00EA5AB5">
              <w:t>Comparison</w:t>
            </w:r>
            <w:r w:rsidR="003574ED" w:rsidRPr="00EA5AB5">
              <w:t xml:space="preserve"> </w:t>
            </w:r>
            <w:r w:rsidRPr="00EA5AB5">
              <w:t>of</w:t>
            </w:r>
            <w:r w:rsidR="003574ED" w:rsidRPr="00EA5AB5">
              <w:t xml:space="preserve"> </w:t>
            </w:r>
            <w:r w:rsidRPr="00EA5AB5">
              <w:t>numbers,</w:t>
            </w:r>
            <w:r w:rsidR="003574ED" w:rsidRPr="00EA5AB5">
              <w:t xml:space="preserve"> </w:t>
            </w:r>
            <w:r w:rsidRPr="00EA5AB5">
              <w:t>quoted</w:t>
            </w:r>
            <w:r w:rsidR="003574ED" w:rsidRPr="00EA5AB5">
              <w:t xml:space="preserve"> </w:t>
            </w:r>
            <w:r w:rsidRPr="00EA5AB5">
              <w:t>strings,</w:t>
            </w:r>
            <w:r w:rsidR="003574ED" w:rsidRPr="00EA5AB5">
              <w:t xml:space="preserve"> </w:t>
            </w:r>
            <w:r w:rsidRPr="00EA5AB5">
              <w:t>dateTime,</w:t>
            </w:r>
            <w:r w:rsidR="003574ED" w:rsidRPr="00EA5AB5">
              <w:t xml:space="preserve"> </w:t>
            </w:r>
            <w:r w:rsidRPr="00EA5AB5">
              <w:t>date</w:t>
            </w:r>
            <w:r w:rsidR="003574ED" w:rsidRPr="00EA5AB5">
              <w:t xml:space="preserve"> </w:t>
            </w:r>
            <w:r w:rsidRPr="00EA5AB5">
              <w:t>and</w:t>
            </w:r>
            <w:r w:rsidR="003574ED" w:rsidRPr="00EA5AB5">
              <w:t xml:space="preserve"> </w:t>
            </w:r>
            <w:r w:rsidRPr="00EA5AB5">
              <w:t>time</w:t>
            </w:r>
          </w:p>
        </w:tc>
      </w:tr>
      <w:tr w:rsidR="00E555A7" w:rsidRPr="00EA5AB5" w14:paraId="3C0ED3A9" w14:textId="77777777" w:rsidTr="003574ED">
        <w:trPr>
          <w:jc w:val="center"/>
        </w:trPr>
        <w:tc>
          <w:tcPr>
            <w:tcW w:w="1128" w:type="dxa"/>
          </w:tcPr>
          <w:p w14:paraId="3BAE193E" w14:textId="77777777" w:rsidR="00E555A7" w:rsidRPr="00EA5AB5" w:rsidRDefault="00E555A7" w:rsidP="003574ED">
            <w:pPr>
              <w:pStyle w:val="TAC"/>
            </w:pPr>
            <w:r w:rsidRPr="00EA5AB5">
              <w:t>&gt;=</w:t>
            </w:r>
          </w:p>
        </w:tc>
        <w:tc>
          <w:tcPr>
            <w:tcW w:w="1418" w:type="dxa"/>
          </w:tcPr>
          <w:p w14:paraId="210B3DA3" w14:textId="77777777" w:rsidR="00E555A7" w:rsidRPr="00EA5AB5" w:rsidRDefault="00E555A7" w:rsidP="003574ED">
            <w:pPr>
              <w:pStyle w:val="TAC"/>
            </w:pPr>
            <w:r w:rsidRPr="00EA5AB5">
              <w:t>Greater</w:t>
            </w:r>
            <w:r w:rsidR="003574ED" w:rsidRPr="00EA5AB5">
              <w:t xml:space="preserve"> </w:t>
            </w:r>
            <w:r w:rsidRPr="00EA5AB5">
              <w:t>equal</w:t>
            </w:r>
          </w:p>
        </w:tc>
        <w:tc>
          <w:tcPr>
            <w:tcW w:w="6521" w:type="dxa"/>
          </w:tcPr>
          <w:p w14:paraId="47484F16" w14:textId="77777777" w:rsidR="00E555A7" w:rsidRPr="00EA5AB5" w:rsidRDefault="001D0092" w:rsidP="003574ED">
            <w:pPr>
              <w:pStyle w:val="TAL"/>
            </w:pPr>
            <w:r w:rsidRPr="00EA5AB5">
              <w:t>Comparison</w:t>
            </w:r>
            <w:r w:rsidR="003574ED" w:rsidRPr="00EA5AB5">
              <w:t xml:space="preserve"> </w:t>
            </w:r>
            <w:r w:rsidRPr="00EA5AB5">
              <w:t>of</w:t>
            </w:r>
            <w:r w:rsidR="003574ED" w:rsidRPr="00EA5AB5">
              <w:t xml:space="preserve"> </w:t>
            </w:r>
            <w:r w:rsidRPr="00EA5AB5">
              <w:t>numbers,</w:t>
            </w:r>
            <w:r w:rsidR="003574ED" w:rsidRPr="00EA5AB5">
              <w:t xml:space="preserve"> </w:t>
            </w:r>
            <w:r w:rsidRPr="00EA5AB5">
              <w:t>quoted</w:t>
            </w:r>
            <w:r w:rsidR="003574ED" w:rsidRPr="00EA5AB5">
              <w:t xml:space="preserve"> </w:t>
            </w:r>
            <w:r w:rsidRPr="00EA5AB5">
              <w:t>strings,</w:t>
            </w:r>
            <w:r w:rsidR="003574ED" w:rsidRPr="00EA5AB5">
              <w:t xml:space="preserve"> </w:t>
            </w:r>
            <w:r w:rsidRPr="00EA5AB5">
              <w:t>dateTime,</w:t>
            </w:r>
            <w:r w:rsidR="003574ED" w:rsidRPr="00EA5AB5">
              <w:t xml:space="preserve"> </w:t>
            </w:r>
            <w:r w:rsidRPr="00EA5AB5">
              <w:t>date</w:t>
            </w:r>
            <w:r w:rsidR="003574ED" w:rsidRPr="00EA5AB5">
              <w:t xml:space="preserve"> </w:t>
            </w:r>
            <w:r w:rsidRPr="00EA5AB5">
              <w:t>and</w:t>
            </w:r>
            <w:r w:rsidR="003574ED" w:rsidRPr="00EA5AB5">
              <w:t xml:space="preserve"> </w:t>
            </w:r>
            <w:r w:rsidRPr="00EA5AB5">
              <w:t>time</w:t>
            </w:r>
          </w:p>
        </w:tc>
      </w:tr>
      <w:tr w:rsidR="00E555A7" w:rsidRPr="00EA5AB5" w14:paraId="5576FB21" w14:textId="77777777" w:rsidTr="003574ED">
        <w:trPr>
          <w:jc w:val="center"/>
        </w:trPr>
        <w:tc>
          <w:tcPr>
            <w:tcW w:w="1128" w:type="dxa"/>
          </w:tcPr>
          <w:p w14:paraId="1FDADDFA" w14:textId="77777777" w:rsidR="00E555A7" w:rsidRPr="00EA5AB5" w:rsidRDefault="00E555A7" w:rsidP="003574ED">
            <w:pPr>
              <w:pStyle w:val="TAC"/>
            </w:pPr>
            <w:r w:rsidRPr="00EA5AB5">
              <w:t>&lt;</w:t>
            </w:r>
          </w:p>
        </w:tc>
        <w:tc>
          <w:tcPr>
            <w:tcW w:w="1418" w:type="dxa"/>
          </w:tcPr>
          <w:p w14:paraId="2A8282A8" w14:textId="77777777" w:rsidR="00E555A7" w:rsidRPr="00EA5AB5" w:rsidRDefault="00E555A7" w:rsidP="003574ED">
            <w:pPr>
              <w:pStyle w:val="TAC"/>
            </w:pPr>
            <w:r w:rsidRPr="00EA5AB5">
              <w:t>Less</w:t>
            </w:r>
          </w:p>
        </w:tc>
        <w:tc>
          <w:tcPr>
            <w:tcW w:w="6521" w:type="dxa"/>
          </w:tcPr>
          <w:p w14:paraId="6BDB41C4" w14:textId="77777777" w:rsidR="00E555A7" w:rsidRPr="00EA5AB5" w:rsidRDefault="001D0092" w:rsidP="003574ED">
            <w:pPr>
              <w:pStyle w:val="TAL"/>
            </w:pPr>
            <w:r w:rsidRPr="00EA5AB5">
              <w:t>Comparison</w:t>
            </w:r>
            <w:r w:rsidR="003574ED" w:rsidRPr="00EA5AB5">
              <w:t xml:space="preserve"> </w:t>
            </w:r>
            <w:r w:rsidRPr="00EA5AB5">
              <w:t>of</w:t>
            </w:r>
            <w:r w:rsidR="003574ED" w:rsidRPr="00EA5AB5">
              <w:t xml:space="preserve"> </w:t>
            </w:r>
            <w:r w:rsidRPr="00EA5AB5">
              <w:t>numbers,</w:t>
            </w:r>
            <w:r w:rsidR="003574ED" w:rsidRPr="00EA5AB5">
              <w:t xml:space="preserve"> </w:t>
            </w:r>
            <w:r w:rsidRPr="00EA5AB5">
              <w:t>quoted</w:t>
            </w:r>
            <w:r w:rsidR="003574ED" w:rsidRPr="00EA5AB5">
              <w:t xml:space="preserve"> </w:t>
            </w:r>
            <w:r w:rsidRPr="00EA5AB5">
              <w:t>strings,</w:t>
            </w:r>
            <w:r w:rsidR="003574ED" w:rsidRPr="00EA5AB5">
              <w:t xml:space="preserve"> </w:t>
            </w:r>
            <w:r w:rsidRPr="00EA5AB5">
              <w:t>dateTime,</w:t>
            </w:r>
            <w:r w:rsidR="003574ED" w:rsidRPr="00EA5AB5">
              <w:t xml:space="preserve"> </w:t>
            </w:r>
            <w:r w:rsidRPr="00EA5AB5">
              <w:t>date</w:t>
            </w:r>
            <w:r w:rsidR="003574ED" w:rsidRPr="00EA5AB5">
              <w:t xml:space="preserve"> </w:t>
            </w:r>
            <w:r w:rsidRPr="00EA5AB5">
              <w:t>and</w:t>
            </w:r>
            <w:r w:rsidR="003574ED" w:rsidRPr="00EA5AB5">
              <w:t xml:space="preserve"> </w:t>
            </w:r>
            <w:r w:rsidRPr="00EA5AB5">
              <w:t>time</w:t>
            </w:r>
          </w:p>
        </w:tc>
      </w:tr>
      <w:tr w:rsidR="00E555A7" w:rsidRPr="00EA5AB5" w14:paraId="5CF08ABC" w14:textId="77777777" w:rsidTr="003574ED">
        <w:trPr>
          <w:jc w:val="center"/>
        </w:trPr>
        <w:tc>
          <w:tcPr>
            <w:tcW w:w="1128" w:type="dxa"/>
          </w:tcPr>
          <w:p w14:paraId="508D15CD" w14:textId="77777777" w:rsidR="00E555A7" w:rsidRPr="00EA5AB5" w:rsidRDefault="00E555A7" w:rsidP="003574ED">
            <w:pPr>
              <w:pStyle w:val="TAC"/>
            </w:pPr>
            <w:r w:rsidRPr="00EA5AB5">
              <w:t>&lt;=</w:t>
            </w:r>
          </w:p>
        </w:tc>
        <w:tc>
          <w:tcPr>
            <w:tcW w:w="1418" w:type="dxa"/>
          </w:tcPr>
          <w:p w14:paraId="4F8A3A21" w14:textId="77777777" w:rsidR="00E555A7" w:rsidRPr="00EA5AB5" w:rsidRDefault="00E555A7" w:rsidP="003574ED">
            <w:pPr>
              <w:pStyle w:val="TAC"/>
            </w:pPr>
            <w:r w:rsidRPr="00EA5AB5">
              <w:t>Less</w:t>
            </w:r>
            <w:r w:rsidR="003574ED" w:rsidRPr="00EA5AB5">
              <w:t xml:space="preserve"> </w:t>
            </w:r>
            <w:r w:rsidRPr="00EA5AB5">
              <w:t>equal</w:t>
            </w:r>
          </w:p>
        </w:tc>
        <w:tc>
          <w:tcPr>
            <w:tcW w:w="6521" w:type="dxa"/>
          </w:tcPr>
          <w:p w14:paraId="04E4E9F8" w14:textId="77777777" w:rsidR="00E555A7" w:rsidRPr="00EA5AB5" w:rsidRDefault="001D0092" w:rsidP="003574ED">
            <w:pPr>
              <w:pStyle w:val="TAL"/>
            </w:pPr>
            <w:r w:rsidRPr="00EA5AB5">
              <w:t>Comparison</w:t>
            </w:r>
            <w:r w:rsidR="003574ED" w:rsidRPr="00EA5AB5">
              <w:t xml:space="preserve"> </w:t>
            </w:r>
            <w:r w:rsidRPr="00EA5AB5">
              <w:t>of</w:t>
            </w:r>
            <w:r w:rsidR="003574ED" w:rsidRPr="00EA5AB5">
              <w:t xml:space="preserve"> </w:t>
            </w:r>
            <w:r w:rsidRPr="00EA5AB5">
              <w:t>numbers,</w:t>
            </w:r>
            <w:r w:rsidR="003574ED" w:rsidRPr="00EA5AB5">
              <w:t xml:space="preserve"> </w:t>
            </w:r>
            <w:r w:rsidRPr="00EA5AB5">
              <w:t>quoted</w:t>
            </w:r>
            <w:r w:rsidR="003574ED" w:rsidRPr="00EA5AB5">
              <w:t xml:space="preserve"> </w:t>
            </w:r>
            <w:r w:rsidRPr="00EA5AB5">
              <w:t>strings,</w:t>
            </w:r>
            <w:r w:rsidR="003574ED" w:rsidRPr="00EA5AB5">
              <w:t xml:space="preserve"> </w:t>
            </w:r>
            <w:r w:rsidRPr="00EA5AB5">
              <w:t>dateTime,</w:t>
            </w:r>
            <w:r w:rsidR="003574ED" w:rsidRPr="00EA5AB5">
              <w:t xml:space="preserve"> </w:t>
            </w:r>
            <w:r w:rsidRPr="00EA5AB5">
              <w:t>date</w:t>
            </w:r>
            <w:r w:rsidR="003574ED" w:rsidRPr="00EA5AB5">
              <w:t xml:space="preserve"> </w:t>
            </w:r>
            <w:r w:rsidRPr="00EA5AB5">
              <w:t>and</w:t>
            </w:r>
            <w:r w:rsidR="003574ED" w:rsidRPr="00EA5AB5">
              <w:t xml:space="preserve"> </w:t>
            </w:r>
            <w:r w:rsidRPr="00EA5AB5">
              <w:t>time</w:t>
            </w:r>
          </w:p>
        </w:tc>
      </w:tr>
      <w:tr w:rsidR="00E555A7" w:rsidRPr="00EA5AB5" w14:paraId="62F3591D" w14:textId="77777777" w:rsidTr="003574ED">
        <w:trPr>
          <w:jc w:val="center"/>
        </w:trPr>
        <w:tc>
          <w:tcPr>
            <w:tcW w:w="1128" w:type="dxa"/>
          </w:tcPr>
          <w:p w14:paraId="13073E9E" w14:textId="77777777" w:rsidR="00E555A7" w:rsidRPr="00EA5AB5" w:rsidRDefault="00E555A7" w:rsidP="003574ED">
            <w:pPr>
              <w:pStyle w:val="TAC"/>
            </w:pPr>
            <w:r w:rsidRPr="00EA5AB5">
              <w:t>~=</w:t>
            </w:r>
          </w:p>
        </w:tc>
        <w:tc>
          <w:tcPr>
            <w:tcW w:w="1418" w:type="dxa"/>
          </w:tcPr>
          <w:p w14:paraId="17F9F197" w14:textId="77777777" w:rsidR="00E555A7" w:rsidRPr="00EA5AB5" w:rsidRDefault="00E555A7" w:rsidP="003574ED">
            <w:pPr>
              <w:pStyle w:val="TAC"/>
            </w:pPr>
            <w:r w:rsidRPr="00EA5AB5">
              <w:t>Patter</w:t>
            </w:r>
            <w:r w:rsidR="00AD4E41" w:rsidRPr="00EA5AB5">
              <w:t>n</w:t>
            </w:r>
          </w:p>
        </w:tc>
        <w:tc>
          <w:tcPr>
            <w:tcW w:w="6521" w:type="dxa"/>
          </w:tcPr>
          <w:p w14:paraId="6AB5FE8D" w14:textId="77777777" w:rsidR="00E555A7" w:rsidRPr="00EA5AB5" w:rsidRDefault="00E555A7" w:rsidP="003574ED">
            <w:pPr>
              <w:pStyle w:val="TAL"/>
            </w:pPr>
            <w:r w:rsidRPr="00EA5AB5">
              <w:t>Comparison</w:t>
            </w:r>
            <w:r w:rsidR="003574ED" w:rsidRPr="00EA5AB5">
              <w:t xml:space="preserve"> </w:t>
            </w:r>
            <w:r w:rsidRPr="00EA5AB5">
              <w:t>to</w:t>
            </w:r>
            <w:r w:rsidR="003574ED" w:rsidRPr="00EA5AB5">
              <w:t xml:space="preserve"> </w:t>
            </w:r>
            <w:r w:rsidRPr="00EA5AB5">
              <w:t>a</w:t>
            </w:r>
            <w:r w:rsidR="003574ED" w:rsidRPr="00EA5AB5">
              <w:t xml:space="preserve"> </w:t>
            </w:r>
            <w:r w:rsidRPr="00EA5AB5">
              <w:t>regular</w:t>
            </w:r>
            <w:r w:rsidR="003574ED" w:rsidRPr="00EA5AB5">
              <w:t xml:space="preserve"> </w:t>
            </w:r>
            <w:r w:rsidRPr="00EA5AB5">
              <w:t>expression</w:t>
            </w:r>
            <w:r w:rsidR="003574ED" w:rsidRPr="00EA5AB5">
              <w:t xml:space="preserve"> </w:t>
            </w:r>
            <w:r w:rsidRPr="00EA5AB5">
              <w:t>as</w:t>
            </w:r>
            <w:r w:rsidR="003574ED" w:rsidRPr="00EA5AB5">
              <w:t xml:space="preserve"> </w:t>
            </w:r>
            <w:r w:rsidRPr="00EA5AB5">
              <w:t>described</w:t>
            </w:r>
            <w:r w:rsidR="003574ED" w:rsidRPr="00EA5AB5">
              <w:t xml:space="preserve"> </w:t>
            </w:r>
            <w:r w:rsidRPr="00EA5AB5">
              <w:t>in</w:t>
            </w:r>
            <w:r w:rsidR="003574ED" w:rsidRPr="00EA5AB5">
              <w:t xml:space="preserve"> </w:t>
            </w:r>
            <w:r w:rsidRPr="00202FE0">
              <w:t>IEEE</w:t>
            </w:r>
            <w:r w:rsidR="003574ED" w:rsidRPr="00202FE0">
              <w:t xml:space="preserve"> </w:t>
            </w:r>
            <w:r w:rsidRPr="00202FE0">
              <w:t>POSIX</w:t>
            </w:r>
            <w:r w:rsidR="003574ED" w:rsidRPr="00202FE0">
              <w:t xml:space="preserve"> </w:t>
            </w:r>
            <w:r w:rsidRPr="00202FE0">
              <w:t>1003.2™</w:t>
            </w:r>
            <w:r w:rsidR="003574ED" w:rsidRPr="00202FE0">
              <w:t xml:space="preserve"> </w:t>
            </w:r>
            <w:r w:rsidR="008F39B2" w:rsidRPr="00202FE0">
              <w:t>[</w:t>
            </w:r>
            <w:r w:rsidR="008F39B2" w:rsidRPr="00202FE0">
              <w:fldChar w:fldCharType="begin"/>
            </w:r>
            <w:r w:rsidR="008F39B2" w:rsidRPr="00202FE0">
              <w:instrText xml:space="preserve">REF REF_IEEEPOSIX10032 \h </w:instrText>
            </w:r>
            <w:r w:rsidR="00A04401" w:rsidRPr="00202FE0">
              <w:instrText xml:space="preserve"> \* MERGEFORMAT </w:instrText>
            </w:r>
            <w:r w:rsidR="008F39B2" w:rsidRPr="00202FE0">
              <w:fldChar w:fldCharType="separate"/>
            </w:r>
            <w:r w:rsidR="00F961E8" w:rsidRPr="00202FE0">
              <w:t>i.4</w:t>
            </w:r>
            <w:r w:rsidR="008F39B2" w:rsidRPr="00202FE0">
              <w:fldChar w:fldCharType="end"/>
            </w:r>
            <w:r w:rsidR="008F39B2" w:rsidRPr="00202FE0">
              <w:t>]</w:t>
            </w:r>
          </w:p>
        </w:tc>
      </w:tr>
      <w:tr w:rsidR="00E555A7" w:rsidRPr="00EA5AB5" w14:paraId="41C7EA35" w14:textId="77777777" w:rsidTr="003574ED">
        <w:trPr>
          <w:jc w:val="center"/>
        </w:trPr>
        <w:tc>
          <w:tcPr>
            <w:tcW w:w="1128" w:type="dxa"/>
          </w:tcPr>
          <w:p w14:paraId="2CAE8AF9" w14:textId="77777777" w:rsidR="00E555A7" w:rsidRPr="00EA5AB5" w:rsidRDefault="00E555A7" w:rsidP="003574ED">
            <w:pPr>
              <w:pStyle w:val="TAC"/>
            </w:pPr>
            <w:r w:rsidRPr="00EA5AB5">
              <w:t>!~=</w:t>
            </w:r>
          </w:p>
        </w:tc>
        <w:tc>
          <w:tcPr>
            <w:tcW w:w="1418" w:type="dxa"/>
          </w:tcPr>
          <w:p w14:paraId="3F163957" w14:textId="77777777" w:rsidR="00E555A7" w:rsidRPr="00EA5AB5" w:rsidRDefault="00E555A7" w:rsidP="003574ED">
            <w:pPr>
              <w:pStyle w:val="TAC"/>
            </w:pPr>
            <w:r w:rsidRPr="00EA5AB5">
              <w:t>Not</w:t>
            </w:r>
            <w:r w:rsidR="003574ED" w:rsidRPr="00EA5AB5">
              <w:t xml:space="preserve"> </w:t>
            </w:r>
            <w:r w:rsidRPr="00EA5AB5">
              <w:t>pattern</w:t>
            </w:r>
          </w:p>
        </w:tc>
        <w:tc>
          <w:tcPr>
            <w:tcW w:w="6521" w:type="dxa"/>
          </w:tcPr>
          <w:p w14:paraId="52A29200" w14:textId="77777777" w:rsidR="00E555A7" w:rsidRPr="00EA5AB5" w:rsidRDefault="00E555A7" w:rsidP="003574ED">
            <w:pPr>
              <w:pStyle w:val="TAL"/>
            </w:pPr>
            <w:r w:rsidRPr="00EA5AB5">
              <w:t>Comparison</w:t>
            </w:r>
            <w:r w:rsidR="003574ED" w:rsidRPr="00EA5AB5">
              <w:t xml:space="preserve"> </w:t>
            </w:r>
            <w:r w:rsidRPr="00EA5AB5">
              <w:t>to</w:t>
            </w:r>
            <w:r w:rsidR="003574ED" w:rsidRPr="00EA5AB5">
              <w:t xml:space="preserve"> </w:t>
            </w:r>
            <w:r w:rsidRPr="00EA5AB5">
              <w:t>a</w:t>
            </w:r>
            <w:r w:rsidR="003574ED" w:rsidRPr="00EA5AB5">
              <w:t xml:space="preserve"> </w:t>
            </w:r>
            <w:r w:rsidRPr="00EA5AB5">
              <w:t>regular</w:t>
            </w:r>
            <w:r w:rsidR="003574ED" w:rsidRPr="00EA5AB5">
              <w:t xml:space="preserve"> </w:t>
            </w:r>
            <w:r w:rsidRPr="00EA5AB5">
              <w:t>expression</w:t>
            </w:r>
            <w:r w:rsidR="003574ED" w:rsidRPr="00EA5AB5">
              <w:t xml:space="preserve"> </w:t>
            </w:r>
            <w:r w:rsidRPr="00EA5AB5">
              <w:t>as</w:t>
            </w:r>
            <w:r w:rsidR="003574ED" w:rsidRPr="00EA5AB5">
              <w:t xml:space="preserve"> </w:t>
            </w:r>
            <w:r w:rsidRPr="00EA5AB5">
              <w:t>described</w:t>
            </w:r>
            <w:r w:rsidR="003574ED" w:rsidRPr="00EA5AB5">
              <w:t xml:space="preserve"> </w:t>
            </w:r>
            <w:r w:rsidRPr="00EA5AB5">
              <w:t>in</w:t>
            </w:r>
            <w:r w:rsidR="003574ED" w:rsidRPr="00EA5AB5">
              <w:t xml:space="preserve"> </w:t>
            </w:r>
            <w:r w:rsidRPr="00202FE0">
              <w:t>IEEE</w:t>
            </w:r>
            <w:r w:rsidR="003574ED" w:rsidRPr="00202FE0">
              <w:t xml:space="preserve"> </w:t>
            </w:r>
            <w:r w:rsidRPr="00202FE0">
              <w:t>POSIX</w:t>
            </w:r>
            <w:r w:rsidR="003574ED" w:rsidRPr="00202FE0">
              <w:t xml:space="preserve"> </w:t>
            </w:r>
            <w:r w:rsidRPr="00202FE0">
              <w:t>1003.2™</w:t>
            </w:r>
            <w:r w:rsidR="008F39B2" w:rsidRPr="00202FE0">
              <w:t xml:space="preserve"> [</w:t>
            </w:r>
            <w:r w:rsidR="008F39B2" w:rsidRPr="00202FE0">
              <w:fldChar w:fldCharType="begin"/>
            </w:r>
            <w:r w:rsidR="008F39B2" w:rsidRPr="00202FE0">
              <w:instrText xml:space="preserve">REF REF_IEEEPOSIX10032 \h </w:instrText>
            </w:r>
            <w:r w:rsidR="008F39B2" w:rsidRPr="00202FE0">
              <w:fldChar w:fldCharType="separate"/>
            </w:r>
            <w:r w:rsidR="00F961E8" w:rsidRPr="00202FE0">
              <w:t>i.4</w:t>
            </w:r>
            <w:r w:rsidR="008F39B2" w:rsidRPr="00202FE0">
              <w:fldChar w:fldCharType="end"/>
            </w:r>
            <w:r w:rsidR="008F39B2" w:rsidRPr="00202FE0">
              <w:t>]</w:t>
            </w:r>
          </w:p>
        </w:tc>
      </w:tr>
    </w:tbl>
    <w:p w14:paraId="2D70D5C9" w14:textId="77777777" w:rsidR="00C8195A" w:rsidRPr="00EA5AB5" w:rsidRDefault="00C8195A" w:rsidP="00B5194D"/>
    <w:p w14:paraId="5CC65463" w14:textId="77777777" w:rsidR="00E52FE9" w:rsidRPr="00EA5AB5" w:rsidRDefault="00E52FE9"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GET /</w:t>
      </w:r>
      <w:r w:rsidRPr="00202FE0">
        <w:rPr>
          <w:rFonts w:ascii="Courier New" w:hAnsi="Courier New" w:cs="Courier New"/>
          <w:sz w:val="16"/>
        </w:rPr>
        <w:t>ngsi-ld</w:t>
      </w:r>
      <w:r w:rsidRPr="00EA5AB5">
        <w:rPr>
          <w:rFonts w:ascii="Courier New" w:hAnsi="Courier New" w:cs="Courier New"/>
          <w:sz w:val="16"/>
        </w:rPr>
        <w:t>/v1/entities?type=https://w3id.org/</w:t>
      </w:r>
      <w:r w:rsidRPr="00202FE0">
        <w:rPr>
          <w:rFonts w:ascii="Courier New" w:hAnsi="Courier New" w:cs="Courier New"/>
          <w:sz w:val="16"/>
        </w:rPr>
        <w:t>ngsi-ld</w:t>
      </w:r>
      <w:r w:rsidRPr="00EA5AB5">
        <w:rPr>
          <w:rFonts w:ascii="Courier New" w:hAnsi="Courier New" w:cs="Courier New"/>
          <w:sz w:val="16"/>
        </w:rPr>
        <w:t>/store/Store&amp;q=address[addressRegion]=="Metropolis";address[addressLocality]=="</w:t>
      </w:r>
      <w:r w:rsidR="00E15ACD" w:rsidRPr="00EA5AB5">
        <w:rPr>
          <w:rFonts w:ascii="Courier New" w:hAnsi="Courier New" w:cs="Courier New"/>
          <w:sz w:val="16"/>
        </w:rPr>
        <w:t>Cat City</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3FA04809" w14:textId="77777777" w:rsidR="00E52FE9" w:rsidRPr="00EA5AB5" w:rsidRDefault="00E52FE9"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2F85498" w14:textId="77777777" w:rsidR="00E52FE9" w:rsidRPr="00EA5AB5" w:rsidRDefault="00E52FE9"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0BD1FE19" w14:textId="77777777" w:rsidR="00E52FE9" w:rsidRPr="00EA5AB5" w:rsidRDefault="00E52FE9" w:rsidP="009B4024">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86454B" w:rsidRPr="00EA5AB5">
        <w:rPr>
          <w:rFonts w:ascii="Courier New" w:hAnsi="Courier New" w:cs="Courier New"/>
          <w:sz w:val="16"/>
        </w:rPr>
        <w:t>https://</w:t>
      </w:r>
      <w:r w:rsidR="0086454B" w:rsidRPr="00202FE0">
        <w:rPr>
          <w:rFonts w:ascii="Courier New" w:hAnsi="Courier New" w:cs="Courier New"/>
          <w:sz w:val="16"/>
        </w:rPr>
        <w:t>uri</w:t>
      </w:r>
      <w:r w:rsidR="0086454B" w:rsidRPr="00EA5AB5">
        <w:rPr>
          <w:rFonts w:ascii="Courier New" w:hAnsi="Courier New" w:cs="Courier New"/>
          <w:sz w:val="16"/>
        </w:rPr>
        <w:t>.etsi.org/</w:t>
      </w:r>
      <w:r w:rsidR="0086454B" w:rsidRPr="00202FE0">
        <w:rPr>
          <w:rFonts w:ascii="Courier New" w:hAnsi="Courier New" w:cs="Courier New"/>
          <w:sz w:val="16"/>
        </w:rPr>
        <w:t>ngsi-ld</w:t>
      </w:r>
      <w:r w:rsidR="0086454B" w:rsidRPr="00EA5AB5">
        <w:rPr>
          <w:rFonts w:ascii="Courier New" w:hAnsi="Courier New" w:cs="Courier New"/>
          <w:sz w:val="16"/>
        </w:rPr>
        <w:t>/primer/store-context.jsonld</w:t>
      </w:r>
      <w:r w:rsidR="00396CB3" w:rsidRPr="00EA5AB5">
        <w:rPr>
          <w:rFonts w:ascii="Courier New" w:hAnsi="Courier New" w:cs="Courier New"/>
          <w:sz w:val="16"/>
        </w:rPr>
        <w:t>&gt;;</w:t>
      </w:r>
      <w:r w:rsidRPr="00EA5AB5">
        <w:rPr>
          <w:rFonts w:ascii="Courier New" w:hAnsi="Courier New" w:cs="Courier New"/>
          <w:sz w:val="16"/>
        </w:rPr>
        <w:t>rel="</w:t>
      </w:r>
      <w:r w:rsidRPr="00202FE0">
        <w:rPr>
          <w:rFonts w:ascii="Courier New" w:hAnsi="Courier New" w:cs="Courier New"/>
          <w:sz w:val="16"/>
        </w:rPr>
        <w:t>http</w:t>
      </w:r>
      <w:r w:rsidRPr="00EA5AB5">
        <w:rPr>
          <w:rFonts w:ascii="Courier New" w:hAnsi="Courier New" w:cs="Courier New"/>
          <w:sz w:val="16"/>
        </w:rPr>
        <w:t>://</w:t>
      </w:r>
      <w:r w:rsidR="00396CB3" w:rsidRPr="00EA5AB5">
        <w:rPr>
          <w:rFonts w:ascii="Courier New" w:hAnsi="Courier New" w:cs="Courier New"/>
          <w:sz w:val="16"/>
        </w:rPr>
        <w:t>www.w3.org/ns/</w:t>
      </w:r>
      <w:r w:rsidR="00396CB3" w:rsidRPr="00202FE0">
        <w:rPr>
          <w:rFonts w:ascii="Courier New" w:hAnsi="Courier New" w:cs="Courier New"/>
          <w:sz w:val="16"/>
        </w:rPr>
        <w:t>json-ld</w:t>
      </w:r>
      <w:r w:rsidR="00396CB3" w:rsidRPr="00EA5AB5">
        <w:rPr>
          <w:rFonts w:ascii="Courier New" w:hAnsi="Courier New" w:cs="Courier New"/>
          <w:sz w:val="16"/>
        </w:rPr>
        <w:t>#context";</w:t>
      </w:r>
      <w:r w:rsidRPr="00EA5AB5">
        <w:rPr>
          <w:rFonts w:ascii="Courier New" w:hAnsi="Courier New" w:cs="Courier New"/>
          <w:sz w:val="16"/>
        </w:rPr>
        <w:t>type="application/ld+</w:t>
      </w:r>
      <w:r w:rsidRPr="00202FE0">
        <w:rPr>
          <w:rFonts w:ascii="Courier New" w:hAnsi="Courier New" w:cs="Courier New"/>
          <w:sz w:val="16"/>
        </w:rPr>
        <w:t>json</w:t>
      </w:r>
      <w:r w:rsidRPr="00EA5AB5">
        <w:rPr>
          <w:rFonts w:ascii="Courier New" w:hAnsi="Courier New" w:cs="Courier New"/>
          <w:sz w:val="16"/>
        </w:rPr>
        <w:t>"</w:t>
      </w:r>
    </w:p>
    <w:p w14:paraId="120DC560" w14:textId="77777777" w:rsidR="00B5194D" w:rsidRPr="00EA5AB5" w:rsidRDefault="00B5194D" w:rsidP="009B4024">
      <w:pPr>
        <w:pStyle w:val="NF"/>
      </w:pPr>
    </w:p>
    <w:p w14:paraId="3559B880" w14:textId="77777777" w:rsidR="00C8195A" w:rsidRPr="00EA5AB5" w:rsidRDefault="00C8195A" w:rsidP="00653D59">
      <w:pPr>
        <w:pStyle w:val="TF"/>
      </w:pPr>
      <w:r w:rsidRPr="00EA5AB5">
        <w:t>Figure 9.</w:t>
      </w:r>
      <w:r w:rsidR="00D41A5B" w:rsidRPr="00EA5AB5">
        <w:t>3.2-4</w:t>
      </w:r>
      <w:r w:rsidR="00824933" w:rsidRPr="00EA5AB5">
        <w:t>:</w:t>
      </w:r>
      <w:r w:rsidRPr="00EA5AB5">
        <w:t xml:space="preserve"> </w:t>
      </w:r>
      <w:r w:rsidR="00F02561" w:rsidRPr="00EA5AB5">
        <w:t>Q</w:t>
      </w:r>
      <w:r w:rsidR="007959C0" w:rsidRPr="00EA5AB5">
        <w:t xml:space="preserve">uery for </w:t>
      </w:r>
      <w:r w:rsidR="0040791F" w:rsidRPr="00EA5AB5">
        <w:t>Entit</w:t>
      </w:r>
      <w:r w:rsidRPr="00EA5AB5">
        <w:t>ies by type with logical AND of two filter elements</w:t>
      </w:r>
    </w:p>
    <w:p w14:paraId="4E07DFC7" w14:textId="77777777" w:rsidR="00E52FE9" w:rsidRPr="00EA5AB5" w:rsidRDefault="00513651" w:rsidP="00B5194D">
      <w:r w:rsidRPr="00EA5AB5">
        <w:t xml:space="preserve">It is also possible to combine multiple filters with the logical operators AND (;) or OR (|). Figure </w:t>
      </w:r>
      <w:r w:rsidRPr="0094514E">
        <w:t>9.</w:t>
      </w:r>
      <w:r w:rsidR="00D41A5B" w:rsidRPr="0094514E">
        <w:t>3.2-4</w:t>
      </w:r>
      <w:r w:rsidRPr="00EA5AB5">
        <w:t xml:space="preserve"> shows an example where both </w:t>
      </w:r>
      <w:r w:rsidRPr="00EA5AB5">
        <w:rPr>
          <w:rFonts w:ascii="Courier New" w:hAnsi="Courier New"/>
          <w:sz w:val="18"/>
        </w:rPr>
        <w:t>address[</w:t>
      </w:r>
      <w:r w:rsidR="003A4CCB" w:rsidRPr="00EA5AB5">
        <w:rPr>
          <w:rFonts w:ascii="Courier New" w:hAnsi="Courier New"/>
          <w:sz w:val="18"/>
        </w:rPr>
        <w:t>a</w:t>
      </w:r>
      <w:r w:rsidRPr="00EA5AB5">
        <w:rPr>
          <w:rFonts w:ascii="Courier New" w:hAnsi="Courier New"/>
          <w:sz w:val="18"/>
        </w:rPr>
        <w:t>ddressRegion]=="Metropolis"</w:t>
      </w:r>
      <w:r w:rsidRPr="00EA5AB5">
        <w:t xml:space="preserve"> and</w:t>
      </w:r>
      <w:r w:rsidR="0086454B" w:rsidRPr="00EA5AB5">
        <w:t xml:space="preserve"> (;)</w:t>
      </w:r>
      <w:r w:rsidRPr="00EA5AB5">
        <w:t xml:space="preserve"> </w:t>
      </w:r>
      <w:r w:rsidRPr="00EA5AB5">
        <w:rPr>
          <w:rFonts w:ascii="Courier New" w:hAnsi="Courier New"/>
          <w:sz w:val="18"/>
        </w:rPr>
        <w:t>address[addressLocality]=="</w:t>
      </w:r>
      <w:r w:rsidR="004D4C62" w:rsidRPr="00EA5AB5">
        <w:t xml:space="preserve"> </w:t>
      </w:r>
      <w:r w:rsidR="00E15ACD" w:rsidRPr="00EA5AB5">
        <w:rPr>
          <w:rFonts w:ascii="Courier New" w:hAnsi="Courier New"/>
          <w:sz w:val="18"/>
        </w:rPr>
        <w:t>Cat City</w:t>
      </w:r>
      <w:r w:rsidRPr="00EA5AB5">
        <w:rPr>
          <w:rFonts w:ascii="Courier New" w:hAnsi="Courier New"/>
          <w:sz w:val="18"/>
        </w:rPr>
        <w:t xml:space="preserve">" </w:t>
      </w:r>
      <w:r w:rsidR="00653D59" w:rsidRPr="00EA5AB5">
        <w:t xml:space="preserve">have </w:t>
      </w:r>
      <w:r w:rsidRPr="00EA5AB5">
        <w:t xml:space="preserve">to be true. This is </w:t>
      </w:r>
      <w:r w:rsidR="00E15ACD" w:rsidRPr="00EA5AB5">
        <w:t xml:space="preserve">currently not the case for any Entity as </w:t>
      </w:r>
      <w:r w:rsidR="00E15ACD" w:rsidRPr="00EA5AB5">
        <w:rPr>
          <w:rFonts w:ascii="Courier New" w:hAnsi="Courier New"/>
          <w:sz w:val="16"/>
        </w:rPr>
        <w:t>urn:</w:t>
      </w:r>
      <w:r w:rsidR="00E15ACD" w:rsidRPr="00202FE0">
        <w:rPr>
          <w:rFonts w:ascii="Courier New" w:hAnsi="Courier New"/>
          <w:sz w:val="16"/>
        </w:rPr>
        <w:t>ngsi-ld</w:t>
      </w:r>
      <w:r w:rsidR="00E15ACD" w:rsidRPr="00EA5AB5">
        <w:rPr>
          <w:rFonts w:ascii="Courier New" w:hAnsi="Courier New"/>
          <w:sz w:val="16"/>
        </w:rPr>
        <w:t xml:space="preserve">:Store:002 </w:t>
      </w:r>
      <w:r w:rsidR="00E15ACD" w:rsidRPr="00EA5AB5">
        <w:t>does not have</w:t>
      </w:r>
      <w:r w:rsidR="00E15ACD" w:rsidRPr="00EA5AB5">
        <w:rPr>
          <w:rFonts w:ascii="Courier New" w:hAnsi="Courier New"/>
          <w:sz w:val="16"/>
        </w:rPr>
        <w:t xml:space="preserve"> </w:t>
      </w:r>
      <w:r w:rsidR="00E15ACD" w:rsidRPr="00EA5AB5">
        <w:rPr>
          <w:rFonts w:ascii="Courier New" w:hAnsi="Courier New"/>
          <w:sz w:val="18"/>
        </w:rPr>
        <w:t xml:space="preserve">addressRegion </w:t>
      </w:r>
      <w:r w:rsidR="00E15ACD" w:rsidRPr="00EA5AB5">
        <w:t>set</w:t>
      </w:r>
      <w:r w:rsidRPr="00EA5AB5">
        <w:t>.</w:t>
      </w:r>
    </w:p>
    <w:p w14:paraId="1F20AC40" w14:textId="77777777" w:rsidR="00FC0272" w:rsidRPr="00EA5AB5" w:rsidRDefault="00FC0272" w:rsidP="00FC0272">
      <w:pPr>
        <w:pStyle w:val="Heading3"/>
      </w:pPr>
      <w:bookmarkStart w:id="107" w:name="_Toc147485535"/>
      <w:bookmarkStart w:id="108" w:name="_Toc197507251"/>
      <w:r w:rsidRPr="00EA5AB5">
        <w:t>9.3.3</w:t>
      </w:r>
      <w:r w:rsidRPr="00EA5AB5">
        <w:tab/>
        <w:t xml:space="preserve">Querying </w:t>
      </w:r>
      <w:r w:rsidR="004B7064" w:rsidRPr="00EA5AB5">
        <w:t>Entities</w:t>
      </w:r>
      <w:r w:rsidRPr="00EA5AB5">
        <w:t xml:space="preserve"> by Type, Filtering by Relationship Object</w:t>
      </w:r>
      <w:bookmarkEnd w:id="107"/>
      <w:bookmarkEnd w:id="108"/>
    </w:p>
    <w:p w14:paraId="437CD20A" w14:textId="77777777" w:rsidR="003A4CCB" w:rsidRPr="00EA5AB5" w:rsidRDefault="00166291" w:rsidP="00685DCA">
      <w:r w:rsidRPr="00EA5AB5">
        <w:t xml:space="preserve">Not only </w:t>
      </w:r>
      <w:r w:rsidR="0040791F" w:rsidRPr="00EA5AB5">
        <w:t>Propert</w:t>
      </w:r>
      <w:r w:rsidRPr="00EA5AB5">
        <w:t xml:space="preserve">ies, but also </w:t>
      </w:r>
      <w:r w:rsidR="0040791F" w:rsidRPr="00EA5AB5">
        <w:t>Relationship</w:t>
      </w:r>
      <w:r w:rsidRPr="00EA5AB5">
        <w:t xml:space="preserve">s can be used for filtering. Figure </w:t>
      </w:r>
      <w:r w:rsidRPr="0094514E">
        <w:t>9.</w:t>
      </w:r>
      <w:r w:rsidR="00D41A5B" w:rsidRPr="0094514E">
        <w:t>3.3-1</w:t>
      </w:r>
      <w:r w:rsidRPr="00EA5AB5">
        <w:t xml:space="preserve"> shows an example, where all shelves are requested that have an </w:t>
      </w:r>
      <w:r w:rsidRPr="00EA5AB5">
        <w:rPr>
          <w:rFonts w:ascii="Courier New" w:hAnsi="Courier New"/>
          <w:sz w:val="18"/>
        </w:rPr>
        <w:t>isContainedIn</w:t>
      </w:r>
      <w:r w:rsidRPr="00EA5AB5">
        <w:t xml:space="preserve"> </w:t>
      </w:r>
      <w:r w:rsidR="0040791F" w:rsidRPr="00EA5AB5">
        <w:t>Relationship</w:t>
      </w:r>
      <w:r w:rsidRPr="00EA5AB5">
        <w:t xml:space="preserve"> to the store with </w:t>
      </w:r>
      <w:r w:rsidRPr="00202FE0">
        <w:t>URI</w:t>
      </w:r>
      <w:r w:rsidRPr="00EA5AB5">
        <w:t xml:space="preserve"> </w:t>
      </w:r>
      <w:r w:rsidRPr="00EA5AB5">
        <w:rPr>
          <w:rFonts w:ascii="Courier New" w:hAnsi="Courier New"/>
          <w:sz w:val="18"/>
        </w:rPr>
        <w:t>urn:</w:t>
      </w:r>
      <w:r w:rsidRPr="00202FE0">
        <w:rPr>
          <w:rFonts w:ascii="Courier New" w:hAnsi="Courier New"/>
          <w:sz w:val="18"/>
        </w:rPr>
        <w:t>ngsi-ld</w:t>
      </w:r>
      <w:r w:rsidRPr="00EA5AB5">
        <w:rPr>
          <w:rFonts w:ascii="Courier New" w:hAnsi="Courier New"/>
          <w:sz w:val="18"/>
        </w:rPr>
        <w:t>:Store:001</w:t>
      </w:r>
      <w:r w:rsidRPr="00EA5AB5">
        <w:t xml:space="preserve">.The result is one shelf with the </w:t>
      </w:r>
      <w:r w:rsidRPr="00202FE0">
        <w:t>URI</w:t>
      </w:r>
      <w:r w:rsidRPr="00EA5AB5">
        <w:t xml:space="preserve"> </w:t>
      </w:r>
      <w:r w:rsidRPr="00EA5AB5">
        <w:rPr>
          <w:rFonts w:ascii="Courier New" w:hAnsi="Courier New"/>
          <w:sz w:val="18"/>
        </w:rPr>
        <w:t>urn:</w:t>
      </w:r>
      <w:r w:rsidRPr="00202FE0">
        <w:rPr>
          <w:rFonts w:ascii="Courier New" w:hAnsi="Courier New"/>
          <w:sz w:val="18"/>
        </w:rPr>
        <w:t>ngsi-ld</w:t>
      </w:r>
      <w:r w:rsidRPr="00EA5AB5">
        <w:rPr>
          <w:rFonts w:ascii="Courier New" w:hAnsi="Courier New"/>
          <w:sz w:val="18"/>
        </w:rPr>
        <w:t xml:space="preserve">:Shelf:123 </w:t>
      </w:r>
      <w:r w:rsidRPr="00EA5AB5">
        <w:t xml:space="preserve">as </w:t>
      </w:r>
      <w:r w:rsidR="0040791F" w:rsidRPr="00EA5AB5">
        <w:t>Entit</w:t>
      </w:r>
      <w:r w:rsidRPr="00EA5AB5">
        <w:t xml:space="preserve">y identifier as shown in Figure </w:t>
      </w:r>
      <w:r w:rsidRPr="0094514E">
        <w:t>9</w:t>
      </w:r>
      <w:r w:rsidR="00D41A5B" w:rsidRPr="0094514E">
        <w:t>.3.3-2</w:t>
      </w:r>
      <w:r w:rsidRPr="00EA5AB5">
        <w:t>.</w:t>
      </w:r>
    </w:p>
    <w:p w14:paraId="2692ABB7"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/v1/entities?type=Shelf&amp;q=isContainedIn==urn:</w:t>
      </w:r>
      <w:r w:rsidRPr="00202FE0">
        <w:rPr>
          <w:rFonts w:ascii="Courier New" w:hAnsi="Courier New" w:cs="Courier New"/>
          <w:sz w:val="16"/>
        </w:rPr>
        <w:t>ngsi-ld</w:t>
      </w:r>
      <w:r w:rsidRPr="00EA5AB5">
        <w:rPr>
          <w:rFonts w:ascii="Courier New" w:hAnsi="Courier New" w:cs="Courier New"/>
          <w:sz w:val="16"/>
        </w:rPr>
        <w:t xml:space="preserve">:Store:001 </w:t>
      </w:r>
      <w:r w:rsidRPr="00202FE0">
        <w:rPr>
          <w:rFonts w:ascii="Courier New" w:hAnsi="Courier New" w:cs="Courier New"/>
          <w:sz w:val="16"/>
        </w:rPr>
        <w:t>HTTP</w:t>
      </w:r>
      <w:r w:rsidRPr="00EA5AB5">
        <w:rPr>
          <w:rFonts w:ascii="Courier New" w:hAnsi="Courier New" w:cs="Courier New"/>
          <w:sz w:val="16"/>
        </w:rPr>
        <w:t>/1.1</w:t>
      </w:r>
    </w:p>
    <w:p w14:paraId="63D25C67"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82FBBDA"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7A466B44"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w:t>
      </w:r>
      <w:r w:rsidR="0070232C" w:rsidRPr="00EA5AB5">
        <w:rPr>
          <w:rFonts w:ascii="Courier New" w:hAnsi="Courier New" w:cs="Courier New"/>
          <w:sz w:val="16"/>
        </w:rPr>
        <w:t>&gt;;</w:t>
      </w:r>
      <w:r w:rsidRPr="00EA5AB5">
        <w:rPr>
          <w:rFonts w:ascii="Courier New" w:hAnsi="Courier New" w:cs="Courier New"/>
          <w:sz w:val="16"/>
        </w:rPr>
        <w:t>rel="</w:t>
      </w:r>
      <w:r w:rsidRPr="00202FE0">
        <w:rPr>
          <w:rFonts w:ascii="Courier New" w:hAnsi="Courier New" w:cs="Courier New"/>
          <w:sz w:val="16"/>
        </w:rPr>
        <w:t>http</w:t>
      </w:r>
      <w:r w:rsidRPr="00EA5AB5">
        <w:rPr>
          <w:rFonts w:ascii="Courier New" w:hAnsi="Courier New" w:cs="Courier New"/>
          <w:sz w:val="16"/>
        </w:rPr>
        <w:t>://</w:t>
      </w:r>
      <w:r w:rsidR="0070232C" w:rsidRPr="00EA5AB5">
        <w:rPr>
          <w:rFonts w:ascii="Courier New" w:hAnsi="Courier New" w:cs="Courier New"/>
          <w:sz w:val="16"/>
        </w:rPr>
        <w:t>www.w3.org/ns/</w:t>
      </w:r>
      <w:r w:rsidR="0070232C" w:rsidRPr="00202FE0">
        <w:rPr>
          <w:rFonts w:ascii="Courier New" w:hAnsi="Courier New" w:cs="Courier New"/>
          <w:sz w:val="16"/>
        </w:rPr>
        <w:t>json-ld</w:t>
      </w:r>
      <w:r w:rsidR="0070232C" w:rsidRPr="00EA5AB5">
        <w:rPr>
          <w:rFonts w:ascii="Courier New" w:hAnsi="Courier New" w:cs="Courier New"/>
          <w:sz w:val="16"/>
        </w:rPr>
        <w:t>#context";</w:t>
      </w:r>
      <w:r w:rsidRPr="00EA5AB5">
        <w:rPr>
          <w:rFonts w:ascii="Courier New" w:hAnsi="Courier New" w:cs="Courier New"/>
          <w:sz w:val="16"/>
        </w:rPr>
        <w:t>type="application/ld+</w:t>
      </w:r>
      <w:r w:rsidRPr="00202FE0">
        <w:rPr>
          <w:rFonts w:ascii="Courier New" w:hAnsi="Courier New" w:cs="Courier New"/>
          <w:sz w:val="16"/>
        </w:rPr>
        <w:t>json</w:t>
      </w:r>
      <w:r w:rsidRPr="00EA5AB5">
        <w:rPr>
          <w:rFonts w:ascii="Courier New" w:hAnsi="Courier New" w:cs="Courier New"/>
          <w:sz w:val="16"/>
        </w:rPr>
        <w:t>"'</w:t>
      </w:r>
    </w:p>
    <w:p w14:paraId="7A8DFE12" w14:textId="77777777" w:rsidR="00B5194D" w:rsidRPr="00EA5AB5" w:rsidRDefault="00B5194D" w:rsidP="00F602A2">
      <w:pPr>
        <w:pStyle w:val="NF"/>
      </w:pPr>
    </w:p>
    <w:p w14:paraId="3458E7CF" w14:textId="77777777" w:rsidR="00166291" w:rsidRPr="00EA5AB5" w:rsidRDefault="00166291" w:rsidP="00653D59">
      <w:pPr>
        <w:pStyle w:val="TF"/>
      </w:pPr>
      <w:r w:rsidRPr="00EA5AB5">
        <w:t>Figure 9.</w:t>
      </w:r>
      <w:r w:rsidR="00D41A5B" w:rsidRPr="00EA5AB5">
        <w:t>3.3-1</w:t>
      </w:r>
      <w:r w:rsidR="00824933" w:rsidRPr="00EA5AB5">
        <w:t>:</w:t>
      </w:r>
      <w:r w:rsidR="0070232C" w:rsidRPr="00EA5AB5">
        <w:t xml:space="preserve"> </w:t>
      </w:r>
      <w:r w:rsidR="00F02561" w:rsidRPr="00EA5AB5">
        <w:t>Q</w:t>
      </w:r>
      <w:r w:rsidR="0070232C" w:rsidRPr="00EA5AB5">
        <w:t xml:space="preserve">uery for </w:t>
      </w:r>
      <w:r w:rsidR="0040791F" w:rsidRPr="00EA5AB5">
        <w:t>Entit</w:t>
      </w:r>
      <w:r w:rsidR="0070232C" w:rsidRPr="00EA5AB5">
        <w:t>ies by type</w:t>
      </w:r>
      <w:r w:rsidR="008D0114" w:rsidRPr="00EA5AB5">
        <w:t xml:space="preserve">, filtered by </w:t>
      </w:r>
      <w:r w:rsidR="0040791F" w:rsidRPr="00EA5AB5">
        <w:t>Relationship</w:t>
      </w:r>
    </w:p>
    <w:p w14:paraId="51C1BFFF" w14:textId="77777777" w:rsidR="004E0BB3" w:rsidRPr="00EA5AB5" w:rsidRDefault="004E0BB3"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10EF84A3" w14:textId="77777777" w:rsidR="004E0BB3" w:rsidRPr="00EA5AB5" w:rsidRDefault="004E0BB3"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Mon, 24 Feb 2020 10:49:58 GMT</w:t>
      </w:r>
    </w:p>
    <w:p w14:paraId="4FC02360" w14:textId="77777777" w:rsidR="004E0BB3" w:rsidRPr="00EA5AB5" w:rsidRDefault="004E0BB3"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191A02A1" w14:textId="77777777" w:rsidR="004E0BB3" w:rsidRPr="00EA5AB5" w:rsidRDefault="004E0BB3"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15E38B6B" w14:textId="77777777" w:rsidR="004E0BB3" w:rsidRPr="00EA5AB5" w:rsidRDefault="004E0BB3"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p>
    <w:p w14:paraId="556852CC" w14:textId="77777777" w:rsidR="003A4CCB" w:rsidRPr="00202FE0"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1E3D4E87"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0FA5288"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:Shelf:123",</w:t>
      </w:r>
    </w:p>
    <w:p w14:paraId="0E3CFBCF"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"Shelf",</w:t>
      </w:r>
    </w:p>
    <w:p w14:paraId="5494E3DA"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"isContainedIn": {</w:t>
      </w:r>
    </w:p>
    <w:p w14:paraId="6EF6101D"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"Relationship",</w:t>
      </w:r>
    </w:p>
    <w:p w14:paraId="70D51448"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"urn:</w:t>
      </w:r>
      <w:r w:rsidRPr="00202FE0">
        <w:rPr>
          <w:rFonts w:ascii="Courier New" w:hAnsi="Courier New" w:cs="Courier New"/>
          <w:sz w:val="16"/>
        </w:rPr>
        <w:t>ngsi-ld</w:t>
      </w:r>
      <w:r w:rsidRPr="00EA5AB5">
        <w:rPr>
          <w:rFonts w:ascii="Courier New" w:hAnsi="Courier New" w:cs="Courier New"/>
          <w:sz w:val="16"/>
        </w:rPr>
        <w:t>:Store:001",</w:t>
      </w:r>
    </w:p>
    <w:p w14:paraId="3977EFCA"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"2019-09-09T14:09:07Z"</w:t>
      </w:r>
    </w:p>
    <w:p w14:paraId="4936E5EF"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A1FDB96"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"maxCapacity": {</w:t>
      </w:r>
    </w:p>
    <w:p w14:paraId="1337FA90"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65941D75"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100</w:t>
      </w:r>
    </w:p>
    <w:p w14:paraId="7E3B05B7"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957331E"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150E6A1" w14:textId="77777777" w:rsidR="003A4CCB" w:rsidRPr="00EA5AB5" w:rsidRDefault="003A4CCB"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7AC9B6E" w14:textId="77777777" w:rsidR="00B5194D" w:rsidRPr="00EA5AB5" w:rsidRDefault="00B5194D" w:rsidP="00F602A2">
      <w:pPr>
        <w:pStyle w:val="NF"/>
      </w:pPr>
    </w:p>
    <w:p w14:paraId="33D3CF36" w14:textId="77777777" w:rsidR="00166291" w:rsidRPr="00EA5AB5" w:rsidRDefault="00166291" w:rsidP="00653D59">
      <w:pPr>
        <w:pStyle w:val="TF"/>
      </w:pPr>
      <w:r w:rsidRPr="00EA5AB5">
        <w:t>Figure 9.</w:t>
      </w:r>
      <w:r w:rsidR="00D41A5B" w:rsidRPr="00EA5AB5">
        <w:t>3.3-2</w:t>
      </w:r>
      <w:r w:rsidR="00824933" w:rsidRPr="00EA5AB5">
        <w:t>:</w:t>
      </w:r>
      <w:r w:rsidRPr="00EA5AB5">
        <w:t xml:space="preserve"> </w:t>
      </w:r>
      <w:r w:rsidR="00F02561" w:rsidRPr="00EA5AB5">
        <w:t>Q</w:t>
      </w:r>
      <w:r w:rsidR="0070232C" w:rsidRPr="00EA5AB5">
        <w:t xml:space="preserve">uery for </w:t>
      </w:r>
      <w:r w:rsidR="0040791F" w:rsidRPr="00EA5AB5">
        <w:t>Entit</w:t>
      </w:r>
      <w:r w:rsidR="0070232C" w:rsidRPr="00EA5AB5">
        <w:t xml:space="preserve">ies by type, filtered by </w:t>
      </w:r>
      <w:r w:rsidR="0040791F" w:rsidRPr="00EA5AB5">
        <w:t>Relationship</w:t>
      </w:r>
      <w:r w:rsidR="0070232C" w:rsidRPr="00EA5AB5">
        <w:t xml:space="preserve"> result</w:t>
      </w:r>
    </w:p>
    <w:p w14:paraId="5FC11505" w14:textId="77777777" w:rsidR="00654A84" w:rsidRPr="00EA5AB5" w:rsidRDefault="00654A84" w:rsidP="00654A84">
      <w:pPr>
        <w:pStyle w:val="Heading3"/>
      </w:pPr>
      <w:bookmarkStart w:id="109" w:name="_Toc147485536"/>
      <w:bookmarkStart w:id="110" w:name="_Toc197507252"/>
      <w:r w:rsidRPr="00EA5AB5">
        <w:t>9.3.4</w:t>
      </w:r>
      <w:r w:rsidRPr="00EA5AB5">
        <w:tab/>
        <w:t xml:space="preserve">Querying </w:t>
      </w:r>
      <w:r w:rsidR="004B7064" w:rsidRPr="00EA5AB5">
        <w:t>Entities</w:t>
      </w:r>
      <w:r w:rsidRPr="00EA5AB5">
        <w:t xml:space="preserve"> by Type, Filtering by Meta Information</w:t>
      </w:r>
      <w:bookmarkEnd w:id="109"/>
      <w:bookmarkEnd w:id="110"/>
    </w:p>
    <w:p w14:paraId="0D5048D2" w14:textId="16A0128B" w:rsidR="00654A84" w:rsidRPr="00EA5AB5" w:rsidRDefault="008D0114" w:rsidP="00685DCA">
      <w:r w:rsidRPr="00EA5AB5">
        <w:t xml:space="preserve">It is also possible to filter by meta information, i.e. </w:t>
      </w:r>
      <w:r w:rsidR="0040791F" w:rsidRPr="00EA5AB5">
        <w:t>Propert</w:t>
      </w:r>
      <w:r w:rsidRPr="00EA5AB5">
        <w:t xml:space="preserve">ies of </w:t>
      </w:r>
      <w:r w:rsidR="0040791F" w:rsidRPr="00EA5AB5">
        <w:t>Propert</w:t>
      </w:r>
      <w:r w:rsidRPr="00EA5AB5">
        <w:t xml:space="preserve">ies, </w:t>
      </w:r>
      <w:r w:rsidR="0040791F" w:rsidRPr="00EA5AB5">
        <w:t>Relationship</w:t>
      </w:r>
      <w:r w:rsidRPr="00EA5AB5">
        <w:t xml:space="preserve">s of </w:t>
      </w:r>
      <w:r w:rsidR="0040791F" w:rsidRPr="00EA5AB5">
        <w:t>Propert</w:t>
      </w:r>
      <w:r w:rsidRPr="00EA5AB5">
        <w:t xml:space="preserve">ies, </w:t>
      </w:r>
      <w:r w:rsidR="0040791F" w:rsidRPr="00EA5AB5">
        <w:t>Propert</w:t>
      </w:r>
      <w:r w:rsidRPr="00EA5AB5">
        <w:t xml:space="preserve">ies of </w:t>
      </w:r>
      <w:r w:rsidR="0040791F" w:rsidRPr="00EA5AB5">
        <w:t>Relationship</w:t>
      </w:r>
      <w:r w:rsidRPr="00EA5AB5">
        <w:t xml:space="preserve">s and </w:t>
      </w:r>
      <w:r w:rsidR="0040791F" w:rsidRPr="00EA5AB5">
        <w:t>Relationship</w:t>
      </w:r>
      <w:r w:rsidRPr="00EA5AB5">
        <w:t xml:space="preserve">s of </w:t>
      </w:r>
      <w:r w:rsidR="0040791F" w:rsidRPr="00EA5AB5">
        <w:t>Relationship</w:t>
      </w:r>
      <w:r w:rsidRPr="00EA5AB5">
        <w:t xml:space="preserve">s. In Figure </w:t>
      </w:r>
      <w:r w:rsidRPr="0094514E">
        <w:t>9.</w:t>
      </w:r>
      <w:r w:rsidR="00D41A5B" w:rsidRPr="0094514E">
        <w:t>3.4-1</w:t>
      </w:r>
      <w:r w:rsidRPr="00EA5AB5">
        <w:t xml:space="preserve"> an example is given, where only shelf </w:t>
      </w:r>
      <w:r w:rsidR="0040791F" w:rsidRPr="00EA5AB5">
        <w:t>Entit</w:t>
      </w:r>
      <w:r w:rsidRPr="00EA5AB5">
        <w:t xml:space="preserve">ies with </w:t>
      </w:r>
      <w:r w:rsidRPr="00EA5AB5">
        <w:rPr>
          <w:rFonts w:ascii="Courier New" w:hAnsi="Courier New"/>
          <w:sz w:val="18"/>
        </w:rPr>
        <w:t xml:space="preserve">isContainedIn </w:t>
      </w:r>
      <w:r w:rsidR="0040791F" w:rsidRPr="00EA5AB5">
        <w:t>Relationship</w:t>
      </w:r>
      <w:r w:rsidRPr="00EA5AB5">
        <w:t xml:space="preserve">s are considered that themselves have a temporal </w:t>
      </w:r>
      <w:r w:rsidR="0040791F" w:rsidRPr="00EA5AB5">
        <w:t>Propert</w:t>
      </w:r>
      <w:r w:rsidRPr="00EA5AB5">
        <w:t xml:space="preserve">y </w:t>
      </w:r>
      <w:r w:rsidRPr="00EA5AB5">
        <w:rPr>
          <w:rFonts w:ascii="Courier New" w:hAnsi="Courier New"/>
          <w:sz w:val="18"/>
        </w:rPr>
        <w:t xml:space="preserve">observedAt </w:t>
      </w:r>
      <w:r w:rsidRPr="00EA5AB5">
        <w:t xml:space="preserve">that is greater or equal to </w:t>
      </w:r>
      <w:r w:rsidRPr="00EA5AB5">
        <w:rPr>
          <w:rFonts w:ascii="Courier New" w:hAnsi="Courier New"/>
          <w:sz w:val="18"/>
        </w:rPr>
        <w:t>2019-09-09T14:09:07Z</w:t>
      </w:r>
      <w:r w:rsidRPr="00EA5AB5">
        <w:t xml:space="preserve">. As observedAt is equal to </w:t>
      </w:r>
      <w:r w:rsidRPr="00EA5AB5">
        <w:rPr>
          <w:rFonts w:ascii="Courier New" w:hAnsi="Courier New"/>
          <w:sz w:val="18"/>
        </w:rPr>
        <w:t>2019-09-09T14:09:07Z</w:t>
      </w:r>
      <w:r w:rsidR="00A04401" w:rsidRPr="00EA5AB5">
        <w:t xml:space="preserve"> </w:t>
      </w:r>
      <w:r w:rsidRPr="00EA5AB5">
        <w:t xml:space="preserve">and there are no other shelf </w:t>
      </w:r>
      <w:r w:rsidR="0040791F" w:rsidRPr="00EA5AB5">
        <w:t>Entit</w:t>
      </w:r>
      <w:r w:rsidRPr="00EA5AB5">
        <w:t xml:space="preserve">ies, the result is the same as in Figure </w:t>
      </w:r>
      <w:r w:rsidRPr="0094514E">
        <w:t>9.</w:t>
      </w:r>
      <w:r w:rsidR="00D41A5B" w:rsidRPr="0094514E">
        <w:t>3.3-2</w:t>
      </w:r>
      <w:r w:rsidRPr="00EA5AB5">
        <w:t xml:space="preserve">. If only values for observedAt greater than </w:t>
      </w:r>
      <w:r w:rsidRPr="00EA5AB5">
        <w:rPr>
          <w:rFonts w:ascii="Courier New" w:hAnsi="Courier New"/>
          <w:sz w:val="18"/>
        </w:rPr>
        <w:t>2019</w:t>
      </w:r>
      <w:r w:rsidR="009A68D6">
        <w:rPr>
          <w:rFonts w:ascii="Courier New" w:hAnsi="Courier New"/>
          <w:sz w:val="18"/>
        </w:rPr>
        <w:noBreakHyphen/>
      </w:r>
      <w:r w:rsidRPr="00EA5AB5">
        <w:rPr>
          <w:rFonts w:ascii="Courier New" w:hAnsi="Courier New"/>
          <w:sz w:val="18"/>
        </w:rPr>
        <w:t>09</w:t>
      </w:r>
      <w:r w:rsidR="009A68D6">
        <w:rPr>
          <w:rFonts w:ascii="Courier New" w:hAnsi="Courier New"/>
          <w:sz w:val="18"/>
        </w:rPr>
        <w:noBreakHyphen/>
      </w:r>
      <w:r w:rsidRPr="00EA5AB5">
        <w:rPr>
          <w:rFonts w:ascii="Courier New" w:hAnsi="Courier New"/>
          <w:sz w:val="18"/>
        </w:rPr>
        <w:t>09T14:09:07Z</w:t>
      </w:r>
      <w:r w:rsidRPr="00EA5AB5">
        <w:t xml:space="preserve">. are considered as in Figure </w:t>
      </w:r>
      <w:r w:rsidRPr="0094514E">
        <w:t>9.</w:t>
      </w:r>
      <w:r w:rsidR="00D41A5B" w:rsidRPr="0094514E">
        <w:t>3.4-2</w:t>
      </w:r>
      <w:r w:rsidRPr="00EA5AB5">
        <w:t>, the result will be the empty list.</w:t>
      </w:r>
    </w:p>
    <w:p w14:paraId="5C065842" w14:textId="77777777" w:rsidR="00654A84" w:rsidRPr="00EA5AB5" w:rsidRDefault="00654A8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w:t>
      </w:r>
      <w:r w:rsidR="00396CB3" w:rsidRPr="00202FE0">
        <w:rPr>
          <w:rFonts w:ascii="Courier New" w:hAnsi="Courier New" w:cs="Courier New"/>
          <w:sz w:val="16"/>
        </w:rPr>
        <w:t>-ld</w:t>
      </w:r>
      <w:r w:rsidR="00396CB3" w:rsidRPr="00EA5AB5">
        <w:rPr>
          <w:rFonts w:ascii="Courier New" w:hAnsi="Courier New" w:cs="Courier New"/>
          <w:sz w:val="16"/>
        </w:rPr>
        <w:t>/v1/entities?type=Shelf&amp;</w:t>
      </w:r>
      <w:r w:rsidRPr="00EA5AB5">
        <w:rPr>
          <w:rFonts w:ascii="Courier New" w:hAnsi="Courier New" w:cs="Courier New"/>
          <w:sz w:val="16"/>
        </w:rPr>
        <w:t xml:space="preserve">q=isContainedIn.observedAt&gt;=2019-09-09T14:09:07Z </w:t>
      </w:r>
      <w:r w:rsidRPr="00202FE0">
        <w:rPr>
          <w:rFonts w:ascii="Courier New" w:hAnsi="Courier New" w:cs="Courier New"/>
          <w:sz w:val="16"/>
        </w:rPr>
        <w:t>HTTP</w:t>
      </w:r>
      <w:r w:rsidRPr="00EA5AB5">
        <w:rPr>
          <w:rFonts w:ascii="Courier New" w:hAnsi="Courier New" w:cs="Courier New"/>
          <w:sz w:val="16"/>
        </w:rPr>
        <w:t>/1.1</w:t>
      </w:r>
    </w:p>
    <w:p w14:paraId="7A74D01D" w14:textId="77777777" w:rsidR="00654A84" w:rsidRPr="00EA5AB5" w:rsidRDefault="00654A8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E60D734" w14:textId="77777777" w:rsidR="00654A84" w:rsidRPr="00EA5AB5" w:rsidRDefault="00654A8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142CCAAC" w14:textId="77777777" w:rsidR="00654A84" w:rsidRPr="00EA5AB5" w:rsidRDefault="00654A8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w:t>
      </w:r>
      <w:r w:rsidR="00396CB3" w:rsidRPr="00EA5AB5">
        <w:rPr>
          <w:rFonts w:ascii="Courier New" w:hAnsi="Courier New" w:cs="Courier New"/>
          <w:sz w:val="16"/>
        </w:rPr>
        <w:t>&gt;;</w:t>
      </w:r>
      <w:r w:rsidRPr="00EA5AB5">
        <w:rPr>
          <w:rFonts w:ascii="Courier New" w:hAnsi="Courier New" w:cs="Courier New"/>
          <w:sz w:val="16"/>
        </w:rPr>
        <w:t>rel="</w:t>
      </w:r>
      <w:r w:rsidRPr="00202FE0">
        <w:rPr>
          <w:rFonts w:ascii="Courier New" w:hAnsi="Courier New" w:cs="Courier New"/>
          <w:sz w:val="16"/>
        </w:rPr>
        <w:t>http</w:t>
      </w:r>
      <w:r w:rsidRPr="00EA5AB5">
        <w:rPr>
          <w:rFonts w:ascii="Courier New" w:hAnsi="Courier New" w:cs="Courier New"/>
          <w:sz w:val="16"/>
        </w:rPr>
        <w:t>://</w:t>
      </w:r>
      <w:r w:rsidR="00396CB3" w:rsidRPr="00EA5AB5">
        <w:rPr>
          <w:rFonts w:ascii="Courier New" w:hAnsi="Courier New" w:cs="Courier New"/>
          <w:sz w:val="16"/>
        </w:rPr>
        <w:t>www.w3.org/ns/</w:t>
      </w:r>
      <w:r w:rsidR="00396CB3" w:rsidRPr="00202FE0">
        <w:rPr>
          <w:rFonts w:ascii="Courier New" w:hAnsi="Courier New" w:cs="Courier New"/>
          <w:sz w:val="16"/>
        </w:rPr>
        <w:t>json-ld</w:t>
      </w:r>
      <w:r w:rsidR="00396CB3" w:rsidRPr="00EA5AB5">
        <w:rPr>
          <w:rFonts w:ascii="Courier New" w:hAnsi="Courier New" w:cs="Courier New"/>
          <w:sz w:val="16"/>
        </w:rPr>
        <w:t>#context";</w:t>
      </w:r>
      <w:r w:rsidRPr="00EA5AB5">
        <w:rPr>
          <w:rFonts w:ascii="Courier New" w:hAnsi="Courier New" w:cs="Courier New"/>
          <w:sz w:val="16"/>
        </w:rPr>
        <w:t>type="application/ld+</w:t>
      </w:r>
      <w:r w:rsidRPr="00202FE0">
        <w:rPr>
          <w:rFonts w:ascii="Courier New" w:hAnsi="Courier New" w:cs="Courier New"/>
          <w:sz w:val="16"/>
        </w:rPr>
        <w:t>json</w:t>
      </w:r>
      <w:r w:rsidRPr="00EA5AB5">
        <w:rPr>
          <w:rFonts w:ascii="Courier New" w:hAnsi="Courier New" w:cs="Courier New"/>
          <w:sz w:val="16"/>
        </w:rPr>
        <w:t>"'</w:t>
      </w:r>
    </w:p>
    <w:p w14:paraId="1567E7CD" w14:textId="77777777" w:rsidR="00B5194D" w:rsidRPr="00EA5AB5" w:rsidRDefault="00B5194D" w:rsidP="00F602A2">
      <w:pPr>
        <w:pStyle w:val="NF"/>
      </w:pPr>
    </w:p>
    <w:p w14:paraId="4E34699B" w14:textId="77777777" w:rsidR="008D0114" w:rsidRPr="00EA5AB5" w:rsidRDefault="008D0114" w:rsidP="00653D59">
      <w:pPr>
        <w:pStyle w:val="TF"/>
      </w:pPr>
      <w:r w:rsidRPr="00EA5AB5">
        <w:t>Figure 9.</w:t>
      </w:r>
      <w:r w:rsidR="00D41A5B" w:rsidRPr="00EA5AB5">
        <w:t>3.4-1</w:t>
      </w:r>
      <w:r w:rsidR="00824933" w:rsidRPr="00EA5AB5">
        <w:t>:</w:t>
      </w:r>
      <w:r w:rsidRPr="00EA5AB5">
        <w:t xml:space="preserve"> </w:t>
      </w:r>
      <w:r w:rsidR="00F02561" w:rsidRPr="00EA5AB5">
        <w:t>Q</w:t>
      </w:r>
      <w:r w:rsidR="0070232C" w:rsidRPr="00EA5AB5">
        <w:t xml:space="preserve">uery for </w:t>
      </w:r>
      <w:r w:rsidR="0040791F" w:rsidRPr="00EA5AB5">
        <w:t>Entit</w:t>
      </w:r>
      <w:r w:rsidRPr="00EA5AB5">
        <w:t>ies by type, filtered by meta information</w:t>
      </w:r>
    </w:p>
    <w:p w14:paraId="4BC439BF" w14:textId="77777777" w:rsidR="008D0114" w:rsidRPr="00EA5AB5" w:rsidRDefault="008D011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GET /</w:t>
      </w:r>
      <w:r w:rsidR="00396CB3" w:rsidRPr="00202FE0">
        <w:rPr>
          <w:rFonts w:ascii="Courier New" w:hAnsi="Courier New" w:cs="Courier New"/>
          <w:sz w:val="16"/>
        </w:rPr>
        <w:t>ngsi-ld</w:t>
      </w:r>
      <w:r w:rsidR="00396CB3" w:rsidRPr="00EA5AB5">
        <w:rPr>
          <w:rFonts w:ascii="Courier New" w:hAnsi="Courier New" w:cs="Courier New"/>
          <w:sz w:val="16"/>
        </w:rPr>
        <w:t>/v1/entities?type=Shelf&amp;</w:t>
      </w:r>
      <w:r w:rsidRPr="00EA5AB5">
        <w:rPr>
          <w:rFonts w:ascii="Courier New" w:hAnsi="Courier New" w:cs="Courier New"/>
          <w:sz w:val="16"/>
        </w:rPr>
        <w:t xml:space="preserve">q=isContainedIn.observedAt&gt;2019-09-09T14:09:07Z </w:t>
      </w:r>
      <w:r w:rsidRPr="00202FE0">
        <w:rPr>
          <w:rFonts w:ascii="Courier New" w:hAnsi="Courier New" w:cs="Courier New"/>
          <w:sz w:val="16"/>
        </w:rPr>
        <w:t>HTTP</w:t>
      </w:r>
      <w:r w:rsidRPr="00EA5AB5">
        <w:rPr>
          <w:rFonts w:ascii="Courier New" w:hAnsi="Courier New" w:cs="Courier New"/>
          <w:sz w:val="16"/>
        </w:rPr>
        <w:t>/1.1</w:t>
      </w:r>
    </w:p>
    <w:p w14:paraId="41E83771" w14:textId="77777777" w:rsidR="008D0114" w:rsidRPr="00EA5AB5" w:rsidRDefault="008D011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4A3C8D7" w14:textId="77777777" w:rsidR="008D0114" w:rsidRPr="00EA5AB5" w:rsidRDefault="008D011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1A5C8AF8" w14:textId="77777777" w:rsidR="008D0114" w:rsidRPr="00EA5AB5" w:rsidRDefault="008D0114" w:rsidP="00F602A2">
      <w:pPr>
        <w:keepNext/>
        <w:keepLines/>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w:t>
      </w:r>
      <w:r w:rsidR="00396CB3" w:rsidRPr="00202FE0">
        <w:rPr>
          <w:rFonts w:ascii="Courier New" w:hAnsi="Courier New" w:cs="Courier New"/>
          <w:sz w:val="16"/>
        </w:rPr>
        <w:t>d</w:t>
      </w:r>
      <w:r w:rsidR="00396CB3" w:rsidRPr="00EA5AB5">
        <w:rPr>
          <w:rFonts w:ascii="Courier New" w:hAnsi="Courier New" w:cs="Courier New"/>
          <w:sz w:val="16"/>
        </w:rPr>
        <w:t>/primer/store-context.jsonld&gt;;</w:t>
      </w:r>
      <w:r w:rsidRPr="00EA5AB5">
        <w:rPr>
          <w:rFonts w:ascii="Courier New" w:hAnsi="Courier New" w:cs="Courier New"/>
          <w:sz w:val="16"/>
        </w:rPr>
        <w:t>rel="</w:t>
      </w:r>
      <w:r w:rsidRPr="00202FE0">
        <w:rPr>
          <w:rFonts w:ascii="Courier New" w:hAnsi="Courier New" w:cs="Courier New"/>
          <w:sz w:val="16"/>
        </w:rPr>
        <w:t>http</w:t>
      </w:r>
      <w:r w:rsidRPr="00EA5AB5">
        <w:rPr>
          <w:rFonts w:ascii="Courier New" w:hAnsi="Courier New" w:cs="Courier New"/>
          <w:sz w:val="16"/>
        </w:rPr>
        <w:t>://</w:t>
      </w:r>
      <w:r w:rsidR="00396CB3" w:rsidRPr="00EA5AB5">
        <w:rPr>
          <w:rFonts w:ascii="Courier New" w:hAnsi="Courier New" w:cs="Courier New"/>
          <w:sz w:val="16"/>
        </w:rPr>
        <w:t>www.w3.org/ns/</w:t>
      </w:r>
      <w:r w:rsidR="00396CB3" w:rsidRPr="00202FE0">
        <w:rPr>
          <w:rFonts w:ascii="Courier New" w:hAnsi="Courier New" w:cs="Courier New"/>
          <w:sz w:val="16"/>
        </w:rPr>
        <w:t>json-ld</w:t>
      </w:r>
      <w:r w:rsidR="00396CB3" w:rsidRPr="00EA5AB5">
        <w:rPr>
          <w:rFonts w:ascii="Courier New" w:hAnsi="Courier New" w:cs="Courier New"/>
          <w:sz w:val="16"/>
        </w:rPr>
        <w:t>#context";</w:t>
      </w:r>
      <w:r w:rsidRPr="00EA5AB5">
        <w:rPr>
          <w:rFonts w:ascii="Courier New" w:hAnsi="Courier New" w:cs="Courier New"/>
          <w:sz w:val="16"/>
        </w:rPr>
        <w:t>type="application/ld+</w:t>
      </w:r>
      <w:r w:rsidRPr="00202FE0">
        <w:rPr>
          <w:rFonts w:ascii="Courier New" w:hAnsi="Courier New" w:cs="Courier New"/>
          <w:sz w:val="16"/>
        </w:rPr>
        <w:t>json</w:t>
      </w:r>
      <w:r w:rsidRPr="00EA5AB5">
        <w:rPr>
          <w:rFonts w:ascii="Courier New" w:hAnsi="Courier New" w:cs="Courier New"/>
          <w:sz w:val="16"/>
        </w:rPr>
        <w:t>"'</w:t>
      </w:r>
    </w:p>
    <w:p w14:paraId="6B4BFBAC" w14:textId="77777777" w:rsidR="00B5194D" w:rsidRPr="00EA5AB5" w:rsidRDefault="00B5194D" w:rsidP="00F602A2">
      <w:pPr>
        <w:pStyle w:val="NF"/>
      </w:pPr>
    </w:p>
    <w:p w14:paraId="5D02DC6F" w14:textId="77777777" w:rsidR="00C72FB2" w:rsidRPr="00EA5AB5" w:rsidRDefault="008D0114" w:rsidP="009A45F7">
      <w:pPr>
        <w:pStyle w:val="TF"/>
      </w:pPr>
      <w:r w:rsidRPr="00EA5AB5">
        <w:t>Figure 9.</w:t>
      </w:r>
      <w:r w:rsidR="00D41A5B" w:rsidRPr="00EA5AB5">
        <w:t>3.4-2</w:t>
      </w:r>
      <w:r w:rsidR="00824933" w:rsidRPr="00EA5AB5">
        <w:t>:</w:t>
      </w:r>
      <w:r w:rsidR="0070232C" w:rsidRPr="00EA5AB5">
        <w:t xml:space="preserve"> </w:t>
      </w:r>
      <w:r w:rsidR="00F02561" w:rsidRPr="00EA5AB5">
        <w:t>Q</w:t>
      </w:r>
      <w:r w:rsidR="0070232C" w:rsidRPr="00EA5AB5">
        <w:t xml:space="preserve">uery for </w:t>
      </w:r>
      <w:r w:rsidR="0040791F" w:rsidRPr="00EA5AB5">
        <w:t>Entit</w:t>
      </w:r>
      <w:r w:rsidRPr="00EA5AB5">
        <w:t>ies by type, filtered by meta information leading to empty result</w:t>
      </w:r>
    </w:p>
    <w:p w14:paraId="51CF7E57" w14:textId="77777777" w:rsidR="0092265F" w:rsidRPr="00EA5AB5" w:rsidRDefault="0092265F" w:rsidP="0092265F">
      <w:pPr>
        <w:pStyle w:val="Heading2"/>
      </w:pPr>
      <w:bookmarkStart w:id="111" w:name="_Toc147485537"/>
      <w:bookmarkStart w:id="112" w:name="_Toc197507253"/>
      <w:r w:rsidRPr="00EA5AB5">
        <w:t>9.</w:t>
      </w:r>
      <w:r w:rsidR="00644F3A" w:rsidRPr="00EA5AB5">
        <w:t>4</w:t>
      </w:r>
      <w:r w:rsidRPr="00EA5AB5">
        <w:tab/>
        <w:t>Geographical Queries</w:t>
      </w:r>
      <w:bookmarkEnd w:id="111"/>
      <w:bookmarkEnd w:id="112"/>
    </w:p>
    <w:p w14:paraId="202EBEA7" w14:textId="22F84BA4" w:rsidR="000E7AAA" w:rsidRPr="00EA5AB5" w:rsidRDefault="00671418" w:rsidP="000E7AAA">
      <w:r w:rsidRPr="00EA5AB5">
        <w:t xml:space="preserve">In addition to filtering by </w:t>
      </w:r>
      <w:r w:rsidR="0040791F" w:rsidRPr="00EA5AB5">
        <w:t>Propert</w:t>
      </w:r>
      <w:r w:rsidRPr="00EA5AB5">
        <w:t xml:space="preserve">y values, geographic queries allow the filtering of </w:t>
      </w:r>
      <w:r w:rsidR="0040791F" w:rsidRPr="00EA5AB5">
        <w:t>Entit</w:t>
      </w:r>
      <w:r w:rsidRPr="00EA5AB5">
        <w:t>ies based on their geographic location.</w:t>
      </w:r>
      <w:r w:rsidR="00297063" w:rsidRPr="00EA5AB5">
        <w:t xml:space="preserve"> </w:t>
      </w:r>
      <w:r w:rsidR="00297063" w:rsidRPr="00202FE0">
        <w:t>NGSI-LD</w:t>
      </w:r>
      <w:r w:rsidR="00297063" w:rsidRPr="00EA5AB5">
        <w:t xml:space="preserve"> supports special </w:t>
      </w:r>
      <w:r w:rsidR="0040791F" w:rsidRPr="00EA5AB5">
        <w:t>Propert</w:t>
      </w:r>
      <w:r w:rsidR="00297063" w:rsidRPr="00EA5AB5">
        <w:t>ies of type GeoProperty that</w:t>
      </w:r>
      <w:r w:rsidR="00653D59" w:rsidRPr="00EA5AB5">
        <w:t xml:space="preserve"> are required </w:t>
      </w:r>
      <w:r w:rsidR="00653D59" w:rsidRPr="008547EE">
        <w:t>by the specification</w:t>
      </w:r>
      <w:r w:rsidR="008547EE" w:rsidRPr="008547EE">
        <w:t xml:space="preserve"> ETSI</w:t>
      </w:r>
      <w:r w:rsidR="008547EE" w:rsidRPr="00202FE0">
        <w:t xml:space="preserve"> GS</w:t>
      </w:r>
      <w:r w:rsidR="008547EE">
        <w:t> </w:t>
      </w:r>
      <w:r w:rsidR="008547EE" w:rsidRPr="00202FE0">
        <w:t>CIM</w:t>
      </w:r>
      <w:r w:rsidR="008547EE">
        <w:t> </w:t>
      </w:r>
      <w:r w:rsidR="008547EE" w:rsidRPr="00202FE0">
        <w:t>009 [</w:t>
      </w:r>
      <w:r w:rsidR="008547EE" w:rsidRPr="00202FE0">
        <w:fldChar w:fldCharType="begin"/>
      </w:r>
      <w:r w:rsidR="008547EE" w:rsidRPr="00202FE0">
        <w:instrText xml:space="preserve">REF REF_GSCIM009 \h </w:instrText>
      </w:r>
      <w:r w:rsidR="008547EE" w:rsidRPr="00202FE0">
        <w:fldChar w:fldCharType="separate"/>
      </w:r>
      <w:r w:rsidR="008547EE" w:rsidRPr="00202FE0">
        <w:t>i.</w:t>
      </w:r>
      <w:r w:rsidR="008547EE" w:rsidRPr="00202FE0">
        <w:rPr>
          <w:noProof/>
        </w:rPr>
        <w:t>1</w:t>
      </w:r>
      <w:r w:rsidR="008547EE" w:rsidRPr="00202FE0">
        <w:fldChar w:fldCharType="end"/>
      </w:r>
      <w:r w:rsidR="008547EE" w:rsidRPr="00202FE0">
        <w:t>]</w:t>
      </w:r>
      <w:r w:rsidR="00297063" w:rsidRPr="00EA5AB5">
        <w:t xml:space="preserve"> to be specified in GeoJson</w:t>
      </w:r>
      <w:r w:rsidR="00191DE9">
        <w:t xml:space="preserve"> </w:t>
      </w:r>
      <w:r w:rsidR="00191DE9" w:rsidRPr="00202FE0">
        <w:t>[</w:t>
      </w:r>
      <w:r w:rsidR="00191DE9" w:rsidRPr="00202FE0">
        <w:fldChar w:fldCharType="begin"/>
      </w:r>
      <w:r w:rsidR="00191DE9" w:rsidRPr="00202FE0">
        <w:instrText xml:space="preserve">REF REF_IETFRFC7946 \h </w:instrText>
      </w:r>
      <w:r w:rsidR="00191DE9" w:rsidRPr="00202FE0">
        <w:fldChar w:fldCharType="separate"/>
      </w:r>
      <w:r w:rsidR="00191DE9" w:rsidRPr="00202FE0">
        <w:t>i.</w:t>
      </w:r>
      <w:r w:rsidR="00191DE9" w:rsidRPr="00202FE0">
        <w:rPr>
          <w:noProof/>
        </w:rPr>
        <w:t>5</w:t>
      </w:r>
      <w:r w:rsidR="00191DE9" w:rsidRPr="00202FE0">
        <w:fldChar w:fldCharType="end"/>
      </w:r>
      <w:r w:rsidR="00191DE9" w:rsidRPr="00202FE0">
        <w:t>]</w:t>
      </w:r>
      <w:r w:rsidR="00297063" w:rsidRPr="00EA5AB5">
        <w:t xml:space="preserve">. With the geographic query </w:t>
      </w:r>
      <w:r w:rsidR="004B7064" w:rsidRPr="00EA5AB5">
        <w:t>language,</w:t>
      </w:r>
      <w:r w:rsidR="00297063" w:rsidRPr="00EA5AB5">
        <w:t xml:space="preserve"> a geographic area is specified that is matched against the specified GeoProperty (if no GeoProperty is specified, the default is </w:t>
      </w:r>
      <w:r w:rsidR="00297063" w:rsidRPr="00EA5AB5">
        <w:rPr>
          <w:rFonts w:ascii="Courier New" w:hAnsi="Courier New"/>
          <w:sz w:val="18"/>
        </w:rPr>
        <w:t>location</w:t>
      </w:r>
      <w:r w:rsidR="00297063" w:rsidRPr="00EA5AB5">
        <w:t xml:space="preserve">). </w:t>
      </w:r>
      <w:r w:rsidRPr="00EA5AB5">
        <w:t>Figure</w:t>
      </w:r>
      <w:r w:rsidR="006602D7">
        <w:t> </w:t>
      </w:r>
      <w:r w:rsidRPr="0094514E">
        <w:t>9.</w:t>
      </w:r>
      <w:r w:rsidR="00D41A5B" w:rsidRPr="0094514E">
        <w:t>4</w:t>
      </w:r>
      <w:r w:rsidR="006602D7">
        <w:noBreakHyphen/>
      </w:r>
      <w:r w:rsidR="00D41A5B" w:rsidRPr="0094514E">
        <w:t>1</w:t>
      </w:r>
      <w:r w:rsidRPr="00EA5AB5">
        <w:t xml:space="preserve"> </w:t>
      </w:r>
      <w:r w:rsidR="00297063" w:rsidRPr="00EA5AB5">
        <w:t>gives an example, where the geographic query specified a point location given as a GPS coordinate and a radius of 1</w:t>
      </w:r>
      <w:r w:rsidR="006602D7">
        <w:t> </w:t>
      </w:r>
      <w:r w:rsidR="00297063" w:rsidRPr="00EA5AB5">
        <w:t xml:space="preserve">000 metres around this coordinate. The result in </w:t>
      </w:r>
      <w:r w:rsidRPr="00EA5AB5">
        <w:t xml:space="preserve">Figure </w:t>
      </w:r>
      <w:r w:rsidRPr="0094514E">
        <w:t>9.</w:t>
      </w:r>
      <w:r w:rsidR="00D41A5B" w:rsidRPr="0094514E">
        <w:t>4-2</w:t>
      </w:r>
      <w:r w:rsidRPr="00EA5AB5">
        <w:t xml:space="preserve"> </w:t>
      </w:r>
      <w:r w:rsidR="00297063" w:rsidRPr="00EA5AB5">
        <w:t xml:space="preserve">contains the Store </w:t>
      </w:r>
      <w:r w:rsidR="0040791F" w:rsidRPr="00EA5AB5">
        <w:t>Entit</w:t>
      </w:r>
      <w:r w:rsidR="00297063" w:rsidRPr="00EA5AB5">
        <w:t xml:space="preserve">y with </w:t>
      </w:r>
      <w:r w:rsidR="0040791F" w:rsidRPr="00EA5AB5">
        <w:t>Entit</w:t>
      </w:r>
      <w:r w:rsidR="00297063" w:rsidRPr="00EA5AB5">
        <w:t xml:space="preserve">y identifier </w:t>
      </w:r>
      <w:r w:rsidR="00297063" w:rsidRPr="00EA5AB5">
        <w:rPr>
          <w:rFonts w:ascii="Courier New" w:hAnsi="Courier New"/>
          <w:sz w:val="18"/>
        </w:rPr>
        <w:t>urn:</w:t>
      </w:r>
      <w:r w:rsidR="00297063" w:rsidRPr="00202FE0">
        <w:rPr>
          <w:rFonts w:ascii="Courier New" w:hAnsi="Courier New"/>
          <w:sz w:val="18"/>
        </w:rPr>
        <w:t>ngsi-ld</w:t>
      </w:r>
      <w:r w:rsidR="00297063" w:rsidRPr="00EA5AB5">
        <w:rPr>
          <w:rFonts w:ascii="Courier New" w:hAnsi="Courier New"/>
          <w:sz w:val="18"/>
        </w:rPr>
        <w:t>:Store:002</w:t>
      </w:r>
      <w:r w:rsidR="00297063" w:rsidRPr="00EA5AB5">
        <w:t>, whose location is within the specified geographic area.</w:t>
      </w:r>
    </w:p>
    <w:p w14:paraId="3C54C77D" w14:textId="77777777" w:rsidR="00BB6FAE" w:rsidRPr="00EA5AB5" w:rsidRDefault="009D72F7"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w:t>
      </w:r>
      <w:r w:rsidR="000E7AAA" w:rsidRPr="00EA5AB5">
        <w:rPr>
          <w:rFonts w:ascii="Courier New" w:hAnsi="Courier New" w:cs="Courier New"/>
          <w:sz w:val="16"/>
        </w:rPr>
        <w:t>?type=Store&amp;</w:t>
      </w:r>
      <w:r w:rsidR="00BB6FAE" w:rsidRPr="00EA5AB5">
        <w:rPr>
          <w:rFonts w:ascii="Courier New" w:hAnsi="Courier New" w:cs="Courier New"/>
          <w:sz w:val="16"/>
        </w:rPr>
        <w:t>geoproperty=location</w:t>
      </w:r>
      <w:r w:rsidR="004C1BA7" w:rsidRPr="00EA5AB5">
        <w:rPr>
          <w:rFonts w:ascii="Courier New" w:hAnsi="Courier New" w:cs="Courier New"/>
          <w:sz w:val="16"/>
        </w:rPr>
        <w:t>&amp;</w:t>
      </w:r>
      <w:r w:rsidR="00BB6FAE" w:rsidRPr="00EA5AB5">
        <w:rPr>
          <w:rFonts w:ascii="Courier New" w:hAnsi="Courier New" w:cs="Courier New"/>
          <w:sz w:val="16"/>
        </w:rPr>
        <w:t>georel=near;maxDistance==</w:t>
      </w:r>
      <w:r w:rsidR="000E7AAA" w:rsidRPr="00EA5AB5">
        <w:rPr>
          <w:rFonts w:ascii="Courier New" w:hAnsi="Courier New" w:cs="Courier New"/>
          <w:sz w:val="16"/>
        </w:rPr>
        <w:t>1000</w:t>
      </w:r>
      <w:r w:rsidR="00BB6FAE" w:rsidRPr="00EA5AB5">
        <w:rPr>
          <w:rFonts w:ascii="Courier New" w:hAnsi="Courier New" w:cs="Courier New"/>
          <w:sz w:val="16"/>
        </w:rPr>
        <w:t>&amp;geometry=Point</w:t>
      </w:r>
      <w:r w:rsidR="004C1BA7" w:rsidRPr="00EA5AB5">
        <w:rPr>
          <w:rFonts w:ascii="Courier New" w:hAnsi="Courier New" w:cs="Courier New"/>
          <w:sz w:val="16"/>
        </w:rPr>
        <w:t>&amp;</w:t>
      </w:r>
      <w:r w:rsidR="00BB6FAE" w:rsidRPr="00EA5AB5">
        <w:rPr>
          <w:rFonts w:ascii="Courier New" w:hAnsi="Courier New" w:cs="Courier New"/>
          <w:sz w:val="16"/>
        </w:rPr>
        <w:t>coordinates=</w:t>
      </w:r>
      <w:r w:rsidR="00297063" w:rsidRPr="00EA5AB5">
        <w:rPr>
          <w:rFonts w:ascii="Courier New" w:hAnsi="Courier New" w:cs="Courier New"/>
          <w:sz w:val="16"/>
        </w:rPr>
        <w:t>[</w:t>
      </w:r>
      <w:r w:rsidR="000E7AAA" w:rsidRPr="00EA5AB5">
        <w:rPr>
          <w:rFonts w:ascii="Courier New" w:hAnsi="Courier New" w:cs="Courier New"/>
          <w:sz w:val="16"/>
        </w:rPr>
        <w:t>57.5522023</w:t>
      </w:r>
      <w:r w:rsidR="00297063" w:rsidRPr="00EA5AB5">
        <w:rPr>
          <w:rFonts w:ascii="Courier New" w:hAnsi="Courier New" w:cs="Courier New"/>
          <w:sz w:val="16"/>
        </w:rPr>
        <w:t>,</w:t>
      </w:r>
      <w:r w:rsidR="000E7AAA" w:rsidRPr="00EA5AB5">
        <w:rPr>
          <w:rFonts w:ascii="Courier New" w:hAnsi="Courier New" w:cs="Courier New"/>
          <w:sz w:val="16"/>
        </w:rPr>
        <w:t>-20.34840123</w:t>
      </w:r>
      <w:r w:rsidR="00297063" w:rsidRPr="00EA5AB5">
        <w:rPr>
          <w:rFonts w:ascii="Courier New" w:hAnsi="Courier New" w:cs="Courier New"/>
          <w:sz w:val="16"/>
        </w:rPr>
        <w:t>]</w:t>
      </w:r>
      <w:r w:rsidR="00BB6FAE" w:rsidRPr="00EA5AB5">
        <w:rPr>
          <w:rFonts w:ascii="Courier New" w:hAnsi="Courier New" w:cs="Courier New"/>
          <w:sz w:val="16"/>
        </w:rPr>
        <w:t xml:space="preserve"> </w:t>
      </w:r>
      <w:r w:rsidR="00BB6FAE" w:rsidRPr="00202FE0">
        <w:rPr>
          <w:rFonts w:ascii="Courier New" w:hAnsi="Courier New" w:cs="Courier New"/>
          <w:sz w:val="16"/>
        </w:rPr>
        <w:t>HTTP</w:t>
      </w:r>
      <w:r w:rsidR="00BB6FAE" w:rsidRPr="00EA5AB5">
        <w:rPr>
          <w:rFonts w:ascii="Courier New" w:hAnsi="Courier New" w:cs="Courier New"/>
          <w:sz w:val="16"/>
        </w:rPr>
        <w:t>/1.1</w:t>
      </w:r>
    </w:p>
    <w:p w14:paraId="1B75D071"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Host: localhost:9090</w:t>
      </w:r>
    </w:p>
    <w:p w14:paraId="11CA4436"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17A79832"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Link: &lt;</w:t>
      </w:r>
      <w:r w:rsidR="005B3684" w:rsidRPr="00EA5AB5">
        <w:rPr>
          <w:rFonts w:ascii="Courier New" w:hAnsi="Courier New"/>
          <w:sz w:val="16"/>
        </w:rPr>
        <w:t>https://</w:t>
      </w:r>
      <w:r w:rsidR="005B3684" w:rsidRPr="00202FE0">
        <w:rPr>
          <w:rFonts w:ascii="Courier New" w:hAnsi="Courier New"/>
          <w:sz w:val="16"/>
        </w:rPr>
        <w:t>uri</w:t>
      </w:r>
      <w:r w:rsidR="005B3684" w:rsidRPr="00EA5AB5">
        <w:rPr>
          <w:rFonts w:ascii="Courier New" w:hAnsi="Courier New"/>
          <w:sz w:val="16"/>
        </w:rPr>
        <w:t>.etsi.org/</w:t>
      </w:r>
      <w:r w:rsidR="005B3684" w:rsidRPr="00202FE0">
        <w:rPr>
          <w:rFonts w:ascii="Courier New" w:hAnsi="Courier New"/>
          <w:sz w:val="16"/>
        </w:rPr>
        <w:t>ngsi-ld</w:t>
      </w:r>
      <w:r w:rsidR="005B3684" w:rsidRPr="00EA5AB5">
        <w:rPr>
          <w:rFonts w:ascii="Courier New" w:hAnsi="Courier New"/>
          <w:sz w:val="16"/>
        </w:rPr>
        <w:t>/primer</w:t>
      </w:r>
      <w:r w:rsidRPr="00EA5AB5">
        <w:rPr>
          <w:rFonts w:ascii="Courier New" w:hAnsi="Courier New"/>
          <w:sz w:val="16"/>
        </w:rPr>
        <w:t>/store-context.jsonld&gt;;rel="</w:t>
      </w:r>
      <w:r w:rsidRPr="00202FE0">
        <w:rPr>
          <w:rFonts w:ascii="Courier New" w:hAnsi="Courier New"/>
          <w:sz w:val="16"/>
        </w:rPr>
        <w:t>http</w:t>
      </w:r>
      <w:r w:rsidRPr="00EA5AB5">
        <w:rPr>
          <w:rFonts w:ascii="Courier New" w:hAnsi="Courier New"/>
          <w:sz w:val="16"/>
        </w:rPr>
        <w:t>://www.w3.org/ns/</w:t>
      </w:r>
      <w:r w:rsidRPr="00202FE0">
        <w:rPr>
          <w:rFonts w:ascii="Courier New" w:hAnsi="Courier New"/>
          <w:sz w:val="16"/>
        </w:rPr>
        <w:t>json-ld</w:t>
      </w:r>
      <w:r w:rsidRPr="00EA5AB5">
        <w:rPr>
          <w:rFonts w:ascii="Courier New" w:hAnsi="Courier New"/>
          <w:sz w:val="16"/>
        </w:rPr>
        <w:t>#context";type="application/ld+</w:t>
      </w:r>
      <w:r w:rsidRPr="00202FE0">
        <w:rPr>
          <w:rFonts w:ascii="Courier New" w:hAnsi="Courier New"/>
          <w:sz w:val="16"/>
        </w:rPr>
        <w:t>json</w:t>
      </w:r>
      <w:r w:rsidRPr="00EA5AB5">
        <w:rPr>
          <w:rFonts w:ascii="Courier New" w:hAnsi="Courier New"/>
          <w:sz w:val="16"/>
        </w:rPr>
        <w:t>"</w:t>
      </w:r>
    </w:p>
    <w:p w14:paraId="13868212" w14:textId="77777777" w:rsidR="00B5194D" w:rsidRPr="00EA5AB5" w:rsidRDefault="00B5194D" w:rsidP="008525BE">
      <w:pPr>
        <w:pStyle w:val="NF"/>
      </w:pPr>
    </w:p>
    <w:p w14:paraId="2A38A017" w14:textId="77777777" w:rsidR="00671418" w:rsidRPr="00EA5AB5" w:rsidRDefault="00671418" w:rsidP="00653D59">
      <w:pPr>
        <w:pStyle w:val="TF"/>
      </w:pPr>
      <w:r w:rsidRPr="00EA5AB5">
        <w:t>Figure 9.</w:t>
      </w:r>
      <w:r w:rsidR="00D41A5B" w:rsidRPr="00EA5AB5">
        <w:t>4-1</w:t>
      </w:r>
      <w:r w:rsidR="00824933" w:rsidRPr="00EA5AB5">
        <w:t>:</w:t>
      </w:r>
      <w:r w:rsidRPr="00EA5AB5">
        <w:t xml:space="preserve"> </w:t>
      </w:r>
      <w:r w:rsidR="00F02561" w:rsidRPr="00EA5AB5">
        <w:t>Q</w:t>
      </w:r>
      <w:r w:rsidR="009B06F9" w:rsidRPr="00EA5AB5">
        <w:t xml:space="preserve">uery for </w:t>
      </w:r>
      <w:r w:rsidR="0040791F" w:rsidRPr="00EA5AB5">
        <w:t>Entit</w:t>
      </w:r>
      <w:r w:rsidRPr="00EA5AB5">
        <w:t>ies by type, filtered by geographical query</w:t>
      </w:r>
    </w:p>
    <w:p w14:paraId="59626AFF" w14:textId="77777777" w:rsidR="004E0BB3" w:rsidRPr="00EA5AB5" w:rsidRDefault="004E0BB3"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2FAF8DE8" w14:textId="77777777" w:rsidR="004E0BB3" w:rsidRPr="00EA5AB5" w:rsidRDefault="004E0BB3"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Mon, 24 Feb 2020 10:53:41 GMT</w:t>
      </w:r>
    </w:p>
    <w:p w14:paraId="7CE3CBE1" w14:textId="77777777" w:rsidR="004E0BB3" w:rsidRPr="00EA5AB5" w:rsidRDefault="004E0BB3"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A116555" w14:textId="77777777" w:rsidR="004E0BB3" w:rsidRPr="00EA5AB5" w:rsidRDefault="004E0BB3"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18694B9E" w14:textId="77777777" w:rsidR="004E0BB3" w:rsidRPr="00EA5AB5" w:rsidRDefault="004E0BB3"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A86A8CB" w14:textId="77777777" w:rsidR="000E7AAA" w:rsidRPr="00202FE0"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3B0636A8"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86BACBC"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:Store:002",</w:t>
      </w:r>
    </w:p>
    <w:p w14:paraId="55CEA31A"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7354118E"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7B32711D"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592A618A" w14:textId="77777777" w:rsidR="005E6411"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49ECDCA6" w14:textId="77777777" w:rsidR="005E6411" w:rsidRPr="00EA5AB5" w:rsidRDefault="005E6411"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0E7AAA" w:rsidRPr="00EA5AB5">
        <w:rPr>
          <w:rFonts w:ascii="Courier New" w:hAnsi="Courier New" w:cs="Courier New"/>
          <w:sz w:val="16"/>
        </w:rPr>
        <w:t>"type":</w:t>
      </w:r>
      <w:r w:rsidRPr="00EA5AB5">
        <w:rPr>
          <w:rFonts w:ascii="Courier New" w:hAnsi="Courier New" w:cs="Courier New"/>
          <w:sz w:val="16"/>
        </w:rPr>
        <w:t xml:space="preserve"> </w:t>
      </w:r>
      <w:r w:rsidR="000E7AAA" w:rsidRPr="00EA5AB5">
        <w:rPr>
          <w:rFonts w:ascii="Courier New" w:hAnsi="Courier New" w:cs="Courier New"/>
          <w:sz w:val="16"/>
        </w:rPr>
        <w:t>"Point",</w:t>
      </w:r>
    </w:p>
    <w:p w14:paraId="1ED9AD44" w14:textId="77777777" w:rsidR="005E6411" w:rsidRPr="00EA5AB5" w:rsidRDefault="005E6411"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0E7AAA" w:rsidRPr="00EA5AB5">
        <w:rPr>
          <w:rFonts w:ascii="Courier New" w:hAnsi="Courier New" w:cs="Courier New"/>
          <w:sz w:val="16"/>
        </w:rPr>
        <w:t>"coordinates":</w:t>
      </w:r>
      <w:r w:rsidRPr="00EA5AB5">
        <w:rPr>
          <w:rFonts w:ascii="Courier New" w:hAnsi="Courier New" w:cs="Courier New"/>
          <w:sz w:val="16"/>
        </w:rPr>
        <w:t xml:space="preserve"> </w:t>
      </w:r>
      <w:r w:rsidR="000E7AAA" w:rsidRPr="00EA5AB5">
        <w:rPr>
          <w:rFonts w:ascii="Courier New" w:hAnsi="Courier New" w:cs="Courier New"/>
          <w:sz w:val="16"/>
        </w:rPr>
        <w:t>[57.5522,-20.3484]</w:t>
      </w:r>
    </w:p>
    <w:p w14:paraId="1FD8BED4" w14:textId="77777777" w:rsidR="000E7AAA" w:rsidRPr="00EA5AB5" w:rsidRDefault="005E6411"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0E7AAA" w:rsidRPr="00EA5AB5">
        <w:rPr>
          <w:rFonts w:ascii="Courier New" w:hAnsi="Courier New" w:cs="Courier New"/>
          <w:sz w:val="16"/>
        </w:rPr>
        <w:t>}"</w:t>
      </w:r>
    </w:p>
    <w:p w14:paraId="591D9C89"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00B2595"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26ADC1F6"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2F6C55E"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7FFEA087"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66616522"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4171C090"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4",</w:t>
      </w:r>
    </w:p>
    <w:p w14:paraId="43F52DC7"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2FEA007D"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F21830B"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3AD095A"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04C78B2"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0BF0494"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"6-Stars"</w:t>
      </w:r>
    </w:p>
    <w:p w14:paraId="2B1F7949"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17C9EFD"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4EC35F6" w14:textId="77777777" w:rsidR="000E7AAA" w:rsidRPr="00EA5AB5" w:rsidRDefault="000E7AAA"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4DF077F" w14:textId="77777777" w:rsidR="00B5194D" w:rsidRPr="00EA5AB5" w:rsidRDefault="00B5194D" w:rsidP="008525BE">
      <w:pPr>
        <w:pStyle w:val="NF"/>
      </w:pPr>
    </w:p>
    <w:p w14:paraId="7B2F408A" w14:textId="77777777" w:rsidR="00C72FB2" w:rsidRPr="00EA5AB5" w:rsidRDefault="00671418" w:rsidP="008525BE">
      <w:pPr>
        <w:pStyle w:val="TF"/>
      </w:pPr>
      <w:r w:rsidRPr="00EA5AB5">
        <w:t>Figure 9.</w:t>
      </w:r>
      <w:r w:rsidR="00D41A5B" w:rsidRPr="00EA5AB5">
        <w:t>4-2</w:t>
      </w:r>
      <w:r w:rsidR="00824933" w:rsidRPr="00EA5AB5">
        <w:t>:</w:t>
      </w:r>
      <w:r w:rsidR="00297063" w:rsidRPr="00EA5AB5">
        <w:t xml:space="preserve"> </w:t>
      </w:r>
      <w:r w:rsidR="00F02561" w:rsidRPr="00EA5AB5">
        <w:t>Q</w:t>
      </w:r>
      <w:r w:rsidR="00483B4B" w:rsidRPr="00EA5AB5">
        <w:t xml:space="preserve">uery for </w:t>
      </w:r>
      <w:r w:rsidR="0040791F" w:rsidRPr="00EA5AB5">
        <w:t>E</w:t>
      </w:r>
      <w:r w:rsidR="000D669F" w:rsidRPr="00EA5AB5">
        <w:t>ntities</w:t>
      </w:r>
      <w:r w:rsidRPr="00EA5AB5">
        <w:t xml:space="preserve"> by type, filtered by </w:t>
      </w:r>
      <w:r w:rsidR="00297063" w:rsidRPr="00EA5AB5">
        <w:t>geographic query</w:t>
      </w:r>
      <w:r w:rsidR="00483B4B" w:rsidRPr="00EA5AB5">
        <w:t xml:space="preserve"> result</w:t>
      </w:r>
    </w:p>
    <w:p w14:paraId="5ECBF12E" w14:textId="77777777" w:rsidR="00C72FB2" w:rsidRPr="00EA5AB5" w:rsidRDefault="00C72FB2" w:rsidP="00C72FB2">
      <w:pPr>
        <w:pStyle w:val="Heading2"/>
      </w:pPr>
      <w:bookmarkStart w:id="113" w:name="_Toc147485538"/>
      <w:bookmarkStart w:id="114" w:name="_Toc197507254"/>
      <w:r w:rsidRPr="00EA5AB5">
        <w:t>9.5</w:t>
      </w:r>
      <w:r w:rsidRPr="00EA5AB5">
        <w:tab/>
        <w:t>Count of Results</w:t>
      </w:r>
      <w:bookmarkEnd w:id="113"/>
      <w:bookmarkEnd w:id="114"/>
    </w:p>
    <w:p w14:paraId="50F06613" w14:textId="77777777" w:rsidR="008525BE" w:rsidRPr="00EA5AB5" w:rsidRDefault="008525BE" w:rsidP="008525BE">
      <w:r w:rsidRPr="00EA5AB5">
        <w:t xml:space="preserve">This example </w:t>
      </w:r>
      <w:r w:rsidR="00D260A3" w:rsidRPr="00EA5AB5">
        <w:t xml:space="preserve">in </w:t>
      </w:r>
      <w:r w:rsidRPr="00EA5AB5">
        <w:t xml:space="preserve">Figure </w:t>
      </w:r>
      <w:r w:rsidRPr="0094514E">
        <w:t>9.5-1</w:t>
      </w:r>
      <w:r w:rsidRPr="00EA5AB5">
        <w:t xml:space="preserve"> queries all </w:t>
      </w:r>
      <w:r w:rsidRPr="00202FE0">
        <w:t>NGSI-LD</w:t>
      </w:r>
      <w:r w:rsidRPr="00EA5AB5">
        <w:t xml:space="preserve"> </w:t>
      </w:r>
      <w:r w:rsidR="0040791F" w:rsidRPr="00EA5AB5">
        <w:t>Entit</w:t>
      </w:r>
      <w:r w:rsidRPr="00EA5AB5">
        <w:t xml:space="preserve">ies of type </w:t>
      </w:r>
      <w:r w:rsidRPr="00EA5AB5">
        <w:rPr>
          <w:rFonts w:ascii="Courier New" w:hAnsi="Courier New"/>
          <w:sz w:val="18"/>
        </w:rPr>
        <w:t>Store</w:t>
      </w:r>
      <w:r w:rsidRPr="00EA5AB5">
        <w:t xml:space="preserve"> (mapped to </w:t>
      </w:r>
      <w:r w:rsidRPr="00EA5AB5">
        <w:rPr>
          <w:rFonts w:ascii="Courier New" w:hAnsi="Courier New"/>
          <w:sz w:val="18"/>
        </w:rPr>
        <w:t>https://</w:t>
      </w:r>
      <w:r w:rsidRPr="00202FE0">
        <w:rPr>
          <w:rFonts w:ascii="Courier New" w:hAnsi="Courier New"/>
          <w:sz w:val="18"/>
        </w:rPr>
        <w:t>uri</w:t>
      </w:r>
      <w:r w:rsidRPr="00EA5AB5">
        <w:rPr>
          <w:rFonts w:ascii="Courier New" w:hAnsi="Courier New"/>
          <w:sz w:val="18"/>
        </w:rPr>
        <w:t>.etsi.org/</w:t>
      </w:r>
      <w:r w:rsidRPr="00202FE0">
        <w:rPr>
          <w:rFonts w:ascii="Courier New" w:hAnsi="Courier New"/>
          <w:sz w:val="18"/>
        </w:rPr>
        <w:t>ngsi-ld</w:t>
      </w:r>
      <w:r w:rsidRPr="00EA5AB5">
        <w:rPr>
          <w:rFonts w:ascii="Courier New" w:hAnsi="Courier New"/>
          <w:sz w:val="18"/>
        </w:rPr>
        <w:t xml:space="preserve">/primer/Store </w:t>
      </w:r>
      <w:r w:rsidRPr="00EA5AB5">
        <w:t>in the</w:t>
      </w:r>
      <w:r w:rsidRPr="00EA5AB5">
        <w:rPr>
          <w:rFonts w:ascii="Courier New" w:hAnsi="Courier New"/>
          <w:sz w:val="18"/>
        </w:rPr>
        <w:t xml:space="preserve"> @context</w:t>
      </w:r>
      <w:r w:rsidRPr="00EA5AB5">
        <w:t xml:space="preserve">) including all available </w:t>
      </w:r>
      <w:r w:rsidR="0040791F" w:rsidRPr="00EA5AB5">
        <w:t>Propert</w:t>
      </w:r>
      <w:r w:rsidRPr="00EA5AB5">
        <w:t xml:space="preserve">ies and </w:t>
      </w:r>
      <w:r w:rsidR="0040791F" w:rsidRPr="00EA5AB5">
        <w:t>Relationship</w:t>
      </w:r>
      <w:r w:rsidRPr="00EA5AB5">
        <w:t xml:space="preserve">s, as in Figure </w:t>
      </w:r>
      <w:r w:rsidRPr="0094514E">
        <w:t>9.3</w:t>
      </w:r>
      <w:r w:rsidR="00D41A5B" w:rsidRPr="0094514E">
        <w:t>.1-1</w:t>
      </w:r>
      <w:r w:rsidRPr="00EA5AB5">
        <w:t xml:space="preserve">, but in addition sets the query parameter </w:t>
      </w:r>
      <w:r w:rsidRPr="00EA5AB5">
        <w:rPr>
          <w:rFonts w:ascii="Courier New" w:hAnsi="Courier New"/>
          <w:sz w:val="18"/>
        </w:rPr>
        <w:t>count</w:t>
      </w:r>
      <w:r w:rsidRPr="00EA5AB5">
        <w:t xml:space="preserve"> to </w:t>
      </w:r>
      <w:r w:rsidRPr="00EA5AB5">
        <w:rPr>
          <w:rFonts w:ascii="Courier New" w:hAnsi="Courier New"/>
          <w:sz w:val="18"/>
        </w:rPr>
        <w:t>true</w:t>
      </w:r>
      <w:r w:rsidR="00DA3138" w:rsidRPr="00EA5AB5">
        <w:t xml:space="preserve"> and </w:t>
      </w:r>
      <w:r w:rsidR="00DA3138" w:rsidRPr="00EA5AB5">
        <w:rPr>
          <w:rFonts w:ascii="Courier New" w:hAnsi="Courier New"/>
          <w:sz w:val="18"/>
        </w:rPr>
        <w:t>limit</w:t>
      </w:r>
      <w:r w:rsidR="00DA3138" w:rsidRPr="00EA5AB5">
        <w:t xml:space="preserve"> to </w:t>
      </w:r>
      <w:r w:rsidR="00DA3138" w:rsidRPr="00EA5AB5">
        <w:rPr>
          <w:rFonts w:ascii="Courier New" w:hAnsi="Courier New"/>
          <w:sz w:val="18"/>
        </w:rPr>
        <w:t>0</w:t>
      </w:r>
      <w:r w:rsidRPr="00EA5AB5">
        <w:t>.</w:t>
      </w:r>
    </w:p>
    <w:p w14:paraId="3188C41D"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GET /</w:t>
      </w:r>
      <w:r w:rsidRPr="00202FE0">
        <w:rPr>
          <w:rFonts w:ascii="Courier New" w:hAnsi="Courier New" w:cs="Courier New"/>
          <w:sz w:val="16"/>
        </w:rPr>
        <w:t>ngsi-ld</w:t>
      </w:r>
      <w:r w:rsidRPr="00EA5AB5">
        <w:rPr>
          <w:rFonts w:ascii="Courier New" w:hAnsi="Courier New" w:cs="Courier New"/>
          <w:sz w:val="16"/>
        </w:rPr>
        <w:t>/v1/entities?type=Store&amp;count=true</w:t>
      </w:r>
      <w:r w:rsidR="00DA3138" w:rsidRPr="00EA5AB5">
        <w:rPr>
          <w:rFonts w:ascii="Courier New" w:hAnsi="Courier New" w:cs="Courier New"/>
          <w:sz w:val="16"/>
        </w:rPr>
        <w:t>&amp;limit=0</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66D864E0"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6A2C523"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D71886F"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078BF76C" w14:textId="77777777" w:rsidR="008525BE" w:rsidRPr="00EA5AB5" w:rsidRDefault="008525BE" w:rsidP="008525BE">
      <w:pPr>
        <w:pStyle w:val="NF"/>
      </w:pPr>
    </w:p>
    <w:p w14:paraId="1F9FAFB2" w14:textId="77777777" w:rsidR="008525BE" w:rsidRPr="00EA5AB5" w:rsidRDefault="008525BE" w:rsidP="008525BE">
      <w:pPr>
        <w:pStyle w:val="TF"/>
      </w:pPr>
      <w:r w:rsidRPr="00EA5AB5">
        <w:t>Figure 9.5</w:t>
      </w:r>
      <w:r w:rsidR="00D260A3" w:rsidRPr="00EA5AB5">
        <w:t>-1</w:t>
      </w:r>
      <w:r w:rsidRPr="00EA5AB5">
        <w:t xml:space="preserve">: </w:t>
      </w:r>
      <w:r w:rsidR="00F02561" w:rsidRPr="00EA5AB5">
        <w:t>Q</w:t>
      </w:r>
      <w:r w:rsidRPr="00EA5AB5">
        <w:t xml:space="preserve">uery for </w:t>
      </w:r>
      <w:r w:rsidR="0040791F" w:rsidRPr="00EA5AB5">
        <w:t>Entit</w:t>
      </w:r>
      <w:r w:rsidRPr="00EA5AB5">
        <w:t>ies by type, requesting count</w:t>
      </w:r>
    </w:p>
    <w:p w14:paraId="4C2401C0" w14:textId="77777777" w:rsidR="00DA3138" w:rsidRPr="00EA5AB5" w:rsidRDefault="00DA3138" w:rsidP="00DA3138">
      <w:r w:rsidRPr="00EA5AB5">
        <w:t xml:space="preserve">As can be seen in Figure </w:t>
      </w:r>
      <w:r w:rsidRPr="0094514E">
        <w:t>9.</w:t>
      </w:r>
      <w:r w:rsidR="00D260A3" w:rsidRPr="0094514E">
        <w:t>5-2</w:t>
      </w:r>
      <w:r w:rsidRPr="00EA5AB5">
        <w:t xml:space="preserve">, the header </w:t>
      </w:r>
      <w:r w:rsidRPr="00EA5AB5">
        <w:rPr>
          <w:rFonts w:ascii="Courier New" w:hAnsi="Courier New"/>
          <w:sz w:val="18"/>
        </w:rPr>
        <w:t>NGSILD-Results-Count</w:t>
      </w:r>
      <w:r w:rsidRPr="00EA5AB5">
        <w:t xml:space="preserve"> has the value </w:t>
      </w:r>
      <w:r w:rsidRPr="00EA5AB5">
        <w:rPr>
          <w:rFonts w:ascii="Courier New" w:hAnsi="Courier New"/>
          <w:sz w:val="18"/>
        </w:rPr>
        <w:t>2</w:t>
      </w:r>
      <w:r w:rsidRPr="00EA5AB5">
        <w:t xml:space="preserve">, as there are two </w:t>
      </w:r>
      <w:r w:rsidR="0040791F" w:rsidRPr="00EA5AB5">
        <w:t>Entit</w:t>
      </w:r>
      <w:r w:rsidRPr="00EA5AB5">
        <w:t xml:space="preserve">ies of type </w:t>
      </w:r>
      <w:r w:rsidRPr="00EA5AB5">
        <w:rPr>
          <w:rFonts w:ascii="Courier New" w:hAnsi="Courier New"/>
          <w:sz w:val="18"/>
        </w:rPr>
        <w:t>Store</w:t>
      </w:r>
      <w:r w:rsidRPr="00EA5AB5">
        <w:t xml:space="preserve"> available, but the result in the Body is the empty list, because </w:t>
      </w:r>
      <w:r w:rsidRPr="00EA5AB5">
        <w:rPr>
          <w:rFonts w:ascii="Courier New" w:hAnsi="Courier New"/>
          <w:sz w:val="18"/>
        </w:rPr>
        <w:t>limit</w:t>
      </w:r>
      <w:r w:rsidRPr="00EA5AB5">
        <w:t xml:space="preserve"> was set to </w:t>
      </w:r>
      <w:r w:rsidRPr="00EA5AB5">
        <w:rPr>
          <w:rFonts w:ascii="Courier New" w:hAnsi="Courier New"/>
          <w:sz w:val="18"/>
        </w:rPr>
        <w:t>0</w:t>
      </w:r>
      <w:r w:rsidRPr="00EA5AB5">
        <w:t xml:space="preserve">. Setting </w:t>
      </w:r>
      <w:r w:rsidRPr="00EA5AB5">
        <w:rPr>
          <w:rFonts w:ascii="Courier New" w:hAnsi="Courier New"/>
          <w:sz w:val="18"/>
        </w:rPr>
        <w:t>limit</w:t>
      </w:r>
      <w:r w:rsidRPr="00EA5AB5">
        <w:t xml:space="preserve"> to a value of </w:t>
      </w:r>
      <w:r w:rsidRPr="00EA5AB5">
        <w:rPr>
          <w:rFonts w:ascii="Courier New" w:hAnsi="Courier New"/>
          <w:sz w:val="18"/>
        </w:rPr>
        <w:t>2</w:t>
      </w:r>
      <w:r w:rsidRPr="00EA5AB5">
        <w:t xml:space="preserve"> or larger would result in both available </w:t>
      </w:r>
      <w:r w:rsidR="0040791F" w:rsidRPr="00EA5AB5">
        <w:t>Entit</w:t>
      </w:r>
      <w:r w:rsidRPr="00EA5AB5">
        <w:t xml:space="preserve">ies of type </w:t>
      </w:r>
      <w:r w:rsidRPr="00EA5AB5">
        <w:rPr>
          <w:rFonts w:ascii="Courier New" w:hAnsi="Courier New"/>
          <w:sz w:val="18"/>
        </w:rPr>
        <w:t>Store</w:t>
      </w:r>
      <w:r w:rsidRPr="00EA5AB5">
        <w:t xml:space="preserve"> being returned.</w:t>
      </w:r>
    </w:p>
    <w:p w14:paraId="1C640489"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440EB0D2"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05 Apr 2019 16:20:11 GMT</w:t>
      </w:r>
    </w:p>
    <w:p w14:paraId="02A232D9"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2385580B"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D8F7417"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NGSILD-Results-Count: 2</w:t>
      </w:r>
    </w:p>
    <w:p w14:paraId="13657BE3" w14:textId="77777777" w:rsidR="008525BE" w:rsidRPr="00EA5AB5" w:rsidRDefault="008525BE"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374E6BA9" w14:textId="77777777" w:rsidR="00DA3138" w:rsidRPr="00EA5AB5" w:rsidRDefault="00DA3138" w:rsidP="008525B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6851513" w14:textId="77777777" w:rsidR="008525BE" w:rsidRPr="00EA5AB5" w:rsidRDefault="008525BE" w:rsidP="008525BE">
      <w:pPr>
        <w:pStyle w:val="NF"/>
      </w:pPr>
    </w:p>
    <w:p w14:paraId="4A865C35" w14:textId="77777777" w:rsidR="008525BE" w:rsidRPr="00EA5AB5" w:rsidRDefault="008525BE" w:rsidP="008525BE">
      <w:pPr>
        <w:pStyle w:val="TF"/>
      </w:pPr>
      <w:r w:rsidRPr="00EA5AB5">
        <w:t>Figure 9.</w:t>
      </w:r>
      <w:r w:rsidR="00D260A3" w:rsidRPr="00EA5AB5">
        <w:t>5-2</w:t>
      </w:r>
      <w:r w:rsidRPr="00EA5AB5">
        <w:t xml:space="preserve">: </w:t>
      </w:r>
      <w:r w:rsidR="00F02561" w:rsidRPr="00EA5AB5">
        <w:t>R</w:t>
      </w:r>
      <w:r w:rsidRPr="00EA5AB5">
        <w:t>esult with NGSILD-Results-Count header set</w:t>
      </w:r>
      <w:r w:rsidR="00DA3138" w:rsidRPr="00EA5AB5">
        <w:t xml:space="preserve"> and a limit of 0</w:t>
      </w:r>
    </w:p>
    <w:p w14:paraId="1F8C4315" w14:textId="77777777" w:rsidR="009A45F7" w:rsidRPr="00EA5AB5" w:rsidRDefault="009A45F7" w:rsidP="009A45F7">
      <w:pPr>
        <w:pStyle w:val="Heading2"/>
      </w:pPr>
      <w:bookmarkStart w:id="115" w:name="_Toc147485539"/>
      <w:bookmarkStart w:id="116" w:name="_Toc197507255"/>
      <w:r w:rsidRPr="00EA5AB5">
        <w:t>9.6</w:t>
      </w:r>
      <w:r w:rsidRPr="00EA5AB5">
        <w:tab/>
        <w:t>POST Query Operation</w:t>
      </w:r>
      <w:bookmarkEnd w:id="115"/>
      <w:bookmarkEnd w:id="116"/>
    </w:p>
    <w:p w14:paraId="62F650B2" w14:textId="77777777" w:rsidR="009A45F7" w:rsidRPr="00EA5AB5" w:rsidRDefault="009A45F7" w:rsidP="009A45F7">
      <w:pPr>
        <w:pStyle w:val="Heading3"/>
      </w:pPr>
      <w:bookmarkStart w:id="117" w:name="_Toc147485540"/>
      <w:bookmarkStart w:id="118" w:name="_Toc197507256"/>
      <w:r w:rsidRPr="00EA5AB5">
        <w:t>9.6.1</w:t>
      </w:r>
      <w:r w:rsidRPr="00EA5AB5">
        <w:tab/>
        <w:t>Overview of POST Query Operation</w:t>
      </w:r>
      <w:bookmarkEnd w:id="117"/>
      <w:bookmarkEnd w:id="118"/>
    </w:p>
    <w:p w14:paraId="1E82B53A" w14:textId="77777777" w:rsidR="009A45F7" w:rsidRPr="00EA5AB5" w:rsidRDefault="009A45F7" w:rsidP="009A45F7">
      <w:r w:rsidRPr="00EA5AB5">
        <w:t>There are a few cases where some of the queries described in the previous clauses can</w:t>
      </w:r>
      <w:r w:rsidR="0040791F" w:rsidRPr="00EA5AB5">
        <w:t>no</w:t>
      </w:r>
      <w:r w:rsidRPr="00EA5AB5">
        <w:t>t be performed. For instance:</w:t>
      </w:r>
    </w:p>
    <w:p w14:paraId="176F2F84" w14:textId="77777777" w:rsidR="009A45F7" w:rsidRPr="00EA5AB5" w:rsidRDefault="009A45F7" w:rsidP="004A1E9D">
      <w:pPr>
        <w:pStyle w:val="B1"/>
      </w:pPr>
      <w:r w:rsidRPr="00EA5AB5">
        <w:t>The client may end up assembling very long URLs that could be cut if they exceed the maximum allowed length.</w:t>
      </w:r>
    </w:p>
    <w:p w14:paraId="1F7E8C55" w14:textId="77777777" w:rsidR="009A45F7" w:rsidRPr="00EA5AB5" w:rsidRDefault="009A45F7" w:rsidP="004A1E9D">
      <w:pPr>
        <w:pStyle w:val="B1"/>
      </w:pPr>
      <w:r w:rsidRPr="00EA5AB5">
        <w:t xml:space="preserve">In some situations, it may be not desired/possible to </w:t>
      </w:r>
      <w:r w:rsidRPr="00202FE0">
        <w:t>URL</w:t>
      </w:r>
      <w:r w:rsidRPr="00EA5AB5">
        <w:t xml:space="preserve">-encode the resulting </w:t>
      </w:r>
      <w:r w:rsidRPr="00202FE0">
        <w:t>URL</w:t>
      </w:r>
      <w:r w:rsidRPr="00EA5AB5">
        <w:t>.</w:t>
      </w:r>
    </w:p>
    <w:p w14:paraId="54DA6741" w14:textId="77777777" w:rsidR="009A45F7" w:rsidRPr="00EA5AB5" w:rsidRDefault="009A45F7" w:rsidP="009A45F7">
      <w:r w:rsidRPr="00EA5AB5">
        <w:t xml:space="preserve">To overcome situations like the ones listed above, it is possible to utilize the POST Query Operation. The substantial difference with normal queries is that the query parameters are stored in the body of the POST </w:t>
      </w:r>
      <w:r w:rsidRPr="00202FE0">
        <w:t>HTTP</w:t>
      </w:r>
      <w:r w:rsidRPr="00EA5AB5">
        <w:t xml:space="preserve"> Request.</w:t>
      </w:r>
    </w:p>
    <w:p w14:paraId="59B8024D" w14:textId="77777777" w:rsidR="009A45F7" w:rsidRPr="00EA5AB5" w:rsidRDefault="009A45F7" w:rsidP="009A45F7">
      <w:r w:rsidRPr="00EA5AB5">
        <w:t xml:space="preserve">This clause describes how to perform the same queries in the previous clauses using the POST Query </w:t>
      </w:r>
      <w:r w:rsidR="009E7F60" w:rsidRPr="00EA5AB5">
        <w:t>O</w:t>
      </w:r>
      <w:r w:rsidRPr="00EA5AB5">
        <w:t>peration.</w:t>
      </w:r>
    </w:p>
    <w:p w14:paraId="033D2E13" w14:textId="77777777" w:rsidR="009A45F7" w:rsidRPr="00EA5AB5" w:rsidRDefault="009A45F7" w:rsidP="009A45F7">
      <w:pPr>
        <w:pStyle w:val="Heading3"/>
      </w:pPr>
      <w:bookmarkStart w:id="119" w:name="_Toc147485541"/>
      <w:bookmarkStart w:id="120" w:name="_Toc197507257"/>
      <w:r w:rsidRPr="00EA5AB5">
        <w:t>9.6.2</w:t>
      </w:r>
      <w:r w:rsidRPr="00EA5AB5">
        <w:tab/>
        <w:t>Translation of previous queries</w:t>
      </w:r>
      <w:bookmarkEnd w:id="119"/>
      <w:bookmarkEnd w:id="120"/>
    </w:p>
    <w:p w14:paraId="5D1D4A2B" w14:textId="77777777" w:rsidR="009A45F7" w:rsidRPr="00EA5AB5" w:rsidRDefault="009A45F7" w:rsidP="009A45F7">
      <w:pPr>
        <w:pStyle w:val="Heading4"/>
      </w:pPr>
      <w:bookmarkStart w:id="121" w:name="_Toc147485542"/>
      <w:bookmarkStart w:id="122" w:name="_Toc197507258"/>
      <w:r w:rsidRPr="00EA5AB5">
        <w:t>9.6.2.1</w:t>
      </w:r>
      <w:r w:rsidRPr="00EA5AB5">
        <w:tab/>
        <w:t>Querying Entities by Type</w:t>
      </w:r>
      <w:bookmarkEnd w:id="121"/>
      <w:bookmarkEnd w:id="122"/>
    </w:p>
    <w:p w14:paraId="47B34776" w14:textId="160A5D05" w:rsidR="009A45F7" w:rsidRPr="00EA5AB5" w:rsidRDefault="009A45F7" w:rsidP="009A45F7">
      <w:r w:rsidRPr="00EA5AB5">
        <w:t xml:space="preserve">Figure </w:t>
      </w:r>
      <w:r w:rsidRPr="0094514E">
        <w:t>9.</w:t>
      </w:r>
      <w:r w:rsidR="00D260A3" w:rsidRPr="0094514E">
        <w:t>6.2.1-1</w:t>
      </w:r>
      <w:r w:rsidRPr="00EA5AB5">
        <w:t xml:space="preserve"> shows how to perform the query </w:t>
      </w:r>
      <w:r w:rsidR="00CC1399" w:rsidRPr="00EA5AB5">
        <w:t xml:space="preserve">described </w:t>
      </w:r>
      <w:r w:rsidRPr="00EA5AB5">
        <w:t xml:space="preserve">in Figure </w:t>
      </w:r>
      <w:r w:rsidRPr="0094514E">
        <w:t>9.3</w:t>
      </w:r>
      <w:r w:rsidR="008547EE">
        <w:t>.1-1</w:t>
      </w:r>
      <w:r w:rsidRPr="00EA5AB5">
        <w:t xml:space="preserve"> using a POST Query Operation.</w:t>
      </w:r>
    </w:p>
    <w:p w14:paraId="43C963AB"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20015CE2"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F5501B2"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2B2F0153"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4552AA23"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0F55EA8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6E128FB5"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59201713"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3F222BB7"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CF3CFF8"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"Store"</w:t>
      </w:r>
    </w:p>
    <w:p w14:paraId="507E1151"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0F6B416C"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20B97C6A"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06E6C07C"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5D72FD95"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1F77213C" w14:textId="77777777" w:rsidR="009A45F7" w:rsidRPr="00EA5AB5" w:rsidRDefault="009A45F7" w:rsidP="009A45F7">
      <w:pPr>
        <w:pStyle w:val="NF"/>
      </w:pPr>
    </w:p>
    <w:p w14:paraId="3842C80C" w14:textId="77777777" w:rsidR="009A45F7" w:rsidRPr="00EA5AB5" w:rsidRDefault="009A45F7" w:rsidP="009A45F7">
      <w:pPr>
        <w:pStyle w:val="TF"/>
      </w:pPr>
      <w:r w:rsidRPr="00EA5AB5">
        <w:t>Figure 9.</w:t>
      </w:r>
      <w:r w:rsidR="00D260A3" w:rsidRPr="00EA5AB5">
        <w:t>6.2.1-1</w:t>
      </w:r>
      <w:r w:rsidRPr="00EA5AB5">
        <w:t xml:space="preserve">: POST query for </w:t>
      </w:r>
      <w:r w:rsidR="0040791F" w:rsidRPr="00EA5AB5">
        <w:t>Entit</w:t>
      </w:r>
      <w:r w:rsidRPr="00EA5AB5">
        <w:t>ies by type</w:t>
      </w:r>
    </w:p>
    <w:p w14:paraId="7501589C" w14:textId="77777777" w:rsidR="009A45F7" w:rsidRPr="00EA5AB5" w:rsidRDefault="009A45F7" w:rsidP="009A45F7">
      <w:pPr>
        <w:pStyle w:val="Heading4"/>
      </w:pPr>
      <w:bookmarkStart w:id="123" w:name="_Toc147485543"/>
      <w:bookmarkStart w:id="124" w:name="_Toc197507259"/>
      <w:r w:rsidRPr="00EA5AB5">
        <w:lastRenderedPageBreak/>
        <w:t>9.6.2.2</w:t>
      </w:r>
      <w:r w:rsidRPr="00EA5AB5">
        <w:tab/>
        <w:t>Querying Entities by Type, Filtering by Property Value</w:t>
      </w:r>
      <w:bookmarkEnd w:id="123"/>
      <w:bookmarkEnd w:id="124"/>
    </w:p>
    <w:p w14:paraId="4FB15A39" w14:textId="3DEFF2B1" w:rsidR="009A45F7" w:rsidRPr="00EA5AB5" w:rsidRDefault="009A45F7" w:rsidP="009A45F7">
      <w:r w:rsidRPr="00EA5AB5">
        <w:t xml:space="preserve">Figure </w:t>
      </w:r>
      <w:r w:rsidRPr="0094514E">
        <w:t>9.</w:t>
      </w:r>
      <w:r w:rsidR="00D260A3" w:rsidRPr="0094514E">
        <w:t>6.2.2-1</w:t>
      </w:r>
      <w:r w:rsidRPr="00EA5AB5">
        <w:t xml:space="preserve"> shows how to perform the query </w:t>
      </w:r>
      <w:r w:rsidR="00CC1399" w:rsidRPr="00EA5AB5">
        <w:t xml:space="preserve">described </w:t>
      </w:r>
      <w:r w:rsidRPr="00EA5AB5">
        <w:t xml:space="preserve">in Figure </w:t>
      </w:r>
      <w:r w:rsidRPr="0094514E">
        <w:t>9</w:t>
      </w:r>
      <w:r w:rsidR="008547EE">
        <w:t>.3.2-1</w:t>
      </w:r>
      <w:r w:rsidRPr="00EA5AB5">
        <w:t xml:space="preserve"> </w:t>
      </w:r>
      <w:r w:rsidR="00C15054" w:rsidRPr="00EA5AB5">
        <w:t>with POST Query Operations</w:t>
      </w:r>
      <w:r w:rsidRPr="00EA5AB5">
        <w:t>.</w:t>
      </w:r>
    </w:p>
    <w:p w14:paraId="61DF18CB"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46C706A7"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C57058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117B726C"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47E14810"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28967BCF"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3018808D" w14:textId="77777777" w:rsidR="00B22DF4" w:rsidRPr="00EA5AB5" w:rsidRDefault="009A45F7"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37087E96" w14:textId="77777777" w:rsidR="00B22DF4" w:rsidRPr="00EA5AB5" w:rsidRDefault="00B22DF4"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5BED0068" w14:textId="77777777" w:rsidR="00B22DF4" w:rsidRPr="00EA5AB5" w:rsidRDefault="00B22DF4"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2E356D4D" w14:textId="77777777" w:rsidR="00B22DF4" w:rsidRPr="00EA5AB5" w:rsidRDefault="00B22DF4"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"Store"</w:t>
      </w:r>
    </w:p>
    <w:p w14:paraId="52AEDC71" w14:textId="77777777" w:rsidR="00B22DF4" w:rsidRPr="00EA5AB5" w:rsidRDefault="00B22DF4"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94BC11B" w14:textId="77777777" w:rsidR="00B22DF4" w:rsidRPr="00EA5AB5" w:rsidRDefault="00B22DF4"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0A3BEB6C" w14:textId="77777777" w:rsidR="009A45F7" w:rsidRPr="00EA5AB5" w:rsidRDefault="009A45F7" w:rsidP="00B22DF4">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"q": "storeName==\"</w:t>
      </w:r>
      <w:r w:rsidR="004040BD" w:rsidRPr="00EA5AB5">
        <w:rPr>
          <w:rFonts w:ascii="Courier New" w:hAnsi="Courier New"/>
          <w:sz w:val="16"/>
        </w:rPr>
        <w:t>Luxury Store</w:t>
      </w:r>
      <w:r w:rsidRPr="00EA5AB5">
        <w:rPr>
          <w:rFonts w:ascii="Courier New" w:hAnsi="Courier New"/>
          <w:sz w:val="16"/>
        </w:rPr>
        <w:t>\""</w:t>
      </w:r>
    </w:p>
    <w:p w14:paraId="37C35412"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5B7CF51A" w14:textId="77777777" w:rsidR="009A45F7" w:rsidRPr="00EA5AB5" w:rsidRDefault="009A45F7" w:rsidP="009A45F7">
      <w:pPr>
        <w:pStyle w:val="NF"/>
      </w:pPr>
    </w:p>
    <w:p w14:paraId="63D3D9FC" w14:textId="77777777" w:rsidR="009A45F7" w:rsidRPr="00EA5AB5" w:rsidRDefault="009A45F7" w:rsidP="009A45F7">
      <w:pPr>
        <w:pStyle w:val="TF"/>
      </w:pPr>
      <w:r w:rsidRPr="00EA5AB5">
        <w:t>Figure 9.</w:t>
      </w:r>
      <w:r w:rsidR="00D260A3" w:rsidRPr="00EA5AB5">
        <w:t>6.2.2-1</w:t>
      </w:r>
      <w:r w:rsidRPr="00EA5AB5">
        <w:t xml:space="preserve">: </w:t>
      </w:r>
      <w:r w:rsidR="0081019E" w:rsidRPr="00EA5AB5">
        <w:t>P</w:t>
      </w:r>
      <w:r w:rsidRPr="00EA5AB5">
        <w:t xml:space="preserve">OST query for </w:t>
      </w:r>
      <w:r w:rsidR="0040791F" w:rsidRPr="00EA5AB5">
        <w:t>Entit</w:t>
      </w:r>
      <w:r w:rsidRPr="00EA5AB5">
        <w:t>ies by type, filtered by storeName</w:t>
      </w:r>
    </w:p>
    <w:p w14:paraId="515E75D5" w14:textId="11FD58A5" w:rsidR="009A45F7" w:rsidRPr="00EA5AB5" w:rsidRDefault="009A45F7" w:rsidP="009A45F7">
      <w:r w:rsidRPr="00EA5AB5">
        <w:t xml:space="preserve">Figure </w:t>
      </w:r>
      <w:r w:rsidRPr="0094514E">
        <w:t>9.</w:t>
      </w:r>
      <w:r w:rsidR="00D260A3" w:rsidRPr="0094514E">
        <w:t>6.2.2-2</w:t>
      </w:r>
      <w:r w:rsidRPr="00EA5AB5">
        <w:t xml:space="preserve"> shows how to perform the query </w:t>
      </w:r>
      <w:r w:rsidR="00C509B4" w:rsidRPr="00EA5AB5">
        <w:t>described</w:t>
      </w:r>
      <w:r w:rsidRPr="00EA5AB5">
        <w:t xml:space="preserve"> in Figure </w:t>
      </w:r>
      <w:r w:rsidR="008547EE">
        <w:t>9.3.2-3</w:t>
      </w:r>
      <w:r w:rsidRPr="00EA5AB5">
        <w:t xml:space="preserve"> </w:t>
      </w:r>
      <w:r w:rsidR="00C15054" w:rsidRPr="00EA5AB5">
        <w:t>with POST Query Operations</w:t>
      </w:r>
      <w:r w:rsidRPr="00EA5AB5">
        <w:t>.</w:t>
      </w:r>
    </w:p>
    <w:p w14:paraId="2FDB4BB0"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0AF37A9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39B238DD"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053C3980"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7276945A"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4A262B05"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354D2F11" w14:textId="77777777" w:rsidR="002B2ED7" w:rsidRPr="00EA5AB5" w:rsidRDefault="009A45F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6D136741" w14:textId="77777777" w:rsidR="002B2ED7" w:rsidRPr="00EA5AB5" w:rsidRDefault="002B2ED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1C6D1EC7" w14:textId="77777777" w:rsidR="002B2ED7" w:rsidRPr="00EA5AB5" w:rsidRDefault="002B2ED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21427D01" w14:textId="77777777" w:rsidR="002B2ED7" w:rsidRPr="00EA5AB5" w:rsidRDefault="002B2ED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"Store"</w:t>
      </w:r>
    </w:p>
    <w:p w14:paraId="0EC2587F" w14:textId="77777777" w:rsidR="002B2ED7" w:rsidRPr="00EA5AB5" w:rsidRDefault="002B2ED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50C9BE67" w14:textId="77777777" w:rsidR="002B2ED7" w:rsidRPr="00EA5AB5" w:rsidRDefault="002B2ED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669A4D15" w14:textId="77777777" w:rsidR="009A45F7" w:rsidRPr="00EA5AB5" w:rsidRDefault="009A45F7" w:rsidP="002B2ED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"q": "</w:t>
      </w:r>
      <w:r w:rsidRPr="00EA5AB5">
        <w:rPr>
          <w:rFonts w:ascii="Courier New" w:hAnsi="Courier New" w:cs="Courier New"/>
          <w:sz w:val="16"/>
        </w:rPr>
        <w:t>address[addressRegion]==\"Metropolis\"</w:t>
      </w:r>
      <w:r w:rsidRPr="00EA5AB5">
        <w:rPr>
          <w:rFonts w:ascii="Courier New" w:hAnsi="Courier New"/>
          <w:sz w:val="16"/>
        </w:rPr>
        <w:t>"</w:t>
      </w:r>
    </w:p>
    <w:p w14:paraId="488C0C66"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3FC482DE" w14:textId="77777777" w:rsidR="009A45F7" w:rsidRPr="00EA5AB5" w:rsidRDefault="009A45F7" w:rsidP="004A1E9D">
      <w:pPr>
        <w:pStyle w:val="NF"/>
      </w:pPr>
    </w:p>
    <w:p w14:paraId="70DD4202" w14:textId="77777777" w:rsidR="009A45F7" w:rsidRPr="00EA5AB5" w:rsidRDefault="009A45F7" w:rsidP="009A45F7">
      <w:pPr>
        <w:pStyle w:val="TF"/>
      </w:pPr>
      <w:r w:rsidRPr="00EA5AB5">
        <w:t>Figure 9.</w:t>
      </w:r>
      <w:r w:rsidR="00D260A3" w:rsidRPr="00EA5AB5">
        <w:t>6.2.2-2</w:t>
      </w:r>
      <w:r w:rsidRPr="00EA5AB5">
        <w:t xml:space="preserve">: POST query for </w:t>
      </w:r>
      <w:r w:rsidR="0040791F" w:rsidRPr="00EA5AB5">
        <w:t>Entit</w:t>
      </w:r>
      <w:r w:rsidRPr="00EA5AB5">
        <w:t>ies by type, filtered by addressRegion element of address</w:t>
      </w:r>
    </w:p>
    <w:p w14:paraId="733A2BE1" w14:textId="4D001A5F" w:rsidR="009A45F7" w:rsidRPr="00EA5AB5" w:rsidRDefault="009A45F7" w:rsidP="009A45F7">
      <w:r w:rsidRPr="00EA5AB5">
        <w:t xml:space="preserve">Figure </w:t>
      </w:r>
      <w:r w:rsidRPr="0094514E">
        <w:t>9.</w:t>
      </w:r>
      <w:r w:rsidR="00D260A3" w:rsidRPr="0094514E">
        <w:t>6.2.2-3</w:t>
      </w:r>
      <w:r w:rsidRPr="00EA5AB5">
        <w:t xml:space="preserve"> shows how to perform the query </w:t>
      </w:r>
      <w:r w:rsidR="00CC1399" w:rsidRPr="00EA5AB5">
        <w:t xml:space="preserve">described </w:t>
      </w:r>
      <w:r w:rsidRPr="00EA5AB5">
        <w:t xml:space="preserve">in Figure </w:t>
      </w:r>
      <w:r w:rsidR="008547EE">
        <w:t>9.3.2-4</w:t>
      </w:r>
      <w:r w:rsidRPr="00EA5AB5">
        <w:t xml:space="preserve"> </w:t>
      </w:r>
      <w:r w:rsidR="00C15054" w:rsidRPr="00EA5AB5">
        <w:t>with POST Query Operations</w:t>
      </w:r>
      <w:r w:rsidRPr="00EA5AB5">
        <w:t>.</w:t>
      </w:r>
    </w:p>
    <w:p w14:paraId="19B238F9"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65406107"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1D728B3"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66414F17"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72840D21"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4EF89AC8"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3256C4CC" w14:textId="77777777" w:rsidR="00F57026" w:rsidRPr="00EA5AB5" w:rsidRDefault="009A45F7"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45C88D4B" w14:textId="77777777" w:rsidR="00F57026" w:rsidRPr="00EA5AB5" w:rsidRDefault="00F57026"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39E13F27" w14:textId="77777777" w:rsidR="00F57026" w:rsidRPr="00EA5AB5" w:rsidRDefault="00F57026"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1408AE5" w14:textId="77777777" w:rsidR="00F57026" w:rsidRPr="00EA5AB5" w:rsidRDefault="00F57026"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"Store"</w:t>
      </w:r>
    </w:p>
    <w:p w14:paraId="741D30DB" w14:textId="77777777" w:rsidR="00F57026" w:rsidRPr="00EA5AB5" w:rsidRDefault="00F57026"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EE82E35" w14:textId="77777777" w:rsidR="00F57026" w:rsidRPr="00EA5AB5" w:rsidRDefault="00F57026"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4C41696A" w14:textId="77777777" w:rsidR="009A45F7" w:rsidRPr="00EA5AB5" w:rsidRDefault="009A45F7" w:rsidP="00F57026">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"q": "</w:t>
      </w:r>
      <w:r w:rsidRPr="00EA5AB5">
        <w:rPr>
          <w:rFonts w:ascii="Courier New" w:hAnsi="Courier New" w:cs="Courier New"/>
          <w:sz w:val="16"/>
        </w:rPr>
        <w:t>address[addressRegion]==\"Metropolis\";address[addressLocality]==\"Cat City\""</w:t>
      </w:r>
    </w:p>
    <w:p w14:paraId="0475F043"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3B8EEB45" w14:textId="77777777" w:rsidR="009A45F7" w:rsidRPr="00EA5AB5" w:rsidRDefault="009A45F7" w:rsidP="009A45F7">
      <w:pPr>
        <w:pStyle w:val="NF"/>
      </w:pPr>
    </w:p>
    <w:p w14:paraId="74E480FE" w14:textId="77777777" w:rsidR="009A45F7" w:rsidRPr="00EA5AB5" w:rsidRDefault="009A45F7" w:rsidP="009A45F7">
      <w:pPr>
        <w:pStyle w:val="TF"/>
      </w:pPr>
      <w:r w:rsidRPr="00EA5AB5">
        <w:t>Figure 9.</w:t>
      </w:r>
      <w:r w:rsidR="00D260A3" w:rsidRPr="00EA5AB5">
        <w:t>6.2.2-3</w:t>
      </w:r>
      <w:r w:rsidRPr="00EA5AB5">
        <w:t xml:space="preserve">: POST query for </w:t>
      </w:r>
      <w:r w:rsidR="0040791F" w:rsidRPr="00EA5AB5">
        <w:t>Entit</w:t>
      </w:r>
      <w:r w:rsidRPr="00EA5AB5">
        <w:t>ies by type with logical AND of two filter elements</w:t>
      </w:r>
    </w:p>
    <w:p w14:paraId="7D3582AF" w14:textId="77777777" w:rsidR="009A45F7" w:rsidRPr="00EA5AB5" w:rsidRDefault="009A45F7" w:rsidP="009A45F7">
      <w:pPr>
        <w:pStyle w:val="Heading4"/>
      </w:pPr>
      <w:bookmarkStart w:id="125" w:name="_Toc147485544"/>
      <w:bookmarkStart w:id="126" w:name="_Toc197507260"/>
      <w:r w:rsidRPr="00EA5AB5">
        <w:t>9.6.2.3</w:t>
      </w:r>
      <w:r w:rsidRPr="00EA5AB5">
        <w:tab/>
        <w:t>Querying Entities by Type, Filtering by Relationship Object</w:t>
      </w:r>
      <w:bookmarkEnd w:id="125"/>
      <w:bookmarkEnd w:id="126"/>
    </w:p>
    <w:p w14:paraId="08E381DE" w14:textId="032AA466" w:rsidR="009A45F7" w:rsidRPr="00EA5AB5" w:rsidRDefault="009A45F7" w:rsidP="009A45F7">
      <w:r w:rsidRPr="00EA5AB5">
        <w:t xml:space="preserve">Figure </w:t>
      </w:r>
      <w:r w:rsidRPr="0094514E">
        <w:t>9.</w:t>
      </w:r>
      <w:r w:rsidR="00D260A3" w:rsidRPr="0094514E">
        <w:t>6.2.3-1</w:t>
      </w:r>
      <w:r w:rsidRPr="00EA5AB5">
        <w:t xml:space="preserve"> shows how to perform the query </w:t>
      </w:r>
      <w:r w:rsidR="00CC1399" w:rsidRPr="00EA5AB5">
        <w:t xml:space="preserve">described </w:t>
      </w:r>
      <w:r w:rsidRPr="00EA5AB5">
        <w:t xml:space="preserve">in Figure </w:t>
      </w:r>
      <w:r w:rsidR="008547EE">
        <w:t>9.3.3-1</w:t>
      </w:r>
      <w:r w:rsidRPr="00EA5AB5">
        <w:t xml:space="preserve"> </w:t>
      </w:r>
      <w:r w:rsidR="00C15054" w:rsidRPr="00EA5AB5">
        <w:t>with POST Query Operations</w:t>
      </w:r>
      <w:r w:rsidRPr="00EA5AB5">
        <w:t>.</w:t>
      </w:r>
    </w:p>
    <w:p w14:paraId="1AF9D2BB"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lastRenderedPageBreak/>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7D16026F"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068467F"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B655ED0"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0AF321E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2C67D08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25B723A2" w14:textId="77777777" w:rsidR="006C2E30" w:rsidRPr="00EA5AB5" w:rsidRDefault="009A45F7"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7DDEC2DB" w14:textId="77777777" w:rsidR="006C2E30" w:rsidRPr="00EA5AB5" w:rsidRDefault="006C2E30"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65E656EC" w14:textId="77777777" w:rsidR="006C2E30" w:rsidRPr="00EA5AB5" w:rsidRDefault="006C2E30"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50A1963E" w14:textId="77777777" w:rsidR="006C2E30" w:rsidRPr="00EA5AB5" w:rsidRDefault="006C2E30"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"Shelf"</w:t>
      </w:r>
    </w:p>
    <w:p w14:paraId="620DA1B0" w14:textId="77777777" w:rsidR="006C2E30" w:rsidRPr="00EA5AB5" w:rsidRDefault="006C2E30"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4000BC9F" w14:textId="77777777" w:rsidR="006C2E30" w:rsidRPr="00EA5AB5" w:rsidRDefault="006C2E30"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7750F7E0" w14:textId="77777777" w:rsidR="009A45F7" w:rsidRPr="00EA5AB5" w:rsidRDefault="009A45F7" w:rsidP="006C2E30">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"q": "</w:t>
      </w:r>
      <w:r w:rsidRPr="00EA5AB5">
        <w:rPr>
          <w:rFonts w:ascii="Courier New" w:hAnsi="Courier New" w:cs="Courier New"/>
          <w:sz w:val="16"/>
        </w:rPr>
        <w:t>isContainedIn==urn:</w:t>
      </w:r>
      <w:r w:rsidRPr="00202FE0">
        <w:rPr>
          <w:rFonts w:ascii="Courier New" w:hAnsi="Courier New" w:cs="Courier New"/>
          <w:sz w:val="16"/>
        </w:rPr>
        <w:t>ngsi-ld</w:t>
      </w:r>
      <w:r w:rsidRPr="00EA5AB5">
        <w:rPr>
          <w:rFonts w:ascii="Courier New" w:hAnsi="Courier New" w:cs="Courier New"/>
          <w:sz w:val="16"/>
        </w:rPr>
        <w:t>:Store:001"</w:t>
      </w:r>
    </w:p>
    <w:p w14:paraId="78423D97"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2041B561" w14:textId="77777777" w:rsidR="009A45F7" w:rsidRPr="00EA5AB5" w:rsidRDefault="009A45F7" w:rsidP="009A45F7">
      <w:pPr>
        <w:pStyle w:val="NF"/>
      </w:pPr>
    </w:p>
    <w:p w14:paraId="13D816E5" w14:textId="77777777" w:rsidR="009A45F7" w:rsidRPr="00EA5AB5" w:rsidRDefault="009A45F7" w:rsidP="009A45F7">
      <w:pPr>
        <w:pStyle w:val="TF"/>
      </w:pPr>
      <w:r w:rsidRPr="00EA5AB5">
        <w:t>Figure 9.</w:t>
      </w:r>
      <w:r w:rsidR="00D260A3" w:rsidRPr="00EA5AB5">
        <w:t>6.2.3-1</w:t>
      </w:r>
      <w:r w:rsidRPr="00EA5AB5">
        <w:t xml:space="preserve">: POST query for </w:t>
      </w:r>
      <w:r w:rsidR="0040791F" w:rsidRPr="00EA5AB5">
        <w:t>Entit</w:t>
      </w:r>
      <w:r w:rsidRPr="00EA5AB5">
        <w:t xml:space="preserve">ies by type, filtered by </w:t>
      </w:r>
      <w:r w:rsidR="0040791F" w:rsidRPr="00EA5AB5">
        <w:t>Relationship</w:t>
      </w:r>
    </w:p>
    <w:p w14:paraId="63F2FBB2" w14:textId="77777777" w:rsidR="009A45F7" w:rsidRPr="00EA5AB5" w:rsidRDefault="009A45F7" w:rsidP="009A45F7">
      <w:pPr>
        <w:pStyle w:val="Heading4"/>
      </w:pPr>
      <w:bookmarkStart w:id="127" w:name="_Toc147485545"/>
      <w:bookmarkStart w:id="128" w:name="_Toc197507261"/>
      <w:r w:rsidRPr="00EA5AB5">
        <w:t>9.6.2.4</w:t>
      </w:r>
      <w:r w:rsidRPr="00EA5AB5">
        <w:tab/>
        <w:t>Querying Entities by Type, Filtering by Meta Information</w:t>
      </w:r>
      <w:bookmarkEnd w:id="127"/>
      <w:bookmarkEnd w:id="128"/>
    </w:p>
    <w:p w14:paraId="7BAED7D1" w14:textId="1C7FF142" w:rsidR="009A45F7" w:rsidRPr="00EA5AB5" w:rsidRDefault="009A45F7" w:rsidP="009A45F7">
      <w:r w:rsidRPr="00EA5AB5">
        <w:t xml:space="preserve">Figure </w:t>
      </w:r>
      <w:r w:rsidRPr="0094514E">
        <w:t>9.</w:t>
      </w:r>
      <w:r w:rsidR="00D260A3" w:rsidRPr="0094514E">
        <w:t>6.2.4-1</w:t>
      </w:r>
      <w:r w:rsidRPr="00EA5AB5">
        <w:t xml:space="preserve"> shows how to perform the query </w:t>
      </w:r>
      <w:r w:rsidR="00CC1399" w:rsidRPr="00EA5AB5">
        <w:t xml:space="preserve">described </w:t>
      </w:r>
      <w:r w:rsidRPr="00EA5AB5">
        <w:t xml:space="preserve">in Figure </w:t>
      </w:r>
      <w:r w:rsidR="008547EE">
        <w:t>9.3.4-1</w:t>
      </w:r>
      <w:r w:rsidRPr="00EA5AB5">
        <w:t xml:space="preserve"> </w:t>
      </w:r>
      <w:r w:rsidR="00C15054" w:rsidRPr="00EA5AB5">
        <w:t>with POST Query Operations</w:t>
      </w:r>
      <w:r w:rsidRPr="00EA5AB5">
        <w:t>.</w:t>
      </w:r>
    </w:p>
    <w:p w14:paraId="7D9A6C4D"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2839BE16"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A3E0C10"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96192E2"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3F4CD679"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01CCA8CB"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23741624" w14:textId="77777777" w:rsidR="00D1241D" w:rsidRPr="00EA5AB5" w:rsidRDefault="009A45F7"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378224DE" w14:textId="77777777" w:rsidR="00D1241D" w:rsidRPr="00EA5AB5" w:rsidRDefault="00D1241D"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16CD3590" w14:textId="77777777" w:rsidR="00D1241D" w:rsidRPr="00EA5AB5" w:rsidRDefault="00D1241D"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598C91C7" w14:textId="77777777" w:rsidR="00D1241D" w:rsidRPr="00EA5AB5" w:rsidRDefault="00D1241D"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"Shelf"</w:t>
      </w:r>
    </w:p>
    <w:p w14:paraId="00C16F8A" w14:textId="77777777" w:rsidR="00D1241D" w:rsidRPr="00EA5AB5" w:rsidRDefault="00D1241D"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7E0B85C" w14:textId="77777777" w:rsidR="00D1241D" w:rsidRPr="00EA5AB5" w:rsidRDefault="00D1241D"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230D4FE1" w14:textId="77777777" w:rsidR="009A45F7" w:rsidRPr="00EA5AB5" w:rsidRDefault="009A45F7" w:rsidP="00D1241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"q": "</w:t>
      </w:r>
      <w:r w:rsidRPr="00EA5AB5">
        <w:rPr>
          <w:rFonts w:ascii="Courier New" w:hAnsi="Courier New" w:cs="Courier New"/>
          <w:sz w:val="16"/>
        </w:rPr>
        <w:t>isContainedIn.observedAt&gt;=2019-09-09T14:09:07Z"</w:t>
      </w:r>
    </w:p>
    <w:p w14:paraId="50BE416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2DDF88EF" w14:textId="77777777" w:rsidR="009A45F7" w:rsidRPr="00EA5AB5" w:rsidRDefault="009A45F7" w:rsidP="009A45F7">
      <w:pPr>
        <w:pStyle w:val="NF"/>
      </w:pPr>
    </w:p>
    <w:p w14:paraId="739514AF" w14:textId="77777777" w:rsidR="009A45F7" w:rsidRPr="00EA5AB5" w:rsidRDefault="009A45F7" w:rsidP="009A45F7">
      <w:pPr>
        <w:pStyle w:val="TF"/>
      </w:pPr>
      <w:r w:rsidRPr="00EA5AB5">
        <w:t>Figure 9.</w:t>
      </w:r>
      <w:r w:rsidR="00D260A3" w:rsidRPr="00EA5AB5">
        <w:t>6.2.4-1</w:t>
      </w:r>
      <w:r w:rsidRPr="00EA5AB5">
        <w:t xml:space="preserve">: POST query for </w:t>
      </w:r>
      <w:r w:rsidR="0040791F" w:rsidRPr="00EA5AB5">
        <w:t>Entit</w:t>
      </w:r>
      <w:r w:rsidRPr="00EA5AB5">
        <w:t>ies by type, filtered by meta information</w:t>
      </w:r>
    </w:p>
    <w:p w14:paraId="394771F0" w14:textId="2EAA290A" w:rsidR="009A45F7" w:rsidRPr="00EA5AB5" w:rsidRDefault="009A45F7" w:rsidP="009A45F7">
      <w:r w:rsidRPr="00EA5AB5">
        <w:t xml:space="preserve">Figure </w:t>
      </w:r>
      <w:r w:rsidRPr="0094514E">
        <w:t>9.</w:t>
      </w:r>
      <w:r w:rsidR="00D260A3" w:rsidRPr="0094514E">
        <w:t>6.2.4-2</w:t>
      </w:r>
      <w:r w:rsidRPr="00EA5AB5">
        <w:t xml:space="preserve"> shows how to perform the query </w:t>
      </w:r>
      <w:r w:rsidR="00CC1399" w:rsidRPr="00EA5AB5">
        <w:t xml:space="preserve">described </w:t>
      </w:r>
      <w:r w:rsidRPr="00EA5AB5">
        <w:t xml:space="preserve">in Figure </w:t>
      </w:r>
      <w:r w:rsidR="008547EE">
        <w:t>9.3.4-2</w:t>
      </w:r>
      <w:r w:rsidRPr="00EA5AB5">
        <w:t xml:space="preserve"> </w:t>
      </w:r>
      <w:r w:rsidR="00C15054" w:rsidRPr="00EA5AB5">
        <w:t>with</w:t>
      </w:r>
      <w:r w:rsidRPr="00EA5AB5">
        <w:t xml:space="preserve"> POST Query Operation</w:t>
      </w:r>
      <w:r w:rsidR="00C15054" w:rsidRPr="00EA5AB5">
        <w:t>s</w:t>
      </w:r>
      <w:r w:rsidRPr="00EA5AB5">
        <w:t>.</w:t>
      </w:r>
    </w:p>
    <w:p w14:paraId="04EAE17A"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41D8BE4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33081257"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57B47310"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40AF1663"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17FAAB2F"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0685EE0A" w14:textId="77777777" w:rsidR="00C62161" w:rsidRPr="00EA5AB5" w:rsidRDefault="009A45F7"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5B099F71"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1B369988"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8ACA3F7"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"Shelf"</w:t>
      </w:r>
    </w:p>
    <w:p w14:paraId="321AFEFE"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50B51BF5"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4EFE5CFF" w14:textId="77777777" w:rsidR="009A45F7" w:rsidRPr="00EA5AB5" w:rsidRDefault="009A45F7"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"q": "</w:t>
      </w:r>
      <w:r w:rsidRPr="00EA5AB5">
        <w:rPr>
          <w:rFonts w:ascii="Courier New" w:hAnsi="Courier New" w:cs="Courier New"/>
          <w:sz w:val="16"/>
        </w:rPr>
        <w:t>isContainedIn.observedAt&gt;2019-09-09T14:09:07Z"</w:t>
      </w:r>
    </w:p>
    <w:p w14:paraId="0F42780F"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04048DA0" w14:textId="77777777" w:rsidR="009A45F7" w:rsidRPr="00EA5AB5" w:rsidRDefault="009A45F7" w:rsidP="009A45F7">
      <w:pPr>
        <w:pStyle w:val="NF"/>
      </w:pPr>
    </w:p>
    <w:p w14:paraId="3DB9F31D" w14:textId="77777777" w:rsidR="009A45F7" w:rsidRPr="00EA5AB5" w:rsidRDefault="009A45F7" w:rsidP="009A45F7">
      <w:pPr>
        <w:pStyle w:val="TF"/>
      </w:pPr>
      <w:r w:rsidRPr="00EA5AB5">
        <w:t>Figure 9.</w:t>
      </w:r>
      <w:r w:rsidR="00D260A3" w:rsidRPr="00EA5AB5">
        <w:t>6.2.4-2</w:t>
      </w:r>
      <w:r w:rsidRPr="00EA5AB5">
        <w:t xml:space="preserve">: POST query for </w:t>
      </w:r>
      <w:r w:rsidR="0040791F" w:rsidRPr="00EA5AB5">
        <w:t>Entit</w:t>
      </w:r>
      <w:r w:rsidRPr="00EA5AB5">
        <w:t>ies by type, filtered by meta information leading to empty result</w:t>
      </w:r>
    </w:p>
    <w:p w14:paraId="21B07E06" w14:textId="77777777" w:rsidR="009A45F7" w:rsidRPr="00EA5AB5" w:rsidRDefault="009A45F7" w:rsidP="009A45F7">
      <w:pPr>
        <w:pStyle w:val="Heading4"/>
      </w:pPr>
      <w:bookmarkStart w:id="129" w:name="_Toc147485546"/>
      <w:bookmarkStart w:id="130" w:name="_Toc197507262"/>
      <w:r w:rsidRPr="00EA5AB5">
        <w:t>9.6.2.5</w:t>
      </w:r>
      <w:r w:rsidRPr="00EA5AB5">
        <w:tab/>
        <w:t>Geographical Queries</w:t>
      </w:r>
      <w:bookmarkEnd w:id="129"/>
      <w:bookmarkEnd w:id="130"/>
    </w:p>
    <w:p w14:paraId="0ADF6188" w14:textId="6DE040D6" w:rsidR="009A45F7" w:rsidRPr="00EA5AB5" w:rsidRDefault="009A45F7" w:rsidP="009A45F7">
      <w:r w:rsidRPr="00EA5AB5">
        <w:t xml:space="preserve">Figure </w:t>
      </w:r>
      <w:r w:rsidRPr="0094514E">
        <w:t>9.</w:t>
      </w:r>
      <w:r w:rsidR="00D260A3" w:rsidRPr="0094514E">
        <w:t>6.2.5-1</w:t>
      </w:r>
      <w:r w:rsidRPr="00EA5AB5">
        <w:t xml:space="preserve"> shows how to perform the query </w:t>
      </w:r>
      <w:r w:rsidR="00CC1399" w:rsidRPr="00EA5AB5">
        <w:t xml:space="preserve">described </w:t>
      </w:r>
      <w:r w:rsidRPr="00EA5AB5">
        <w:t xml:space="preserve">in Figure </w:t>
      </w:r>
      <w:r w:rsidR="008547EE">
        <w:t>9.4-1</w:t>
      </w:r>
      <w:r w:rsidRPr="00EA5AB5">
        <w:t xml:space="preserve"> using </w:t>
      </w:r>
      <w:r w:rsidR="00C15054" w:rsidRPr="00EA5AB5">
        <w:t>the</w:t>
      </w:r>
      <w:r w:rsidRPr="00EA5AB5">
        <w:t xml:space="preserve"> POST Query Operation.</w:t>
      </w:r>
    </w:p>
    <w:p w14:paraId="36AD5E79"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lastRenderedPageBreak/>
        <w:t>POST /</w:t>
      </w:r>
      <w:r w:rsidRPr="00202FE0">
        <w:rPr>
          <w:rFonts w:ascii="Courier New" w:hAnsi="Courier New"/>
          <w:sz w:val="16"/>
        </w:rPr>
        <w:t>ngsi-ld</w:t>
      </w:r>
      <w:r w:rsidRPr="00EA5AB5">
        <w:rPr>
          <w:rFonts w:ascii="Courier New" w:hAnsi="Courier New"/>
          <w:sz w:val="16"/>
        </w:rPr>
        <w:t xml:space="preserve">/v1/entityOperations/query </w:t>
      </w:r>
      <w:r w:rsidRPr="00202FE0">
        <w:rPr>
          <w:rFonts w:ascii="Courier New" w:hAnsi="Courier New"/>
          <w:sz w:val="16"/>
        </w:rPr>
        <w:t>HTTP</w:t>
      </w:r>
      <w:r w:rsidRPr="00EA5AB5">
        <w:rPr>
          <w:rFonts w:ascii="Courier New" w:hAnsi="Courier New"/>
          <w:sz w:val="16"/>
        </w:rPr>
        <w:t>/1.1</w:t>
      </w:r>
    </w:p>
    <w:p w14:paraId="340E070C"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9312EF4"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0EE30715" w14:textId="77777777" w:rsidR="009A45F7" w:rsidRPr="00EA5AB5" w:rsidRDefault="009A45F7"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36936C33" w14:textId="77777777" w:rsidR="00C62161" w:rsidRPr="00EA5AB5" w:rsidRDefault="00C62161" w:rsidP="009A45F7">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50AAA383"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3D4FC144"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37B61E07"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60AAC197"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1D1AFE6"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"Store"</w:t>
      </w:r>
    </w:p>
    <w:p w14:paraId="3455CF91"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5B08AC51"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76C77391"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"geoQ": {</w:t>
      </w:r>
    </w:p>
    <w:p w14:paraId="5CA98134"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"geoproperty": "location",</w:t>
      </w:r>
    </w:p>
    <w:p w14:paraId="6DCE87B9"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"georel": "near;maxDistance==1000",</w:t>
      </w:r>
    </w:p>
    <w:p w14:paraId="2739AA43"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"geometry": "Point",</w:t>
      </w:r>
    </w:p>
    <w:p w14:paraId="6A458F19"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"coordinates": </w:t>
      </w:r>
      <w:r w:rsidRPr="00202FE0">
        <w:rPr>
          <w:rFonts w:ascii="Courier New" w:hAnsi="Courier New"/>
          <w:sz w:val="16"/>
        </w:rPr>
        <w:t>[</w:t>
      </w:r>
    </w:p>
    <w:p w14:paraId="098FAC38"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57.5522023,</w:t>
      </w:r>
    </w:p>
    <w:p w14:paraId="67CE96AA"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-20.34840123</w:t>
      </w:r>
    </w:p>
    <w:p w14:paraId="7B76EC0B"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C4A5E9B"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6C1C167B" w14:textId="77777777" w:rsidR="00C62161" w:rsidRPr="00EA5AB5" w:rsidRDefault="00C62161" w:rsidP="00C62161">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0C97530A" w14:textId="77777777" w:rsidR="009A45F7" w:rsidRPr="00EA5AB5" w:rsidRDefault="009A45F7" w:rsidP="009A45F7">
      <w:pPr>
        <w:pStyle w:val="NF"/>
      </w:pPr>
    </w:p>
    <w:p w14:paraId="24595EE8" w14:textId="77777777" w:rsidR="009A45F7" w:rsidRPr="00EA5AB5" w:rsidRDefault="009A45F7" w:rsidP="009A45F7">
      <w:pPr>
        <w:pStyle w:val="TF"/>
      </w:pPr>
      <w:r w:rsidRPr="00EA5AB5">
        <w:t>Figure 9.</w:t>
      </w:r>
      <w:r w:rsidR="00D260A3" w:rsidRPr="00EA5AB5">
        <w:t>6.2.5-1</w:t>
      </w:r>
      <w:r w:rsidRPr="00EA5AB5">
        <w:t xml:space="preserve">: </w:t>
      </w:r>
      <w:r w:rsidR="006973F2" w:rsidRPr="00EA5AB5">
        <w:t>POST</w:t>
      </w:r>
      <w:r w:rsidRPr="00EA5AB5">
        <w:t xml:space="preserve"> query for </w:t>
      </w:r>
      <w:r w:rsidR="0040791F" w:rsidRPr="00EA5AB5">
        <w:t>Entit</w:t>
      </w:r>
      <w:r w:rsidRPr="00EA5AB5">
        <w:t>ies by type, filtered by geographical query</w:t>
      </w:r>
    </w:p>
    <w:p w14:paraId="139AAD92" w14:textId="77777777" w:rsidR="009A45F7" w:rsidRPr="00EA5AB5" w:rsidRDefault="009A45F7" w:rsidP="009A45F7">
      <w:pPr>
        <w:pStyle w:val="Heading3"/>
      </w:pPr>
      <w:bookmarkStart w:id="131" w:name="_Toc147485547"/>
      <w:bookmarkStart w:id="132" w:name="_Toc197507263"/>
      <w:r w:rsidRPr="00EA5AB5">
        <w:t>9.6.3</w:t>
      </w:r>
      <w:r w:rsidRPr="00EA5AB5">
        <w:tab/>
        <w:t xml:space="preserve">Optional </w:t>
      </w:r>
      <w:r w:rsidRPr="00202FE0">
        <w:t>URL</w:t>
      </w:r>
      <w:r w:rsidRPr="00EA5AB5">
        <w:t xml:space="preserve"> parameters allowed</w:t>
      </w:r>
      <w:bookmarkEnd w:id="131"/>
      <w:bookmarkEnd w:id="132"/>
    </w:p>
    <w:p w14:paraId="300171DD" w14:textId="352C357D" w:rsidR="009A5A0F" w:rsidRPr="00EA5AB5" w:rsidRDefault="00393746" w:rsidP="00735C29">
      <w:r w:rsidRPr="00EA5AB5">
        <w:t>As for the</w:t>
      </w:r>
      <w:r w:rsidR="009A45F7" w:rsidRPr="00EA5AB5">
        <w:t xml:space="preserve"> Query operation, the POST Query Operation </w:t>
      </w:r>
      <w:r w:rsidRPr="00EA5AB5">
        <w:t>also supports</w:t>
      </w:r>
      <w:r w:rsidR="009A45F7" w:rsidRPr="00EA5AB5">
        <w:t xml:space="preserve"> the usage of the optional </w:t>
      </w:r>
      <w:r w:rsidR="009A45F7" w:rsidRPr="00202FE0">
        <w:t>URL</w:t>
      </w:r>
      <w:r w:rsidR="009A45F7" w:rsidRPr="00EA5AB5">
        <w:t xml:space="preserve"> parameters that can transform the result (e.g. Simplified representation, </w:t>
      </w:r>
      <w:r w:rsidR="009A68D6">
        <w:t>c</w:t>
      </w:r>
      <w:r w:rsidR="009A68D6" w:rsidRPr="00EA5AB5">
        <w:t xml:space="preserve">lause </w:t>
      </w:r>
      <w:r w:rsidRPr="0094514E">
        <w:t>9.1</w:t>
      </w:r>
      <w:r w:rsidRPr="00EA5AB5">
        <w:t xml:space="preserve">) or request more information (e.g. Count of Results, </w:t>
      </w:r>
      <w:r w:rsidR="009A68D6">
        <w:t>c</w:t>
      </w:r>
      <w:r w:rsidR="009A68D6" w:rsidRPr="00EA5AB5">
        <w:t xml:space="preserve">lause </w:t>
      </w:r>
      <w:r w:rsidRPr="0094514E">
        <w:t>9.5</w:t>
      </w:r>
      <w:r w:rsidR="00735C29" w:rsidRPr="00EA5AB5">
        <w:t>)</w:t>
      </w:r>
      <w:r w:rsidR="009A5A0F" w:rsidRPr="00EA5AB5">
        <w:t>.</w:t>
      </w:r>
    </w:p>
    <w:p w14:paraId="4279EB20" w14:textId="7E5AE7D9" w:rsidR="009A5A0F" w:rsidRPr="00EA5AB5" w:rsidRDefault="009A5A0F" w:rsidP="00735C29">
      <w:r w:rsidRPr="00EA5AB5">
        <w:t xml:space="preserve">For instance, Figure </w:t>
      </w:r>
      <w:r w:rsidRPr="0094514E">
        <w:t>9.</w:t>
      </w:r>
      <w:r w:rsidR="00D260A3" w:rsidRPr="0094514E">
        <w:t>6.3-1</w:t>
      </w:r>
      <w:r w:rsidRPr="00EA5AB5">
        <w:t xml:space="preserve"> shows how to request the NGSILD-Results-Count header using the same </w:t>
      </w:r>
      <w:r w:rsidRPr="00202FE0">
        <w:t>URL</w:t>
      </w:r>
      <w:r w:rsidRPr="00EA5AB5">
        <w:t xml:space="preserve"> parameter</w:t>
      </w:r>
      <w:r w:rsidR="004B7F98" w:rsidRPr="00EA5AB5">
        <w:t xml:space="preserve"> seen in</w:t>
      </w:r>
      <w:r w:rsidRPr="00EA5AB5">
        <w:t xml:space="preserve"> </w:t>
      </w:r>
      <w:r w:rsidR="009A68D6">
        <w:t>c</w:t>
      </w:r>
      <w:r w:rsidR="009A68D6" w:rsidRPr="00EA5AB5">
        <w:t xml:space="preserve">lause </w:t>
      </w:r>
      <w:r w:rsidRPr="0094514E">
        <w:t>9.5</w:t>
      </w:r>
      <w:r w:rsidR="00393746" w:rsidRPr="00EA5AB5">
        <w:t xml:space="preserve"> when filtering </w:t>
      </w:r>
      <w:r w:rsidR="0040791F" w:rsidRPr="00EA5AB5">
        <w:t>Entit</w:t>
      </w:r>
      <w:r w:rsidR="00393746" w:rsidRPr="00EA5AB5">
        <w:t>ies by type</w:t>
      </w:r>
      <w:r w:rsidRPr="00EA5AB5">
        <w:t>.</w:t>
      </w:r>
    </w:p>
    <w:p w14:paraId="5A3DFB2C" w14:textId="77777777" w:rsidR="00735C29" w:rsidRPr="00EA5AB5" w:rsidRDefault="00524086" w:rsidP="00735C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w:t>
      </w:r>
      <w:r w:rsidR="00735C29" w:rsidRPr="00EA5AB5">
        <w:rPr>
          <w:rFonts w:ascii="Courier New" w:hAnsi="Courier New" w:cs="Courier New"/>
          <w:sz w:val="16"/>
        </w:rPr>
        <w:t xml:space="preserve"> /</w:t>
      </w:r>
      <w:r w:rsidR="00735C29" w:rsidRPr="00202FE0">
        <w:rPr>
          <w:rFonts w:ascii="Courier New" w:hAnsi="Courier New" w:cs="Courier New"/>
          <w:sz w:val="16"/>
        </w:rPr>
        <w:t>ngsi-ld</w:t>
      </w:r>
      <w:r w:rsidR="00735C29" w:rsidRPr="00EA5AB5">
        <w:rPr>
          <w:rFonts w:ascii="Courier New" w:hAnsi="Courier New" w:cs="Courier New"/>
          <w:sz w:val="16"/>
        </w:rPr>
        <w:t>/v1</w:t>
      </w:r>
      <w:r w:rsidR="00735C29" w:rsidRPr="00EA5AB5">
        <w:rPr>
          <w:rFonts w:ascii="Courier New" w:hAnsi="Courier New"/>
          <w:sz w:val="16"/>
        </w:rPr>
        <w:t>/entityOperations/query</w:t>
      </w:r>
      <w:r w:rsidR="00735C29" w:rsidRPr="00EA5AB5">
        <w:rPr>
          <w:rFonts w:ascii="Courier New" w:hAnsi="Courier New" w:cs="Courier New"/>
          <w:sz w:val="16"/>
        </w:rPr>
        <w:t>?count=true</w:t>
      </w:r>
      <w:r w:rsidRPr="00EA5AB5">
        <w:rPr>
          <w:rFonts w:ascii="Courier New" w:hAnsi="Courier New" w:cs="Courier New"/>
          <w:sz w:val="16"/>
        </w:rPr>
        <w:t>&amp;limit=0</w:t>
      </w:r>
      <w:r w:rsidR="00735C29" w:rsidRPr="00EA5AB5">
        <w:rPr>
          <w:rFonts w:ascii="Courier New" w:hAnsi="Courier New" w:cs="Courier New"/>
          <w:sz w:val="16"/>
        </w:rPr>
        <w:t xml:space="preserve"> </w:t>
      </w:r>
      <w:r w:rsidR="00735C29" w:rsidRPr="00202FE0">
        <w:rPr>
          <w:rFonts w:ascii="Courier New" w:hAnsi="Courier New" w:cs="Courier New"/>
          <w:sz w:val="16"/>
        </w:rPr>
        <w:t>HTTP</w:t>
      </w:r>
      <w:r w:rsidR="00735C29" w:rsidRPr="00EA5AB5">
        <w:rPr>
          <w:rFonts w:ascii="Courier New" w:hAnsi="Courier New" w:cs="Courier New"/>
          <w:sz w:val="16"/>
        </w:rPr>
        <w:t>/1.1</w:t>
      </w:r>
    </w:p>
    <w:p w14:paraId="16D9AAF1" w14:textId="77777777" w:rsidR="00735C29" w:rsidRPr="00EA5AB5" w:rsidRDefault="00735C29" w:rsidP="00735C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377F9EDE" w14:textId="77777777" w:rsidR="00735C29" w:rsidRPr="00EA5AB5" w:rsidRDefault="00735C29" w:rsidP="00735C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5FE70C8" w14:textId="77777777" w:rsidR="00735C29" w:rsidRPr="00EA5AB5" w:rsidRDefault="00735C29" w:rsidP="00735C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Accept: application/</w:t>
      </w:r>
      <w:r w:rsidRPr="00202FE0">
        <w:rPr>
          <w:rFonts w:ascii="Courier New" w:hAnsi="Courier New"/>
          <w:sz w:val="16"/>
        </w:rPr>
        <w:t>json</w:t>
      </w:r>
    </w:p>
    <w:p w14:paraId="7D398317" w14:textId="77777777" w:rsidR="00735C29" w:rsidRPr="00EA5AB5" w:rsidRDefault="00735C29" w:rsidP="00735C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226712C7"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674814DD"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"Query",</w:t>
      </w:r>
    </w:p>
    <w:p w14:paraId="53554171"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"entities": </w:t>
      </w:r>
      <w:r w:rsidRPr="00202FE0">
        <w:rPr>
          <w:rFonts w:ascii="Courier New" w:hAnsi="Courier New"/>
          <w:sz w:val="16"/>
        </w:rPr>
        <w:t>[</w:t>
      </w:r>
    </w:p>
    <w:p w14:paraId="08BC801E"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428BC03C"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"Store"</w:t>
      </w:r>
    </w:p>
    <w:p w14:paraId="065AA6A0"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5EB70005" w14:textId="77777777" w:rsidR="00F3049F"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2D88ACFD" w14:textId="77777777" w:rsidR="00735C29" w:rsidRPr="00EA5AB5" w:rsidRDefault="00F3049F" w:rsidP="00F3049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6F613256" w14:textId="77777777" w:rsidR="00735C29" w:rsidRPr="00EA5AB5" w:rsidRDefault="00735C29" w:rsidP="00735C29">
      <w:pPr>
        <w:pStyle w:val="NF"/>
      </w:pPr>
    </w:p>
    <w:p w14:paraId="7ED4F191" w14:textId="77777777" w:rsidR="00C72FB2" w:rsidRPr="00EA5AB5" w:rsidRDefault="00735C29" w:rsidP="007E1E1E">
      <w:pPr>
        <w:pStyle w:val="TF"/>
      </w:pPr>
      <w:r w:rsidRPr="00EA5AB5">
        <w:t>Figure 9.</w:t>
      </w:r>
      <w:r w:rsidR="00D260A3" w:rsidRPr="00EA5AB5">
        <w:t>6.3-1</w:t>
      </w:r>
      <w:r w:rsidRPr="00EA5AB5">
        <w:t xml:space="preserve">: </w:t>
      </w:r>
      <w:r w:rsidR="006973F2" w:rsidRPr="00EA5AB5">
        <w:t>POST</w:t>
      </w:r>
      <w:r w:rsidRPr="00EA5AB5">
        <w:t xml:space="preserve"> query for </w:t>
      </w:r>
      <w:r w:rsidR="0040791F" w:rsidRPr="00EA5AB5">
        <w:t>Entit</w:t>
      </w:r>
      <w:r w:rsidRPr="00EA5AB5">
        <w:t>ies by type, requesting count</w:t>
      </w:r>
    </w:p>
    <w:p w14:paraId="4A445045" w14:textId="77777777" w:rsidR="00EF0B4B" w:rsidRPr="00EA5AB5" w:rsidRDefault="00EF0B4B" w:rsidP="00EF0B4B">
      <w:pPr>
        <w:pStyle w:val="Heading1"/>
      </w:pPr>
      <w:bookmarkStart w:id="133" w:name="_Toc147485548"/>
      <w:bookmarkStart w:id="134" w:name="_Toc197507264"/>
      <w:r w:rsidRPr="00EA5AB5">
        <w:t>10</w:t>
      </w:r>
      <w:r w:rsidRPr="00EA5AB5">
        <w:tab/>
        <w:t>Information Subscriptions</w:t>
      </w:r>
      <w:bookmarkEnd w:id="133"/>
      <w:bookmarkEnd w:id="134"/>
    </w:p>
    <w:p w14:paraId="39C84600" w14:textId="77777777" w:rsidR="00EF0B4B" w:rsidRPr="00EA5AB5" w:rsidRDefault="00982D98" w:rsidP="00982D98">
      <w:pPr>
        <w:pStyle w:val="Heading2"/>
      </w:pPr>
      <w:bookmarkStart w:id="135" w:name="_Toc147485549"/>
      <w:bookmarkStart w:id="136" w:name="_Toc197507265"/>
      <w:r w:rsidRPr="00EA5AB5">
        <w:t>10.1</w:t>
      </w:r>
      <w:r w:rsidRPr="00EA5AB5">
        <w:tab/>
        <w:t>Overview Information Subscriptions</w:t>
      </w:r>
      <w:bookmarkEnd w:id="135"/>
      <w:bookmarkEnd w:id="136"/>
    </w:p>
    <w:p w14:paraId="53324D28" w14:textId="77777777" w:rsidR="007225C7" w:rsidRPr="00EA5AB5" w:rsidRDefault="007225C7" w:rsidP="007225C7">
      <w:r w:rsidRPr="00EA5AB5">
        <w:t xml:space="preserve">Clause </w:t>
      </w:r>
      <w:r w:rsidRPr="0094514E">
        <w:t>10</w:t>
      </w:r>
      <w:r w:rsidRPr="00EA5AB5">
        <w:t xml:space="preserve"> describes the </w:t>
      </w:r>
      <w:r w:rsidRPr="00202FE0">
        <w:t>NGSI-LD</w:t>
      </w:r>
      <w:r w:rsidRPr="00EA5AB5">
        <w:t xml:space="preserve"> </w:t>
      </w:r>
      <w:r w:rsidRPr="00202FE0">
        <w:t>API</w:t>
      </w:r>
      <w:r w:rsidRPr="00EA5AB5">
        <w:t xml:space="preserve"> operations for subscriptions and the resulting notifications, i.e. the operations that can be used to request </w:t>
      </w:r>
      <w:r w:rsidR="0040791F" w:rsidRPr="00EA5AB5">
        <w:t>Entit</w:t>
      </w:r>
      <w:r w:rsidRPr="00EA5AB5">
        <w:t xml:space="preserve">y information and asynchronously receive the information in form of notifications. Clause </w:t>
      </w:r>
      <w:r w:rsidRPr="0094514E">
        <w:t>10.2.1</w:t>
      </w:r>
      <w:r w:rsidRPr="00EA5AB5">
        <w:t xml:space="preserve"> describes change-based subscriptions and how updates and the creation of new </w:t>
      </w:r>
      <w:r w:rsidR="0040791F" w:rsidRPr="00EA5AB5">
        <w:t>Entit</w:t>
      </w:r>
      <w:r w:rsidRPr="00EA5AB5">
        <w:t xml:space="preserve">ies trigger notifications. Clause </w:t>
      </w:r>
      <w:r w:rsidRPr="0094514E">
        <w:t>10.2.2</w:t>
      </w:r>
      <w:r w:rsidRPr="00EA5AB5">
        <w:t xml:space="preserve"> describes time-based subscriptions and notifications that are triggered whenever the specified time interval has passed, independent of any changes to the </w:t>
      </w:r>
      <w:r w:rsidR="0040791F" w:rsidRPr="00EA5AB5">
        <w:t>Entit</w:t>
      </w:r>
      <w:r w:rsidRPr="00EA5AB5">
        <w:t>y information.</w:t>
      </w:r>
    </w:p>
    <w:p w14:paraId="4BC6EB98" w14:textId="77777777" w:rsidR="00982D98" w:rsidRPr="00EA5AB5" w:rsidRDefault="00531E21" w:rsidP="00531E21">
      <w:pPr>
        <w:pStyle w:val="Heading2"/>
      </w:pPr>
      <w:bookmarkStart w:id="137" w:name="_Toc147485550"/>
      <w:bookmarkStart w:id="138" w:name="_Toc197507266"/>
      <w:r w:rsidRPr="00EA5AB5">
        <w:lastRenderedPageBreak/>
        <w:t>10.2</w:t>
      </w:r>
      <w:r w:rsidRPr="00EA5AB5">
        <w:tab/>
        <w:t>Creating Subscriptions</w:t>
      </w:r>
      <w:bookmarkEnd w:id="137"/>
      <w:bookmarkEnd w:id="138"/>
    </w:p>
    <w:p w14:paraId="29490DEC" w14:textId="77777777" w:rsidR="00531E21" w:rsidRPr="00EA5AB5" w:rsidRDefault="00531E21" w:rsidP="00531E21">
      <w:pPr>
        <w:pStyle w:val="Heading3"/>
      </w:pPr>
      <w:bookmarkStart w:id="139" w:name="_Toc147485551"/>
      <w:bookmarkStart w:id="140" w:name="_Toc197507267"/>
      <w:r w:rsidRPr="00EA5AB5">
        <w:t>10.2.1</w:t>
      </w:r>
      <w:r w:rsidRPr="00EA5AB5">
        <w:tab/>
        <w:t>Change-based Subscriptions</w:t>
      </w:r>
      <w:r w:rsidR="00502546" w:rsidRPr="00EA5AB5">
        <w:t>, Updates and Resulting Notifications</w:t>
      </w:r>
      <w:bookmarkEnd w:id="139"/>
      <w:bookmarkEnd w:id="140"/>
    </w:p>
    <w:p w14:paraId="72A7D931" w14:textId="77777777" w:rsidR="00502546" w:rsidRPr="00EA5AB5" w:rsidRDefault="007225C7" w:rsidP="00685DCA">
      <w:r w:rsidRPr="00EA5AB5">
        <w:t xml:space="preserve">Change-based subscription are based on the change of an </w:t>
      </w:r>
      <w:r w:rsidR="0040791F" w:rsidRPr="00EA5AB5">
        <w:t>Attribute</w:t>
      </w:r>
      <w:r w:rsidRPr="00EA5AB5">
        <w:t xml:space="preserve">, i.e. the value of a </w:t>
      </w:r>
      <w:r w:rsidR="0040791F" w:rsidRPr="00EA5AB5">
        <w:t>Propert</w:t>
      </w:r>
      <w:r w:rsidRPr="00EA5AB5">
        <w:t xml:space="preserve">y or the object of a </w:t>
      </w:r>
      <w:r w:rsidR="0040791F" w:rsidRPr="00EA5AB5">
        <w:t>Relationship</w:t>
      </w:r>
      <w:r w:rsidRPr="00EA5AB5">
        <w:t xml:space="preserve">. The </w:t>
      </w:r>
      <w:r w:rsidR="0040791F" w:rsidRPr="00EA5AB5">
        <w:t>Attribute</w:t>
      </w:r>
      <w:r w:rsidRPr="00EA5AB5">
        <w:t xml:space="preserve">s whose changes trigger the notification are </w:t>
      </w:r>
      <w:r w:rsidR="00E61B69" w:rsidRPr="00EA5AB5">
        <w:t xml:space="preserve">specified as a list in the </w:t>
      </w:r>
      <w:r w:rsidR="00E61B69" w:rsidRPr="00EA5AB5">
        <w:rPr>
          <w:rFonts w:ascii="Courier New" w:hAnsi="Courier New" w:cs="Courier New"/>
          <w:sz w:val="18"/>
          <w:szCs w:val="18"/>
        </w:rPr>
        <w:t>watchedAttributes</w:t>
      </w:r>
      <w:r w:rsidR="00E61B69" w:rsidRPr="00EA5AB5">
        <w:t xml:space="preserve"> element of a subscription. Only in case this </w:t>
      </w:r>
      <w:r w:rsidR="0040791F" w:rsidRPr="00EA5AB5">
        <w:t>Attribute</w:t>
      </w:r>
      <w:r w:rsidR="00E61B69" w:rsidRPr="00EA5AB5">
        <w:t xml:space="preserve"> changes in an existing </w:t>
      </w:r>
      <w:r w:rsidR="0040791F" w:rsidRPr="00EA5AB5">
        <w:t>Entit</w:t>
      </w:r>
      <w:r w:rsidR="00E61B69" w:rsidRPr="00EA5AB5">
        <w:t xml:space="preserve">y or a new </w:t>
      </w:r>
      <w:r w:rsidR="0040791F" w:rsidRPr="00EA5AB5">
        <w:t>Entit</w:t>
      </w:r>
      <w:r w:rsidR="00E61B69" w:rsidRPr="00EA5AB5">
        <w:t xml:space="preserve">y with this </w:t>
      </w:r>
      <w:r w:rsidR="0040791F" w:rsidRPr="00EA5AB5">
        <w:t>Attribute</w:t>
      </w:r>
      <w:r w:rsidR="00E61B69" w:rsidRPr="00EA5AB5">
        <w:t xml:space="preserve"> is created, a notification will be sent.</w:t>
      </w:r>
    </w:p>
    <w:p w14:paraId="2C44316D" w14:textId="5D0DC858" w:rsidR="00E61B69" w:rsidRPr="00EA5AB5" w:rsidRDefault="00E61B69" w:rsidP="00685DCA">
      <w:r w:rsidRPr="00EA5AB5">
        <w:t xml:space="preserve">In Figure </w:t>
      </w:r>
      <w:r w:rsidRPr="0094514E">
        <w:t>10.</w:t>
      </w:r>
      <w:r w:rsidR="0081019E" w:rsidRPr="0094514E">
        <w:t>2.1-</w:t>
      </w:r>
      <w:r w:rsidRPr="0094514E">
        <w:t>1</w:t>
      </w:r>
      <w:r w:rsidRPr="00EA5AB5">
        <w:t xml:space="preserve">, a subscription for </w:t>
      </w:r>
      <w:r w:rsidR="0040791F" w:rsidRPr="00EA5AB5">
        <w:t>Entit</w:t>
      </w:r>
      <w:r w:rsidRPr="00EA5AB5">
        <w:t xml:space="preserve">ies of type </w:t>
      </w:r>
      <w:r w:rsidRPr="00EA5AB5">
        <w:rPr>
          <w:rFonts w:ascii="Courier New" w:hAnsi="Courier New"/>
          <w:sz w:val="18"/>
        </w:rPr>
        <w:t>Store</w:t>
      </w:r>
      <w:r w:rsidRPr="00EA5AB5">
        <w:t xml:space="preserve"> (mapped to </w:t>
      </w:r>
      <w:r w:rsidRPr="00EA5AB5">
        <w:rPr>
          <w:rFonts w:ascii="Courier New" w:hAnsi="Courier New"/>
          <w:sz w:val="18"/>
        </w:rPr>
        <w:t>https://</w:t>
      </w:r>
      <w:r w:rsidRPr="00202FE0">
        <w:rPr>
          <w:rFonts w:ascii="Courier New" w:hAnsi="Courier New"/>
          <w:sz w:val="18"/>
        </w:rPr>
        <w:t>uri</w:t>
      </w:r>
      <w:r w:rsidRPr="00EA5AB5">
        <w:rPr>
          <w:rFonts w:ascii="Courier New" w:hAnsi="Courier New"/>
          <w:sz w:val="18"/>
        </w:rPr>
        <w:t>.etsi.org/</w:t>
      </w:r>
      <w:r w:rsidRPr="00202FE0">
        <w:rPr>
          <w:rFonts w:ascii="Courier New" w:hAnsi="Courier New"/>
          <w:sz w:val="18"/>
        </w:rPr>
        <w:t>ngsi</w:t>
      </w:r>
      <w:r w:rsidR="009A68D6">
        <w:rPr>
          <w:rFonts w:ascii="Courier New" w:hAnsi="Courier New"/>
          <w:sz w:val="18"/>
        </w:rPr>
        <w:noBreakHyphen/>
      </w:r>
      <w:r w:rsidRPr="00202FE0">
        <w:rPr>
          <w:rFonts w:ascii="Courier New" w:hAnsi="Courier New"/>
          <w:sz w:val="18"/>
        </w:rPr>
        <w:t>ld</w:t>
      </w:r>
      <w:r w:rsidRPr="00EA5AB5">
        <w:rPr>
          <w:rFonts w:ascii="Courier New" w:hAnsi="Courier New"/>
          <w:sz w:val="18"/>
        </w:rPr>
        <w:t xml:space="preserve">/primer/Store </w:t>
      </w:r>
      <w:r w:rsidRPr="00EA5AB5">
        <w:t>in the</w:t>
      </w:r>
      <w:r w:rsidRPr="00EA5AB5">
        <w:rPr>
          <w:rFonts w:ascii="Courier New" w:hAnsi="Courier New"/>
          <w:sz w:val="18"/>
        </w:rPr>
        <w:t xml:space="preserve"> @context</w:t>
      </w:r>
      <w:r w:rsidRPr="00EA5AB5">
        <w:t xml:space="preserve">) and </w:t>
      </w:r>
      <w:r w:rsidRPr="00EA5AB5">
        <w:rPr>
          <w:rFonts w:ascii="Courier New" w:hAnsi="Courier New"/>
          <w:sz w:val="18"/>
        </w:rPr>
        <w:t xml:space="preserve">watchedAttributes </w:t>
      </w:r>
      <w:r w:rsidRPr="00EA5AB5">
        <w:t xml:space="preserve">with the </w:t>
      </w:r>
      <w:r w:rsidR="0040791F" w:rsidRPr="00EA5AB5">
        <w:t>Propert</w:t>
      </w:r>
      <w:r w:rsidRPr="00EA5AB5">
        <w:t xml:space="preserve">y </w:t>
      </w:r>
      <w:r w:rsidRPr="00EA5AB5">
        <w:rPr>
          <w:rFonts w:ascii="Courier New" w:hAnsi="Courier New"/>
          <w:sz w:val="18"/>
        </w:rPr>
        <w:t>storeName</w:t>
      </w:r>
      <w:r w:rsidRPr="00EA5AB5">
        <w:t xml:space="preserve"> (mapped to </w:t>
      </w:r>
      <w:r w:rsidRPr="00EA5AB5">
        <w:rPr>
          <w:rFonts w:ascii="Courier New" w:hAnsi="Courier New"/>
          <w:sz w:val="18"/>
        </w:rPr>
        <w:t>https://</w:t>
      </w:r>
      <w:r w:rsidRPr="00202FE0">
        <w:rPr>
          <w:rFonts w:ascii="Courier New" w:hAnsi="Courier New"/>
          <w:sz w:val="18"/>
        </w:rPr>
        <w:t>uri</w:t>
      </w:r>
      <w:r w:rsidRPr="00EA5AB5">
        <w:rPr>
          <w:rFonts w:ascii="Courier New" w:hAnsi="Courier New"/>
          <w:sz w:val="18"/>
        </w:rPr>
        <w:t>.etsi.org/</w:t>
      </w:r>
      <w:r w:rsidRPr="00202FE0">
        <w:rPr>
          <w:rFonts w:ascii="Courier New" w:hAnsi="Courier New"/>
          <w:sz w:val="18"/>
        </w:rPr>
        <w:t>ngsi-ld</w:t>
      </w:r>
      <w:r w:rsidRPr="00EA5AB5">
        <w:rPr>
          <w:rFonts w:ascii="Courier New" w:hAnsi="Courier New"/>
          <w:sz w:val="18"/>
        </w:rPr>
        <w:t>/primer/storeName</w:t>
      </w:r>
      <w:r w:rsidRPr="00EA5AB5">
        <w:rPr>
          <w:rFonts w:ascii="Courier New" w:hAnsi="Courier New"/>
          <w:sz w:val="16"/>
        </w:rPr>
        <w:t xml:space="preserve"> </w:t>
      </w:r>
      <w:r w:rsidRPr="00EA5AB5">
        <w:t>in the</w:t>
      </w:r>
      <w:r w:rsidRPr="00EA5AB5">
        <w:rPr>
          <w:rFonts w:ascii="Courier New" w:hAnsi="Courier New"/>
          <w:sz w:val="18"/>
        </w:rPr>
        <w:t xml:space="preserve"> @context</w:t>
      </w:r>
      <w:r w:rsidRPr="00EA5AB5">
        <w:t>) is shown.</w:t>
      </w:r>
    </w:p>
    <w:p w14:paraId="4F28E98E" w14:textId="77777777" w:rsidR="00976D98" w:rsidRPr="00EA5AB5" w:rsidRDefault="00E61B69" w:rsidP="00685DCA">
      <w:r w:rsidRPr="00EA5AB5">
        <w:t xml:space="preserve">The notification to be sent on a change is further specified in the </w:t>
      </w:r>
      <w:r w:rsidRPr="00EA5AB5">
        <w:rPr>
          <w:rFonts w:ascii="Courier New" w:hAnsi="Courier New" w:cs="Courier New"/>
          <w:sz w:val="18"/>
          <w:szCs w:val="18"/>
        </w:rPr>
        <w:t>notification</w:t>
      </w:r>
      <w:r w:rsidRPr="00EA5AB5">
        <w:t xml:space="preserve"> element. The </w:t>
      </w:r>
      <w:r w:rsidRPr="00EA5AB5">
        <w:rPr>
          <w:rFonts w:ascii="Courier New" w:hAnsi="Courier New" w:cs="Courier New"/>
          <w:sz w:val="18"/>
          <w:szCs w:val="18"/>
        </w:rPr>
        <w:t>attributes</w:t>
      </w:r>
      <w:r w:rsidRPr="00EA5AB5">
        <w:t xml:space="preserve"> specified are those to be included for the </w:t>
      </w:r>
      <w:r w:rsidR="0040791F" w:rsidRPr="00EA5AB5">
        <w:t>Entit</w:t>
      </w:r>
      <w:r w:rsidRPr="00EA5AB5">
        <w:t xml:space="preserve">ies to be returned, if available. If no </w:t>
      </w:r>
      <w:r w:rsidR="0040791F" w:rsidRPr="00EA5AB5">
        <w:t>Attribute</w:t>
      </w:r>
      <w:r w:rsidRPr="00EA5AB5">
        <w:t xml:space="preserve"> is available for an </w:t>
      </w:r>
      <w:r w:rsidR="0040791F" w:rsidRPr="00EA5AB5">
        <w:t>Entit</w:t>
      </w:r>
      <w:r w:rsidRPr="00EA5AB5">
        <w:t xml:space="preserve">y, it will not be returned. If no </w:t>
      </w:r>
      <w:r w:rsidR="0040791F" w:rsidRPr="00EA5AB5">
        <w:t>Attribute</w:t>
      </w:r>
      <w:r w:rsidRPr="00EA5AB5">
        <w:t xml:space="preserve">s are specified, all available </w:t>
      </w:r>
      <w:r w:rsidR="0040791F" w:rsidRPr="00EA5AB5">
        <w:t>Attribute</w:t>
      </w:r>
      <w:r w:rsidRPr="00EA5AB5">
        <w:t>s will be returned.</w:t>
      </w:r>
    </w:p>
    <w:p w14:paraId="6F94C6F2" w14:textId="77777777" w:rsidR="00E61B69" w:rsidRPr="00EA5AB5" w:rsidRDefault="00976D98" w:rsidP="004A1F86">
      <w:pPr>
        <w:widowControl w:val="0"/>
      </w:pPr>
      <w:r w:rsidRPr="00EA5AB5">
        <w:t xml:space="preserve">For the avoidance of any doubt, for the </w:t>
      </w:r>
      <w:r w:rsidR="0040791F" w:rsidRPr="00EA5AB5">
        <w:t>Attribute</w:t>
      </w:r>
      <w:r w:rsidRPr="00EA5AB5">
        <w:t xml:space="preserve">s to be returned, only those specified in </w:t>
      </w:r>
      <w:r w:rsidRPr="00EA5AB5">
        <w:rPr>
          <w:rFonts w:ascii="Courier New" w:hAnsi="Courier New"/>
          <w:sz w:val="18"/>
        </w:rPr>
        <w:t>attributes</w:t>
      </w:r>
      <w:r w:rsidRPr="00EA5AB5">
        <w:t xml:space="preserve"> will be considered. These can include the triggering </w:t>
      </w:r>
      <w:r w:rsidR="0040791F" w:rsidRPr="00EA5AB5">
        <w:t>Attribute</w:t>
      </w:r>
      <w:r w:rsidRPr="00EA5AB5">
        <w:t xml:space="preserve"> from </w:t>
      </w:r>
      <w:r w:rsidRPr="00EA5AB5">
        <w:rPr>
          <w:rFonts w:ascii="Courier New" w:hAnsi="Courier New"/>
          <w:sz w:val="18"/>
        </w:rPr>
        <w:t xml:space="preserve">watchedAttributes </w:t>
      </w:r>
      <w:r w:rsidRPr="00EA5AB5">
        <w:t xml:space="preserve">or not – the triggering </w:t>
      </w:r>
      <w:r w:rsidR="0040791F" w:rsidRPr="00EA5AB5">
        <w:t>Attribute</w:t>
      </w:r>
      <w:r w:rsidRPr="00EA5AB5">
        <w:t xml:space="preserve"> is not always returned, only in case it is specified. In the example in Figure </w:t>
      </w:r>
      <w:r w:rsidRPr="0094514E">
        <w:t>10.</w:t>
      </w:r>
      <w:r w:rsidR="0081019E" w:rsidRPr="0094514E">
        <w:t>2.1-</w:t>
      </w:r>
      <w:r w:rsidRPr="0094514E">
        <w:t>1</w:t>
      </w:r>
      <w:r w:rsidRPr="00EA5AB5">
        <w:t xml:space="preserve">, the </w:t>
      </w:r>
      <w:r w:rsidR="0040791F" w:rsidRPr="00EA5AB5">
        <w:t>Propert</w:t>
      </w:r>
      <w:r w:rsidRPr="00EA5AB5">
        <w:t xml:space="preserve">ies </w:t>
      </w:r>
      <w:r w:rsidRPr="00EA5AB5">
        <w:rPr>
          <w:rFonts w:ascii="Courier New" w:hAnsi="Courier New"/>
          <w:sz w:val="18"/>
        </w:rPr>
        <w:t>storeName</w:t>
      </w:r>
      <w:r w:rsidRPr="00EA5AB5">
        <w:t xml:space="preserve"> and </w:t>
      </w:r>
      <w:r w:rsidRPr="00EA5AB5">
        <w:rPr>
          <w:rFonts w:ascii="Courier New" w:hAnsi="Courier New"/>
          <w:sz w:val="18"/>
        </w:rPr>
        <w:t xml:space="preserve">address </w:t>
      </w:r>
      <w:r w:rsidRPr="00EA5AB5">
        <w:t xml:space="preserve">(but not </w:t>
      </w:r>
      <w:r w:rsidRPr="00EA5AB5">
        <w:rPr>
          <w:rFonts w:ascii="Courier New" w:hAnsi="Courier New"/>
          <w:sz w:val="18"/>
        </w:rPr>
        <w:t>location</w:t>
      </w:r>
      <w:r w:rsidRPr="00EA5AB5">
        <w:t>), will be returned, if available.</w:t>
      </w:r>
    </w:p>
    <w:p w14:paraId="39A1345D"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/v1/subscriptions </w:t>
      </w:r>
      <w:r w:rsidRPr="00202FE0">
        <w:rPr>
          <w:rFonts w:ascii="Courier New" w:hAnsi="Courier New" w:cs="Courier New"/>
          <w:sz w:val="16"/>
        </w:rPr>
        <w:t>HTTP</w:t>
      </w:r>
      <w:r w:rsidRPr="00EA5AB5">
        <w:rPr>
          <w:rFonts w:ascii="Courier New" w:hAnsi="Courier New" w:cs="Courier New"/>
          <w:sz w:val="16"/>
        </w:rPr>
        <w:t>/1.1</w:t>
      </w:r>
    </w:p>
    <w:p w14:paraId="7862B6C3"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E0A5504"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6D6C7628"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Pr="00EA5AB5">
        <w:rPr>
          <w:rFonts w:ascii="Courier New" w:hAnsi="Courier New"/>
          <w:sz w:val="16"/>
        </w:rPr>
        <w:t>https://</w:t>
      </w:r>
      <w:r w:rsidRPr="00202FE0">
        <w:rPr>
          <w:rFonts w:ascii="Courier New" w:hAnsi="Courier New"/>
          <w:sz w:val="16"/>
        </w:rPr>
        <w:t>uri</w:t>
      </w:r>
      <w:r w:rsidRPr="00EA5AB5">
        <w:rPr>
          <w:rFonts w:ascii="Courier New" w:hAnsi="Courier New"/>
          <w:sz w:val="16"/>
        </w:rPr>
        <w:t>.etsi.org/</w:t>
      </w:r>
      <w:r w:rsidRPr="00202FE0">
        <w:rPr>
          <w:rFonts w:ascii="Courier New" w:hAnsi="Courier New"/>
          <w:sz w:val="16"/>
        </w:rPr>
        <w:t>ngsi-ld</w:t>
      </w:r>
      <w:r w:rsidRPr="00EA5AB5">
        <w:rPr>
          <w:rFonts w:ascii="Courier New" w:hAnsi="Courier New"/>
          <w:sz w:val="16"/>
        </w:rPr>
        <w:t>/primer/store-context.jsonld</w:t>
      </w:r>
      <w:r w:rsidRPr="00EA5AB5">
        <w:rPr>
          <w:rFonts w:ascii="Courier New" w:hAnsi="Courier New" w:cs="Courier New"/>
          <w:sz w:val="16"/>
        </w:rPr>
        <w:t>&gt;;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74FDD889"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968F149"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9FD5E8D"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82129AD"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"id": "urn:</w:t>
      </w:r>
      <w:r w:rsidRPr="00202FE0">
        <w:rPr>
          <w:rFonts w:ascii="Courier New" w:hAnsi="Courier New" w:cs="Courier New"/>
          <w:sz w:val="16"/>
        </w:rPr>
        <w:t>ngsi-ld</w:t>
      </w:r>
      <w:r w:rsidRPr="00EA5AB5">
        <w:rPr>
          <w:rFonts w:ascii="Courier New" w:hAnsi="Courier New" w:cs="Courier New"/>
          <w:sz w:val="16"/>
        </w:rPr>
        <w:t>:Subscription:storeSubscription",</w:t>
      </w:r>
    </w:p>
    <w:p w14:paraId="5B48C59C"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"type": "Subscription",</w:t>
      </w:r>
    </w:p>
    <w:p w14:paraId="11D1E3DE"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 xml:space="preserve">"entities": </w:t>
      </w:r>
      <w:r w:rsidRPr="00202FE0">
        <w:rPr>
          <w:rFonts w:ascii="Courier New" w:hAnsi="Courier New" w:cs="Courier New"/>
          <w:sz w:val="16"/>
        </w:rPr>
        <w:t>[</w:t>
      </w:r>
    </w:p>
    <w:p w14:paraId="3C1F683B"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w:t>
      </w:r>
    </w:p>
    <w:p w14:paraId="1BEE7C33"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"Store"</w:t>
      </w:r>
    </w:p>
    <w:p w14:paraId="271F5F0F"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t>}</w:t>
      </w:r>
    </w:p>
    <w:p w14:paraId="798E9491"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009064AE" w:rsidRPr="00EA5AB5">
        <w:rPr>
          <w:rFonts w:ascii="Courier New" w:hAnsi="Courier New" w:cs="Courier New"/>
          <w:sz w:val="16"/>
        </w:rPr>
        <w:tab/>
      </w:r>
      <w:r w:rsidRPr="00EA5AB5">
        <w:rPr>
          <w:rFonts w:ascii="Courier New" w:hAnsi="Courier New" w:cs="Courier New"/>
          <w:sz w:val="16"/>
        </w:rPr>
        <w:t>],</w:t>
      </w:r>
    </w:p>
    <w:p w14:paraId="6DE681DF"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"watchedAttributes": ["storeName"],</w:t>
      </w:r>
    </w:p>
    <w:p w14:paraId="3F114A50"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9064AE" w:rsidRPr="00EA5AB5">
        <w:rPr>
          <w:rFonts w:ascii="Courier New" w:hAnsi="Courier New" w:cs="Courier New"/>
          <w:sz w:val="16"/>
        </w:rPr>
        <w:tab/>
      </w:r>
      <w:r w:rsidRPr="00EA5AB5">
        <w:rPr>
          <w:rFonts w:ascii="Courier New" w:hAnsi="Courier New" w:cs="Courier New"/>
          <w:sz w:val="16"/>
        </w:rPr>
        <w:t>"notification": {</w:t>
      </w:r>
    </w:p>
    <w:p w14:paraId="155CB41C"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"attributes": ["storeName","address"],</w:t>
      </w:r>
    </w:p>
    <w:p w14:paraId="20764FDE"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"format": "normalized",</w:t>
      </w:r>
    </w:p>
    <w:p w14:paraId="75E2CC3D"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"endpoint": {</w:t>
      </w:r>
    </w:p>
    <w:p w14:paraId="18C24323"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w:t>
      </w:r>
      <w:r w:rsidRPr="00202FE0">
        <w:rPr>
          <w:rFonts w:ascii="Courier New" w:hAnsi="Courier New" w:cs="Courier New"/>
          <w:sz w:val="16"/>
        </w:rPr>
        <w:t>uri</w:t>
      </w:r>
      <w:r w:rsidRPr="00EA5AB5">
        <w:rPr>
          <w:rFonts w:ascii="Courier New" w:hAnsi="Courier New" w:cs="Courier New"/>
          <w:sz w:val="16"/>
        </w:rPr>
        <w:t>": "</w:t>
      </w:r>
      <w:r w:rsidRPr="00202FE0">
        <w:rPr>
          <w:rFonts w:ascii="Courier New" w:hAnsi="Courier New" w:cs="Courier New"/>
          <w:sz w:val="16"/>
        </w:rPr>
        <w:t>http</w:t>
      </w:r>
      <w:r w:rsidRPr="00EA5AB5">
        <w:rPr>
          <w:rFonts w:ascii="Courier New" w:hAnsi="Courier New" w:cs="Courier New"/>
          <w:sz w:val="16"/>
        </w:rPr>
        <w:t>://localhost:8000</w:t>
      </w:r>
      <w:r w:rsidR="009F7251" w:rsidRPr="00EA5AB5">
        <w:rPr>
          <w:rFonts w:ascii="Courier New" w:hAnsi="Courier New" w:cs="Courier New"/>
          <w:sz w:val="16"/>
        </w:rPr>
        <w:t>/notify</w:t>
      </w:r>
      <w:r w:rsidRPr="00EA5AB5">
        <w:rPr>
          <w:rFonts w:ascii="Courier New" w:hAnsi="Courier New" w:cs="Courier New"/>
          <w:sz w:val="16"/>
        </w:rPr>
        <w:t>",</w:t>
      </w:r>
    </w:p>
    <w:p w14:paraId="6F965CAB"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"accept": "application/</w:t>
      </w:r>
      <w:r w:rsidRPr="00202FE0">
        <w:rPr>
          <w:rFonts w:ascii="Courier New" w:hAnsi="Courier New" w:cs="Courier New"/>
          <w:sz w:val="16"/>
        </w:rPr>
        <w:t>json</w:t>
      </w:r>
      <w:r w:rsidRPr="00EA5AB5">
        <w:rPr>
          <w:rFonts w:ascii="Courier New" w:hAnsi="Courier New" w:cs="Courier New"/>
          <w:sz w:val="16"/>
        </w:rPr>
        <w:t>"</w:t>
      </w:r>
    </w:p>
    <w:p w14:paraId="766E0CD8"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w:t>
      </w:r>
    </w:p>
    <w:p w14:paraId="76EFBD11" w14:textId="77777777" w:rsidR="00502546"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6352617" w14:textId="77777777" w:rsidR="00531E21" w:rsidRPr="00EA5AB5" w:rsidRDefault="00502546"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003365F" w14:textId="77777777" w:rsidR="008C556B" w:rsidRPr="00EA5AB5" w:rsidRDefault="008C556B" w:rsidP="00C95297">
      <w:pPr>
        <w:pStyle w:val="NF"/>
      </w:pPr>
    </w:p>
    <w:p w14:paraId="36499136" w14:textId="77777777" w:rsidR="00E61B69" w:rsidRPr="00EA5AB5" w:rsidRDefault="00E61B69" w:rsidP="004A1F86">
      <w:pPr>
        <w:pStyle w:val="TF"/>
        <w:keepLines w:val="0"/>
        <w:widowControl w:val="0"/>
      </w:pPr>
      <w:r w:rsidRPr="00EA5AB5">
        <w:t>Figure 10.</w:t>
      </w:r>
      <w:r w:rsidR="0081019E" w:rsidRPr="00EA5AB5">
        <w:t>2.1-</w:t>
      </w:r>
      <w:r w:rsidRPr="00EA5AB5">
        <w:t>1</w:t>
      </w:r>
      <w:r w:rsidR="00824933" w:rsidRPr="00EA5AB5">
        <w:t>:</w:t>
      </w:r>
      <w:r w:rsidRPr="00EA5AB5">
        <w:t xml:space="preserve"> </w:t>
      </w:r>
      <w:r w:rsidR="0081019E" w:rsidRPr="00EA5AB5">
        <w:t>S</w:t>
      </w:r>
      <w:r w:rsidRPr="00EA5AB5">
        <w:t xml:space="preserve">ubscription to </w:t>
      </w:r>
      <w:r w:rsidR="0040791F" w:rsidRPr="00EA5AB5">
        <w:t>Entit</w:t>
      </w:r>
      <w:r w:rsidRPr="00EA5AB5">
        <w:t>ies of type Store, based on changes</w:t>
      </w:r>
    </w:p>
    <w:p w14:paraId="3F548F05" w14:textId="77777777" w:rsidR="00502546" w:rsidRPr="00EA5AB5" w:rsidRDefault="00976D98" w:rsidP="00EF0B4B">
      <w:r w:rsidRPr="00EA5AB5">
        <w:t xml:space="preserve">For the format, either </w:t>
      </w:r>
      <w:r w:rsidRPr="00EA5AB5">
        <w:rPr>
          <w:rFonts w:ascii="Courier New" w:hAnsi="Courier New" w:cs="Courier New"/>
          <w:sz w:val="18"/>
          <w:szCs w:val="18"/>
        </w:rPr>
        <w:t xml:space="preserve">normalized </w:t>
      </w:r>
      <w:r w:rsidRPr="00EA5AB5">
        <w:t xml:space="preserve">(which is the default) or </w:t>
      </w:r>
      <w:r w:rsidRPr="00EA5AB5">
        <w:rPr>
          <w:rFonts w:ascii="Courier New" w:hAnsi="Courier New" w:cs="Courier New"/>
          <w:sz w:val="18"/>
          <w:szCs w:val="18"/>
        </w:rPr>
        <w:t>keyValue</w:t>
      </w:r>
      <w:r w:rsidRPr="00EA5AB5">
        <w:t xml:space="preserve"> can be specified. Just as in the case of queries, </w:t>
      </w:r>
      <w:r w:rsidRPr="00EA5AB5">
        <w:rPr>
          <w:rFonts w:ascii="Courier New" w:hAnsi="Courier New" w:cs="Courier New"/>
          <w:sz w:val="18"/>
          <w:szCs w:val="18"/>
        </w:rPr>
        <w:t xml:space="preserve">keyValue </w:t>
      </w:r>
      <w:r w:rsidRPr="00EA5AB5">
        <w:t xml:space="preserve">will only return pairs of </w:t>
      </w:r>
      <w:r w:rsidR="0040791F" w:rsidRPr="00EA5AB5">
        <w:t>Attribute</w:t>
      </w:r>
      <w:r w:rsidRPr="00EA5AB5">
        <w:t xml:space="preserve"> names and values without any additional information, otherwise the complet</w:t>
      </w:r>
      <w:r w:rsidR="004B7064" w:rsidRPr="00EA5AB5">
        <w:t>e</w:t>
      </w:r>
      <w:r w:rsidRPr="00EA5AB5">
        <w:t xml:space="preserve"> information will be returned.</w:t>
      </w:r>
    </w:p>
    <w:p w14:paraId="29FF9AD2" w14:textId="353057EE" w:rsidR="00976D98" w:rsidRPr="00EA5AB5" w:rsidRDefault="00D74313" w:rsidP="008C556B">
      <w:r w:rsidRPr="00EA5AB5">
        <w:t xml:space="preserve">In the </w:t>
      </w:r>
      <w:r w:rsidRPr="00EA5AB5">
        <w:rPr>
          <w:rFonts w:ascii="Courier New" w:hAnsi="Courier New" w:cs="Courier New"/>
          <w:sz w:val="18"/>
          <w:szCs w:val="18"/>
        </w:rPr>
        <w:t>endpoint</w:t>
      </w:r>
      <w:r w:rsidRPr="00EA5AB5">
        <w:t xml:space="preserve"> el</w:t>
      </w:r>
      <w:r w:rsidR="004B7064" w:rsidRPr="00EA5AB5">
        <w:t>e</w:t>
      </w:r>
      <w:r w:rsidRPr="00EA5AB5">
        <w:t>ment, the</w:t>
      </w:r>
      <w:r w:rsidR="00976D98" w:rsidRPr="00EA5AB5">
        <w:t xml:space="preserve"> </w:t>
      </w:r>
      <w:r w:rsidRPr="00202FE0">
        <w:rPr>
          <w:rFonts w:ascii="Courier New" w:hAnsi="Courier New" w:cs="Courier New"/>
          <w:sz w:val="18"/>
          <w:szCs w:val="18"/>
        </w:rPr>
        <w:t>uri</w:t>
      </w:r>
      <w:r w:rsidRPr="00EA5AB5">
        <w:rPr>
          <w:rFonts w:ascii="Courier New" w:hAnsi="Courier New" w:cs="Courier New"/>
          <w:sz w:val="18"/>
          <w:szCs w:val="18"/>
        </w:rPr>
        <w:t xml:space="preserve"> </w:t>
      </w:r>
      <w:r w:rsidRPr="00EA5AB5">
        <w:t xml:space="preserve">specifies </w:t>
      </w:r>
      <w:r w:rsidR="00976D98" w:rsidRPr="00202FE0">
        <w:t>HTTP</w:t>
      </w:r>
      <w:r w:rsidR="00976D98" w:rsidRPr="00EA5AB5">
        <w:t xml:space="preserve"> </w:t>
      </w:r>
      <w:r w:rsidRPr="00202FE0">
        <w:t>URL</w:t>
      </w:r>
      <w:r w:rsidR="00976D98" w:rsidRPr="00EA5AB5">
        <w:t xml:space="preserve"> to which the notification is to be sent.</w:t>
      </w:r>
      <w:r w:rsidR="00A04401" w:rsidRPr="00EA5AB5">
        <w:t xml:space="preserve"> </w:t>
      </w:r>
      <w:r w:rsidR="00976D98" w:rsidRPr="00EA5AB5">
        <w:t xml:space="preserve">This requires that the </w:t>
      </w:r>
      <w:r w:rsidRPr="00202FE0">
        <w:t>URL</w:t>
      </w:r>
      <w:r w:rsidRPr="00EA5AB5">
        <w:t xml:space="preserve"> is reachable with an </w:t>
      </w:r>
      <w:r w:rsidRPr="00202FE0">
        <w:t>HTTP</w:t>
      </w:r>
      <w:r w:rsidRPr="00EA5AB5">
        <w:t xml:space="preserve"> request, i.e. cannot be behind a firewall. The </w:t>
      </w:r>
      <w:r w:rsidRPr="00EA5AB5">
        <w:rPr>
          <w:rFonts w:ascii="Courier New" w:hAnsi="Courier New" w:cs="Courier New"/>
          <w:sz w:val="18"/>
          <w:szCs w:val="18"/>
        </w:rPr>
        <w:t xml:space="preserve">accept </w:t>
      </w:r>
      <w:r w:rsidRPr="00EA5AB5">
        <w:t xml:space="preserve">specifies the </w:t>
      </w:r>
      <w:r w:rsidRPr="00202FE0">
        <w:t>JSON-LD</w:t>
      </w:r>
      <w:r w:rsidRPr="00EA5AB5">
        <w:t xml:space="preserve"> format, i.e. valid mime-types are </w:t>
      </w:r>
      <w:r w:rsidRPr="00EA5AB5">
        <w:rPr>
          <w:rFonts w:ascii="Courier New" w:hAnsi="Courier New" w:cs="Courier New"/>
          <w:sz w:val="18"/>
          <w:szCs w:val="18"/>
        </w:rPr>
        <w:t>application/</w:t>
      </w:r>
      <w:r w:rsidRPr="00202FE0">
        <w:rPr>
          <w:rFonts w:ascii="Courier New" w:hAnsi="Courier New" w:cs="Courier New"/>
          <w:sz w:val="18"/>
          <w:szCs w:val="18"/>
        </w:rPr>
        <w:t>json</w:t>
      </w:r>
      <w:r w:rsidRPr="00EA5AB5">
        <w:t xml:space="preserve"> (i.e. the </w:t>
      </w:r>
      <w:r w:rsidRPr="00EA5AB5">
        <w:rPr>
          <w:rFonts w:ascii="Courier New" w:hAnsi="Courier New" w:cs="Courier New"/>
          <w:sz w:val="18"/>
          <w:szCs w:val="18"/>
        </w:rPr>
        <w:t>@context</w:t>
      </w:r>
      <w:r w:rsidRPr="00EA5AB5">
        <w:t xml:space="preserve"> will be provided in a Link header) and </w:t>
      </w:r>
      <w:r w:rsidRPr="00EA5AB5">
        <w:rPr>
          <w:rFonts w:ascii="Courier New" w:hAnsi="Courier New" w:cs="Courier New"/>
          <w:sz w:val="18"/>
          <w:szCs w:val="18"/>
        </w:rPr>
        <w:t>application/ld+</w:t>
      </w:r>
      <w:r w:rsidRPr="00202FE0">
        <w:rPr>
          <w:rFonts w:ascii="Courier New" w:hAnsi="Courier New" w:cs="Courier New"/>
          <w:sz w:val="18"/>
          <w:szCs w:val="18"/>
        </w:rPr>
        <w:t>json</w:t>
      </w:r>
      <w:r w:rsidRPr="00EA5AB5">
        <w:t xml:space="preserve"> (i.e. the </w:t>
      </w:r>
      <w:r w:rsidRPr="00EA5AB5">
        <w:rPr>
          <w:rFonts w:ascii="Courier New" w:hAnsi="Courier New" w:cs="Courier New"/>
          <w:sz w:val="18"/>
          <w:szCs w:val="18"/>
        </w:rPr>
        <w:t>@context</w:t>
      </w:r>
      <w:r w:rsidRPr="00EA5AB5">
        <w:t xml:space="preserve"> will be provided as an element in the </w:t>
      </w:r>
      <w:r w:rsidRPr="00202FE0">
        <w:t>JSON</w:t>
      </w:r>
      <w:r w:rsidRPr="00EA5AB5">
        <w:t xml:space="preserve"> body</w:t>
      </w:r>
      <w:r w:rsidR="009A68D6">
        <w:t>)</w:t>
      </w:r>
      <w:r w:rsidRPr="00EA5AB5">
        <w:t>.</w:t>
      </w:r>
    </w:p>
    <w:p w14:paraId="4DE32243"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PATCH /</w:t>
      </w:r>
      <w:r w:rsidRPr="00202FE0">
        <w:rPr>
          <w:rFonts w:ascii="Courier New" w:hAnsi="Courier New" w:cs="Courier New"/>
          <w:sz w:val="16"/>
        </w:rPr>
        <w:t>ngsi-ld</w:t>
      </w:r>
      <w:r w:rsidRPr="00EA5AB5">
        <w:rPr>
          <w:rFonts w:ascii="Courier New" w:hAnsi="Courier New" w:cs="Courier New"/>
          <w:sz w:val="16"/>
        </w:rPr>
        <w:t>/v1/entities/urn:</w:t>
      </w:r>
      <w:r w:rsidRPr="00202FE0">
        <w:rPr>
          <w:rFonts w:ascii="Courier New" w:hAnsi="Courier New" w:cs="Courier New"/>
          <w:sz w:val="16"/>
        </w:rPr>
        <w:t>ngsi-ld</w:t>
      </w:r>
      <w:r w:rsidRPr="00EA5AB5">
        <w:rPr>
          <w:rFonts w:ascii="Courier New" w:hAnsi="Courier New" w:cs="Courier New"/>
          <w:sz w:val="16"/>
        </w:rPr>
        <w:t xml:space="preserve">:Store:001/attrs/storeName </w:t>
      </w:r>
      <w:r w:rsidRPr="00202FE0">
        <w:rPr>
          <w:rFonts w:ascii="Courier New" w:hAnsi="Courier New" w:cs="Courier New"/>
          <w:sz w:val="16"/>
        </w:rPr>
        <w:t>HTTP</w:t>
      </w:r>
      <w:r w:rsidRPr="00EA5AB5">
        <w:rPr>
          <w:rFonts w:ascii="Courier New" w:hAnsi="Courier New" w:cs="Courier New"/>
          <w:sz w:val="16"/>
        </w:rPr>
        <w:t>/1.1</w:t>
      </w:r>
    </w:p>
    <w:p w14:paraId="1DA6321E"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BDD7135"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Content-Type:application/</w:t>
      </w:r>
      <w:r w:rsidRPr="00202FE0">
        <w:rPr>
          <w:rFonts w:ascii="Courier New" w:hAnsi="Courier New" w:cs="Courier New"/>
          <w:sz w:val="16"/>
        </w:rPr>
        <w:t>json</w:t>
      </w:r>
    </w:p>
    <w:p w14:paraId="494CBC98"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1FEBF1DB"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39AA21D8"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EE139A7"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"Mega Store"</w:t>
      </w:r>
    </w:p>
    <w:p w14:paraId="316DA1DF"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5E7B88F" w14:textId="77777777" w:rsidR="008C556B" w:rsidRPr="00EA5AB5" w:rsidRDefault="008C556B" w:rsidP="00C95297">
      <w:pPr>
        <w:pStyle w:val="NF"/>
      </w:pPr>
    </w:p>
    <w:p w14:paraId="35A029E8" w14:textId="77777777" w:rsidR="009064AE" w:rsidRPr="00EA5AB5" w:rsidRDefault="009064AE" w:rsidP="006A2086">
      <w:pPr>
        <w:pStyle w:val="TF"/>
      </w:pPr>
      <w:r w:rsidRPr="00EA5AB5">
        <w:t>Figure 10.</w:t>
      </w:r>
      <w:r w:rsidR="0081019E" w:rsidRPr="00EA5AB5">
        <w:t>2.1-</w:t>
      </w:r>
      <w:r w:rsidRPr="00EA5AB5">
        <w:t>2</w:t>
      </w:r>
      <w:r w:rsidR="00824933" w:rsidRPr="00EA5AB5">
        <w:t>:</w:t>
      </w:r>
      <w:r w:rsidRPr="00EA5AB5">
        <w:t xml:space="preserve"> </w:t>
      </w:r>
      <w:r w:rsidR="0081019E" w:rsidRPr="00EA5AB5">
        <w:t>P</w:t>
      </w:r>
      <w:r w:rsidRPr="00EA5AB5">
        <w:t xml:space="preserve">artial update of storeName </w:t>
      </w:r>
      <w:r w:rsidR="0040791F" w:rsidRPr="00EA5AB5">
        <w:t>Propert</w:t>
      </w:r>
      <w:r w:rsidRPr="00EA5AB5">
        <w:t>y in urn:</w:t>
      </w:r>
      <w:r w:rsidRPr="00202FE0">
        <w:t>ngsi-ld</w:t>
      </w:r>
      <w:r w:rsidRPr="00EA5AB5">
        <w:t xml:space="preserve">:Store:001 </w:t>
      </w:r>
      <w:r w:rsidR="0040791F" w:rsidRPr="00EA5AB5">
        <w:t>Entit</w:t>
      </w:r>
      <w:r w:rsidRPr="00EA5AB5">
        <w:t>y</w:t>
      </w:r>
    </w:p>
    <w:p w14:paraId="5C746898" w14:textId="74961DAA" w:rsidR="00502546" w:rsidRPr="00EA5AB5" w:rsidRDefault="00D74313">
      <w:r w:rsidRPr="00EA5AB5">
        <w:t xml:space="preserve">When updating the name of the Store entity with </w:t>
      </w:r>
      <w:r w:rsidR="0040791F" w:rsidRPr="00EA5AB5">
        <w:t>Entit</w:t>
      </w:r>
      <w:r w:rsidRPr="00EA5AB5">
        <w:t xml:space="preserve">y identifier </w:t>
      </w:r>
      <w:r w:rsidRPr="00EA5AB5">
        <w:rPr>
          <w:rFonts w:ascii="Courier New" w:hAnsi="Courier New"/>
          <w:sz w:val="18"/>
        </w:rPr>
        <w:t>urn:</w:t>
      </w:r>
      <w:r w:rsidRPr="00202FE0">
        <w:rPr>
          <w:rFonts w:ascii="Courier New" w:hAnsi="Courier New"/>
          <w:sz w:val="18"/>
        </w:rPr>
        <w:t>ngsi-ld</w:t>
      </w:r>
      <w:r w:rsidRPr="00EA5AB5">
        <w:rPr>
          <w:rFonts w:ascii="Courier New" w:hAnsi="Courier New"/>
          <w:sz w:val="18"/>
        </w:rPr>
        <w:t>:Store:001</w:t>
      </w:r>
      <w:r w:rsidRPr="00EA5AB5">
        <w:t xml:space="preserve"> from</w:t>
      </w:r>
      <w:r w:rsidR="009064AE" w:rsidRPr="00EA5AB5">
        <w:t xml:space="preserve"> "Checker Market" to "Mega Store" </w:t>
      </w:r>
      <w:r w:rsidRPr="00EA5AB5">
        <w:t xml:space="preserve">as shown in Figure </w:t>
      </w:r>
      <w:r w:rsidRPr="0094514E">
        <w:t>10.</w:t>
      </w:r>
      <w:r w:rsidR="0081019E" w:rsidRPr="0094514E">
        <w:t>2.1-</w:t>
      </w:r>
      <w:r w:rsidRPr="0094514E">
        <w:t>2</w:t>
      </w:r>
      <w:r w:rsidRPr="00EA5AB5">
        <w:t xml:space="preserve">, the subscription </w:t>
      </w:r>
      <w:r w:rsidRPr="00EA5AB5">
        <w:rPr>
          <w:rFonts w:ascii="Courier New" w:hAnsi="Courier New"/>
          <w:sz w:val="18"/>
        </w:rPr>
        <w:t>urn:</w:t>
      </w:r>
      <w:r w:rsidRPr="00202FE0">
        <w:rPr>
          <w:rFonts w:ascii="Courier New" w:hAnsi="Courier New"/>
          <w:sz w:val="18"/>
        </w:rPr>
        <w:t>ngsi-ld</w:t>
      </w:r>
      <w:r w:rsidRPr="00EA5AB5">
        <w:rPr>
          <w:rFonts w:ascii="Courier New" w:hAnsi="Courier New"/>
          <w:sz w:val="18"/>
        </w:rPr>
        <w:t>:Subscription:storeSubscription</w:t>
      </w:r>
      <w:r w:rsidRPr="00EA5AB5">
        <w:t xml:space="preserve"> matches as the type is </w:t>
      </w:r>
      <w:r w:rsidRPr="00EA5AB5">
        <w:rPr>
          <w:rFonts w:ascii="Courier New" w:hAnsi="Courier New"/>
          <w:sz w:val="18"/>
        </w:rPr>
        <w:t>Store</w:t>
      </w:r>
      <w:r w:rsidRPr="00EA5AB5">
        <w:t xml:space="preserve"> and the updated </w:t>
      </w:r>
      <w:r w:rsidR="0040791F" w:rsidRPr="00EA5AB5">
        <w:t>Propert</w:t>
      </w:r>
      <w:r w:rsidRPr="00EA5AB5">
        <w:t xml:space="preserve">y </w:t>
      </w:r>
      <w:r w:rsidRPr="00EA5AB5">
        <w:rPr>
          <w:rFonts w:ascii="Courier New" w:hAnsi="Courier New"/>
          <w:sz w:val="18"/>
        </w:rPr>
        <w:t>storeName</w:t>
      </w:r>
      <w:r w:rsidRPr="00EA5AB5">
        <w:t xml:space="preserve"> matches an el</w:t>
      </w:r>
      <w:r w:rsidR="004B7064" w:rsidRPr="00EA5AB5">
        <w:t>e</w:t>
      </w:r>
      <w:r w:rsidRPr="00EA5AB5">
        <w:t xml:space="preserve">ment in the </w:t>
      </w:r>
      <w:r w:rsidRPr="00EA5AB5">
        <w:rPr>
          <w:rFonts w:ascii="Courier New" w:hAnsi="Courier New"/>
          <w:sz w:val="18"/>
        </w:rPr>
        <w:t>watchedAttributes</w:t>
      </w:r>
      <w:r w:rsidRPr="00EA5AB5">
        <w:t xml:space="preserve"> list. </w:t>
      </w:r>
      <w:r w:rsidR="004B7064" w:rsidRPr="00EA5AB5">
        <w:t>Thus,</w:t>
      </w:r>
      <w:r w:rsidRPr="00EA5AB5">
        <w:t xml:space="preserve"> the notification in Figure </w:t>
      </w:r>
      <w:r w:rsidRPr="0094514E">
        <w:t>10.</w:t>
      </w:r>
      <w:r w:rsidR="0081019E" w:rsidRPr="0094514E">
        <w:t>2.1-</w:t>
      </w:r>
      <w:r w:rsidRPr="0094514E">
        <w:t>3</w:t>
      </w:r>
      <w:r w:rsidRPr="00EA5AB5">
        <w:t xml:space="preserve"> is triggered.</w:t>
      </w:r>
    </w:p>
    <w:p w14:paraId="78DD7BB6"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POST /notify </w:t>
      </w:r>
      <w:r w:rsidRPr="00202FE0">
        <w:rPr>
          <w:rFonts w:ascii="Courier New" w:hAnsi="Courier New" w:cs="Courier New"/>
          <w:sz w:val="16"/>
        </w:rPr>
        <w:t>HTTP</w:t>
      </w:r>
      <w:r w:rsidRPr="00EA5AB5">
        <w:rPr>
          <w:rFonts w:ascii="Courier New" w:hAnsi="Courier New" w:cs="Courier New"/>
          <w:sz w:val="16"/>
        </w:rPr>
        <w:t>/1.1</w:t>
      </w:r>
    </w:p>
    <w:p w14:paraId="63DFF5EB"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localhost:8000</w:t>
      </w:r>
    </w:p>
    <w:p w14:paraId="21EA1B81"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2D2DE341"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47401B7"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1729FCD"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"id": "ngsildbroker:notification:-4999875641436467960",</w:t>
      </w:r>
    </w:p>
    <w:p w14:paraId="2569388B"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"type": "Notification",</w:t>
      </w:r>
    </w:p>
    <w:p w14:paraId="50AAE165"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 xml:space="preserve">"data": </w:t>
      </w:r>
      <w:r w:rsidRPr="00202FE0">
        <w:rPr>
          <w:rFonts w:ascii="Courier New" w:hAnsi="Courier New" w:cs="Courier New"/>
          <w:sz w:val="16"/>
        </w:rPr>
        <w:t>[</w:t>
      </w:r>
    </w:p>
    <w:p w14:paraId="4695CE2C"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w:t>
      </w:r>
    </w:p>
    <w:p w14:paraId="7C13547C"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"id": "urn:</w:t>
      </w:r>
      <w:r w:rsidRPr="00202FE0">
        <w:rPr>
          <w:rFonts w:ascii="Courier New" w:hAnsi="Courier New" w:cs="Courier New"/>
          <w:sz w:val="16"/>
        </w:rPr>
        <w:t>ngsi-ld</w:t>
      </w:r>
      <w:r w:rsidRPr="00EA5AB5">
        <w:rPr>
          <w:rFonts w:ascii="Courier New" w:hAnsi="Courier New" w:cs="Courier New"/>
          <w:sz w:val="16"/>
        </w:rPr>
        <w:t>:Store:001",</w:t>
      </w:r>
    </w:p>
    <w:p w14:paraId="0C9D0579"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"Store",</w:t>
      </w:r>
    </w:p>
    <w:p w14:paraId="7EE7A023"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"address": {</w:t>
      </w:r>
    </w:p>
    <w:p w14:paraId="16F74CDD"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"Property",</w:t>
      </w:r>
    </w:p>
    <w:p w14:paraId="284C6E5D"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"createdAt": "2020-02-05T09:04:40.987000Z",</w:t>
      </w:r>
    </w:p>
    <w:p w14:paraId="1732A27B"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"value": {</w:t>
      </w:r>
    </w:p>
    <w:p w14:paraId="0C90011C"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"address:Locality": "Duck Village",</w:t>
      </w:r>
    </w:p>
    <w:p w14:paraId="0B873A09"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"addressRegion": "Metropolis",</w:t>
      </w:r>
    </w:p>
    <w:p w14:paraId="5DCA1AD9"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"postalCode": "42000",</w:t>
      </w:r>
    </w:p>
    <w:p w14:paraId="2D74DDC9"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"streetAddress": "Main Street 65"</w:t>
      </w:r>
    </w:p>
    <w:p w14:paraId="776D3185"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3311C2CA"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"modifiedAt": "2020-02-05T09:04:40.987000Z"</w:t>
      </w:r>
    </w:p>
    <w:p w14:paraId="4B6A8271"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501B18B1"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"storeName": {</w:t>
      </w:r>
    </w:p>
    <w:p w14:paraId="3A8F30DE"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"Property",</w:t>
      </w:r>
    </w:p>
    <w:p w14:paraId="22528413"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"createdAt": "2020-02-05T09:04:40.987000Z",</w:t>
      </w:r>
    </w:p>
    <w:p w14:paraId="52A1950F"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"value": "Mega Store",</w:t>
      </w:r>
    </w:p>
    <w:p w14:paraId="1BE03738" w14:textId="77777777" w:rsidR="009064AE" w:rsidRPr="00030832"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030832">
        <w:rPr>
          <w:rFonts w:ascii="Courier New" w:hAnsi="Courier New" w:cs="Courier New"/>
          <w:sz w:val="16"/>
          <w:lang w:val="de-DE"/>
        </w:rPr>
        <w:t>"modifiedAt": "2020-02-05T10:36:22.691000Z"</w:t>
      </w:r>
    </w:p>
    <w:p w14:paraId="03B31FDC" w14:textId="77777777" w:rsidR="009064AE" w:rsidRPr="00030832"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r>
      <w:r w:rsidRPr="00030832">
        <w:rPr>
          <w:rFonts w:ascii="Courier New" w:hAnsi="Courier New" w:cs="Courier New"/>
          <w:sz w:val="16"/>
          <w:lang w:val="de-DE"/>
        </w:rPr>
        <w:tab/>
      </w:r>
      <w:r w:rsidRPr="00030832">
        <w:rPr>
          <w:rFonts w:ascii="Courier New" w:hAnsi="Courier New" w:cs="Courier New"/>
          <w:sz w:val="16"/>
          <w:lang w:val="de-DE"/>
        </w:rPr>
        <w:tab/>
        <w:t>}</w:t>
      </w:r>
    </w:p>
    <w:p w14:paraId="09D9FD76" w14:textId="77777777" w:rsidR="009064AE" w:rsidRPr="00030832"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r>
      <w:r w:rsidRPr="00030832">
        <w:rPr>
          <w:rFonts w:ascii="Courier New" w:hAnsi="Courier New" w:cs="Courier New"/>
          <w:sz w:val="16"/>
          <w:lang w:val="de-DE"/>
        </w:rPr>
        <w:tab/>
        <w:t>}</w:t>
      </w:r>
    </w:p>
    <w:p w14:paraId="0ADD56BC" w14:textId="77777777" w:rsidR="009064AE" w:rsidRPr="00030832"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t>],</w:t>
      </w:r>
    </w:p>
    <w:p w14:paraId="68552CFB" w14:textId="77777777" w:rsidR="009064AE" w:rsidRPr="00030832"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t>"notifiedAt": "2020-02-05T10:36:23.709000Z",</w:t>
      </w:r>
    </w:p>
    <w:p w14:paraId="26AB8C5A"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de-DE"/>
        </w:rPr>
        <w:tab/>
      </w:r>
      <w:r w:rsidRPr="00EA5AB5">
        <w:rPr>
          <w:rFonts w:ascii="Courier New" w:hAnsi="Courier New" w:cs="Courier New"/>
          <w:sz w:val="16"/>
        </w:rPr>
        <w:t>"subscriptionId": "urn:</w:t>
      </w:r>
      <w:r w:rsidRPr="00202FE0">
        <w:rPr>
          <w:rFonts w:ascii="Courier New" w:hAnsi="Courier New" w:cs="Courier New"/>
          <w:sz w:val="16"/>
        </w:rPr>
        <w:t>ngsi-ld</w:t>
      </w:r>
      <w:r w:rsidRPr="00EA5AB5">
        <w:rPr>
          <w:rFonts w:ascii="Courier New" w:hAnsi="Courier New" w:cs="Courier New"/>
          <w:sz w:val="16"/>
        </w:rPr>
        <w:t>:Subscription:storeSubscription"</w:t>
      </w:r>
    </w:p>
    <w:p w14:paraId="1E341324" w14:textId="77777777" w:rsidR="009064AE" w:rsidRPr="00EA5AB5" w:rsidRDefault="009064AE"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ECF19A1" w14:textId="77777777" w:rsidR="00E72F30" w:rsidRPr="00EA5AB5" w:rsidRDefault="00E72F30" w:rsidP="00C95297">
      <w:pPr>
        <w:pStyle w:val="NF"/>
      </w:pPr>
    </w:p>
    <w:p w14:paraId="7A170F40" w14:textId="77777777" w:rsidR="00D74313" w:rsidRPr="00EA5AB5" w:rsidRDefault="00D74313" w:rsidP="006A2086">
      <w:pPr>
        <w:pStyle w:val="TF"/>
      </w:pPr>
      <w:r w:rsidRPr="00EA5AB5">
        <w:t>Figure 10.</w:t>
      </w:r>
      <w:r w:rsidR="0081019E" w:rsidRPr="00EA5AB5">
        <w:t>2.1-</w:t>
      </w:r>
      <w:r w:rsidRPr="00EA5AB5">
        <w:t>3</w:t>
      </w:r>
      <w:r w:rsidR="00824933" w:rsidRPr="00EA5AB5">
        <w:t>:</w:t>
      </w:r>
      <w:r w:rsidRPr="00EA5AB5">
        <w:t xml:space="preserve"> </w:t>
      </w:r>
      <w:r w:rsidR="00483B4B" w:rsidRPr="00EA5AB5">
        <w:t>N</w:t>
      </w:r>
      <w:r w:rsidRPr="00EA5AB5">
        <w:t xml:space="preserve">otification to </w:t>
      </w:r>
      <w:r w:rsidR="00483B4B" w:rsidRPr="00EA5AB5">
        <w:t>s</w:t>
      </w:r>
      <w:r w:rsidRPr="00EA5AB5">
        <w:t xml:space="preserve">ubscription triggered by update of storeName </w:t>
      </w:r>
      <w:r w:rsidR="0040791F" w:rsidRPr="00EA5AB5">
        <w:t>Propert</w:t>
      </w:r>
      <w:r w:rsidRPr="00EA5AB5">
        <w:t>y</w:t>
      </w:r>
    </w:p>
    <w:p w14:paraId="61B0FB51" w14:textId="77777777" w:rsidR="00023B47" w:rsidRPr="00EA5AB5" w:rsidRDefault="00023B47" w:rsidP="00EF0B4B">
      <w:r w:rsidRPr="00EA5AB5">
        <w:t xml:space="preserve">The notification contains the </w:t>
      </w:r>
      <w:r w:rsidRPr="00EA5AB5">
        <w:rPr>
          <w:rFonts w:ascii="Courier New" w:hAnsi="Courier New" w:cs="Courier New"/>
          <w:sz w:val="18"/>
        </w:rPr>
        <w:t>subscriptionId</w:t>
      </w:r>
      <w:r w:rsidRPr="00EA5AB5">
        <w:t xml:space="preserve">, so it is always clear which subscription triggered the notification and a </w:t>
      </w:r>
      <w:r w:rsidRPr="00EA5AB5">
        <w:rPr>
          <w:rFonts w:ascii="Courier New" w:hAnsi="Courier New" w:cs="Courier New"/>
          <w:sz w:val="18"/>
        </w:rPr>
        <w:t>notifiedAt</w:t>
      </w:r>
      <w:r w:rsidRPr="00EA5AB5">
        <w:t xml:space="preserve"> timestamp.</w:t>
      </w:r>
    </w:p>
    <w:p w14:paraId="5DA63002" w14:textId="77777777" w:rsidR="009064AE" w:rsidRPr="00EA5AB5" w:rsidRDefault="00D74313" w:rsidP="00E72F30">
      <w:r w:rsidRPr="00EA5AB5">
        <w:t xml:space="preserve">The </w:t>
      </w:r>
      <w:r w:rsidR="0040791F" w:rsidRPr="00EA5AB5">
        <w:t>Entit</w:t>
      </w:r>
      <w:r w:rsidRPr="00EA5AB5">
        <w:t xml:space="preserve">y is contained in the data </w:t>
      </w:r>
      <w:r w:rsidRPr="00EA5AB5">
        <w:rPr>
          <w:rFonts w:ascii="Courier New" w:hAnsi="Courier New" w:cs="Courier New"/>
          <w:sz w:val="18"/>
        </w:rPr>
        <w:t>element</w:t>
      </w:r>
      <w:r w:rsidRPr="00EA5AB5">
        <w:t xml:space="preserve"> of the notification and, as specified, includes that </w:t>
      </w:r>
      <w:r w:rsidR="0040791F" w:rsidRPr="00EA5AB5">
        <w:t>Propert</w:t>
      </w:r>
      <w:r w:rsidRPr="00EA5AB5">
        <w:t>ies address and storeName</w:t>
      </w:r>
      <w:r w:rsidR="00023B47" w:rsidRPr="00EA5AB5">
        <w:t xml:space="preserve">, including </w:t>
      </w:r>
      <w:r w:rsidR="00023B47" w:rsidRPr="00EA5AB5">
        <w:rPr>
          <w:rFonts w:ascii="Courier New" w:hAnsi="Courier New" w:cs="Courier New"/>
          <w:sz w:val="18"/>
        </w:rPr>
        <w:t>modifiedAt</w:t>
      </w:r>
      <w:r w:rsidR="00023B47" w:rsidRPr="00EA5AB5">
        <w:t xml:space="preserve"> timestamp of the </w:t>
      </w:r>
      <w:r w:rsidR="00023B47" w:rsidRPr="00EA5AB5">
        <w:rPr>
          <w:rFonts w:ascii="Courier New" w:hAnsi="Courier New" w:cs="Courier New"/>
          <w:sz w:val="18"/>
        </w:rPr>
        <w:t>storeName</w:t>
      </w:r>
      <w:r w:rsidR="00023B47" w:rsidRPr="00EA5AB5">
        <w:t xml:space="preserve">, </w:t>
      </w:r>
      <w:r w:rsidR="00941344" w:rsidRPr="00EA5AB5">
        <w:t>i.e.</w:t>
      </w:r>
      <w:r w:rsidR="00023B47" w:rsidRPr="00EA5AB5">
        <w:t xml:space="preserve"> when the </w:t>
      </w:r>
      <w:r w:rsidR="0040791F" w:rsidRPr="00EA5AB5">
        <w:t>Propert</w:t>
      </w:r>
      <w:r w:rsidR="00023B47" w:rsidRPr="00EA5AB5">
        <w:t>y was updated.</w:t>
      </w:r>
    </w:p>
    <w:p w14:paraId="4B8CB7E9"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POST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707830CC"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DF4E311"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6B7DED0"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16EBB106"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6AF2F663"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5E3318C"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:Store:003",</w:t>
      </w:r>
    </w:p>
    <w:p w14:paraId="77F08BD1"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6230C776"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"address": {</w:t>
      </w:r>
    </w:p>
    <w:p w14:paraId="0460E17F"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13B780A2"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01CE82E0"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"Lion Street 25",</w:t>
      </w:r>
    </w:p>
    <w:p w14:paraId="6A7F6B71"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3549C45E"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69FF0D5B"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78B059A3"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6BAC8A"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DC6FA61"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"location": {</w:t>
      </w:r>
    </w:p>
    <w:p w14:paraId="358049AF"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15978E60"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723DBD82"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"Point",</w:t>
      </w:r>
    </w:p>
    <w:p w14:paraId="459C0CC0"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 xml:space="preserve">"coordinates": </w:t>
      </w:r>
      <w:r w:rsidRPr="00202FE0">
        <w:rPr>
          <w:rFonts w:ascii="Courier New" w:hAnsi="Courier New" w:cs="Courier New"/>
          <w:sz w:val="16"/>
        </w:rPr>
        <w:t>[</w:t>
      </w:r>
    </w:p>
    <w:p w14:paraId="0EA20A94"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57.5722,</w:t>
      </w:r>
    </w:p>
    <w:p w14:paraId="797C87A9"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-20.3584</w:t>
      </w:r>
    </w:p>
    <w:p w14:paraId="396D4B91"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30F8C62E"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 xml:space="preserve">}    </w:t>
      </w:r>
    </w:p>
    <w:p w14:paraId="52D797A5"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33E172FA"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"storeName": {</w:t>
      </w:r>
    </w:p>
    <w:p w14:paraId="6B04B915"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"type": "Property",</w:t>
      </w:r>
    </w:p>
    <w:p w14:paraId="2F3D59C9"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"value": "Giga Market"</w:t>
      </w:r>
    </w:p>
    <w:p w14:paraId="5FAA30EF"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F243484" w14:textId="77777777" w:rsidR="00BB7988" w:rsidRPr="00EA5AB5" w:rsidRDefault="00BB7988"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AFF70D0" w14:textId="77777777" w:rsidR="00E72F30" w:rsidRPr="00EA5AB5" w:rsidRDefault="00E72F30" w:rsidP="00C95297">
      <w:pPr>
        <w:pStyle w:val="NF"/>
      </w:pPr>
    </w:p>
    <w:p w14:paraId="4497B2A1" w14:textId="77777777" w:rsidR="00023B47" w:rsidRPr="00EA5AB5" w:rsidRDefault="00023B47" w:rsidP="006A2086">
      <w:pPr>
        <w:pStyle w:val="TF"/>
      </w:pPr>
      <w:r w:rsidRPr="00EA5AB5">
        <w:t>Figure 10.</w:t>
      </w:r>
      <w:r w:rsidR="0081019E" w:rsidRPr="00EA5AB5">
        <w:t>2.1-</w:t>
      </w:r>
      <w:r w:rsidRPr="00EA5AB5">
        <w:t>4</w:t>
      </w:r>
      <w:r w:rsidR="00824933" w:rsidRPr="00EA5AB5">
        <w:t>:</w:t>
      </w:r>
      <w:r w:rsidRPr="00EA5AB5">
        <w:t xml:space="preserve"> </w:t>
      </w:r>
      <w:r w:rsidR="0081019E" w:rsidRPr="00EA5AB5">
        <w:t>C</w:t>
      </w:r>
      <w:r w:rsidRPr="00EA5AB5">
        <w:t>reation</w:t>
      </w:r>
      <w:r w:rsidR="0043716C" w:rsidRPr="00EA5AB5">
        <w:t xml:space="preserve"> of new Store </w:t>
      </w:r>
      <w:r w:rsidR="0040791F" w:rsidRPr="00EA5AB5">
        <w:t>Entit</w:t>
      </w:r>
      <w:r w:rsidR="0043716C" w:rsidRPr="00EA5AB5">
        <w:t>y with store</w:t>
      </w:r>
      <w:r w:rsidRPr="00EA5AB5">
        <w:t>Name</w:t>
      </w:r>
      <w:r w:rsidR="0043716C" w:rsidRPr="00EA5AB5">
        <w:t xml:space="preserve"> Giga Market</w:t>
      </w:r>
    </w:p>
    <w:p w14:paraId="0AACA6E1" w14:textId="298CEF66" w:rsidR="009064AE" w:rsidRPr="00EA5AB5" w:rsidRDefault="00023B47" w:rsidP="004A1F86">
      <w:pPr>
        <w:widowControl w:val="0"/>
      </w:pPr>
      <w:r w:rsidRPr="00EA5AB5">
        <w:t xml:space="preserve">A notification for the subscription can also be triggered by the creation of a new </w:t>
      </w:r>
      <w:r w:rsidR="0040791F" w:rsidRPr="00EA5AB5">
        <w:t>Entit</w:t>
      </w:r>
      <w:r w:rsidRPr="00EA5AB5">
        <w:t xml:space="preserve">y as shown in Figure </w:t>
      </w:r>
      <w:r w:rsidRPr="0094514E">
        <w:t>10.</w:t>
      </w:r>
      <w:r w:rsidR="0081019E" w:rsidRPr="0094514E">
        <w:t>2.1-</w:t>
      </w:r>
      <w:r w:rsidRPr="0094514E">
        <w:t>4</w:t>
      </w:r>
      <w:r w:rsidRPr="00EA5AB5">
        <w:t xml:space="preserve">. The creation results in the notification in Figure </w:t>
      </w:r>
      <w:r w:rsidRPr="0094514E">
        <w:t>10.</w:t>
      </w:r>
      <w:r w:rsidR="0081019E" w:rsidRPr="0094514E">
        <w:t>2.1-</w:t>
      </w:r>
      <w:r w:rsidRPr="0094514E">
        <w:t>5</w:t>
      </w:r>
      <w:r w:rsidRPr="00EA5AB5">
        <w:t xml:space="preserve">, containing the </w:t>
      </w:r>
      <w:r w:rsidR="0040791F" w:rsidRPr="00EA5AB5">
        <w:t>Entit</w:t>
      </w:r>
      <w:r w:rsidRPr="00EA5AB5">
        <w:t xml:space="preserve">y with the </w:t>
      </w:r>
      <w:r w:rsidR="0040791F" w:rsidRPr="00EA5AB5">
        <w:t>Entit</w:t>
      </w:r>
      <w:r w:rsidRPr="00EA5AB5">
        <w:t xml:space="preserve">y identifier </w:t>
      </w:r>
      <w:r w:rsidRPr="00EA5AB5">
        <w:rPr>
          <w:rFonts w:ascii="Courier New" w:hAnsi="Courier New"/>
          <w:sz w:val="18"/>
        </w:rPr>
        <w:t>urn:</w:t>
      </w:r>
      <w:r w:rsidRPr="00202FE0">
        <w:rPr>
          <w:rFonts w:ascii="Courier New" w:hAnsi="Courier New"/>
          <w:sz w:val="18"/>
        </w:rPr>
        <w:t>ngsi</w:t>
      </w:r>
      <w:r w:rsidR="009A68D6">
        <w:rPr>
          <w:rFonts w:ascii="Courier New" w:hAnsi="Courier New"/>
          <w:sz w:val="18"/>
        </w:rPr>
        <w:noBreakHyphen/>
      </w:r>
      <w:r w:rsidRPr="00202FE0">
        <w:rPr>
          <w:rFonts w:ascii="Courier New" w:hAnsi="Courier New"/>
          <w:sz w:val="18"/>
        </w:rPr>
        <w:t>ld</w:t>
      </w:r>
      <w:r w:rsidRPr="00EA5AB5">
        <w:rPr>
          <w:rFonts w:ascii="Courier New" w:hAnsi="Courier New"/>
          <w:sz w:val="18"/>
        </w:rPr>
        <w:t xml:space="preserve">:Store:003 </w:t>
      </w:r>
      <w:r w:rsidRPr="00EA5AB5">
        <w:t xml:space="preserve">and </w:t>
      </w:r>
      <w:r w:rsidR="0040791F" w:rsidRPr="00EA5AB5">
        <w:t>Propert</w:t>
      </w:r>
      <w:r w:rsidRPr="00EA5AB5">
        <w:t xml:space="preserve">ies </w:t>
      </w:r>
      <w:r w:rsidRPr="00EA5AB5">
        <w:rPr>
          <w:rFonts w:ascii="Courier New" w:hAnsi="Courier New"/>
          <w:sz w:val="18"/>
        </w:rPr>
        <w:t>address</w:t>
      </w:r>
      <w:r w:rsidRPr="00EA5AB5">
        <w:t xml:space="preserve"> and </w:t>
      </w:r>
      <w:r w:rsidRPr="00EA5AB5">
        <w:rPr>
          <w:rFonts w:ascii="Courier New" w:hAnsi="Courier New"/>
          <w:sz w:val="18"/>
        </w:rPr>
        <w:t>storeName</w:t>
      </w:r>
      <w:r w:rsidRPr="00EA5AB5">
        <w:t xml:space="preserve"> as specified in the subscription.</w:t>
      </w:r>
    </w:p>
    <w:p w14:paraId="1C8AB7CB"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 xml:space="preserve">POST /notify </w:t>
      </w:r>
      <w:r w:rsidRPr="00202FE0">
        <w:rPr>
          <w:rFonts w:ascii="Courier New" w:hAnsi="Courier New" w:cs="Courier New"/>
          <w:sz w:val="16"/>
        </w:rPr>
        <w:t>HTTP</w:t>
      </w:r>
      <w:r w:rsidRPr="00EA5AB5">
        <w:rPr>
          <w:rFonts w:ascii="Courier New" w:hAnsi="Courier New" w:cs="Courier New"/>
          <w:sz w:val="16"/>
        </w:rPr>
        <w:t>/1.1</w:t>
      </w:r>
    </w:p>
    <w:p w14:paraId="10B9A71D"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localhost:8000</w:t>
      </w:r>
    </w:p>
    <w:p w14:paraId="3D4CB823"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4340DDD2" w14:textId="77777777" w:rsidR="009F7251" w:rsidRPr="00EA5AB5" w:rsidRDefault="009F7251"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A8AA997"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498D9B4"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"id": "ngsildbroker:notification:-8311420531544870425",</w:t>
      </w:r>
    </w:p>
    <w:p w14:paraId="16E48BAF"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"type": "Notification",</w:t>
      </w:r>
    </w:p>
    <w:p w14:paraId="58CF8261"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 xml:space="preserve">"data": </w:t>
      </w:r>
      <w:r w:rsidRPr="00202FE0">
        <w:rPr>
          <w:rFonts w:ascii="Courier New" w:hAnsi="Courier New" w:cs="Courier New"/>
          <w:sz w:val="16"/>
        </w:rPr>
        <w:t>[</w:t>
      </w:r>
    </w:p>
    <w:p w14:paraId="2BC999DB"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w:t>
      </w:r>
    </w:p>
    <w:p w14:paraId="70203F7F"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"id": "urn:</w:t>
      </w:r>
      <w:r w:rsidRPr="00202FE0">
        <w:rPr>
          <w:rFonts w:ascii="Courier New" w:hAnsi="Courier New" w:cs="Courier New"/>
          <w:sz w:val="16"/>
        </w:rPr>
        <w:t>ngsi-ld</w:t>
      </w:r>
      <w:r w:rsidRPr="00EA5AB5">
        <w:rPr>
          <w:rFonts w:ascii="Courier New" w:hAnsi="Courier New" w:cs="Courier New"/>
          <w:sz w:val="16"/>
        </w:rPr>
        <w:t>:Store:003",</w:t>
      </w:r>
    </w:p>
    <w:p w14:paraId="2030DC48"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"Store",</w:t>
      </w:r>
    </w:p>
    <w:p w14:paraId="0D7F746D"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"address": {</w:t>
      </w:r>
    </w:p>
    <w:p w14:paraId="6DA22AE6"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"Property",</w:t>
      </w:r>
    </w:p>
    <w:p w14:paraId="0154A754"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"createdAt": "2020-02-05T15:54:56.813000Z",</w:t>
      </w:r>
    </w:p>
    <w:p w14:paraId="27A3F90A"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"value": {</w:t>
      </w:r>
    </w:p>
    <w:p w14:paraId="5895BEF6"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"addressRegion": "Metropolis",</w:t>
      </w:r>
    </w:p>
    <w:p w14:paraId="03CBCFE8"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"postalCode": "42420",</w:t>
      </w:r>
    </w:p>
    <w:p w14:paraId="3CF39BB2"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"streetAddress": "Lion Street 25",</w:t>
      </w:r>
    </w:p>
    <w:p w14:paraId="68A8E024"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"addressLocality": "Cat City"</w:t>
      </w:r>
    </w:p>
    <w:p w14:paraId="31ABB52C"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235228A3"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"modifiedAt": "2020-02-05T15:54:56.813000Z"</w:t>
      </w:r>
    </w:p>
    <w:p w14:paraId="21EDABEA"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35E8FA6A"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"storeName": {</w:t>
      </w:r>
    </w:p>
    <w:p w14:paraId="45DB7625"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"Property",</w:t>
      </w:r>
    </w:p>
    <w:p w14:paraId="0F5047C8"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"createdAt": "2020-02-05T15:54:56.813000Z",</w:t>
      </w:r>
    </w:p>
    <w:p w14:paraId="15DE6B12"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"value": "Giga Market",</w:t>
      </w:r>
    </w:p>
    <w:p w14:paraId="10BE59D9" w14:textId="77777777" w:rsidR="0099575A" w:rsidRPr="00030832"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030832">
        <w:rPr>
          <w:rFonts w:ascii="Courier New" w:hAnsi="Courier New" w:cs="Courier New"/>
          <w:sz w:val="16"/>
          <w:lang w:val="de-DE"/>
        </w:rPr>
        <w:t>"modifiedAt": "2020-02-05T15:54:56.813000Z"</w:t>
      </w:r>
    </w:p>
    <w:p w14:paraId="7189982B" w14:textId="77777777" w:rsidR="0099575A" w:rsidRPr="00030832"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r>
      <w:r w:rsidRPr="00030832">
        <w:rPr>
          <w:rFonts w:ascii="Courier New" w:hAnsi="Courier New" w:cs="Courier New"/>
          <w:sz w:val="16"/>
          <w:lang w:val="de-DE"/>
        </w:rPr>
        <w:tab/>
      </w:r>
      <w:r w:rsidRPr="00030832">
        <w:rPr>
          <w:rFonts w:ascii="Courier New" w:hAnsi="Courier New" w:cs="Courier New"/>
          <w:sz w:val="16"/>
          <w:lang w:val="de-DE"/>
        </w:rPr>
        <w:tab/>
        <w:t>}</w:t>
      </w:r>
    </w:p>
    <w:p w14:paraId="469FAE9E" w14:textId="77777777" w:rsidR="0099575A" w:rsidRPr="00030832"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r>
      <w:r w:rsidRPr="00030832">
        <w:rPr>
          <w:rFonts w:ascii="Courier New" w:hAnsi="Courier New" w:cs="Courier New"/>
          <w:sz w:val="16"/>
          <w:lang w:val="de-DE"/>
        </w:rPr>
        <w:tab/>
        <w:t>}</w:t>
      </w:r>
    </w:p>
    <w:p w14:paraId="76FACD1F" w14:textId="77777777" w:rsidR="0099575A" w:rsidRPr="00030832"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t>],</w:t>
      </w:r>
    </w:p>
    <w:p w14:paraId="0E9C036B" w14:textId="77777777" w:rsidR="0099575A" w:rsidRPr="00030832"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030832">
        <w:rPr>
          <w:rFonts w:ascii="Courier New" w:hAnsi="Courier New" w:cs="Courier New"/>
          <w:sz w:val="16"/>
          <w:lang w:val="de-DE"/>
        </w:rPr>
        <w:tab/>
        <w:t>"notifiedAt": "2020-02-05T15:54:57.024000Z",</w:t>
      </w:r>
    </w:p>
    <w:p w14:paraId="123BDBBE" w14:textId="77777777" w:rsidR="0099575A"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de-DE"/>
        </w:rPr>
        <w:tab/>
      </w:r>
      <w:r w:rsidRPr="00EA5AB5">
        <w:rPr>
          <w:rFonts w:ascii="Courier New" w:hAnsi="Courier New" w:cs="Courier New"/>
          <w:sz w:val="16"/>
        </w:rPr>
        <w:t>"subscriptionId": "urn:</w:t>
      </w:r>
      <w:r w:rsidRPr="00202FE0">
        <w:rPr>
          <w:rFonts w:ascii="Courier New" w:hAnsi="Courier New" w:cs="Courier New"/>
          <w:sz w:val="16"/>
        </w:rPr>
        <w:t>ngsi-ld</w:t>
      </w:r>
      <w:r w:rsidRPr="00EA5AB5">
        <w:rPr>
          <w:rFonts w:ascii="Courier New" w:hAnsi="Courier New" w:cs="Courier New"/>
          <w:sz w:val="16"/>
        </w:rPr>
        <w:t>:Subscription:storeSubscription"</w:t>
      </w:r>
    </w:p>
    <w:p w14:paraId="1D69C086" w14:textId="77777777" w:rsidR="009064AE" w:rsidRPr="00EA5AB5" w:rsidRDefault="0099575A"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D0B8681" w14:textId="77777777" w:rsidR="00E72F30" w:rsidRPr="00EA5AB5" w:rsidRDefault="00E72F30" w:rsidP="00C95297">
      <w:pPr>
        <w:pStyle w:val="NF"/>
      </w:pPr>
    </w:p>
    <w:p w14:paraId="3E33FB0C" w14:textId="77777777" w:rsidR="0099575A" w:rsidRPr="00EA5AB5" w:rsidRDefault="00023B47" w:rsidP="00C95297">
      <w:pPr>
        <w:pStyle w:val="TF"/>
        <w:widowControl w:val="0"/>
      </w:pPr>
      <w:r w:rsidRPr="00EA5AB5">
        <w:t>Figure 10.</w:t>
      </w:r>
      <w:r w:rsidR="0081019E" w:rsidRPr="00EA5AB5">
        <w:t>2.1-</w:t>
      </w:r>
      <w:r w:rsidR="0001734A" w:rsidRPr="00EA5AB5">
        <w:t>5</w:t>
      </w:r>
      <w:r w:rsidR="00824933" w:rsidRPr="00EA5AB5">
        <w:t>:</w:t>
      </w:r>
      <w:r w:rsidRPr="00EA5AB5">
        <w:t xml:space="preserve"> </w:t>
      </w:r>
      <w:r w:rsidR="0081019E" w:rsidRPr="00EA5AB5">
        <w:t>N</w:t>
      </w:r>
      <w:r w:rsidRPr="00EA5AB5">
        <w:t xml:space="preserve">otification to </w:t>
      </w:r>
      <w:r w:rsidR="00483B4B" w:rsidRPr="00EA5AB5">
        <w:t>s</w:t>
      </w:r>
      <w:r w:rsidRPr="00EA5AB5">
        <w:t xml:space="preserve">ubscription triggered by </w:t>
      </w:r>
      <w:r w:rsidR="00DF467A" w:rsidRPr="00EA5AB5">
        <w:t>creation of new Store</w:t>
      </w:r>
      <w:r w:rsidR="00E72F30" w:rsidRPr="00EA5AB5">
        <w:br/>
      </w:r>
      <w:r w:rsidR="00DF467A" w:rsidRPr="00EA5AB5">
        <w:t>with</w:t>
      </w:r>
      <w:r w:rsidRPr="00EA5AB5">
        <w:t xml:space="preserve"> storeName </w:t>
      </w:r>
      <w:r w:rsidR="0040791F" w:rsidRPr="00EA5AB5">
        <w:t>Propert</w:t>
      </w:r>
      <w:r w:rsidRPr="00EA5AB5">
        <w:t>y</w:t>
      </w:r>
    </w:p>
    <w:p w14:paraId="6B32E2AF" w14:textId="77777777" w:rsidR="00531E21" w:rsidRPr="00EA5AB5" w:rsidRDefault="00531E21" w:rsidP="00531E21">
      <w:pPr>
        <w:pStyle w:val="Heading3"/>
      </w:pPr>
      <w:bookmarkStart w:id="141" w:name="_Toc147485552"/>
      <w:bookmarkStart w:id="142" w:name="_Toc197507268"/>
      <w:r w:rsidRPr="00EA5AB5">
        <w:t>10.2.2</w:t>
      </w:r>
      <w:r w:rsidRPr="00EA5AB5">
        <w:tab/>
        <w:t>Time-based Subscriptions</w:t>
      </w:r>
      <w:r w:rsidR="00502546" w:rsidRPr="00EA5AB5">
        <w:t xml:space="preserve"> and Resulting Notifications</w:t>
      </w:r>
      <w:bookmarkEnd w:id="141"/>
      <w:bookmarkEnd w:id="142"/>
    </w:p>
    <w:p w14:paraId="1A2F3FEC" w14:textId="77777777" w:rsidR="00CE6DCF" w:rsidRPr="00EA5AB5" w:rsidRDefault="00CE6DCF" w:rsidP="00CE6DCF">
      <w:r w:rsidRPr="00EA5AB5">
        <w:t>Time-based subscription</w:t>
      </w:r>
      <w:r w:rsidR="00941344" w:rsidRPr="00EA5AB5">
        <w:t>s</w:t>
      </w:r>
      <w:r w:rsidRPr="00EA5AB5">
        <w:t xml:space="preserve"> are sent after each notification interval, i.e. independent of whether there have been any changes in the </w:t>
      </w:r>
      <w:r w:rsidR="0040791F" w:rsidRPr="00EA5AB5">
        <w:t>Entit</w:t>
      </w:r>
      <w:r w:rsidRPr="00EA5AB5">
        <w:t>ies that fit the subscription or not.</w:t>
      </w:r>
    </w:p>
    <w:p w14:paraId="21B40D63" w14:textId="4BC4A06E" w:rsidR="00CE6DCF" w:rsidRPr="00EA5AB5" w:rsidRDefault="00CE6DCF" w:rsidP="00E72F30">
      <w:r w:rsidRPr="00EA5AB5">
        <w:t xml:space="preserve">In Figure </w:t>
      </w:r>
      <w:r w:rsidRPr="0094514E">
        <w:t>10.</w:t>
      </w:r>
      <w:r w:rsidR="0081019E" w:rsidRPr="0094514E">
        <w:t>2.2-1</w:t>
      </w:r>
      <w:r w:rsidRPr="00EA5AB5">
        <w:t xml:space="preserve">, a subscription for </w:t>
      </w:r>
      <w:r w:rsidR="0040791F" w:rsidRPr="00EA5AB5">
        <w:t>Entit</w:t>
      </w:r>
      <w:r w:rsidRPr="00EA5AB5">
        <w:t xml:space="preserve">ies of type </w:t>
      </w:r>
      <w:r w:rsidRPr="00EA5AB5">
        <w:rPr>
          <w:rFonts w:ascii="Courier New" w:hAnsi="Courier New"/>
          <w:sz w:val="18"/>
        </w:rPr>
        <w:t>Store</w:t>
      </w:r>
      <w:r w:rsidRPr="00EA5AB5">
        <w:t xml:space="preserve"> (mapped to </w:t>
      </w:r>
      <w:r w:rsidRPr="00EA5AB5">
        <w:rPr>
          <w:rFonts w:ascii="Courier New" w:hAnsi="Courier New"/>
          <w:sz w:val="18"/>
        </w:rPr>
        <w:t>https://</w:t>
      </w:r>
      <w:r w:rsidRPr="00202FE0">
        <w:rPr>
          <w:rFonts w:ascii="Courier New" w:hAnsi="Courier New"/>
          <w:sz w:val="18"/>
        </w:rPr>
        <w:t>uri</w:t>
      </w:r>
      <w:r w:rsidRPr="00EA5AB5">
        <w:rPr>
          <w:rFonts w:ascii="Courier New" w:hAnsi="Courier New"/>
          <w:sz w:val="18"/>
        </w:rPr>
        <w:t>.etsi.org/</w:t>
      </w:r>
      <w:r w:rsidRPr="00202FE0">
        <w:rPr>
          <w:rFonts w:ascii="Courier New" w:hAnsi="Courier New"/>
          <w:sz w:val="18"/>
        </w:rPr>
        <w:t>ngsi</w:t>
      </w:r>
      <w:r w:rsidR="009A68D6">
        <w:rPr>
          <w:rFonts w:ascii="Courier New" w:hAnsi="Courier New"/>
          <w:sz w:val="18"/>
        </w:rPr>
        <w:noBreakHyphen/>
      </w:r>
      <w:r w:rsidRPr="00202FE0">
        <w:rPr>
          <w:rFonts w:ascii="Courier New" w:hAnsi="Courier New"/>
          <w:sz w:val="18"/>
        </w:rPr>
        <w:t>ld</w:t>
      </w:r>
      <w:r w:rsidRPr="00EA5AB5">
        <w:rPr>
          <w:rFonts w:ascii="Courier New" w:hAnsi="Courier New"/>
          <w:sz w:val="18"/>
        </w:rPr>
        <w:t xml:space="preserve">/primer/Store </w:t>
      </w:r>
      <w:r w:rsidRPr="00EA5AB5">
        <w:t>in the</w:t>
      </w:r>
      <w:r w:rsidRPr="00EA5AB5">
        <w:rPr>
          <w:rFonts w:ascii="Courier New" w:hAnsi="Courier New"/>
          <w:sz w:val="18"/>
        </w:rPr>
        <w:t xml:space="preserve"> @context</w:t>
      </w:r>
      <w:r w:rsidRPr="00EA5AB5">
        <w:t>)</w:t>
      </w:r>
      <w:r w:rsidR="0001734A" w:rsidRPr="00EA5AB5">
        <w:t xml:space="preserve"> </w:t>
      </w:r>
      <w:r w:rsidRPr="00EA5AB5">
        <w:t xml:space="preserve">is shown. </w:t>
      </w:r>
      <w:r w:rsidR="0001734A" w:rsidRPr="00EA5AB5">
        <w:t xml:space="preserve">Notifications are to be sent every </w:t>
      </w:r>
      <w:r w:rsidR="0001734A" w:rsidRPr="00EA5AB5">
        <w:rPr>
          <w:rFonts w:ascii="Courier New" w:hAnsi="Courier New"/>
          <w:sz w:val="18"/>
        </w:rPr>
        <w:t>timeInterval</w:t>
      </w:r>
      <w:r w:rsidR="0001734A" w:rsidRPr="00EA5AB5">
        <w:t xml:space="preserve">, in this case every </w:t>
      </w:r>
      <w:r w:rsidR="0001734A" w:rsidRPr="00EA5AB5">
        <w:rPr>
          <w:rFonts w:ascii="Courier New" w:hAnsi="Courier New"/>
          <w:sz w:val="18"/>
        </w:rPr>
        <w:t>60</w:t>
      </w:r>
      <w:r w:rsidR="0001734A" w:rsidRPr="00EA5AB5">
        <w:t xml:space="preserve"> seconds. The notification element is the same as in </w:t>
      </w:r>
      <w:r w:rsidRPr="00EA5AB5">
        <w:t xml:space="preserve">Figure </w:t>
      </w:r>
      <w:r w:rsidRPr="0094514E">
        <w:t>10.</w:t>
      </w:r>
      <w:r w:rsidR="0081019E" w:rsidRPr="0094514E">
        <w:t>2.1-</w:t>
      </w:r>
      <w:r w:rsidR="0001734A" w:rsidRPr="0094514E">
        <w:t>1</w:t>
      </w:r>
      <w:r w:rsidRPr="00EA5AB5">
        <w:t xml:space="preserve">, i.e. store </w:t>
      </w:r>
      <w:r w:rsidR="0040791F" w:rsidRPr="00EA5AB5">
        <w:t>Entit</w:t>
      </w:r>
      <w:r w:rsidR="0001734A" w:rsidRPr="00EA5AB5">
        <w:t xml:space="preserve">ies with the </w:t>
      </w:r>
      <w:r w:rsidR="0040791F" w:rsidRPr="00EA5AB5">
        <w:t>Attribute</w:t>
      </w:r>
      <w:r w:rsidR="0001734A" w:rsidRPr="00EA5AB5">
        <w:t xml:space="preserve">s </w:t>
      </w:r>
      <w:r w:rsidR="0001734A" w:rsidRPr="00EA5AB5">
        <w:rPr>
          <w:rFonts w:ascii="Courier New" w:hAnsi="Courier New"/>
          <w:sz w:val="18"/>
        </w:rPr>
        <w:t>storeName</w:t>
      </w:r>
      <w:r w:rsidR="0001734A" w:rsidRPr="00EA5AB5">
        <w:t xml:space="preserve"> and </w:t>
      </w:r>
      <w:r w:rsidR="0001734A" w:rsidRPr="00EA5AB5">
        <w:rPr>
          <w:rFonts w:ascii="Courier New" w:hAnsi="Courier New"/>
          <w:sz w:val="18"/>
        </w:rPr>
        <w:t>address</w:t>
      </w:r>
      <w:r w:rsidR="0001734A" w:rsidRPr="00EA5AB5">
        <w:t xml:space="preserve">, in </w:t>
      </w:r>
      <w:r w:rsidR="0001734A" w:rsidRPr="00EA5AB5">
        <w:rPr>
          <w:rFonts w:ascii="Courier New" w:hAnsi="Courier New"/>
          <w:sz w:val="18"/>
        </w:rPr>
        <w:t>normalized</w:t>
      </w:r>
      <w:r w:rsidR="0001734A" w:rsidRPr="00EA5AB5">
        <w:t xml:space="preserve"> format are to be sent as </w:t>
      </w:r>
      <w:r w:rsidR="0001734A" w:rsidRPr="00202FE0">
        <w:t>HTTP</w:t>
      </w:r>
      <w:r w:rsidR="0001734A" w:rsidRPr="00EA5AB5">
        <w:t xml:space="preserve"> POST requests to the notification endpoint that has the </w:t>
      </w:r>
      <w:r w:rsidR="0001734A" w:rsidRPr="00202FE0">
        <w:t>uri</w:t>
      </w:r>
      <w:r w:rsidR="0001734A" w:rsidRPr="00EA5AB5">
        <w:t xml:space="preserve"> </w:t>
      </w:r>
      <w:r w:rsidR="0034430F" w:rsidRPr="00202FE0">
        <w:rPr>
          <w:rFonts w:ascii="Courier New" w:hAnsi="Courier New"/>
          <w:sz w:val="18"/>
        </w:rPr>
        <w:t>http</w:t>
      </w:r>
      <w:r w:rsidR="0034430F" w:rsidRPr="00EA5AB5">
        <w:rPr>
          <w:rFonts w:ascii="Courier New" w:hAnsi="Courier New"/>
          <w:sz w:val="18"/>
        </w:rPr>
        <w:t>://localhost:8000/notify</w:t>
      </w:r>
      <w:r w:rsidR="0001734A" w:rsidRPr="00EA5AB5">
        <w:rPr>
          <w:rFonts w:ascii="Courier New" w:hAnsi="Courier New"/>
          <w:sz w:val="16"/>
        </w:rPr>
        <w:t>.</w:t>
      </w:r>
    </w:p>
    <w:p w14:paraId="137261D7"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POST /</w:t>
      </w:r>
      <w:r w:rsidRPr="00202FE0">
        <w:rPr>
          <w:rFonts w:ascii="Courier New" w:hAnsi="Courier New" w:cs="Courier New"/>
          <w:sz w:val="16"/>
        </w:rPr>
        <w:t>ngsi-ld</w:t>
      </w:r>
      <w:r w:rsidRPr="00EA5AB5">
        <w:rPr>
          <w:rFonts w:ascii="Courier New" w:hAnsi="Courier New" w:cs="Courier New"/>
          <w:sz w:val="16"/>
        </w:rPr>
        <w:t xml:space="preserve">/v1/subscriptions </w:t>
      </w:r>
      <w:r w:rsidRPr="00202FE0">
        <w:rPr>
          <w:rFonts w:ascii="Courier New" w:hAnsi="Courier New" w:cs="Courier New"/>
          <w:sz w:val="16"/>
        </w:rPr>
        <w:t>HTTP</w:t>
      </w:r>
      <w:r w:rsidRPr="00EA5AB5">
        <w:rPr>
          <w:rFonts w:ascii="Courier New" w:hAnsi="Courier New" w:cs="Courier New"/>
          <w:sz w:val="16"/>
        </w:rPr>
        <w:t>/1.1</w:t>
      </w:r>
    </w:p>
    <w:p w14:paraId="26202489"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3A2674C9"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705B14C4"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7138838F"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201BF592"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BA895D0"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"id": "urn:</w:t>
      </w:r>
      <w:r w:rsidRPr="00202FE0">
        <w:rPr>
          <w:rFonts w:ascii="Courier New" w:hAnsi="Courier New" w:cs="Courier New"/>
          <w:sz w:val="16"/>
        </w:rPr>
        <w:t>ngsi-ld</w:t>
      </w:r>
      <w:r w:rsidRPr="00EA5AB5">
        <w:rPr>
          <w:rFonts w:ascii="Courier New" w:hAnsi="Courier New" w:cs="Courier New"/>
          <w:sz w:val="16"/>
        </w:rPr>
        <w:t>:Subscription:intervalStoreSubscription",</w:t>
      </w:r>
    </w:p>
    <w:p w14:paraId="3D883A1C"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"type": "Subscription",</w:t>
      </w:r>
    </w:p>
    <w:p w14:paraId="2E2A0D3A"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 xml:space="preserve">"entities": </w:t>
      </w:r>
      <w:r w:rsidRPr="00202FE0">
        <w:rPr>
          <w:rFonts w:ascii="Courier New" w:hAnsi="Courier New" w:cs="Courier New"/>
          <w:sz w:val="16"/>
        </w:rPr>
        <w:t>[</w:t>
      </w:r>
    </w:p>
    <w:p w14:paraId="1E4A47BC"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t>{</w:t>
      </w:r>
    </w:p>
    <w:p w14:paraId="22AEACB9"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"type": "Store"</w:t>
      </w:r>
    </w:p>
    <w:p w14:paraId="2224FC3E"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r>
      <w:r w:rsidRPr="00EA5AB5">
        <w:rPr>
          <w:rFonts w:ascii="Courier New" w:hAnsi="Courier New" w:cs="Courier New"/>
          <w:sz w:val="16"/>
        </w:rPr>
        <w:tab/>
        <w:t>}</w:t>
      </w:r>
    </w:p>
    <w:p w14:paraId="7FED917D"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t>],</w:t>
      </w:r>
    </w:p>
    <w:p w14:paraId="57F366BD"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"timeInterval": 60,</w:t>
      </w:r>
    </w:p>
    <w:p w14:paraId="2FB94417"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"notification": {</w:t>
      </w:r>
    </w:p>
    <w:p w14:paraId="7176019E"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"attributes": ["storeName","address"],</w:t>
      </w:r>
    </w:p>
    <w:p w14:paraId="5728ED61"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"format": "normalized",</w:t>
      </w:r>
    </w:p>
    <w:p w14:paraId="58277A21"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"endpoint": {</w:t>
      </w:r>
    </w:p>
    <w:p w14:paraId="7D85204C"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w:t>
      </w:r>
      <w:r w:rsidRPr="00202FE0">
        <w:rPr>
          <w:rFonts w:ascii="Courier New" w:hAnsi="Courier New" w:cs="Courier New"/>
          <w:sz w:val="16"/>
        </w:rPr>
        <w:t>uri</w:t>
      </w:r>
      <w:r w:rsidRPr="00EA5AB5">
        <w:rPr>
          <w:rFonts w:ascii="Courier New" w:hAnsi="Courier New" w:cs="Courier New"/>
          <w:sz w:val="16"/>
        </w:rPr>
        <w:t>": "</w:t>
      </w:r>
      <w:r w:rsidRPr="00202FE0">
        <w:rPr>
          <w:rFonts w:ascii="Courier New" w:hAnsi="Courier New" w:cs="Courier New"/>
          <w:sz w:val="16"/>
        </w:rPr>
        <w:t>http</w:t>
      </w:r>
      <w:r w:rsidRPr="00EA5AB5">
        <w:rPr>
          <w:rFonts w:ascii="Courier New" w:hAnsi="Courier New" w:cs="Courier New"/>
          <w:sz w:val="16"/>
        </w:rPr>
        <w:t>://localhost:8000/notify",</w:t>
      </w:r>
    </w:p>
    <w:p w14:paraId="7734FB6B"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"accept": "application/</w:t>
      </w:r>
      <w:r w:rsidRPr="00202FE0">
        <w:rPr>
          <w:rFonts w:ascii="Courier New" w:hAnsi="Courier New" w:cs="Courier New"/>
          <w:sz w:val="16"/>
        </w:rPr>
        <w:t>json</w:t>
      </w:r>
      <w:r w:rsidRPr="00EA5AB5">
        <w:rPr>
          <w:rFonts w:ascii="Courier New" w:hAnsi="Courier New" w:cs="Courier New"/>
          <w:sz w:val="16"/>
        </w:rPr>
        <w:t>"</w:t>
      </w:r>
    </w:p>
    <w:p w14:paraId="469E22CB"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Pr="00EA5AB5">
        <w:rPr>
          <w:rFonts w:ascii="Courier New" w:hAnsi="Courier New" w:cs="Courier New"/>
          <w:sz w:val="16"/>
        </w:rPr>
        <w:tab/>
        <w:t>}</w:t>
      </w:r>
    </w:p>
    <w:p w14:paraId="3BA9A761" w14:textId="77777777" w:rsidR="009F725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68701B6" w14:textId="77777777" w:rsidR="00531E21" w:rsidRPr="00EA5AB5" w:rsidRDefault="009F7251" w:rsidP="00F0483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r w:rsidRPr="00EA5AB5" w:rsidDel="009064AE">
        <w:rPr>
          <w:rFonts w:ascii="Courier New" w:hAnsi="Courier New" w:cs="Courier New"/>
          <w:sz w:val="16"/>
        </w:rPr>
        <w:t xml:space="preserve"> </w:t>
      </w:r>
    </w:p>
    <w:p w14:paraId="34599C47" w14:textId="77777777" w:rsidR="00E72F30" w:rsidRPr="00EA5AB5" w:rsidRDefault="00E72F30" w:rsidP="00E72F30">
      <w:pPr>
        <w:pStyle w:val="NF"/>
      </w:pPr>
    </w:p>
    <w:p w14:paraId="6CCD1EB1" w14:textId="77777777" w:rsidR="0001734A" w:rsidRPr="00EA5AB5" w:rsidRDefault="0001734A" w:rsidP="00FC4BFE">
      <w:pPr>
        <w:pStyle w:val="TF"/>
      </w:pPr>
      <w:r w:rsidRPr="00EA5AB5">
        <w:t>Figure 10.</w:t>
      </w:r>
      <w:r w:rsidR="0081019E" w:rsidRPr="00EA5AB5">
        <w:t>2.2-1</w:t>
      </w:r>
      <w:r w:rsidR="00824933" w:rsidRPr="00EA5AB5">
        <w:t>:</w:t>
      </w:r>
      <w:r w:rsidRPr="00EA5AB5">
        <w:t xml:space="preserve"> </w:t>
      </w:r>
      <w:r w:rsidR="00ED2C85" w:rsidRPr="00EA5AB5">
        <w:t>S</w:t>
      </w:r>
      <w:r w:rsidRPr="00EA5AB5">
        <w:t xml:space="preserve">ubscription to </w:t>
      </w:r>
      <w:r w:rsidR="0040791F" w:rsidRPr="00EA5AB5">
        <w:t>Entit</w:t>
      </w:r>
      <w:r w:rsidRPr="00EA5AB5">
        <w:t>ies of type Store, based on time</w:t>
      </w:r>
    </w:p>
    <w:p w14:paraId="141F5068" w14:textId="77777777" w:rsidR="00531E21" w:rsidRPr="00EA5AB5" w:rsidRDefault="0001734A" w:rsidP="007134F2">
      <w:r w:rsidRPr="00EA5AB5">
        <w:t xml:space="preserve">In Figure </w:t>
      </w:r>
      <w:r w:rsidRPr="0094514E">
        <w:t>10.</w:t>
      </w:r>
      <w:r w:rsidR="0081019E" w:rsidRPr="0094514E">
        <w:t>2.2-2</w:t>
      </w:r>
      <w:r w:rsidRPr="00EA5AB5">
        <w:t xml:space="preserve">, a notification sent as the result of the time-based subscription in Figure </w:t>
      </w:r>
      <w:r w:rsidRPr="0094514E">
        <w:t>10.</w:t>
      </w:r>
      <w:r w:rsidR="0081019E" w:rsidRPr="0094514E">
        <w:t>2.2-1</w:t>
      </w:r>
      <w:r w:rsidRPr="00EA5AB5">
        <w:t xml:space="preserve"> is shown.</w:t>
      </w:r>
    </w:p>
    <w:p w14:paraId="105C7309" w14:textId="77777777" w:rsidR="009F7251" w:rsidRPr="00EA5AB5" w:rsidRDefault="009F7251"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POST /notify </w:t>
      </w:r>
      <w:r w:rsidRPr="00202FE0">
        <w:rPr>
          <w:rFonts w:ascii="Courier New" w:hAnsi="Courier New" w:cs="Courier New"/>
          <w:sz w:val="16"/>
        </w:rPr>
        <w:t>HTTP</w:t>
      </w:r>
      <w:r w:rsidRPr="00EA5AB5">
        <w:rPr>
          <w:rFonts w:ascii="Courier New" w:hAnsi="Courier New" w:cs="Courier New"/>
          <w:sz w:val="16"/>
        </w:rPr>
        <w:t>/1.1</w:t>
      </w:r>
    </w:p>
    <w:p w14:paraId="45B5DE29" w14:textId="77777777" w:rsidR="009F7251" w:rsidRPr="00EA5AB5" w:rsidRDefault="009F7251"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localhost:8000</w:t>
      </w:r>
    </w:p>
    <w:p w14:paraId="6D18A614" w14:textId="77777777" w:rsidR="009F7251" w:rsidRPr="00EA5AB5" w:rsidRDefault="009F7251"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w:t>
      </w:r>
      <w:r w:rsidR="0043716C" w:rsidRPr="00EA5AB5">
        <w:rPr>
          <w:rFonts w:ascii="Courier New" w:hAnsi="Courier New" w:cs="Courier New"/>
          <w:sz w:val="16"/>
        </w:rPr>
        <w:t>https://</w:t>
      </w:r>
      <w:r w:rsidR="0043716C" w:rsidRPr="00202FE0">
        <w:rPr>
          <w:rFonts w:ascii="Courier New" w:hAnsi="Courier New" w:cs="Courier New"/>
          <w:sz w:val="16"/>
        </w:rPr>
        <w:t>uri</w:t>
      </w:r>
      <w:r w:rsidR="0043716C" w:rsidRPr="00EA5AB5">
        <w:rPr>
          <w:rFonts w:ascii="Courier New" w:hAnsi="Courier New" w:cs="Courier New"/>
          <w:sz w:val="16"/>
        </w:rPr>
        <w:t>.etsi.org/</w:t>
      </w:r>
      <w:r w:rsidR="0043716C" w:rsidRPr="00202FE0">
        <w:rPr>
          <w:rFonts w:ascii="Courier New" w:hAnsi="Courier New" w:cs="Courier New"/>
          <w:sz w:val="16"/>
        </w:rPr>
        <w:t>ngsi-ld</w:t>
      </w:r>
      <w:r w:rsidR="0043716C" w:rsidRPr="00EA5AB5">
        <w:rPr>
          <w:rFonts w:ascii="Courier New" w:hAnsi="Courier New" w:cs="Courier New"/>
          <w:sz w:val="16"/>
        </w:rPr>
        <w:t>/primer/store-context.jsonld</w:t>
      </w:r>
      <w:r w:rsidRPr="00EA5AB5">
        <w:rPr>
          <w:rFonts w:ascii="Courier New" w:hAnsi="Courier New" w:cs="Courier New"/>
          <w:sz w:val="16"/>
        </w:rPr>
        <w:t>&gt;;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65A84FA4" w14:textId="77777777" w:rsidR="009F7251" w:rsidRPr="00EA5AB5" w:rsidRDefault="009F7251"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05042285"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AACF6ED"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"ngsildbroker:notification:-6431227878819736798",</w:t>
      </w:r>
    </w:p>
    <w:p w14:paraId="288994D3"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"Notification",</w:t>
      </w:r>
    </w:p>
    <w:p w14:paraId="411F3B5E"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"data": </w:t>
      </w:r>
      <w:r w:rsidRPr="00202FE0">
        <w:rPr>
          <w:rFonts w:ascii="Courier New" w:hAnsi="Courier New" w:cs="Courier New"/>
          <w:sz w:val="16"/>
        </w:rPr>
        <w:t>[</w:t>
      </w:r>
      <w:r w:rsidRPr="00EA5AB5">
        <w:rPr>
          <w:rFonts w:ascii="Courier New" w:hAnsi="Courier New" w:cs="Courier New"/>
          <w:sz w:val="16"/>
        </w:rPr>
        <w:t xml:space="preserve"> {</w:t>
      </w:r>
    </w:p>
    <w:p w14:paraId="66356162"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:Store:002",</w:t>
      </w:r>
    </w:p>
    <w:p w14:paraId="28E5DD72"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156D2706"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177EC508"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559920E"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08450E3D"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5C3FE40B"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1A1C6871"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4",</w:t>
      </w:r>
    </w:p>
    <w:p w14:paraId="4EDF86D9"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70451DD4"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696368B"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BB734F5"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6E777943"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873ECA8"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"6-Stars"</w:t>
      </w:r>
    </w:p>
    <w:p w14:paraId="124AE9D6"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EF97382"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 {</w:t>
      </w:r>
    </w:p>
    <w:p w14:paraId="22D127FB"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:Store:001",</w:t>
      </w:r>
    </w:p>
    <w:p w14:paraId="4CF79549"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5126E7D6"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5C98E02C"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6FDCD33F"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05A0FADF"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"Duck Village",</w:t>
      </w:r>
    </w:p>
    <w:p w14:paraId="0BC4EE8B"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1D000072"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"42000",</w:t>
      </w:r>
    </w:p>
    <w:p w14:paraId="241DE6DD"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"Main Street 65"</w:t>
      </w:r>
    </w:p>
    <w:p w14:paraId="2A2E70C5"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2A91027"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ADD9929"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6249906F"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B36EAA9"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r w:rsidRPr="00EA5AB5">
        <w:rPr>
          <w:rFonts w:ascii="Courier New" w:hAnsi="Courier New"/>
          <w:sz w:val="16"/>
        </w:rPr>
        <w:t>Mega Market</w:t>
      </w:r>
      <w:r w:rsidRPr="00EA5AB5">
        <w:rPr>
          <w:rFonts w:ascii="Courier New" w:hAnsi="Courier New" w:cs="Courier New"/>
          <w:sz w:val="16"/>
        </w:rPr>
        <w:t>"</w:t>
      </w:r>
    </w:p>
    <w:p w14:paraId="44D5244B"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FDE355A"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 {</w:t>
      </w:r>
    </w:p>
    <w:p w14:paraId="4AB18AF2"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:Store:003",</w:t>
      </w:r>
    </w:p>
    <w:p w14:paraId="182C4A2C"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76262ECE"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31DE9736"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435BCE8E"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340FF28E"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62D90AAD" w14:textId="77777777" w:rsidR="0043716C" w:rsidRPr="00EA5AB5" w:rsidRDefault="0043716C" w:rsidP="00E8400D">
      <w:pPr>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3B7B6790"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 xml:space="preserve">        "streetAddress": "Lion Street 25",</w:t>
      </w:r>
    </w:p>
    <w:p w14:paraId="0840DB8E"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3B337AB4"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0F713FF"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1C6F7D9"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91F3459"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2D27FF1E"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"Giga Market"</w:t>
      </w:r>
    </w:p>
    <w:p w14:paraId="7272F1FE"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EBAA425"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 ],</w:t>
      </w:r>
    </w:p>
    <w:p w14:paraId="1937F77C"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"notifiedAt": "2020-02-09T18:08:02.669000Z",</w:t>
      </w:r>
    </w:p>
    <w:p w14:paraId="131E13EF"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"subscriptionId": "urn:</w:t>
      </w:r>
      <w:r w:rsidRPr="00202FE0">
        <w:rPr>
          <w:rFonts w:ascii="Courier New" w:hAnsi="Courier New" w:cs="Courier New"/>
          <w:sz w:val="16"/>
        </w:rPr>
        <w:t>ngsi-ld</w:t>
      </w:r>
      <w:r w:rsidRPr="00EA5AB5">
        <w:rPr>
          <w:rFonts w:ascii="Courier New" w:hAnsi="Courier New" w:cs="Courier New"/>
          <w:sz w:val="16"/>
        </w:rPr>
        <w:t>:Subscription:intervalStoreSubscription"</w:t>
      </w:r>
    </w:p>
    <w:p w14:paraId="03EF8108"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635D525" w14:textId="77777777" w:rsidR="0043716C" w:rsidRPr="00EA5AB5" w:rsidRDefault="0043716C" w:rsidP="00C95297">
      <w:pPr>
        <w:pStyle w:val="NF"/>
      </w:pPr>
    </w:p>
    <w:p w14:paraId="2A3E99A0" w14:textId="77777777" w:rsidR="00230B59" w:rsidRPr="00EA5AB5" w:rsidRDefault="0001734A" w:rsidP="00FC4BFE">
      <w:pPr>
        <w:pStyle w:val="TF"/>
      </w:pPr>
      <w:r w:rsidRPr="00EA5AB5">
        <w:t>Figure 10.</w:t>
      </w:r>
      <w:r w:rsidR="0081019E" w:rsidRPr="00EA5AB5">
        <w:t>2.2-2</w:t>
      </w:r>
      <w:r w:rsidR="00824933" w:rsidRPr="00EA5AB5">
        <w:t>:</w:t>
      </w:r>
      <w:r w:rsidRPr="00EA5AB5">
        <w:t xml:space="preserve"> </w:t>
      </w:r>
      <w:r w:rsidR="00ED2C85" w:rsidRPr="00EA5AB5">
        <w:t>N</w:t>
      </w:r>
      <w:r w:rsidRPr="00EA5AB5">
        <w:t xml:space="preserve">otification to time-based </w:t>
      </w:r>
      <w:r w:rsidR="00A70704" w:rsidRPr="00EA5AB5">
        <w:t>s</w:t>
      </w:r>
      <w:r w:rsidRPr="00EA5AB5">
        <w:t>ubscription</w:t>
      </w:r>
    </w:p>
    <w:p w14:paraId="3E9856E8" w14:textId="77777777" w:rsidR="0043716C" w:rsidRPr="00EA5AB5" w:rsidRDefault="0001734A" w:rsidP="00E72F30">
      <w:r w:rsidRPr="00EA5AB5">
        <w:t xml:space="preserve">Subscriptions can also be retrieved as shown in Figure </w:t>
      </w:r>
      <w:r w:rsidRPr="0094514E">
        <w:t>10.</w:t>
      </w:r>
      <w:r w:rsidR="0081019E" w:rsidRPr="0094514E">
        <w:t>2.2-3</w:t>
      </w:r>
      <w:r w:rsidRPr="00EA5AB5">
        <w:t>.</w:t>
      </w:r>
    </w:p>
    <w:p w14:paraId="754ADC91"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/v1/subscriptions/urn:</w:t>
      </w:r>
      <w:r w:rsidRPr="00202FE0">
        <w:rPr>
          <w:rFonts w:ascii="Courier New" w:hAnsi="Courier New" w:cs="Courier New"/>
          <w:sz w:val="16"/>
        </w:rPr>
        <w:t>ngsi-ld</w:t>
      </w:r>
      <w:r w:rsidRPr="00EA5AB5">
        <w:rPr>
          <w:rFonts w:ascii="Courier New" w:hAnsi="Courier New" w:cs="Courier New"/>
          <w:sz w:val="16"/>
        </w:rPr>
        <w:t xml:space="preserve">:Subscription:intervalStoreSubscription </w:t>
      </w:r>
      <w:r w:rsidRPr="00202FE0">
        <w:rPr>
          <w:rFonts w:ascii="Courier New" w:hAnsi="Courier New" w:cs="Courier New"/>
          <w:sz w:val="16"/>
        </w:rPr>
        <w:t>HTTP</w:t>
      </w:r>
      <w:r w:rsidRPr="00EA5AB5">
        <w:rPr>
          <w:rFonts w:ascii="Courier New" w:hAnsi="Courier New" w:cs="Courier New"/>
          <w:sz w:val="16"/>
        </w:rPr>
        <w:t>/1.1</w:t>
      </w:r>
    </w:p>
    <w:p w14:paraId="53FCA228"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DE5BF8F"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11F2A16D" w14:textId="77777777" w:rsidR="006643AD"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24278939" w14:textId="77777777" w:rsidR="00E72F30" w:rsidRPr="00EA5AB5" w:rsidRDefault="00E72F30" w:rsidP="00C95297">
      <w:pPr>
        <w:pStyle w:val="NF"/>
      </w:pPr>
    </w:p>
    <w:p w14:paraId="1BC81325" w14:textId="77777777" w:rsidR="006643AD" w:rsidRPr="00EA5AB5" w:rsidRDefault="006643AD" w:rsidP="00FC4BFE">
      <w:pPr>
        <w:pStyle w:val="TF"/>
      </w:pPr>
      <w:r w:rsidRPr="00EA5AB5">
        <w:t>Figure 10.</w:t>
      </w:r>
      <w:r w:rsidR="0081019E" w:rsidRPr="00EA5AB5">
        <w:t>2.2-3</w:t>
      </w:r>
      <w:r w:rsidR="00343A63" w:rsidRPr="00EA5AB5">
        <w:t>:</w:t>
      </w:r>
      <w:r w:rsidRPr="00EA5AB5">
        <w:t xml:space="preserve"> </w:t>
      </w:r>
      <w:r w:rsidR="00ED2C85" w:rsidRPr="00EA5AB5">
        <w:t>R</w:t>
      </w:r>
      <w:r w:rsidR="00483B4B" w:rsidRPr="00EA5AB5">
        <w:t>etrieval of</w:t>
      </w:r>
      <w:r w:rsidRPr="00EA5AB5">
        <w:t xml:space="preserve"> a </w:t>
      </w:r>
      <w:r w:rsidR="00A70704" w:rsidRPr="00EA5AB5">
        <w:t>s</w:t>
      </w:r>
      <w:r w:rsidRPr="00EA5AB5">
        <w:t>ubscription</w:t>
      </w:r>
    </w:p>
    <w:p w14:paraId="65933833" w14:textId="77777777" w:rsidR="00A0636B" w:rsidRPr="00EA5AB5" w:rsidRDefault="006643AD" w:rsidP="00E8400D">
      <w:pPr>
        <w:keepNext/>
        <w:keepLines/>
      </w:pPr>
      <w:r w:rsidRPr="00EA5AB5">
        <w:t xml:space="preserve">In addition to the elements that were provided on creation, some status information is provided. In Figure </w:t>
      </w:r>
      <w:r w:rsidRPr="0094514E">
        <w:t>10.</w:t>
      </w:r>
      <w:r w:rsidR="0081019E" w:rsidRPr="0094514E">
        <w:t>2.2-4</w:t>
      </w:r>
      <w:r w:rsidRPr="00EA5AB5">
        <w:t xml:space="preserve">, </w:t>
      </w:r>
      <w:r w:rsidR="003833DF" w:rsidRPr="00EA5AB5">
        <w:t>it can be</w:t>
      </w:r>
      <w:r w:rsidRPr="00EA5AB5">
        <w:t xml:space="preserve"> see</w:t>
      </w:r>
      <w:r w:rsidR="003833DF" w:rsidRPr="00EA5AB5">
        <w:t>n</w:t>
      </w:r>
      <w:r w:rsidRPr="00EA5AB5">
        <w:t xml:space="preserve"> when the last notification was sent, when the last successful notification was sent and how many notifications have been sent since the creation of the subscription. In case the sending of a notification failed, the time of the last failed attempt would also be shown.</w:t>
      </w:r>
    </w:p>
    <w:p w14:paraId="5BDFDA7C"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w:t>
      </w:r>
    </w:p>
    <w:p w14:paraId="35CDBEB5"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:Subscription:intervalStoreSubscription",</w:t>
      </w:r>
    </w:p>
    <w:p w14:paraId="311A02AB"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"type": "Subscription",</w:t>
      </w:r>
    </w:p>
    <w:p w14:paraId="4DE51696"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"entities": {</w:t>
      </w:r>
    </w:p>
    <w:p w14:paraId="68A068BC"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"type": "Store"</w:t>
      </w:r>
    </w:p>
    <w:p w14:paraId="6CDED1E1"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w:t>
      </w:r>
    </w:p>
    <w:p w14:paraId="3B269FEC"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"notification": {</w:t>
      </w:r>
    </w:p>
    <w:p w14:paraId="53D1EBE3"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"attributes": </w:t>
      </w:r>
      <w:r w:rsidRPr="00202FE0">
        <w:rPr>
          <w:rFonts w:ascii="Courier New" w:hAnsi="Courier New" w:cs="Courier New"/>
          <w:sz w:val="16"/>
        </w:rPr>
        <w:t>[</w:t>
      </w:r>
    </w:p>
    <w:p w14:paraId="3753446C"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"storeName",</w:t>
      </w:r>
    </w:p>
    <w:p w14:paraId="1074BEBA"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"address"</w:t>
      </w:r>
    </w:p>
    <w:p w14:paraId="69C590BA"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w:t>
      </w:r>
    </w:p>
    <w:p w14:paraId="5B4E2163"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"endpoint": {</w:t>
      </w:r>
    </w:p>
    <w:p w14:paraId="5F63A96E"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"accept": "application/</w:t>
      </w:r>
      <w:r w:rsidRPr="00202FE0">
        <w:rPr>
          <w:rFonts w:ascii="Courier New" w:hAnsi="Courier New" w:cs="Courier New"/>
          <w:sz w:val="16"/>
        </w:rPr>
        <w:t>json</w:t>
      </w:r>
      <w:r w:rsidRPr="00EA5AB5">
        <w:rPr>
          <w:rFonts w:ascii="Courier New" w:hAnsi="Courier New" w:cs="Courier New"/>
          <w:sz w:val="16"/>
        </w:rPr>
        <w:t>",</w:t>
      </w:r>
    </w:p>
    <w:p w14:paraId="0D67D255"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w:t>
      </w:r>
      <w:r w:rsidRPr="00202FE0">
        <w:rPr>
          <w:rFonts w:ascii="Courier New" w:hAnsi="Courier New" w:cs="Courier New"/>
          <w:sz w:val="16"/>
        </w:rPr>
        <w:t>uri</w:t>
      </w:r>
      <w:r w:rsidRPr="00EA5AB5">
        <w:rPr>
          <w:rFonts w:ascii="Courier New" w:hAnsi="Courier New" w:cs="Courier New"/>
          <w:sz w:val="16"/>
        </w:rPr>
        <w:t>": "</w:t>
      </w:r>
      <w:r w:rsidRPr="00202FE0">
        <w:rPr>
          <w:rFonts w:ascii="Courier New" w:hAnsi="Courier New" w:cs="Courier New"/>
          <w:sz w:val="16"/>
        </w:rPr>
        <w:t>http</w:t>
      </w:r>
      <w:r w:rsidRPr="00EA5AB5">
        <w:rPr>
          <w:rFonts w:ascii="Courier New" w:hAnsi="Courier New" w:cs="Courier New"/>
          <w:sz w:val="16"/>
        </w:rPr>
        <w:t>://localhost:8000/notify"</w:t>
      </w:r>
    </w:p>
    <w:p w14:paraId="62FCB389"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w:t>
      </w:r>
    </w:p>
    <w:p w14:paraId="13807281"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"format": "normalized",</w:t>
      </w:r>
    </w:p>
    <w:p w14:paraId="41B56946"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"lastNotification": "2020-02-09T18:13:02.676000Z",</w:t>
      </w:r>
    </w:p>
    <w:p w14:paraId="679474EC"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"lastSuccess": "2020-02-09T18:13:02.676000Z",</w:t>
      </w:r>
    </w:p>
    <w:p w14:paraId="4556816A"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"timesSent": 16</w:t>
      </w:r>
    </w:p>
    <w:p w14:paraId="22AF86C4"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w:t>
      </w:r>
    </w:p>
    <w:p w14:paraId="42D1DD14" w14:textId="77777777" w:rsidR="0043716C"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cs="Courier New"/>
          <w:sz w:val="16"/>
        </w:rPr>
      </w:pPr>
      <w:r w:rsidRPr="00EA5AB5">
        <w:rPr>
          <w:rFonts w:ascii="Courier New" w:hAnsi="Courier New" w:cs="Courier New"/>
          <w:sz w:val="16"/>
        </w:rPr>
        <w:t xml:space="preserve">  "timeInterval": 60</w:t>
      </w:r>
    </w:p>
    <w:p w14:paraId="081B13DF" w14:textId="77777777" w:rsidR="00343A63" w:rsidRPr="00EA5AB5" w:rsidRDefault="0043716C" w:rsidP="00C9529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line="192" w:lineRule="auto"/>
        <w:rPr>
          <w:rFonts w:ascii="Courier New" w:hAnsi="Courier New"/>
          <w:sz w:val="16"/>
        </w:rPr>
      </w:pPr>
      <w:r w:rsidRPr="00EA5AB5">
        <w:rPr>
          <w:rFonts w:ascii="Courier New" w:hAnsi="Courier New" w:cs="Courier New"/>
          <w:sz w:val="16"/>
        </w:rPr>
        <w:t>}</w:t>
      </w:r>
    </w:p>
    <w:p w14:paraId="11D6100E" w14:textId="77777777" w:rsidR="00A86BAE" w:rsidRPr="00EA5AB5" w:rsidRDefault="00A86BAE" w:rsidP="00C95297">
      <w:pPr>
        <w:pStyle w:val="NF"/>
      </w:pPr>
    </w:p>
    <w:p w14:paraId="5C32ABD8" w14:textId="77777777" w:rsidR="004E40E3" w:rsidRPr="00EA5AB5" w:rsidRDefault="0064475F" w:rsidP="004A1F86">
      <w:pPr>
        <w:pStyle w:val="TF"/>
      </w:pPr>
      <w:r w:rsidRPr="00EA5AB5">
        <w:t>Figure 10</w:t>
      </w:r>
      <w:r w:rsidR="0081019E" w:rsidRPr="00EA5AB5">
        <w:t>.2.2-4</w:t>
      </w:r>
      <w:r w:rsidR="00343A63" w:rsidRPr="00EA5AB5">
        <w:t>:</w:t>
      </w:r>
      <w:r w:rsidRPr="00EA5AB5">
        <w:t xml:space="preserve"> Retrieved Subscription</w:t>
      </w:r>
    </w:p>
    <w:p w14:paraId="1EF7779B" w14:textId="77777777" w:rsidR="00505FB0" w:rsidRPr="00EA5AB5" w:rsidRDefault="000056BD" w:rsidP="00505FB0">
      <w:pPr>
        <w:pStyle w:val="Heading1"/>
      </w:pPr>
      <w:bookmarkStart w:id="143" w:name="_Toc147485553"/>
      <w:bookmarkStart w:id="144" w:name="_Toc197507269"/>
      <w:r w:rsidRPr="00EA5AB5">
        <w:t>11</w:t>
      </w:r>
      <w:r w:rsidR="00505FB0" w:rsidRPr="00EA5AB5">
        <w:tab/>
        <w:t>Batch</w:t>
      </w:r>
      <w:r w:rsidR="003F13F9" w:rsidRPr="00EA5AB5">
        <w:t xml:space="preserve"> </w:t>
      </w:r>
      <w:r w:rsidR="00505FB0" w:rsidRPr="00EA5AB5">
        <w:t>Operations</w:t>
      </w:r>
      <w:bookmarkEnd w:id="143"/>
      <w:bookmarkEnd w:id="144"/>
    </w:p>
    <w:p w14:paraId="16B42BA2" w14:textId="77777777" w:rsidR="00735C29" w:rsidRPr="00EA5AB5" w:rsidRDefault="00735C29" w:rsidP="00735C29">
      <w:pPr>
        <w:pStyle w:val="Heading2"/>
      </w:pPr>
      <w:bookmarkStart w:id="145" w:name="_Toc147485554"/>
      <w:bookmarkStart w:id="146" w:name="_Toc197507270"/>
      <w:r w:rsidRPr="00EA5AB5">
        <w:t>11.1</w:t>
      </w:r>
      <w:r w:rsidRPr="00EA5AB5">
        <w:tab/>
        <w:t>Overview Batch Operations</w:t>
      </w:r>
      <w:bookmarkEnd w:id="145"/>
      <w:bookmarkEnd w:id="146"/>
    </w:p>
    <w:p w14:paraId="18FAB3C8" w14:textId="3F0D1B67" w:rsidR="00735C29" w:rsidRPr="00EA5AB5" w:rsidRDefault="00735C29" w:rsidP="00735C29">
      <w:r w:rsidRPr="00EA5AB5">
        <w:t xml:space="preserve">Clause </w:t>
      </w:r>
      <w:r w:rsidRPr="0094514E">
        <w:t>11</w:t>
      </w:r>
      <w:r w:rsidRPr="00EA5AB5">
        <w:t xml:space="preserve"> describes the Batch operations for the provision and deletion of groups of </w:t>
      </w:r>
      <w:r w:rsidR="0040791F" w:rsidRPr="00EA5AB5">
        <w:t>Entit</w:t>
      </w:r>
      <w:r w:rsidRPr="00EA5AB5">
        <w:t xml:space="preserve">ies (i.e. batches). Clause </w:t>
      </w:r>
      <w:r w:rsidRPr="0094514E">
        <w:t>11.2</w:t>
      </w:r>
      <w:r w:rsidRPr="00EA5AB5">
        <w:t xml:space="preserve"> describes the operation for creating a group of Entities that </w:t>
      </w:r>
      <w:r w:rsidR="00A45801">
        <w:t>do not</w:t>
      </w:r>
      <w:r w:rsidR="00A45801" w:rsidRPr="00EA5AB5">
        <w:t xml:space="preserve"> </w:t>
      </w:r>
      <w:r w:rsidRPr="00EA5AB5">
        <w:t xml:space="preserve">exist inside the Context Broker. Clause </w:t>
      </w:r>
      <w:r w:rsidRPr="0094514E">
        <w:t>11.3</w:t>
      </w:r>
      <w:r w:rsidRPr="00EA5AB5">
        <w:t xml:space="preserve"> describes the operation for updating a group of Entities that exist inside the Context Broker. Clause </w:t>
      </w:r>
      <w:r w:rsidRPr="0094514E">
        <w:t>11.4</w:t>
      </w:r>
      <w:r w:rsidRPr="00EA5AB5">
        <w:t xml:space="preserve"> describes the operation for both creating and updating a group of Entities inside the Context Broker. Clause </w:t>
      </w:r>
      <w:r w:rsidRPr="0094514E">
        <w:t>11.5</w:t>
      </w:r>
      <w:r w:rsidRPr="00EA5AB5">
        <w:t xml:space="preserve"> describes the operation for deleting a group of </w:t>
      </w:r>
      <w:r w:rsidRPr="00202FE0">
        <w:t>NGSI-LD</w:t>
      </w:r>
      <w:r w:rsidRPr="00EA5AB5">
        <w:t xml:space="preserve"> Entities that exist inside the Context Broker.</w:t>
      </w:r>
    </w:p>
    <w:p w14:paraId="64CFAF89" w14:textId="77777777" w:rsidR="00735C29" w:rsidRPr="00EA5AB5" w:rsidRDefault="00735C29" w:rsidP="00735C29">
      <w:pPr>
        <w:pStyle w:val="Heading2"/>
      </w:pPr>
      <w:bookmarkStart w:id="147" w:name="_Toc147485555"/>
      <w:bookmarkStart w:id="148" w:name="_Toc197507271"/>
      <w:r w:rsidRPr="00EA5AB5">
        <w:lastRenderedPageBreak/>
        <w:t>11.2</w:t>
      </w:r>
      <w:r w:rsidRPr="00EA5AB5">
        <w:tab/>
        <w:t>Batch Entity Create</w:t>
      </w:r>
      <w:bookmarkEnd w:id="147"/>
      <w:bookmarkEnd w:id="148"/>
    </w:p>
    <w:p w14:paraId="0E8DF73C" w14:textId="4EB7D1F0" w:rsidR="00735C29" w:rsidRPr="00EA5AB5" w:rsidRDefault="00735C29" w:rsidP="00735C29">
      <w:pPr>
        <w:keepNext/>
        <w:keepLines/>
      </w:pPr>
      <w:r w:rsidRPr="00EA5AB5">
        <w:t xml:space="preserve">In </w:t>
      </w:r>
      <w:r w:rsidR="009A68D6">
        <w:t>c</w:t>
      </w:r>
      <w:r w:rsidR="009A68D6" w:rsidRPr="00EA5AB5">
        <w:t xml:space="preserve">lause </w:t>
      </w:r>
      <w:r w:rsidRPr="0094514E">
        <w:t>8.2.1</w:t>
      </w:r>
      <w:r w:rsidRPr="00EA5AB5">
        <w:t xml:space="preserve"> it was shown how to create one single Entity inside a Context Broker. If more suitable, </w:t>
      </w:r>
      <w:r w:rsidR="004E78A9" w:rsidRPr="00EA5AB5">
        <w:t>g</w:t>
      </w:r>
      <w:r w:rsidRPr="00EA5AB5">
        <w:t>roups of Entities can be provided to Context Brokers</w:t>
      </w:r>
      <w:r w:rsidR="007C7659" w:rsidRPr="00EA5AB5">
        <w:t>,</w:t>
      </w:r>
      <w:r w:rsidRPr="00EA5AB5">
        <w:t xml:space="preserve"> to create more than one </w:t>
      </w:r>
      <w:r w:rsidR="0040791F" w:rsidRPr="00EA5AB5">
        <w:t>Entit</w:t>
      </w:r>
      <w:r w:rsidRPr="00EA5AB5">
        <w:t>y in a single request</w:t>
      </w:r>
      <w:r w:rsidR="007C7659" w:rsidRPr="00EA5AB5">
        <w:t>,</w:t>
      </w:r>
      <w:r w:rsidRPr="00EA5AB5">
        <w:t xml:space="preserve"> with the Batch Entity Create operation. Figure </w:t>
      </w:r>
      <w:r w:rsidRPr="0094514E">
        <w:t>11.</w:t>
      </w:r>
      <w:r w:rsidR="003E7874" w:rsidRPr="0094514E">
        <w:t>2-</w:t>
      </w:r>
      <w:r w:rsidRPr="0094514E">
        <w:t>1</w:t>
      </w:r>
      <w:r w:rsidRPr="00EA5AB5">
        <w:t xml:space="preserve"> shows the request to create two </w:t>
      </w:r>
      <w:r w:rsidR="003E7874" w:rsidRPr="00EA5AB5">
        <w:t>E</w:t>
      </w:r>
      <w:r w:rsidRPr="00EA5AB5">
        <w:t xml:space="preserve">ntities </w:t>
      </w:r>
      <w:r w:rsidR="009A68D6">
        <w:t>-</w:t>
      </w:r>
      <w:r w:rsidR="009A68D6" w:rsidRPr="00EA5AB5">
        <w:t xml:space="preserve"> </w:t>
      </w:r>
      <w:r w:rsidRPr="00EA5AB5">
        <w:t>which represent a new Store and a new Shelf</w:t>
      </w:r>
      <w:r w:rsidR="009A68D6">
        <w:t xml:space="preserve"> -</w:t>
      </w:r>
      <w:r w:rsidR="009A68D6" w:rsidRPr="00EA5AB5">
        <w:t xml:space="preserve"> </w:t>
      </w:r>
      <w:r w:rsidRPr="00EA5AB5">
        <w:t xml:space="preserve">in a single request using a link header for providing the </w:t>
      </w:r>
      <w:r w:rsidRPr="00EA5AB5">
        <w:rPr>
          <w:rFonts w:ascii="Courier New" w:hAnsi="Courier New"/>
          <w:sz w:val="18"/>
        </w:rPr>
        <w:t>@context</w:t>
      </w:r>
      <w:r w:rsidRPr="00EA5AB5">
        <w:t xml:space="preserve">. </w:t>
      </w:r>
    </w:p>
    <w:p w14:paraId="775271D0"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/v1/entityOperations/create </w:t>
      </w:r>
      <w:r w:rsidRPr="00202FE0">
        <w:rPr>
          <w:rFonts w:ascii="Courier New" w:hAnsi="Courier New" w:cs="Courier New"/>
          <w:sz w:val="16"/>
        </w:rPr>
        <w:t>HTTP</w:t>
      </w:r>
      <w:r w:rsidRPr="00EA5AB5">
        <w:rPr>
          <w:rFonts w:ascii="Courier New" w:hAnsi="Courier New" w:cs="Courier New"/>
          <w:sz w:val="16"/>
        </w:rPr>
        <w:t>/1.1</w:t>
      </w:r>
    </w:p>
    <w:p w14:paraId="30E5418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60FD9BE"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092137FA"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5A6D1F27"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p>
    <w:p w14:paraId="2750F0E3" w14:textId="77777777" w:rsidR="00735C29" w:rsidRPr="00202FE0"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67360682"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EA4A576"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:Store:004",</w:t>
      </w:r>
    </w:p>
    <w:p w14:paraId="2D6C597D"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30B1DE0A"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329FE001"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A614CF2"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41D1BDCD"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7",</w:t>
      </w:r>
    </w:p>
    <w:p w14:paraId="266B2BCE"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787C3880"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50908F52"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54D70A57"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8B4855E"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6D583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1DDE137E"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6B9E969F"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 </w:t>
      </w:r>
    </w:p>
    <w:p w14:paraId="3E054766"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"Point", </w:t>
      </w:r>
    </w:p>
    <w:p w14:paraId="6B90F4C9"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"coordinates": [57.5522, -20.3284] </w:t>
      </w:r>
    </w:p>
    <w:p w14:paraId="330BAFF7"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26A74C4"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90E5B7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6D7E363"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433B09CF"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"6-Stars"</w:t>
      </w:r>
    </w:p>
    <w:p w14:paraId="4AF4108E"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02C06EF"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"contains":{</w:t>
      </w:r>
    </w:p>
    <w:p w14:paraId="0412AF2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"type":"Relationship",</w:t>
      </w:r>
    </w:p>
    <w:p w14:paraId="5BD64B13"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"object":"urn:</w:t>
      </w:r>
      <w:r w:rsidRPr="00202FE0">
        <w:rPr>
          <w:rFonts w:ascii="Courier New" w:hAnsi="Courier New" w:cs="Courier New"/>
          <w:sz w:val="16"/>
        </w:rPr>
        <w:t>ngsi-ld</w:t>
      </w:r>
      <w:r w:rsidRPr="00EA5AB5">
        <w:rPr>
          <w:rFonts w:ascii="Courier New" w:hAnsi="Courier New" w:cs="Courier New"/>
          <w:sz w:val="16"/>
        </w:rPr>
        <w:t>:Shelf:123",</w:t>
      </w:r>
    </w:p>
    <w:p w14:paraId="470B04EC"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"observedAt":"2019-09-11T17:11:07Z"</w:t>
      </w:r>
    </w:p>
    <w:p w14:paraId="0CC8B697"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B118511"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A2A983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F1E7B4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:Shelf:234",</w:t>
      </w:r>
    </w:p>
    <w:p w14:paraId="1F6C31F4"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"Shelf",</w:t>
      </w:r>
    </w:p>
    <w:p w14:paraId="14C52B58"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"maxCapacity": {</w:t>
      </w:r>
    </w:p>
    <w:p w14:paraId="6B1C904E"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41D8E929"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80</w:t>
      </w:r>
    </w:p>
    <w:p w14:paraId="3975A83B"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1C3AD35"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AD8B8EB" w14:textId="77777777" w:rsidR="00735C29" w:rsidRPr="00EA5AB5" w:rsidRDefault="00735C29" w:rsidP="00543136">
      <w:pPr>
        <w:pBdr>
          <w:top w:val="single" w:sz="4" w:space="1" w:color="auto"/>
          <w:left w:val="single" w:sz="4" w:space="4" w:color="auto"/>
          <w:bottom w:val="single" w:sz="4" w:space="0"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73B1A83" w14:textId="77777777" w:rsidR="00735C29" w:rsidRPr="00EA5AB5" w:rsidRDefault="00735C29" w:rsidP="00735C29">
      <w:pPr>
        <w:pStyle w:val="NF"/>
      </w:pPr>
    </w:p>
    <w:p w14:paraId="6174F944" w14:textId="77777777" w:rsidR="00735C29" w:rsidRPr="00EA5AB5" w:rsidRDefault="00735C29" w:rsidP="00735C29">
      <w:pPr>
        <w:pStyle w:val="TF"/>
      </w:pPr>
      <w:r w:rsidRPr="00EA5AB5">
        <w:t>Figure 11.</w:t>
      </w:r>
      <w:r w:rsidR="003E7874" w:rsidRPr="00EA5AB5">
        <w:t>2-</w:t>
      </w:r>
      <w:r w:rsidRPr="00EA5AB5">
        <w:t xml:space="preserve">1: Store and Shelf </w:t>
      </w:r>
      <w:r w:rsidR="0040791F" w:rsidRPr="00EA5AB5">
        <w:t>Entit</w:t>
      </w:r>
      <w:r w:rsidRPr="00EA5AB5">
        <w:t>ies creation</w:t>
      </w:r>
    </w:p>
    <w:p w14:paraId="5F8B9233" w14:textId="77777777" w:rsidR="00735C29" w:rsidRPr="00EA5AB5" w:rsidRDefault="00735C29" w:rsidP="00735C29">
      <w:r w:rsidRPr="00EA5AB5">
        <w:t xml:space="preserve">If the creation is successful, the response in Figure </w:t>
      </w:r>
      <w:r w:rsidRPr="0094514E">
        <w:t>11.</w:t>
      </w:r>
      <w:r w:rsidR="003E7874" w:rsidRPr="0094514E">
        <w:t>2-</w:t>
      </w:r>
      <w:r w:rsidRPr="0094514E">
        <w:t>2</w:t>
      </w:r>
      <w:r w:rsidRPr="00EA5AB5">
        <w:t xml:space="preserve"> with </w:t>
      </w:r>
      <w:r w:rsidRPr="00202FE0">
        <w:t>HTTP</w:t>
      </w:r>
      <w:r w:rsidRPr="00EA5AB5">
        <w:t xml:space="preserve"> return code </w:t>
      </w:r>
      <w:r w:rsidRPr="00EA5AB5">
        <w:rPr>
          <w:rFonts w:ascii="Courier New" w:hAnsi="Courier New"/>
          <w:sz w:val="18"/>
        </w:rPr>
        <w:t>201</w:t>
      </w:r>
      <w:r w:rsidRPr="00EA5AB5">
        <w:t xml:space="preserve"> Created is returned.</w:t>
      </w:r>
    </w:p>
    <w:p w14:paraId="087488F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/1.1 201 Created</w:t>
      </w:r>
    </w:p>
    <w:p w14:paraId="79B74EC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085653C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/v1/entityOperations/create</w:t>
      </w:r>
    </w:p>
    <w:p w14:paraId="72D9D721" w14:textId="77777777" w:rsidR="00735C29" w:rsidRPr="00EA5AB5" w:rsidRDefault="00735C29" w:rsidP="00735C29">
      <w:pPr>
        <w:pStyle w:val="NF"/>
      </w:pPr>
    </w:p>
    <w:p w14:paraId="2A1F1044" w14:textId="77777777" w:rsidR="00735C29" w:rsidRPr="00EA5AB5" w:rsidRDefault="00735C29" w:rsidP="00735C29">
      <w:pPr>
        <w:pStyle w:val="TF"/>
      </w:pPr>
      <w:r w:rsidRPr="00EA5AB5">
        <w:t>Figure 11.</w:t>
      </w:r>
      <w:r w:rsidR="003E7874" w:rsidRPr="00EA5AB5">
        <w:t>2-</w:t>
      </w:r>
      <w:r w:rsidRPr="00EA5AB5">
        <w:t xml:space="preserve">2: Store and Shelf </w:t>
      </w:r>
      <w:r w:rsidR="0040791F" w:rsidRPr="00EA5AB5">
        <w:t>Entit</w:t>
      </w:r>
      <w:r w:rsidRPr="00EA5AB5">
        <w:t>ies creation result</w:t>
      </w:r>
    </w:p>
    <w:p w14:paraId="04BFBD2D" w14:textId="3B39FF3A" w:rsidR="00735C29" w:rsidRPr="00EA5AB5" w:rsidRDefault="00735C29" w:rsidP="00735C29">
      <w:r w:rsidRPr="00EA5AB5">
        <w:t xml:space="preserve">When the creation is not successful, i.e. all the </w:t>
      </w:r>
      <w:r w:rsidR="0040791F" w:rsidRPr="00EA5AB5">
        <w:t>Entit</w:t>
      </w:r>
      <w:r w:rsidRPr="00EA5AB5">
        <w:t xml:space="preserve">ies </w:t>
      </w:r>
      <w:r w:rsidR="00A45801">
        <w:t>were not</w:t>
      </w:r>
      <w:r w:rsidR="00A45801" w:rsidRPr="00EA5AB5">
        <w:t xml:space="preserve"> </w:t>
      </w:r>
      <w:r w:rsidRPr="00EA5AB5">
        <w:t>created, or is partially</w:t>
      </w:r>
      <w:r w:rsidR="0071538E" w:rsidRPr="00EA5AB5">
        <w:t xml:space="preserve"> successful</w:t>
      </w:r>
      <w:r w:rsidRPr="00EA5AB5">
        <w:t xml:space="preserve">, i.e. at least one </w:t>
      </w:r>
      <w:r w:rsidR="0040791F" w:rsidRPr="00EA5AB5">
        <w:t>Entit</w:t>
      </w:r>
      <w:r w:rsidRPr="00EA5AB5">
        <w:t xml:space="preserve">y was created, the body in the </w:t>
      </w:r>
      <w:r w:rsidRPr="00202FE0">
        <w:t>HTTP</w:t>
      </w:r>
      <w:r w:rsidRPr="00EA5AB5">
        <w:t xml:space="preserve"> response shows the reasons of failure for each </w:t>
      </w:r>
      <w:r w:rsidR="0040791F" w:rsidRPr="00EA5AB5">
        <w:t>Entit</w:t>
      </w:r>
      <w:r w:rsidRPr="00EA5AB5">
        <w:t xml:space="preserve">y that was not created. For instance, trying to recreate the </w:t>
      </w:r>
      <w:r w:rsidR="0040791F" w:rsidRPr="00EA5AB5">
        <w:t>Entit</w:t>
      </w:r>
      <w:r w:rsidRPr="00EA5AB5">
        <w:t xml:space="preserve">ies in Figure </w:t>
      </w:r>
      <w:r w:rsidRPr="0094514E">
        <w:t>11.</w:t>
      </w:r>
      <w:r w:rsidR="003E7874" w:rsidRPr="0094514E">
        <w:t>2-</w:t>
      </w:r>
      <w:r w:rsidRPr="0094514E">
        <w:t>1</w:t>
      </w:r>
      <w:r w:rsidRPr="00EA5AB5">
        <w:t xml:space="preserve"> leads to the result shown in Figure </w:t>
      </w:r>
      <w:r w:rsidRPr="0094514E">
        <w:t>11.</w:t>
      </w:r>
      <w:r w:rsidR="003E7874" w:rsidRPr="0094514E">
        <w:t>2-</w:t>
      </w:r>
      <w:r w:rsidRPr="0094514E">
        <w:t>3</w:t>
      </w:r>
      <w:r w:rsidRPr="00EA5AB5">
        <w:t xml:space="preserve"> where it is clearly stated that the </w:t>
      </w:r>
      <w:r w:rsidR="0040791F" w:rsidRPr="00EA5AB5">
        <w:t>Entit</w:t>
      </w:r>
      <w:r w:rsidRPr="00EA5AB5">
        <w:t xml:space="preserve">ies </w:t>
      </w:r>
      <w:r w:rsidR="00A45801">
        <w:t>could not</w:t>
      </w:r>
      <w:r w:rsidR="00A45801" w:rsidRPr="00EA5AB5">
        <w:t xml:space="preserve"> </w:t>
      </w:r>
      <w:r w:rsidRPr="00EA5AB5">
        <w:t>be created because they already exist in the Context Broker.</w:t>
      </w:r>
    </w:p>
    <w:p w14:paraId="4AC90ADD"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/1.1 400 Bad Request</w:t>
      </w:r>
    </w:p>
    <w:p w14:paraId="1DB29DDF"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685F48D4"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/v1/entityOperations/create</w:t>
      </w:r>
    </w:p>
    <w:p w14:paraId="2A79DE89"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205AE85E"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A91134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"success": </w:t>
      </w:r>
      <w:r w:rsidRPr="00202FE0">
        <w:rPr>
          <w:rFonts w:ascii="Courier New" w:hAnsi="Courier New" w:cs="Courier New"/>
          <w:sz w:val="16"/>
        </w:rPr>
        <w:t>[]</w:t>
      </w:r>
      <w:r w:rsidRPr="00EA5AB5">
        <w:rPr>
          <w:rFonts w:ascii="Courier New" w:hAnsi="Courier New" w:cs="Courier New"/>
          <w:sz w:val="16"/>
        </w:rPr>
        <w:t>,</w:t>
      </w:r>
    </w:p>
    <w:p w14:paraId="0A9D35F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"errors": </w:t>
      </w:r>
      <w:r w:rsidRPr="00202FE0">
        <w:rPr>
          <w:rFonts w:ascii="Courier New" w:hAnsi="Courier New" w:cs="Courier New"/>
          <w:sz w:val="16"/>
        </w:rPr>
        <w:t>[</w:t>
      </w:r>
    </w:p>
    <w:p w14:paraId="4C2B9D1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036783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:Store:004",</w:t>
      </w:r>
    </w:p>
    <w:p w14:paraId="0A7230D4" w14:textId="77777777" w:rsidR="0002139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"ProblemDetails": {</w:t>
      </w:r>
    </w:p>
    <w:p w14:paraId="2D5D4DBF" w14:textId="787324FB" w:rsidR="00021395" w:rsidRDefault="00735C29" w:rsidP="00021395">
      <w:pPr>
        <w:pBdr>
          <w:top w:val="single" w:sz="4" w:space="1" w:color="auto"/>
          <w:left w:val="single" w:sz="4" w:space="4" w:color="auto"/>
          <w:bottom w:val="single" w:sz="4" w:space="1" w:color="auto"/>
          <w:right w:val="single" w:sz="4" w:space="4" w:color="auto"/>
        </w:pBdr>
        <w:shd w:val="clear" w:color="auto" w:fill="E7E6E6" w:themeFill="background2"/>
        <w:spacing w:after="0"/>
        <w:ind w:firstLine="1415"/>
        <w:rPr>
          <w:rFonts w:ascii="Courier New" w:hAnsi="Courier New" w:cs="Courier New"/>
          <w:sz w:val="16"/>
        </w:rPr>
      </w:pPr>
      <w:r w:rsidRPr="00EA5AB5">
        <w:rPr>
          <w:rFonts w:ascii="Courier New" w:hAnsi="Courier New" w:cs="Courier New"/>
          <w:sz w:val="16"/>
        </w:rPr>
        <w:t>"type":</w:t>
      </w:r>
      <w:r w:rsidR="00021395">
        <w:rPr>
          <w:rFonts w:ascii="Courier New" w:hAnsi="Courier New" w:cs="Courier New"/>
          <w:sz w:val="16"/>
        </w:rPr>
        <w:t xml:space="preserve"> </w:t>
      </w:r>
      <w:r w:rsidRPr="00EA5AB5">
        <w:rPr>
          <w:rFonts w:ascii="Courier New" w:hAnsi="Courier New" w:cs="Courier New"/>
          <w:sz w:val="16"/>
        </w:rPr>
        <w: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/errors/AlreadyExists",</w:t>
      </w:r>
    </w:p>
    <w:p w14:paraId="64A6C28E" w14:textId="3F523BA7" w:rsidR="00021395" w:rsidRDefault="00735C29" w:rsidP="00021395">
      <w:pPr>
        <w:pBdr>
          <w:top w:val="single" w:sz="4" w:space="1" w:color="auto"/>
          <w:left w:val="single" w:sz="4" w:space="4" w:color="auto"/>
          <w:bottom w:val="single" w:sz="4" w:space="1" w:color="auto"/>
          <w:right w:val="single" w:sz="4" w:space="4" w:color="auto"/>
        </w:pBdr>
        <w:shd w:val="clear" w:color="auto" w:fill="E7E6E6" w:themeFill="background2"/>
        <w:spacing w:after="0"/>
        <w:ind w:firstLine="1415"/>
        <w:rPr>
          <w:rFonts w:ascii="Courier New" w:hAnsi="Courier New" w:cs="Courier New"/>
          <w:sz w:val="16"/>
        </w:rPr>
      </w:pPr>
      <w:r w:rsidRPr="00EA5AB5">
        <w:rPr>
          <w:rFonts w:ascii="Courier New" w:hAnsi="Courier New" w:cs="Courier New"/>
          <w:sz w:val="16"/>
        </w:rPr>
        <w:t>"title":</w:t>
      </w:r>
      <w:r w:rsidR="00021395">
        <w:rPr>
          <w:rFonts w:ascii="Courier New" w:hAnsi="Courier New" w:cs="Courier New"/>
          <w:sz w:val="16"/>
        </w:rPr>
        <w:t xml:space="preserve"> </w:t>
      </w:r>
      <w:r w:rsidRPr="00EA5AB5">
        <w:rPr>
          <w:rFonts w:ascii="Courier New" w:hAnsi="Courier New" w:cs="Courier New"/>
          <w:sz w:val="16"/>
        </w:rPr>
        <w:t>"Already exists.",</w:t>
      </w:r>
    </w:p>
    <w:p w14:paraId="0DEB9114" w14:textId="506092BD" w:rsidR="00021395" w:rsidRDefault="00735C29" w:rsidP="00021395">
      <w:pPr>
        <w:pBdr>
          <w:top w:val="single" w:sz="4" w:space="1" w:color="auto"/>
          <w:left w:val="single" w:sz="4" w:space="4" w:color="auto"/>
          <w:bottom w:val="single" w:sz="4" w:space="1" w:color="auto"/>
          <w:right w:val="single" w:sz="4" w:space="4" w:color="auto"/>
        </w:pBdr>
        <w:shd w:val="clear" w:color="auto" w:fill="E7E6E6" w:themeFill="background2"/>
        <w:spacing w:after="0"/>
        <w:ind w:firstLine="1415"/>
        <w:rPr>
          <w:rFonts w:ascii="Courier New" w:hAnsi="Courier New" w:cs="Courier New"/>
          <w:sz w:val="16"/>
        </w:rPr>
      </w:pPr>
      <w:r w:rsidRPr="00EA5AB5">
        <w:rPr>
          <w:rFonts w:ascii="Courier New" w:hAnsi="Courier New" w:cs="Courier New"/>
          <w:sz w:val="16"/>
        </w:rPr>
        <w:t>"detail":</w:t>
      </w:r>
      <w:r w:rsidR="00021395">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:Store:004 already exists"</w:t>
      </w:r>
    </w:p>
    <w:p w14:paraId="04AD9472" w14:textId="1AECEA77" w:rsidR="00735C29" w:rsidRPr="00EA5AB5" w:rsidRDefault="00735C29" w:rsidP="00021395">
      <w:pPr>
        <w:pBdr>
          <w:top w:val="single" w:sz="4" w:space="1" w:color="auto"/>
          <w:left w:val="single" w:sz="4" w:space="4" w:color="auto"/>
          <w:bottom w:val="single" w:sz="4" w:space="1" w:color="auto"/>
          <w:right w:val="single" w:sz="4" w:space="4" w:color="auto"/>
        </w:pBdr>
        <w:shd w:val="clear" w:color="auto" w:fill="E7E6E6" w:themeFill="background2"/>
        <w:spacing w:after="0"/>
        <w:ind w:firstLine="1132"/>
        <w:rPr>
          <w:rFonts w:ascii="Courier New" w:hAnsi="Courier New" w:cs="Courier New"/>
          <w:sz w:val="16"/>
        </w:rPr>
      </w:pPr>
      <w:r w:rsidRPr="00EA5AB5">
        <w:rPr>
          <w:rFonts w:ascii="Courier New" w:hAnsi="Courier New" w:cs="Courier New"/>
          <w:sz w:val="16"/>
        </w:rPr>
        <w:t>}</w:t>
      </w:r>
    </w:p>
    <w:p w14:paraId="1224861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E38444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F9FDBD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:Shelf:234",</w:t>
      </w:r>
    </w:p>
    <w:p w14:paraId="539B39C9" w14:textId="77777777" w:rsidR="00454E66"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"ProblemDetails": {</w:t>
      </w:r>
    </w:p>
    <w:p w14:paraId="20D4917D" w14:textId="77777777" w:rsidR="00454E66" w:rsidRDefault="00735C29" w:rsidP="00454E66">
      <w:pPr>
        <w:pBdr>
          <w:top w:val="single" w:sz="4" w:space="1" w:color="auto"/>
          <w:left w:val="single" w:sz="4" w:space="4" w:color="auto"/>
          <w:bottom w:val="single" w:sz="4" w:space="1" w:color="auto"/>
          <w:right w:val="single" w:sz="4" w:space="4" w:color="auto"/>
        </w:pBdr>
        <w:shd w:val="clear" w:color="auto" w:fill="E7E6E6" w:themeFill="background2"/>
        <w:spacing w:after="0"/>
        <w:ind w:firstLine="1415"/>
        <w:rPr>
          <w:rFonts w:ascii="Courier New" w:hAnsi="Courier New" w:cs="Courier New"/>
          <w:sz w:val="16"/>
        </w:rPr>
      </w:pPr>
      <w:r w:rsidRPr="00EA5AB5">
        <w:rPr>
          <w:rFonts w:ascii="Courier New" w:hAnsi="Courier New" w:cs="Courier New"/>
          <w:sz w:val="16"/>
        </w:rPr>
        <w:t>"type":</w:t>
      </w:r>
      <w:r w:rsidR="00454E66">
        <w:rPr>
          <w:rFonts w:ascii="Courier New" w:hAnsi="Courier New" w:cs="Courier New"/>
          <w:sz w:val="16"/>
        </w:rPr>
        <w:t xml:space="preserve"> </w:t>
      </w:r>
      <w:r w:rsidRPr="00EA5AB5">
        <w:rPr>
          <w:rFonts w:ascii="Courier New" w:hAnsi="Courier New" w:cs="Courier New"/>
          <w:sz w:val="16"/>
        </w:rPr>
        <w: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/errors/AlreadyExists",</w:t>
      </w:r>
    </w:p>
    <w:p w14:paraId="412CE35D" w14:textId="77777777" w:rsidR="00454E66" w:rsidRDefault="00735C29" w:rsidP="00454E66">
      <w:pPr>
        <w:pBdr>
          <w:top w:val="single" w:sz="4" w:space="1" w:color="auto"/>
          <w:left w:val="single" w:sz="4" w:space="4" w:color="auto"/>
          <w:bottom w:val="single" w:sz="4" w:space="1" w:color="auto"/>
          <w:right w:val="single" w:sz="4" w:space="4" w:color="auto"/>
        </w:pBdr>
        <w:shd w:val="clear" w:color="auto" w:fill="E7E6E6" w:themeFill="background2"/>
        <w:spacing w:after="0"/>
        <w:ind w:firstLine="1415"/>
        <w:rPr>
          <w:rFonts w:ascii="Courier New" w:hAnsi="Courier New" w:cs="Courier New"/>
          <w:sz w:val="16"/>
        </w:rPr>
      </w:pPr>
      <w:r w:rsidRPr="00EA5AB5">
        <w:rPr>
          <w:rFonts w:ascii="Courier New" w:hAnsi="Courier New" w:cs="Courier New"/>
          <w:sz w:val="16"/>
        </w:rPr>
        <w:t>"title":</w:t>
      </w:r>
      <w:r w:rsidR="00454E66">
        <w:rPr>
          <w:rFonts w:ascii="Courier New" w:hAnsi="Courier New" w:cs="Courier New"/>
          <w:sz w:val="16"/>
        </w:rPr>
        <w:t xml:space="preserve"> </w:t>
      </w:r>
      <w:r w:rsidRPr="00EA5AB5">
        <w:rPr>
          <w:rFonts w:ascii="Courier New" w:hAnsi="Courier New" w:cs="Courier New"/>
          <w:sz w:val="16"/>
        </w:rPr>
        <w:t>"Already exists."</w:t>
      </w:r>
      <w:r w:rsidR="00454E66">
        <w:rPr>
          <w:rFonts w:ascii="Courier New" w:hAnsi="Courier New" w:cs="Courier New"/>
          <w:sz w:val="16"/>
        </w:rPr>
        <w:t>,</w:t>
      </w:r>
    </w:p>
    <w:p w14:paraId="01E8DE95" w14:textId="77777777" w:rsidR="00454E66" w:rsidRDefault="00735C29" w:rsidP="00454E66">
      <w:pPr>
        <w:pBdr>
          <w:top w:val="single" w:sz="4" w:space="1" w:color="auto"/>
          <w:left w:val="single" w:sz="4" w:space="4" w:color="auto"/>
          <w:bottom w:val="single" w:sz="4" w:space="1" w:color="auto"/>
          <w:right w:val="single" w:sz="4" w:space="4" w:color="auto"/>
        </w:pBdr>
        <w:shd w:val="clear" w:color="auto" w:fill="E7E6E6" w:themeFill="background2"/>
        <w:spacing w:after="0"/>
        <w:ind w:firstLine="1415"/>
        <w:rPr>
          <w:rFonts w:ascii="Courier New" w:hAnsi="Courier New" w:cs="Courier New"/>
          <w:sz w:val="16"/>
        </w:rPr>
      </w:pPr>
      <w:r w:rsidRPr="00EA5AB5">
        <w:rPr>
          <w:rFonts w:ascii="Courier New" w:hAnsi="Courier New" w:cs="Courier New"/>
          <w:sz w:val="16"/>
        </w:rPr>
        <w:t>"detail":</w:t>
      </w:r>
      <w:r w:rsidR="00454E66">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:Shelf:234 already exists"</w:t>
      </w:r>
    </w:p>
    <w:p w14:paraId="62C1999A" w14:textId="62AFE1F1" w:rsidR="00735C29" w:rsidRPr="00EA5AB5" w:rsidRDefault="00735C29" w:rsidP="00454E66">
      <w:pPr>
        <w:pBdr>
          <w:top w:val="single" w:sz="4" w:space="1" w:color="auto"/>
          <w:left w:val="single" w:sz="4" w:space="4" w:color="auto"/>
          <w:bottom w:val="single" w:sz="4" w:space="1" w:color="auto"/>
          <w:right w:val="single" w:sz="4" w:space="4" w:color="auto"/>
        </w:pBdr>
        <w:shd w:val="clear" w:color="auto" w:fill="E7E6E6" w:themeFill="background2"/>
        <w:spacing w:after="0"/>
        <w:ind w:firstLine="1132"/>
        <w:rPr>
          <w:rFonts w:ascii="Courier New" w:hAnsi="Courier New" w:cs="Courier New"/>
          <w:sz w:val="16"/>
        </w:rPr>
      </w:pPr>
      <w:r w:rsidRPr="00EA5AB5">
        <w:rPr>
          <w:rFonts w:ascii="Courier New" w:hAnsi="Courier New" w:cs="Courier New"/>
          <w:sz w:val="16"/>
        </w:rPr>
        <w:t>}</w:t>
      </w:r>
    </w:p>
    <w:p w14:paraId="382E825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B4AEB7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438265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923F062"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22C9C774" w14:textId="77777777" w:rsidR="00735C29" w:rsidRPr="00EA5AB5" w:rsidRDefault="00735C29" w:rsidP="00735C29">
      <w:pPr>
        <w:pStyle w:val="NF"/>
      </w:pPr>
    </w:p>
    <w:p w14:paraId="31F57D8A" w14:textId="77777777" w:rsidR="00735C29" w:rsidRPr="00EA5AB5" w:rsidRDefault="00735C29" w:rsidP="00735C29">
      <w:pPr>
        <w:pStyle w:val="TF"/>
      </w:pPr>
      <w:r w:rsidRPr="00EA5AB5">
        <w:t>Figure 11</w:t>
      </w:r>
      <w:r w:rsidR="003E7874" w:rsidRPr="00EA5AB5">
        <w:t>.2-</w:t>
      </w:r>
      <w:r w:rsidRPr="00EA5AB5">
        <w:t xml:space="preserve">3: Store and Shelf </w:t>
      </w:r>
      <w:r w:rsidR="0040791F" w:rsidRPr="00EA5AB5">
        <w:t>Entit</w:t>
      </w:r>
      <w:r w:rsidRPr="00EA5AB5">
        <w:t>ies creation unsuccessful result</w:t>
      </w:r>
    </w:p>
    <w:p w14:paraId="31DDED27" w14:textId="77777777" w:rsidR="00735C29" w:rsidRPr="00EA5AB5" w:rsidRDefault="00735C29" w:rsidP="00735C29">
      <w:r w:rsidRPr="00EA5AB5">
        <w:t xml:space="preserve">If only some or none of the </w:t>
      </w:r>
      <w:r w:rsidR="0040791F" w:rsidRPr="00EA5AB5">
        <w:t>Entit</w:t>
      </w:r>
      <w:r w:rsidRPr="00EA5AB5">
        <w:t xml:space="preserve">ies have been successfully created an </w:t>
      </w:r>
      <w:r w:rsidRPr="00202FE0">
        <w:t>HTTP</w:t>
      </w:r>
      <w:r w:rsidRPr="00EA5AB5">
        <w:t xml:space="preserve"> return code </w:t>
      </w:r>
      <w:r w:rsidRPr="00EA5AB5">
        <w:rPr>
          <w:rFonts w:ascii="Courier New" w:hAnsi="Courier New" w:cs="Courier New"/>
          <w:sz w:val="18"/>
        </w:rPr>
        <w:t>207</w:t>
      </w:r>
      <w:r w:rsidRPr="00EA5AB5">
        <w:t xml:space="preserve"> Multi-Status is returned.</w:t>
      </w:r>
    </w:p>
    <w:p w14:paraId="29DFB8BA" w14:textId="77777777" w:rsidR="00735C29" w:rsidRPr="00EA5AB5" w:rsidRDefault="00735C29" w:rsidP="00735C29">
      <w:pPr>
        <w:pStyle w:val="Heading2"/>
      </w:pPr>
      <w:bookmarkStart w:id="149" w:name="_Toc147485556"/>
      <w:bookmarkStart w:id="150" w:name="_Toc197507272"/>
      <w:r w:rsidRPr="00EA5AB5">
        <w:t>11.3</w:t>
      </w:r>
      <w:r w:rsidRPr="00EA5AB5">
        <w:tab/>
        <w:t>Batch Entity Update</w:t>
      </w:r>
      <w:bookmarkEnd w:id="149"/>
      <w:bookmarkEnd w:id="150"/>
    </w:p>
    <w:p w14:paraId="06BE7CF5" w14:textId="046BD2EA" w:rsidR="00735C29" w:rsidRPr="00EA5AB5" w:rsidRDefault="00735C29" w:rsidP="00735C29">
      <w:r w:rsidRPr="00EA5AB5">
        <w:t xml:space="preserve">The Batch Entity Update operation allows to update more than one </w:t>
      </w:r>
      <w:r w:rsidRPr="00202FE0">
        <w:t>NGSI-LD</w:t>
      </w:r>
      <w:r w:rsidRPr="00EA5AB5">
        <w:t xml:space="preserve"> Entity at time with a single </w:t>
      </w:r>
      <w:r w:rsidRPr="00202FE0">
        <w:t>HTTP</w:t>
      </w:r>
      <w:r w:rsidRPr="00EA5AB5">
        <w:t xml:space="preserve"> request. Specifically, this operation allows the creation, modification and </w:t>
      </w:r>
      <w:r w:rsidR="00DF07C6" w:rsidRPr="00EA5AB5">
        <w:t>deletion</w:t>
      </w:r>
      <w:r w:rsidRPr="00EA5AB5">
        <w:t xml:space="preserve"> of Properties and Relationshi</w:t>
      </w:r>
      <w:r w:rsidR="00BF46E8" w:rsidRPr="00EA5AB5">
        <w:t>ps</w:t>
      </w:r>
      <w:r w:rsidR="00E44D0F" w:rsidRPr="00EA5AB5">
        <w:t xml:space="preserve"> of </w:t>
      </w:r>
      <w:r w:rsidR="00E44D0F" w:rsidRPr="00EA5AB5">
        <w:rPr>
          <w:b/>
        </w:rPr>
        <w:t>existing</w:t>
      </w:r>
      <w:r w:rsidR="00E44D0F" w:rsidRPr="00EA5AB5">
        <w:t xml:space="preserve"> </w:t>
      </w:r>
      <w:r w:rsidR="0040791F" w:rsidRPr="00EA5AB5">
        <w:t>Entit</w:t>
      </w:r>
      <w:r w:rsidR="00E44D0F" w:rsidRPr="00EA5AB5">
        <w:t>ies</w:t>
      </w:r>
      <w:r w:rsidRPr="00EA5AB5">
        <w:t xml:space="preserve">. The major difference between </w:t>
      </w:r>
      <w:r w:rsidR="00E44D0F" w:rsidRPr="00EA5AB5">
        <w:t>the</w:t>
      </w:r>
      <w:r w:rsidRPr="00EA5AB5">
        <w:t xml:space="preserve"> operations</w:t>
      </w:r>
      <w:r w:rsidR="00E44D0F" w:rsidRPr="00EA5AB5">
        <w:t xml:space="preserve"> described in </w:t>
      </w:r>
      <w:r w:rsidR="009A68D6">
        <w:t>c</w:t>
      </w:r>
      <w:r w:rsidR="009A68D6" w:rsidRPr="00EA5AB5">
        <w:t xml:space="preserve">lause </w:t>
      </w:r>
      <w:r w:rsidRPr="0094514E">
        <w:t>8.3</w:t>
      </w:r>
      <w:r w:rsidRPr="00EA5AB5">
        <w:t xml:space="preserve"> and the Batch Entity Update operation is that the body of the POST </w:t>
      </w:r>
      <w:r w:rsidRPr="00202FE0">
        <w:t>HTTP</w:t>
      </w:r>
      <w:r w:rsidRPr="00EA5AB5">
        <w:t xml:space="preserve"> request always contains an array of valid </w:t>
      </w:r>
      <w:r w:rsidRPr="00202FE0">
        <w:t>NGSI-LD</w:t>
      </w:r>
      <w:r w:rsidRPr="00EA5AB5">
        <w:t xml:space="preserve"> Entities, i.e. each </w:t>
      </w:r>
      <w:r w:rsidR="0040791F" w:rsidRPr="00EA5AB5">
        <w:t>Entit</w:t>
      </w:r>
      <w:r w:rsidRPr="00EA5AB5">
        <w:t>y has th</w:t>
      </w:r>
      <w:r w:rsidRPr="003F67A6">
        <w:t xml:space="preserve">e </w:t>
      </w:r>
      <w:r w:rsidR="003F67A6" w:rsidRPr="003F67A6">
        <w:t>"</w:t>
      </w:r>
      <w:r w:rsidRPr="003F67A6">
        <w:t>id</w:t>
      </w:r>
      <w:r w:rsidR="003F67A6" w:rsidRPr="003F67A6">
        <w:t>"</w:t>
      </w:r>
      <w:r w:rsidRPr="003F67A6">
        <w:t xml:space="preserve"> and the </w:t>
      </w:r>
      <w:r w:rsidR="003F67A6" w:rsidRPr="003F67A6">
        <w:t>"</w:t>
      </w:r>
      <w:r w:rsidRPr="003F67A6">
        <w:t>type</w:t>
      </w:r>
      <w:r w:rsidR="003F67A6" w:rsidRPr="003F67A6">
        <w:t>"</w:t>
      </w:r>
      <w:r w:rsidRPr="003F67A6">
        <w:t xml:space="preserve"> fields.</w:t>
      </w:r>
    </w:p>
    <w:p w14:paraId="54CC7E1F" w14:textId="77777777" w:rsidR="00735C29" w:rsidRPr="00EA5AB5" w:rsidRDefault="00735C29" w:rsidP="00735C29">
      <w:r w:rsidRPr="00EA5AB5">
        <w:t xml:space="preserve">Figure </w:t>
      </w:r>
      <w:r w:rsidRPr="0094514E">
        <w:t>11.</w:t>
      </w:r>
      <w:r w:rsidR="003E7874" w:rsidRPr="0094514E">
        <w:t>3-1</w:t>
      </w:r>
      <w:r w:rsidRPr="00EA5AB5">
        <w:t xml:space="preserve"> shows how to perform the Batch Entity Update operation using a link header for providing the </w:t>
      </w:r>
      <w:r w:rsidRPr="00EA5AB5">
        <w:rPr>
          <w:rFonts w:ascii="Courier New" w:hAnsi="Courier New"/>
          <w:sz w:val="18"/>
        </w:rPr>
        <w:t>@context</w:t>
      </w:r>
      <w:r w:rsidRPr="00EA5AB5">
        <w:t xml:space="preserve">. The successful result is shown in Figure </w:t>
      </w:r>
      <w:r w:rsidRPr="0094514E">
        <w:t>11.</w:t>
      </w:r>
      <w:r w:rsidR="003E7874" w:rsidRPr="0094514E">
        <w:t>3-2</w:t>
      </w:r>
      <w:r w:rsidRPr="00EA5AB5">
        <w:t>.</w:t>
      </w:r>
    </w:p>
    <w:p w14:paraId="440F512A"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/v1/entityOperations/update </w:t>
      </w:r>
      <w:r w:rsidRPr="00202FE0">
        <w:rPr>
          <w:rFonts w:ascii="Courier New" w:hAnsi="Courier New" w:cs="Courier New"/>
          <w:sz w:val="16"/>
        </w:rPr>
        <w:t>HTTP</w:t>
      </w:r>
      <w:r w:rsidRPr="00EA5AB5">
        <w:rPr>
          <w:rFonts w:ascii="Courier New" w:hAnsi="Courier New" w:cs="Courier New"/>
          <w:sz w:val="16"/>
        </w:rPr>
        <w:t>/1.1</w:t>
      </w:r>
    </w:p>
    <w:p w14:paraId="1AA9934C"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68498A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7E255C1"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2100A16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303CF9E2" w14:textId="77777777" w:rsidR="00735C29" w:rsidRPr="00202FE0"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2E4B2A8B"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4ABEF5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:Store:004",</w:t>
      </w:r>
    </w:p>
    <w:p w14:paraId="230A869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65DA5DD1"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054E0AA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1DFB2F1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484B36D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7",</w:t>
      </w:r>
    </w:p>
    <w:p w14:paraId="08839EA4"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3C69A67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3C23CF24"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44CE5C7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BBEFB0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"2019-09-12T17:11:07Z"</w:t>
      </w:r>
    </w:p>
    <w:p w14:paraId="28B130A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0A4733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FE4410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29F4052"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:Shelf:234",</w:t>
      </w:r>
    </w:p>
    <w:p w14:paraId="12736C0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"Shelf",</w:t>
      </w:r>
    </w:p>
    <w:p w14:paraId="7103DAAC"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"maxCapacity": {</w:t>
      </w:r>
    </w:p>
    <w:p w14:paraId="3BE8F70A"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35A0C8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85</w:t>
      </w:r>
    </w:p>
    <w:p w14:paraId="609F855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2CB1C7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50FF47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022875E" w14:textId="77777777" w:rsidR="00735C29" w:rsidRPr="00EA5AB5" w:rsidRDefault="00735C29" w:rsidP="00735C29">
      <w:pPr>
        <w:pStyle w:val="NF"/>
      </w:pPr>
    </w:p>
    <w:p w14:paraId="77B010F0" w14:textId="77777777" w:rsidR="00735C29" w:rsidRPr="00EA5AB5" w:rsidRDefault="00735C29" w:rsidP="00735C29">
      <w:pPr>
        <w:pStyle w:val="TF"/>
      </w:pPr>
      <w:r w:rsidRPr="00EA5AB5">
        <w:t>Figure 11.</w:t>
      </w:r>
      <w:r w:rsidR="003E7874" w:rsidRPr="00EA5AB5">
        <w:t>3-1</w:t>
      </w:r>
      <w:r w:rsidRPr="00EA5AB5">
        <w:t xml:space="preserve">: Store and Shelf </w:t>
      </w:r>
      <w:r w:rsidR="0040791F" w:rsidRPr="00EA5AB5">
        <w:t>Entit</w:t>
      </w:r>
      <w:r w:rsidRPr="00EA5AB5">
        <w:t>ies update</w:t>
      </w:r>
    </w:p>
    <w:p w14:paraId="3886C7B1"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25A7988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299475D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/v1/entityOperations/update</w:t>
      </w:r>
    </w:p>
    <w:p w14:paraId="3F78EB41" w14:textId="77777777" w:rsidR="00735C29" w:rsidRPr="00EA5AB5" w:rsidRDefault="00735C29" w:rsidP="00735C29">
      <w:pPr>
        <w:pStyle w:val="NF"/>
      </w:pPr>
    </w:p>
    <w:p w14:paraId="1CE60105" w14:textId="77777777" w:rsidR="00735C29" w:rsidRPr="00EA5AB5" w:rsidRDefault="00735C29" w:rsidP="00735C29">
      <w:pPr>
        <w:pStyle w:val="TF"/>
      </w:pPr>
      <w:r w:rsidRPr="00EA5AB5">
        <w:t>Figure 11.</w:t>
      </w:r>
      <w:r w:rsidR="003E7874" w:rsidRPr="00EA5AB5">
        <w:t>3-2</w:t>
      </w:r>
      <w:r w:rsidRPr="00EA5AB5">
        <w:t xml:space="preserve">: Store and Shelf </w:t>
      </w:r>
      <w:r w:rsidR="0040791F" w:rsidRPr="00EA5AB5">
        <w:t>Entit</w:t>
      </w:r>
      <w:r w:rsidRPr="00EA5AB5">
        <w:t>ies update</w:t>
      </w:r>
    </w:p>
    <w:p w14:paraId="3EC1DF94" w14:textId="267BDCDB" w:rsidR="00735C29" w:rsidRPr="003F67A6" w:rsidRDefault="00735C29" w:rsidP="00735C29">
      <w:r w:rsidRPr="00EA5AB5">
        <w:t xml:space="preserve">The default behaviour of the Batch Entity Update operation is to append new Properties and Relationships and overwrite existing Properties and Relationships for each Entity performing the Update operation described in </w:t>
      </w:r>
      <w:r w:rsidR="009A68D6">
        <w:t>c</w:t>
      </w:r>
      <w:r w:rsidR="009A68D6" w:rsidRPr="00EA5AB5">
        <w:t>lause</w:t>
      </w:r>
      <w:r w:rsidR="009A68D6">
        <w:t> </w:t>
      </w:r>
      <w:r w:rsidRPr="0094514E">
        <w:t>8.3.2</w:t>
      </w:r>
      <w:r w:rsidRPr="00EA5AB5">
        <w:t>. If desired, th</w:t>
      </w:r>
      <w:r w:rsidRPr="003F67A6">
        <w:t xml:space="preserve">e </w:t>
      </w:r>
      <w:r w:rsidR="003F67A6" w:rsidRPr="003F67A6">
        <w:t>"</w:t>
      </w:r>
      <w:r w:rsidRPr="003F67A6">
        <w:t>options=noOverwrite</w:t>
      </w:r>
      <w:r w:rsidR="003F67A6" w:rsidRPr="003F67A6">
        <w:t>"</w:t>
      </w:r>
      <w:r w:rsidRPr="003F67A6">
        <w:t xml:space="preserve"> </w:t>
      </w:r>
      <w:r w:rsidRPr="00202FE0">
        <w:t>URL</w:t>
      </w:r>
      <w:r w:rsidRPr="003F67A6">
        <w:t xml:space="preserve"> parameter can be provided to deny the modification of existing Properties and Relationships of each </w:t>
      </w:r>
      <w:r w:rsidR="0040791F" w:rsidRPr="003F67A6">
        <w:t>Entit</w:t>
      </w:r>
      <w:r w:rsidRPr="003F67A6">
        <w:t xml:space="preserve">y, performing the Append operation described in </w:t>
      </w:r>
      <w:r w:rsidR="009A68D6">
        <w:t>c</w:t>
      </w:r>
      <w:r w:rsidR="009A68D6" w:rsidRPr="003F67A6">
        <w:t xml:space="preserve">lause </w:t>
      </w:r>
      <w:r w:rsidRPr="0094514E">
        <w:t>8.3.1</w:t>
      </w:r>
      <w:r w:rsidRPr="003F67A6">
        <w:t>.</w:t>
      </w:r>
    </w:p>
    <w:p w14:paraId="2EAB0489" w14:textId="24B306DD" w:rsidR="00735C29" w:rsidRPr="00EA5AB5" w:rsidRDefault="00735C29" w:rsidP="00735C29">
      <w:r w:rsidRPr="003F67A6">
        <w:t xml:space="preserve">Figure </w:t>
      </w:r>
      <w:r w:rsidRPr="0094514E">
        <w:t>11.</w:t>
      </w:r>
      <w:r w:rsidR="003E7874" w:rsidRPr="0094514E">
        <w:t>3-3</w:t>
      </w:r>
      <w:r w:rsidRPr="003F67A6">
        <w:t xml:space="preserve"> shows how to perform the Batch Entity Update operation without providing the </w:t>
      </w:r>
      <w:r w:rsidR="003F67A6" w:rsidRPr="003F67A6">
        <w:t>"</w:t>
      </w:r>
      <w:r w:rsidRPr="003F67A6">
        <w:t>options=noOverwrite</w:t>
      </w:r>
      <w:r w:rsidR="003F67A6" w:rsidRPr="003F67A6">
        <w:t>"</w:t>
      </w:r>
      <w:r w:rsidRPr="00EA5AB5">
        <w:t xml:space="preserve"> </w:t>
      </w:r>
      <w:r w:rsidRPr="00202FE0">
        <w:t>URL</w:t>
      </w:r>
      <w:r w:rsidRPr="00EA5AB5">
        <w:t xml:space="preserve"> parameter using a link header for providing the </w:t>
      </w:r>
      <w:r w:rsidRPr="00EA5AB5">
        <w:rPr>
          <w:rFonts w:ascii="Courier New" w:hAnsi="Courier New"/>
          <w:sz w:val="18"/>
        </w:rPr>
        <w:t>@context</w:t>
      </w:r>
      <w:r w:rsidRPr="00EA5AB5">
        <w:t xml:space="preserve">. The successful result is shown in Figure </w:t>
      </w:r>
      <w:r w:rsidRPr="0094514E">
        <w:t>11.</w:t>
      </w:r>
      <w:r w:rsidR="003E7874" w:rsidRPr="0094514E">
        <w:t>3-4</w:t>
      </w:r>
      <w:r w:rsidRPr="00EA5AB5">
        <w:t>.</w:t>
      </w:r>
    </w:p>
    <w:p w14:paraId="71D9D874"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/v1/entityOperations/update?options=noOverwrite </w:t>
      </w:r>
      <w:r w:rsidRPr="00202FE0">
        <w:rPr>
          <w:rFonts w:ascii="Courier New" w:hAnsi="Courier New" w:cs="Courier New"/>
          <w:sz w:val="16"/>
        </w:rPr>
        <w:t>HTTP</w:t>
      </w:r>
      <w:r w:rsidRPr="00EA5AB5">
        <w:rPr>
          <w:rFonts w:ascii="Courier New" w:hAnsi="Courier New" w:cs="Courier New"/>
          <w:sz w:val="16"/>
        </w:rPr>
        <w:t>/1.1</w:t>
      </w:r>
    </w:p>
    <w:p w14:paraId="4D51CE6E"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6692834"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1B382F5B"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557D6F14"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81B34DF" w14:textId="77777777" w:rsidR="00735C29" w:rsidRPr="00202FE0"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6C82A59"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80D8248"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:Store:004",</w:t>
      </w:r>
    </w:p>
    <w:p w14:paraId="194BD7DB"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0DA49BEB"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A8564F" w:rsidRPr="00EA5AB5">
        <w:rPr>
          <w:rFonts w:ascii="Courier New" w:hAnsi="Courier New" w:cs="Courier New"/>
          <w:sz w:val="16"/>
        </w:rPr>
        <w:t>owner</w:t>
      </w:r>
      <w:r w:rsidRPr="00EA5AB5">
        <w:rPr>
          <w:rFonts w:ascii="Courier New" w:hAnsi="Courier New" w:cs="Courier New"/>
          <w:sz w:val="16"/>
        </w:rPr>
        <w:t>": {</w:t>
      </w:r>
    </w:p>
    <w:p w14:paraId="7EFE320D"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8D318F3"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"Joh</w:t>
      </w:r>
      <w:r w:rsidR="00A14BB1" w:rsidRPr="00EA5AB5">
        <w:rPr>
          <w:rFonts w:ascii="Courier New" w:hAnsi="Courier New" w:cs="Courier New"/>
          <w:sz w:val="16"/>
        </w:rPr>
        <w:t>n</w:t>
      </w:r>
      <w:r w:rsidRPr="00EA5AB5">
        <w:rPr>
          <w:rFonts w:ascii="Courier New" w:hAnsi="Courier New" w:cs="Courier New"/>
          <w:sz w:val="16"/>
        </w:rPr>
        <w:t xml:space="preserve"> Doe"</w:t>
      </w:r>
    </w:p>
    <w:p w14:paraId="557128C6"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1360F90"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2000D22"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704BB14"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:Shelf:234",</w:t>
      </w:r>
    </w:p>
    <w:p w14:paraId="2B89AD0F"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"Shelf",</w:t>
      </w:r>
    </w:p>
    <w:p w14:paraId="5BC0D42A"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"minCapacity": {</w:t>
      </w:r>
    </w:p>
    <w:p w14:paraId="0F98468C"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5FD722ED"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"65"</w:t>
      </w:r>
    </w:p>
    <w:p w14:paraId="5B63D588"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03B0C7"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8A18B20" w14:textId="77777777" w:rsidR="00735C29" w:rsidRPr="00EA5AB5" w:rsidRDefault="00735C29" w:rsidP="0080000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8631361" w14:textId="77777777" w:rsidR="00735C29" w:rsidRPr="00EA5AB5" w:rsidRDefault="00735C29" w:rsidP="00F81B9B">
      <w:pPr>
        <w:pStyle w:val="NF"/>
      </w:pPr>
    </w:p>
    <w:p w14:paraId="0BEB5864" w14:textId="77777777" w:rsidR="00735C29" w:rsidRPr="00EA5AB5" w:rsidRDefault="00735C29" w:rsidP="0080000A">
      <w:pPr>
        <w:pStyle w:val="TF"/>
        <w:keepNext/>
      </w:pPr>
      <w:r w:rsidRPr="00EA5AB5">
        <w:t>Figure 11.</w:t>
      </w:r>
      <w:r w:rsidR="003E7874" w:rsidRPr="00EA5AB5">
        <w:t>3-3</w:t>
      </w:r>
      <w:r w:rsidRPr="00EA5AB5">
        <w:t xml:space="preserve">: Store and Shelf </w:t>
      </w:r>
      <w:r w:rsidR="0040791F" w:rsidRPr="00EA5AB5">
        <w:t>Entit</w:t>
      </w:r>
      <w:r w:rsidRPr="00EA5AB5">
        <w:t>ies update with noOverwrite</w:t>
      </w:r>
    </w:p>
    <w:p w14:paraId="5EAABA62"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56BD3B6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349DF88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/v1/entityOperations/update</w:t>
      </w:r>
    </w:p>
    <w:p w14:paraId="2B5324E9" w14:textId="77777777" w:rsidR="00735C29" w:rsidRPr="00EA5AB5" w:rsidRDefault="00735C29" w:rsidP="00735C29">
      <w:pPr>
        <w:pStyle w:val="NF"/>
      </w:pPr>
    </w:p>
    <w:p w14:paraId="2FBBD364" w14:textId="77777777" w:rsidR="00735C29" w:rsidRPr="00EA5AB5" w:rsidRDefault="00735C29" w:rsidP="00735C29">
      <w:pPr>
        <w:pStyle w:val="TF"/>
      </w:pPr>
      <w:r w:rsidRPr="00EA5AB5">
        <w:t>Figure 11.</w:t>
      </w:r>
      <w:r w:rsidR="003E7874" w:rsidRPr="00EA5AB5">
        <w:t>3-4</w:t>
      </w:r>
      <w:r w:rsidRPr="00EA5AB5">
        <w:t xml:space="preserve">: Store and Shelf </w:t>
      </w:r>
      <w:r w:rsidR="0040791F" w:rsidRPr="00EA5AB5">
        <w:t>Entit</w:t>
      </w:r>
      <w:r w:rsidRPr="00EA5AB5">
        <w:t>ies update with noOverwrite result</w:t>
      </w:r>
    </w:p>
    <w:p w14:paraId="53A96783" w14:textId="77777777" w:rsidR="00735C29" w:rsidRPr="00EA5AB5" w:rsidRDefault="00735C29" w:rsidP="00735C29">
      <w:r w:rsidRPr="00EA5AB5">
        <w:t xml:space="preserve">If only some or none of the </w:t>
      </w:r>
      <w:r w:rsidR="0040791F" w:rsidRPr="00EA5AB5">
        <w:t>Entit</w:t>
      </w:r>
      <w:r w:rsidRPr="00EA5AB5">
        <w:t xml:space="preserve">ies have been successfully updated an </w:t>
      </w:r>
      <w:r w:rsidRPr="00202FE0">
        <w:t>HTTP</w:t>
      </w:r>
      <w:r w:rsidRPr="00EA5AB5">
        <w:t xml:space="preserve"> return code </w:t>
      </w:r>
      <w:r w:rsidRPr="00EA5AB5">
        <w:rPr>
          <w:rFonts w:ascii="Courier New" w:hAnsi="Courier New" w:cs="Courier New"/>
          <w:sz w:val="18"/>
        </w:rPr>
        <w:t>207</w:t>
      </w:r>
      <w:r w:rsidRPr="00EA5AB5">
        <w:t xml:space="preserve"> Multi-Status is returned.</w:t>
      </w:r>
    </w:p>
    <w:p w14:paraId="24F4F1AC" w14:textId="77777777" w:rsidR="00735C29" w:rsidRPr="00EA5AB5" w:rsidRDefault="00735C29" w:rsidP="00735C29">
      <w:pPr>
        <w:pStyle w:val="Heading2"/>
      </w:pPr>
      <w:bookmarkStart w:id="151" w:name="_Toc147485557"/>
      <w:bookmarkStart w:id="152" w:name="_Toc197507273"/>
      <w:r w:rsidRPr="00EA5AB5">
        <w:t>11.4</w:t>
      </w:r>
      <w:r w:rsidRPr="00EA5AB5">
        <w:tab/>
        <w:t>Batch Entity Upsert</w:t>
      </w:r>
      <w:bookmarkEnd w:id="151"/>
      <w:bookmarkEnd w:id="152"/>
    </w:p>
    <w:p w14:paraId="63E8083B" w14:textId="77777777" w:rsidR="00735C29" w:rsidRPr="00EA5AB5" w:rsidRDefault="00735C29" w:rsidP="00735C29">
      <w:r w:rsidRPr="00EA5AB5">
        <w:t xml:space="preserve">The Batch Entity Upsert operation can be used to create or update a batch of </w:t>
      </w:r>
      <w:r w:rsidRPr="00202FE0">
        <w:t>NGSI-LD</w:t>
      </w:r>
      <w:r w:rsidRPr="00EA5AB5">
        <w:t xml:space="preserve"> Entities with a single </w:t>
      </w:r>
      <w:r w:rsidRPr="00202FE0">
        <w:t>HTTP</w:t>
      </w:r>
      <w:r w:rsidRPr="00EA5AB5">
        <w:t xml:space="preserve"> request.</w:t>
      </w:r>
    </w:p>
    <w:p w14:paraId="5790BAD7" w14:textId="77777777" w:rsidR="00735C29" w:rsidRPr="00EA5AB5" w:rsidRDefault="00735C29" w:rsidP="00735C29">
      <w:r w:rsidRPr="00EA5AB5">
        <w:t xml:space="preserve">Figure </w:t>
      </w:r>
      <w:r w:rsidRPr="0094514E">
        <w:t>11.</w:t>
      </w:r>
      <w:r w:rsidR="003E7874" w:rsidRPr="0094514E">
        <w:t>4-1</w:t>
      </w:r>
      <w:r w:rsidRPr="00EA5AB5">
        <w:t xml:space="preserve"> shows how to perform the Batch Entity Upsert operation using a link header for providing the </w:t>
      </w:r>
      <w:r w:rsidRPr="00EA5AB5">
        <w:rPr>
          <w:rFonts w:ascii="Courier New" w:hAnsi="Courier New"/>
          <w:sz w:val="18"/>
        </w:rPr>
        <w:t>@context</w:t>
      </w:r>
      <w:r w:rsidRPr="00EA5AB5">
        <w:t xml:space="preserve">. The successful result is shown in Figure </w:t>
      </w:r>
      <w:r w:rsidRPr="0094514E">
        <w:t>11.</w:t>
      </w:r>
      <w:r w:rsidR="003E7874" w:rsidRPr="0094514E">
        <w:t>4-2</w:t>
      </w:r>
      <w:r w:rsidRPr="00EA5AB5">
        <w:t>.</w:t>
      </w:r>
    </w:p>
    <w:p w14:paraId="665CAA29"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POST /</w:t>
      </w:r>
      <w:r w:rsidRPr="00202FE0">
        <w:rPr>
          <w:rFonts w:ascii="Courier New" w:hAnsi="Courier New" w:cs="Courier New"/>
          <w:sz w:val="16"/>
        </w:rPr>
        <w:t>ngsi-ld</w:t>
      </w:r>
      <w:r w:rsidRPr="00EA5AB5">
        <w:rPr>
          <w:rFonts w:ascii="Courier New" w:hAnsi="Courier New" w:cs="Courier New"/>
          <w:sz w:val="16"/>
        </w:rPr>
        <w:t xml:space="preserve">/v1/entityOperations/upsert </w:t>
      </w:r>
      <w:r w:rsidRPr="00202FE0">
        <w:rPr>
          <w:rFonts w:ascii="Courier New" w:hAnsi="Courier New" w:cs="Courier New"/>
          <w:sz w:val="16"/>
        </w:rPr>
        <w:t>HTTP</w:t>
      </w:r>
      <w:r w:rsidRPr="00EA5AB5">
        <w:rPr>
          <w:rFonts w:ascii="Courier New" w:hAnsi="Courier New" w:cs="Courier New"/>
          <w:sz w:val="16"/>
        </w:rPr>
        <w:t>/1.1</w:t>
      </w:r>
    </w:p>
    <w:p w14:paraId="0BF8E1DB"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5FD44CE"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0458028"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455258E5"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03292548" w14:textId="77777777" w:rsidR="00735C29" w:rsidRPr="00202FE0"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C87F7B2"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7365EE0"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:Store:004",</w:t>
      </w:r>
    </w:p>
    <w:p w14:paraId="2BE2A7D8"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314DD599"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 {</w:t>
      </w:r>
    </w:p>
    <w:p w14:paraId="1208170A"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5B68A6E9"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p>
    <w:p w14:paraId="58D80F0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"streetAddress": "Tiger Street 7",</w:t>
      </w:r>
    </w:p>
    <w:p w14:paraId="73C5B6AA"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"addressRegion": "Metropolis",</w:t>
      </w:r>
    </w:p>
    <w:p w14:paraId="02FD9544"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"addressLocality": "Cat City",</w:t>
      </w:r>
    </w:p>
    <w:p w14:paraId="55540EC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"postalCode": "42420"</w:t>
      </w:r>
    </w:p>
    <w:p w14:paraId="14C776D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3269D0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B61D7C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 {</w:t>
      </w:r>
    </w:p>
    <w:p w14:paraId="339EB6EB"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"GeoProperty",</w:t>
      </w:r>
    </w:p>
    <w:p w14:paraId="6ADC2AD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 </w:t>
      </w:r>
    </w:p>
    <w:p w14:paraId="1B6543CB"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"Point", </w:t>
      </w:r>
    </w:p>
    <w:p w14:paraId="16E67E9E"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"coordinates": [57.5522, -20.3484] </w:t>
      </w:r>
    </w:p>
    <w:p w14:paraId="23942BE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664C86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368296C"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2E09FB9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5004894B"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"6-Stars"</w:t>
      </w:r>
    </w:p>
    <w:p w14:paraId="5913F51C"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DAF1E7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"contains":{</w:t>
      </w:r>
    </w:p>
    <w:p w14:paraId="7230BFA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"type":"Relationship",</w:t>
      </w:r>
    </w:p>
    <w:p w14:paraId="53345BD4"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"object":"urn:</w:t>
      </w:r>
      <w:r w:rsidRPr="00202FE0">
        <w:rPr>
          <w:rFonts w:ascii="Courier New" w:hAnsi="Courier New" w:cs="Courier New"/>
          <w:sz w:val="16"/>
        </w:rPr>
        <w:t>ngsi-ld</w:t>
      </w:r>
      <w:r w:rsidRPr="00EA5AB5">
        <w:rPr>
          <w:rFonts w:ascii="Courier New" w:hAnsi="Courier New" w:cs="Courier New"/>
          <w:sz w:val="16"/>
        </w:rPr>
        <w:t>:Shelf:345",</w:t>
      </w:r>
    </w:p>
    <w:p w14:paraId="1AB3B3DA"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"observedAt":"2019-09-11T17:11:07Z"</w:t>
      </w:r>
    </w:p>
    <w:p w14:paraId="7B0771E2"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7A8D41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2DCC92C"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B1E88E1"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:Shelf:345",</w:t>
      </w:r>
    </w:p>
    <w:p w14:paraId="5D760F2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"Shelf",</w:t>
      </w:r>
    </w:p>
    <w:p w14:paraId="15304F4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"minCapacity": {</w:t>
      </w:r>
    </w:p>
    <w:p w14:paraId="795DC67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1D935FC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"65"</w:t>
      </w:r>
    </w:p>
    <w:p w14:paraId="39CE371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723AF51"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F0980FA"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AA5ECC2" w14:textId="77777777" w:rsidR="00735C29" w:rsidRPr="00EA5AB5" w:rsidRDefault="00735C29" w:rsidP="00735C29">
      <w:pPr>
        <w:pStyle w:val="NF"/>
      </w:pPr>
    </w:p>
    <w:p w14:paraId="2A78A4B8" w14:textId="77777777" w:rsidR="00735C29" w:rsidRPr="00EA5AB5" w:rsidRDefault="00735C29" w:rsidP="00735C29">
      <w:pPr>
        <w:pStyle w:val="TF"/>
      </w:pPr>
      <w:r w:rsidRPr="00EA5AB5">
        <w:t>Figure 11.</w:t>
      </w:r>
      <w:r w:rsidR="003E7874" w:rsidRPr="00EA5AB5">
        <w:t>4-1</w:t>
      </w:r>
      <w:r w:rsidRPr="00EA5AB5">
        <w:t>:</w:t>
      </w:r>
      <w:r w:rsidR="003E7874" w:rsidRPr="00EA5AB5">
        <w:t xml:space="preserve"> </w:t>
      </w:r>
      <w:r w:rsidRPr="00EA5AB5">
        <w:t xml:space="preserve">Store and Shelf </w:t>
      </w:r>
      <w:r w:rsidR="0040791F" w:rsidRPr="00EA5AB5">
        <w:t>Entit</w:t>
      </w:r>
      <w:r w:rsidRPr="00EA5AB5">
        <w:t>ies upsert</w:t>
      </w:r>
    </w:p>
    <w:p w14:paraId="7154034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/1.1 201 Created</w:t>
      </w:r>
    </w:p>
    <w:p w14:paraId="3F0FA6B8"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567BC38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/v1/entityOperations/upsert</w:t>
      </w:r>
    </w:p>
    <w:p w14:paraId="6508CDFC"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DD32260" w14:textId="77777777" w:rsidR="00735C29" w:rsidRPr="00202FE0"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47DA90F2" w14:textId="77777777" w:rsidR="00735C29" w:rsidRPr="00202FE0"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ab/>
        <w:t>"urn:ngsi-ld:Shelf:345"</w:t>
      </w:r>
    </w:p>
    <w:p w14:paraId="26F7661D" w14:textId="77777777" w:rsidR="00735C29" w:rsidRPr="00202FE0"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7C1523F9" w14:textId="77777777" w:rsidR="00735C29" w:rsidRPr="00EA5AB5" w:rsidRDefault="00735C29" w:rsidP="00735C29">
      <w:pPr>
        <w:pStyle w:val="NF"/>
      </w:pPr>
    </w:p>
    <w:p w14:paraId="52120590" w14:textId="77777777" w:rsidR="00735C29" w:rsidRPr="00EA5AB5" w:rsidRDefault="00735C29" w:rsidP="00735C29">
      <w:pPr>
        <w:pStyle w:val="TF"/>
      </w:pPr>
      <w:r w:rsidRPr="00EA5AB5">
        <w:t>Figure 11.</w:t>
      </w:r>
      <w:r w:rsidR="003E7874" w:rsidRPr="00EA5AB5">
        <w:t>4-2</w:t>
      </w:r>
      <w:r w:rsidRPr="00EA5AB5">
        <w:t xml:space="preserve">: Store and Shelf </w:t>
      </w:r>
      <w:r w:rsidR="0040791F" w:rsidRPr="00EA5AB5">
        <w:t>Entit</w:t>
      </w:r>
      <w:r w:rsidRPr="00EA5AB5">
        <w:t>ies upsert</w:t>
      </w:r>
    </w:p>
    <w:p w14:paraId="186C33C4" w14:textId="40D102C1" w:rsidR="00735C29" w:rsidRPr="003F67A6" w:rsidRDefault="00735C29" w:rsidP="00735C29">
      <w:r w:rsidRPr="00EA5AB5">
        <w:t xml:space="preserve">When updating, the default behaviour of the Batch Entity Upsert operation is to replace the existing </w:t>
      </w:r>
      <w:r w:rsidR="0040791F" w:rsidRPr="00EA5AB5">
        <w:t>Entit</w:t>
      </w:r>
      <w:r w:rsidRPr="00EA5AB5">
        <w:t xml:space="preserve">ies with the one provided in the body of the POST </w:t>
      </w:r>
      <w:r w:rsidRPr="00202FE0">
        <w:t>HTTP</w:t>
      </w:r>
      <w:r w:rsidRPr="00EA5AB5">
        <w:t xml:space="preserve"> request. This behaviour can be changed using </w:t>
      </w:r>
      <w:r w:rsidRPr="003F67A6">
        <w:t xml:space="preserve">the </w:t>
      </w:r>
      <w:r w:rsidR="003F67A6" w:rsidRPr="003F67A6">
        <w:t>"</w:t>
      </w:r>
      <w:r w:rsidRPr="003F67A6">
        <w:t>options=update</w:t>
      </w:r>
      <w:r w:rsidR="003F67A6" w:rsidRPr="003F67A6">
        <w:t>"</w:t>
      </w:r>
      <w:r w:rsidRPr="003F67A6">
        <w:t xml:space="preserve"> </w:t>
      </w:r>
      <w:r w:rsidRPr="00202FE0">
        <w:t>URL</w:t>
      </w:r>
      <w:r w:rsidRPr="003F67A6">
        <w:t xml:space="preserve"> parameter. If given, when updating the </w:t>
      </w:r>
      <w:r w:rsidR="0040791F" w:rsidRPr="003F67A6">
        <w:t>Entit</w:t>
      </w:r>
      <w:r w:rsidRPr="003F67A6">
        <w:t xml:space="preserve">ies are not replaced, but they are just updated using the same logic of the Batch Entity Update operation described in </w:t>
      </w:r>
      <w:r w:rsidR="009A68D6">
        <w:t>c</w:t>
      </w:r>
      <w:r w:rsidR="009A68D6" w:rsidRPr="003F67A6">
        <w:t xml:space="preserve">lause </w:t>
      </w:r>
      <w:r w:rsidRPr="0094514E">
        <w:t>11.3</w:t>
      </w:r>
      <w:r w:rsidRPr="003F67A6">
        <w:t xml:space="preserve"> (default behaviour).</w:t>
      </w:r>
    </w:p>
    <w:p w14:paraId="0A0AA080" w14:textId="3A2234D7" w:rsidR="00735C29" w:rsidRPr="00EA5AB5" w:rsidRDefault="00735C29" w:rsidP="00735C29">
      <w:r w:rsidRPr="003F67A6">
        <w:t xml:space="preserve">Figure </w:t>
      </w:r>
      <w:r w:rsidRPr="0094514E">
        <w:t>11.</w:t>
      </w:r>
      <w:r w:rsidR="003E7874" w:rsidRPr="0094514E">
        <w:t>4-3</w:t>
      </w:r>
      <w:r w:rsidRPr="003F67A6">
        <w:t xml:space="preserve"> shows how to perform the Batch Entity Upsert operation providing the </w:t>
      </w:r>
      <w:r w:rsidR="003F67A6" w:rsidRPr="003F67A6">
        <w:t>"</w:t>
      </w:r>
      <w:r w:rsidRPr="003F67A6">
        <w:t>options=update</w:t>
      </w:r>
      <w:r w:rsidR="003F67A6" w:rsidRPr="003F67A6">
        <w:t>"</w:t>
      </w:r>
      <w:r w:rsidRPr="003F67A6">
        <w:t xml:space="preserve"> </w:t>
      </w:r>
      <w:r w:rsidRPr="00202FE0">
        <w:t>URL</w:t>
      </w:r>
      <w:r w:rsidRPr="00EA5AB5">
        <w:t xml:space="preserve"> parameter</w:t>
      </w:r>
      <w:r w:rsidR="00E86B71" w:rsidRPr="00EA5AB5">
        <w:t xml:space="preserve">. </w:t>
      </w:r>
      <w:r w:rsidRPr="00EA5AB5">
        <w:t xml:space="preserve">The successful result is shown in Figure </w:t>
      </w:r>
      <w:r w:rsidRPr="0094514E">
        <w:t>11.</w:t>
      </w:r>
      <w:r w:rsidR="003E7874" w:rsidRPr="0094514E">
        <w:t>4-4</w:t>
      </w:r>
      <w:r w:rsidRPr="00EA5AB5">
        <w:t>.</w:t>
      </w:r>
    </w:p>
    <w:p w14:paraId="54BC0E1D"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POST /</w:t>
      </w:r>
      <w:r w:rsidRPr="00202FE0">
        <w:rPr>
          <w:rFonts w:ascii="Courier New" w:hAnsi="Courier New" w:cs="Courier New"/>
          <w:sz w:val="16"/>
        </w:rPr>
        <w:t>ngsi-ld</w:t>
      </w:r>
      <w:r w:rsidRPr="00EA5AB5">
        <w:rPr>
          <w:rFonts w:ascii="Courier New" w:hAnsi="Courier New" w:cs="Courier New"/>
          <w:sz w:val="16"/>
        </w:rPr>
        <w:t xml:space="preserve">/v1/entityOperations/upsert?options=update </w:t>
      </w:r>
      <w:r w:rsidRPr="00202FE0">
        <w:rPr>
          <w:rFonts w:ascii="Courier New" w:hAnsi="Courier New" w:cs="Courier New"/>
          <w:sz w:val="16"/>
        </w:rPr>
        <w:t>HTTP</w:t>
      </w:r>
      <w:r w:rsidRPr="00EA5AB5">
        <w:rPr>
          <w:rFonts w:ascii="Courier New" w:hAnsi="Courier New" w:cs="Courier New"/>
          <w:sz w:val="16"/>
        </w:rPr>
        <w:t>/1.1</w:t>
      </w:r>
    </w:p>
    <w:p w14:paraId="4D76508A"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EFCAE73"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EBD5655"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50A5CB93"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037FB84C" w14:textId="77777777" w:rsidR="00735C29" w:rsidRPr="00202FE0"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5CDF2AE" w14:textId="77777777" w:rsidR="00735C29" w:rsidRPr="00EA5AB5" w:rsidRDefault="00735C29"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8E3EA7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:Store:004",</w:t>
      </w:r>
    </w:p>
    <w:p w14:paraId="3AA65DE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"Store",</w:t>
      </w:r>
    </w:p>
    <w:p w14:paraId="1B6D20C4"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 {</w:t>
      </w:r>
    </w:p>
    <w:p w14:paraId="448EBB5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2B6FFE2"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"12-Stars"</w:t>
      </w:r>
    </w:p>
    <w:p w14:paraId="318348C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48D008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059C78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F49793E"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:Shelf:345",</w:t>
      </w:r>
    </w:p>
    <w:p w14:paraId="10BCED2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"Shelf",</w:t>
      </w:r>
    </w:p>
    <w:p w14:paraId="3AE2F121"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"minCapacity": {</w:t>
      </w:r>
    </w:p>
    <w:p w14:paraId="2F49439B"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28B35B5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"40"</w:t>
      </w:r>
    </w:p>
    <w:p w14:paraId="03C3DDC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C1F74C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"maxCapacity": {</w:t>
      </w:r>
    </w:p>
    <w:p w14:paraId="2DCFE88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1C198FDE"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"80"</w:t>
      </w:r>
    </w:p>
    <w:p w14:paraId="1BB0E9EE"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D0AFE5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9CD2ABF"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2EEDD00F" w14:textId="77777777" w:rsidR="00735C29" w:rsidRPr="00EA5AB5" w:rsidRDefault="00735C29" w:rsidP="00735C29">
      <w:pPr>
        <w:pStyle w:val="NF"/>
      </w:pPr>
    </w:p>
    <w:p w14:paraId="74538DC9" w14:textId="77777777" w:rsidR="00735C29" w:rsidRPr="00EA5AB5" w:rsidRDefault="00735C29" w:rsidP="00735C29">
      <w:pPr>
        <w:pStyle w:val="TF"/>
      </w:pPr>
      <w:r w:rsidRPr="00EA5AB5">
        <w:t>Figure 11.</w:t>
      </w:r>
      <w:r w:rsidR="003E7874" w:rsidRPr="00EA5AB5">
        <w:t>4-3</w:t>
      </w:r>
      <w:r w:rsidRPr="00EA5AB5">
        <w:t xml:space="preserve">: Store and Shelf </w:t>
      </w:r>
      <w:r w:rsidR="0040791F" w:rsidRPr="00EA5AB5">
        <w:t>Entit</w:t>
      </w:r>
      <w:r w:rsidRPr="00EA5AB5">
        <w:t>ies upsert with options=update</w:t>
      </w:r>
    </w:p>
    <w:p w14:paraId="44735D04"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18C44C2E"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3DAB3F80"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/v1/entityOperations/upsert?options=update</w:t>
      </w:r>
    </w:p>
    <w:p w14:paraId="6DAFF394" w14:textId="77777777" w:rsidR="00735C29" w:rsidRPr="00EA5AB5" w:rsidRDefault="00735C29" w:rsidP="00735C29">
      <w:pPr>
        <w:pStyle w:val="NF"/>
      </w:pPr>
    </w:p>
    <w:p w14:paraId="12206C0E" w14:textId="77777777" w:rsidR="00735C29" w:rsidRPr="00EA5AB5" w:rsidRDefault="00735C29" w:rsidP="00735C29">
      <w:pPr>
        <w:pStyle w:val="TF"/>
      </w:pPr>
      <w:r w:rsidRPr="00EA5AB5">
        <w:t>Figure 11.</w:t>
      </w:r>
      <w:r w:rsidR="003E7874" w:rsidRPr="00EA5AB5">
        <w:t>4-4</w:t>
      </w:r>
      <w:r w:rsidRPr="00EA5AB5">
        <w:t xml:space="preserve">: Store and Shelf </w:t>
      </w:r>
      <w:r w:rsidR="0040791F" w:rsidRPr="00EA5AB5">
        <w:t>Entit</w:t>
      </w:r>
      <w:r w:rsidRPr="00EA5AB5">
        <w:t>ies upsert with options=update</w:t>
      </w:r>
    </w:p>
    <w:p w14:paraId="00DE0F29" w14:textId="77777777" w:rsidR="00735C29" w:rsidRPr="00EA5AB5" w:rsidRDefault="00735C29" w:rsidP="00735C29">
      <w:r w:rsidRPr="00EA5AB5">
        <w:t xml:space="preserve">In case of successful results, the returned </w:t>
      </w:r>
      <w:r w:rsidRPr="00202FE0">
        <w:t>HTTP</w:t>
      </w:r>
      <w:r w:rsidRPr="00EA5AB5">
        <w:t xml:space="preserve"> response has a code </w:t>
      </w:r>
      <w:r w:rsidRPr="00EA5AB5">
        <w:rPr>
          <w:rFonts w:ascii="Courier New" w:hAnsi="Courier New" w:cs="Courier New"/>
          <w:sz w:val="18"/>
        </w:rPr>
        <w:t>201</w:t>
      </w:r>
      <w:r w:rsidRPr="00EA5AB5">
        <w:t xml:space="preserve"> Created if at least one of the </w:t>
      </w:r>
      <w:r w:rsidR="0040791F" w:rsidRPr="00EA5AB5">
        <w:t>Entit</w:t>
      </w:r>
      <w:r w:rsidRPr="00EA5AB5">
        <w:t xml:space="preserve">ies in the body of the </w:t>
      </w:r>
      <w:r w:rsidRPr="00202FE0">
        <w:t>HTTP</w:t>
      </w:r>
      <w:r w:rsidRPr="00EA5AB5">
        <w:t xml:space="preserve"> request was created, otherwise an </w:t>
      </w:r>
      <w:r w:rsidRPr="00202FE0">
        <w:t>HTTP</w:t>
      </w:r>
      <w:r w:rsidRPr="00EA5AB5">
        <w:t xml:space="preserve"> return code </w:t>
      </w:r>
      <w:r w:rsidRPr="00EA5AB5">
        <w:rPr>
          <w:rFonts w:ascii="Courier New" w:hAnsi="Courier New" w:cs="Courier New"/>
          <w:sz w:val="18"/>
        </w:rPr>
        <w:t>204</w:t>
      </w:r>
      <w:r w:rsidRPr="00EA5AB5">
        <w:t xml:space="preserve"> No content is returned, i.e. all the </w:t>
      </w:r>
      <w:r w:rsidR="0040791F" w:rsidRPr="00EA5AB5">
        <w:t>Entit</w:t>
      </w:r>
      <w:r w:rsidRPr="00EA5AB5">
        <w:t xml:space="preserve">ies provided in the body of the </w:t>
      </w:r>
      <w:r w:rsidRPr="00202FE0">
        <w:t>HTTP</w:t>
      </w:r>
      <w:r w:rsidRPr="00EA5AB5">
        <w:t xml:space="preserve"> request already existed in the Context Broker and they were all updated.</w:t>
      </w:r>
    </w:p>
    <w:p w14:paraId="61F8429A" w14:textId="77777777" w:rsidR="00735C29" w:rsidRPr="00EA5AB5" w:rsidRDefault="00735C29" w:rsidP="00735C29">
      <w:r w:rsidRPr="00EA5AB5">
        <w:t xml:space="preserve">If only some or none of the </w:t>
      </w:r>
      <w:r w:rsidR="0040791F" w:rsidRPr="00EA5AB5">
        <w:t>Entit</w:t>
      </w:r>
      <w:r w:rsidRPr="00EA5AB5">
        <w:t xml:space="preserve">ies have been successfully created or updated an </w:t>
      </w:r>
      <w:r w:rsidRPr="00202FE0">
        <w:t>HTTP</w:t>
      </w:r>
      <w:r w:rsidRPr="00EA5AB5">
        <w:t xml:space="preserve"> return code </w:t>
      </w:r>
      <w:r w:rsidRPr="00EA5AB5">
        <w:rPr>
          <w:rFonts w:ascii="Courier New" w:hAnsi="Courier New" w:cs="Courier New"/>
          <w:sz w:val="18"/>
        </w:rPr>
        <w:t>207</w:t>
      </w:r>
      <w:r w:rsidRPr="00EA5AB5">
        <w:t xml:space="preserve"> Multi-Status is returned.</w:t>
      </w:r>
    </w:p>
    <w:p w14:paraId="0C1FFC52" w14:textId="77777777" w:rsidR="00735C29" w:rsidRPr="00EA5AB5" w:rsidRDefault="00735C29" w:rsidP="00735C29">
      <w:pPr>
        <w:pStyle w:val="Heading2"/>
      </w:pPr>
      <w:bookmarkStart w:id="153" w:name="_Toc147485558"/>
      <w:bookmarkStart w:id="154" w:name="_Toc197507274"/>
      <w:r w:rsidRPr="00EA5AB5">
        <w:t>11.5</w:t>
      </w:r>
      <w:r w:rsidRPr="00EA5AB5">
        <w:tab/>
        <w:t>Batch Entity Delete</w:t>
      </w:r>
      <w:bookmarkEnd w:id="153"/>
      <w:bookmarkEnd w:id="154"/>
    </w:p>
    <w:p w14:paraId="421F83B8" w14:textId="77777777" w:rsidR="00735C29" w:rsidRPr="00EA5AB5" w:rsidRDefault="00735C29" w:rsidP="00735C29">
      <w:r w:rsidRPr="00EA5AB5">
        <w:t xml:space="preserve">The Batch Entity </w:t>
      </w:r>
      <w:r w:rsidR="00C21F13" w:rsidRPr="00EA5AB5">
        <w:t>Delete</w:t>
      </w:r>
      <w:r w:rsidRPr="00EA5AB5">
        <w:t xml:space="preserve"> operation can be used to </w:t>
      </w:r>
      <w:r w:rsidR="00C21F13" w:rsidRPr="00EA5AB5">
        <w:t>delete</w:t>
      </w:r>
      <w:r w:rsidRPr="00EA5AB5">
        <w:t xml:space="preserve"> a batch of </w:t>
      </w:r>
      <w:r w:rsidRPr="00202FE0">
        <w:t>NGSI-LD</w:t>
      </w:r>
      <w:r w:rsidRPr="00EA5AB5">
        <w:t xml:space="preserve"> Entities with a single </w:t>
      </w:r>
      <w:r w:rsidRPr="00202FE0">
        <w:t>HTTP</w:t>
      </w:r>
      <w:r w:rsidRPr="00EA5AB5">
        <w:t xml:space="preserve"> request.</w:t>
      </w:r>
    </w:p>
    <w:p w14:paraId="4E0D10F2" w14:textId="77777777" w:rsidR="00735C29" w:rsidRPr="00EA5AB5" w:rsidRDefault="00735C29" w:rsidP="00735C29">
      <w:r w:rsidRPr="00EA5AB5">
        <w:t xml:space="preserve">Figure </w:t>
      </w:r>
      <w:r w:rsidRPr="0094514E">
        <w:t>11.</w:t>
      </w:r>
      <w:r w:rsidR="003E7874" w:rsidRPr="0094514E">
        <w:t>5-1</w:t>
      </w:r>
      <w:r w:rsidRPr="00EA5AB5">
        <w:t xml:space="preserve"> shows how to perform the Batch Entity </w:t>
      </w:r>
      <w:r w:rsidR="00C82268" w:rsidRPr="00EA5AB5">
        <w:t>Delete</w:t>
      </w:r>
      <w:r w:rsidRPr="00EA5AB5">
        <w:t xml:space="preserve"> operation using a link header for providing the </w:t>
      </w:r>
      <w:r w:rsidRPr="00EA5AB5">
        <w:rPr>
          <w:rFonts w:ascii="Courier New" w:hAnsi="Courier New"/>
          <w:sz w:val="18"/>
        </w:rPr>
        <w:t>@context</w:t>
      </w:r>
      <w:r w:rsidRPr="00EA5AB5">
        <w:t xml:space="preserve">. The successful result is shown in Figure </w:t>
      </w:r>
      <w:r w:rsidRPr="0094514E">
        <w:t>11.</w:t>
      </w:r>
      <w:r w:rsidR="003E7874" w:rsidRPr="0094514E">
        <w:t>5-2</w:t>
      </w:r>
      <w:r w:rsidRPr="00EA5AB5">
        <w:t>.</w:t>
      </w:r>
    </w:p>
    <w:p w14:paraId="664FEB5A"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 xml:space="preserve">/v1/entityOperations/delete </w:t>
      </w:r>
      <w:r w:rsidRPr="00202FE0">
        <w:rPr>
          <w:rFonts w:ascii="Courier New" w:hAnsi="Courier New" w:cs="Courier New"/>
          <w:sz w:val="16"/>
        </w:rPr>
        <w:t>HTTP</w:t>
      </w:r>
      <w:r w:rsidRPr="00EA5AB5">
        <w:rPr>
          <w:rFonts w:ascii="Courier New" w:hAnsi="Courier New" w:cs="Courier New"/>
          <w:sz w:val="16"/>
        </w:rPr>
        <w:t>/1.1</w:t>
      </w:r>
    </w:p>
    <w:p w14:paraId="2304DAED"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C4F79E9"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6004A1E1"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2CC32475"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55A6FAC" w14:textId="77777777" w:rsidR="00735C29" w:rsidRPr="00202FE0"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097B0B2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"urn:</w:t>
      </w:r>
      <w:r w:rsidRPr="00202FE0">
        <w:rPr>
          <w:rFonts w:ascii="Courier New" w:hAnsi="Courier New" w:cs="Courier New"/>
          <w:sz w:val="16"/>
        </w:rPr>
        <w:t>ngsi-ld</w:t>
      </w:r>
      <w:r w:rsidRPr="00EA5AB5">
        <w:rPr>
          <w:rFonts w:ascii="Courier New" w:hAnsi="Courier New" w:cs="Courier New"/>
          <w:sz w:val="16"/>
        </w:rPr>
        <w:t>:Store:004",</w:t>
      </w:r>
    </w:p>
    <w:p w14:paraId="50679FB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"urn:</w:t>
      </w:r>
      <w:r w:rsidRPr="00202FE0">
        <w:rPr>
          <w:rFonts w:ascii="Courier New" w:hAnsi="Courier New" w:cs="Courier New"/>
          <w:sz w:val="16"/>
        </w:rPr>
        <w:t>ngsi-ld</w:t>
      </w:r>
      <w:r w:rsidRPr="00EA5AB5">
        <w:rPr>
          <w:rFonts w:ascii="Courier New" w:hAnsi="Courier New" w:cs="Courier New"/>
          <w:sz w:val="16"/>
        </w:rPr>
        <w:t>:Shelf:345"</w:t>
      </w:r>
    </w:p>
    <w:p w14:paraId="32666946"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DE174B4" w14:textId="77777777" w:rsidR="00735C29" w:rsidRPr="00EA5AB5" w:rsidRDefault="00735C29" w:rsidP="00735C29">
      <w:pPr>
        <w:pStyle w:val="NF"/>
      </w:pPr>
    </w:p>
    <w:p w14:paraId="6D46E1CC" w14:textId="77777777" w:rsidR="00735C29" w:rsidRPr="00EA5AB5" w:rsidRDefault="00735C29" w:rsidP="00735C29">
      <w:pPr>
        <w:pStyle w:val="TF"/>
      </w:pPr>
      <w:r w:rsidRPr="00EA5AB5">
        <w:t>Figure 11.</w:t>
      </w:r>
      <w:r w:rsidR="003E7874" w:rsidRPr="00EA5AB5">
        <w:t>5-1</w:t>
      </w:r>
      <w:r w:rsidRPr="00EA5AB5">
        <w:t xml:space="preserve">: Store and Shelf </w:t>
      </w:r>
      <w:r w:rsidR="0040791F" w:rsidRPr="00EA5AB5">
        <w:t>Entit</w:t>
      </w:r>
      <w:r w:rsidRPr="00EA5AB5">
        <w:t>ies delete</w:t>
      </w:r>
    </w:p>
    <w:p w14:paraId="5351491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706DEC77"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44158DC3" w14:textId="77777777" w:rsidR="00735C29" w:rsidRPr="00EA5AB5" w:rsidRDefault="00735C29" w:rsidP="00735C29">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/v1/entityOperations/delete</w:t>
      </w:r>
    </w:p>
    <w:p w14:paraId="09EC477D" w14:textId="77777777" w:rsidR="00735C29" w:rsidRPr="00EA5AB5" w:rsidRDefault="00735C29" w:rsidP="00735C29">
      <w:pPr>
        <w:pStyle w:val="NF"/>
      </w:pPr>
    </w:p>
    <w:p w14:paraId="487F2B20" w14:textId="77777777" w:rsidR="00735C29" w:rsidRPr="00EA5AB5" w:rsidRDefault="00735C29" w:rsidP="00735C29">
      <w:pPr>
        <w:pStyle w:val="TF"/>
      </w:pPr>
      <w:r w:rsidRPr="00EA5AB5">
        <w:t>Figure 11.</w:t>
      </w:r>
      <w:r w:rsidR="003E7874" w:rsidRPr="00EA5AB5">
        <w:t>5-2</w:t>
      </w:r>
      <w:r w:rsidRPr="00EA5AB5">
        <w:t xml:space="preserve">: Store and Shelf </w:t>
      </w:r>
      <w:r w:rsidR="0040791F" w:rsidRPr="00EA5AB5">
        <w:t>Entit</w:t>
      </w:r>
      <w:r w:rsidRPr="00EA5AB5">
        <w:t>ies delete</w:t>
      </w:r>
    </w:p>
    <w:p w14:paraId="51A6449D" w14:textId="77777777" w:rsidR="001D7A34" w:rsidRPr="00EA5AB5" w:rsidRDefault="00735C29" w:rsidP="001D7A34">
      <w:r w:rsidRPr="00EA5AB5">
        <w:lastRenderedPageBreak/>
        <w:t xml:space="preserve">If only some or none of the </w:t>
      </w:r>
      <w:r w:rsidR="0040791F" w:rsidRPr="00EA5AB5">
        <w:t>Entit</w:t>
      </w:r>
      <w:r w:rsidRPr="00EA5AB5">
        <w:t xml:space="preserve">ies have been successfully deleted an </w:t>
      </w:r>
      <w:r w:rsidRPr="00202FE0">
        <w:t>HTTP</w:t>
      </w:r>
      <w:r w:rsidRPr="00EA5AB5">
        <w:t xml:space="preserve"> return code </w:t>
      </w:r>
      <w:r w:rsidRPr="00EA5AB5">
        <w:rPr>
          <w:rFonts w:ascii="Courier New" w:hAnsi="Courier New" w:cs="Courier New"/>
          <w:sz w:val="18"/>
        </w:rPr>
        <w:t>207</w:t>
      </w:r>
      <w:r w:rsidRPr="00EA5AB5">
        <w:t xml:space="preserve"> Multi-Status is returned.</w:t>
      </w:r>
    </w:p>
    <w:p w14:paraId="72A31AA4" w14:textId="77777777" w:rsidR="00C72FB2" w:rsidRPr="00EA5AB5" w:rsidRDefault="000056BD" w:rsidP="00C72FB2">
      <w:pPr>
        <w:pStyle w:val="Heading1"/>
      </w:pPr>
      <w:bookmarkStart w:id="155" w:name="_Toc147485559"/>
      <w:bookmarkStart w:id="156" w:name="_Toc197507275"/>
      <w:r w:rsidRPr="00EA5AB5">
        <w:t>1</w:t>
      </w:r>
      <w:r w:rsidR="004D7C82" w:rsidRPr="00EA5AB5">
        <w:t>2</w:t>
      </w:r>
      <w:r w:rsidR="00C72FB2" w:rsidRPr="00EA5AB5">
        <w:tab/>
        <w:t>Query for Available Types and Attributes</w:t>
      </w:r>
      <w:bookmarkEnd w:id="155"/>
      <w:bookmarkEnd w:id="156"/>
    </w:p>
    <w:p w14:paraId="7641FD16" w14:textId="77777777" w:rsidR="0044456E" w:rsidRPr="00EA5AB5" w:rsidRDefault="0044456E" w:rsidP="0044456E">
      <w:pPr>
        <w:pStyle w:val="Heading2"/>
      </w:pPr>
      <w:bookmarkStart w:id="157" w:name="_Toc147485560"/>
      <w:bookmarkStart w:id="158" w:name="_Toc197507276"/>
      <w:r w:rsidRPr="00EA5AB5">
        <w:t>1</w:t>
      </w:r>
      <w:r w:rsidR="004D7C82" w:rsidRPr="00EA5AB5">
        <w:t>2</w:t>
      </w:r>
      <w:r w:rsidRPr="00EA5AB5">
        <w:t>.1</w:t>
      </w:r>
      <w:r w:rsidRPr="00EA5AB5">
        <w:tab/>
        <w:t>Overview Query for Available Types and Attributes</w:t>
      </w:r>
      <w:bookmarkEnd w:id="157"/>
      <w:bookmarkEnd w:id="158"/>
    </w:p>
    <w:p w14:paraId="5C972A67" w14:textId="77777777" w:rsidR="0044456E" w:rsidRPr="00EA5AB5" w:rsidRDefault="0044456E" w:rsidP="0044456E">
      <w:r w:rsidRPr="00EA5AB5">
        <w:t xml:space="preserve">Clause </w:t>
      </w:r>
      <w:r w:rsidRPr="0094514E">
        <w:t>1</w:t>
      </w:r>
      <w:r w:rsidR="004D7C82" w:rsidRPr="0094514E">
        <w:t>2</w:t>
      </w:r>
      <w:r w:rsidRPr="00EA5AB5">
        <w:t xml:space="preserve"> describes the </w:t>
      </w:r>
      <w:r w:rsidRPr="00202FE0">
        <w:t>NGSI-LD</w:t>
      </w:r>
      <w:r w:rsidRPr="00EA5AB5">
        <w:t xml:space="preserve"> Query for Available Types and Attributes operations for the </w:t>
      </w:r>
      <w:r w:rsidR="0092478D" w:rsidRPr="00EA5AB5">
        <w:t>consumption</w:t>
      </w:r>
      <w:r w:rsidRPr="00EA5AB5">
        <w:t xml:space="preserve"> of additional information regarding the Entities and the Attributes stored inside the Context Broker. Clause </w:t>
      </w:r>
      <w:r w:rsidRPr="0094514E">
        <w:t>1</w:t>
      </w:r>
      <w:r w:rsidR="004D7C82" w:rsidRPr="0094514E">
        <w:t>2</w:t>
      </w:r>
      <w:r w:rsidRPr="0094514E">
        <w:t>.2</w:t>
      </w:r>
      <w:r w:rsidRPr="00EA5AB5">
        <w:t xml:space="preserve"> describes the operation</w:t>
      </w:r>
      <w:r w:rsidR="0092478D" w:rsidRPr="00EA5AB5">
        <w:t>s</w:t>
      </w:r>
      <w:r w:rsidRPr="00EA5AB5">
        <w:t xml:space="preserve"> for</w:t>
      </w:r>
      <w:r w:rsidR="0092478D" w:rsidRPr="00EA5AB5">
        <w:t xml:space="preserve"> retrieving</w:t>
      </w:r>
      <w:r w:rsidR="00016CE1" w:rsidRPr="00EA5AB5">
        <w:t xml:space="preserve"> additional data re</w:t>
      </w:r>
      <w:r w:rsidR="0092478D" w:rsidRPr="00EA5AB5">
        <w:t>garding</w:t>
      </w:r>
      <w:r w:rsidR="00016CE1" w:rsidRPr="00EA5AB5">
        <w:t xml:space="preserve"> the available</w:t>
      </w:r>
      <w:r w:rsidR="0092478D" w:rsidRPr="00EA5AB5">
        <w:t xml:space="preserve"> Entity Types</w:t>
      </w:r>
      <w:r w:rsidR="00016CE1" w:rsidRPr="00EA5AB5">
        <w:t xml:space="preserve"> in a Context Broker</w:t>
      </w:r>
      <w:r w:rsidRPr="00EA5AB5">
        <w:t>.</w:t>
      </w:r>
      <w:r w:rsidR="0092478D" w:rsidRPr="00EA5AB5">
        <w:t xml:space="preserve"> </w:t>
      </w:r>
      <w:r w:rsidRPr="00EA5AB5">
        <w:t xml:space="preserve">Clause </w:t>
      </w:r>
      <w:r w:rsidRPr="0094514E">
        <w:t>1</w:t>
      </w:r>
      <w:r w:rsidR="004D7C82" w:rsidRPr="0094514E">
        <w:t>2</w:t>
      </w:r>
      <w:r w:rsidR="0092478D" w:rsidRPr="0094514E">
        <w:t>.3</w:t>
      </w:r>
      <w:r w:rsidRPr="00EA5AB5">
        <w:t xml:space="preserve"> describes the operations for retrieving </w:t>
      </w:r>
      <w:r w:rsidR="00016CE1" w:rsidRPr="00EA5AB5">
        <w:t xml:space="preserve">additional data regarding the available </w:t>
      </w:r>
      <w:r w:rsidR="0092478D" w:rsidRPr="00EA5AB5">
        <w:t>Attributes</w:t>
      </w:r>
      <w:r w:rsidR="00016CE1" w:rsidRPr="00EA5AB5">
        <w:t xml:space="preserve"> in a Context Broker.</w:t>
      </w:r>
    </w:p>
    <w:p w14:paraId="2E42A389" w14:textId="77777777" w:rsidR="00F11188" w:rsidRPr="00EA5AB5" w:rsidRDefault="00016CE1" w:rsidP="00F11188">
      <w:pPr>
        <w:pStyle w:val="Heading2"/>
      </w:pPr>
      <w:bookmarkStart w:id="159" w:name="_Toc147485561"/>
      <w:bookmarkStart w:id="160" w:name="_Toc197507277"/>
      <w:r w:rsidRPr="00EA5AB5">
        <w:t>1</w:t>
      </w:r>
      <w:r w:rsidR="004D7C82" w:rsidRPr="00EA5AB5">
        <w:t>2</w:t>
      </w:r>
      <w:r w:rsidRPr="00EA5AB5">
        <w:t>.2</w:t>
      </w:r>
      <w:r w:rsidRPr="00EA5AB5">
        <w:tab/>
        <w:t>Available Entity Type operations</w:t>
      </w:r>
      <w:bookmarkEnd w:id="159"/>
      <w:bookmarkEnd w:id="160"/>
    </w:p>
    <w:p w14:paraId="4D888ABF" w14:textId="77777777" w:rsidR="00F11188" w:rsidRPr="00EA5AB5" w:rsidRDefault="00F11188" w:rsidP="00BB37C8">
      <w:pPr>
        <w:pStyle w:val="Heading3"/>
      </w:pPr>
      <w:bookmarkStart w:id="161" w:name="_Toc147485562"/>
      <w:bookmarkStart w:id="162" w:name="_Toc197507278"/>
      <w:r w:rsidRPr="00EA5AB5">
        <w:t>1</w:t>
      </w:r>
      <w:r w:rsidR="004D7C82" w:rsidRPr="00EA5AB5">
        <w:t>2</w:t>
      </w:r>
      <w:r w:rsidRPr="00EA5AB5">
        <w:t>.2.1</w:t>
      </w:r>
      <w:r w:rsidRPr="00EA5AB5">
        <w:tab/>
        <w:t xml:space="preserve">Retrieve Available Entity Types </w:t>
      </w:r>
      <w:r w:rsidR="00BB7F8E" w:rsidRPr="00EA5AB5">
        <w:t xml:space="preserve">and Retrieve </w:t>
      </w:r>
      <w:r w:rsidR="00006144" w:rsidRPr="00EA5AB5">
        <w:t>Details of Available Entity Types</w:t>
      </w:r>
      <w:r w:rsidR="00BB7F8E" w:rsidRPr="00EA5AB5">
        <w:t xml:space="preserve"> </w:t>
      </w:r>
      <w:r w:rsidRPr="00EA5AB5">
        <w:t>operation</w:t>
      </w:r>
      <w:r w:rsidR="00BB7F8E" w:rsidRPr="00EA5AB5">
        <w:t>s</w:t>
      </w:r>
      <w:bookmarkEnd w:id="161"/>
      <w:bookmarkEnd w:id="162"/>
    </w:p>
    <w:p w14:paraId="0A3FA246" w14:textId="77777777" w:rsidR="00F11188" w:rsidRPr="00EA5AB5" w:rsidRDefault="00BB7F8E" w:rsidP="00F11188">
      <w:r w:rsidRPr="00EA5AB5">
        <w:t xml:space="preserve">The "Retrieve Available Entity Types" </w:t>
      </w:r>
      <w:r w:rsidR="00F11188" w:rsidRPr="00EA5AB5">
        <w:t xml:space="preserve">refers to the process of obtaining a list of all the </w:t>
      </w:r>
      <w:r w:rsidR="00197DF7" w:rsidRPr="00EA5AB5">
        <w:t>E</w:t>
      </w:r>
      <w:r w:rsidR="00F11188" w:rsidRPr="00EA5AB5">
        <w:t xml:space="preserve">ntity </w:t>
      </w:r>
      <w:r w:rsidR="00197DF7" w:rsidRPr="00EA5AB5">
        <w:t>T</w:t>
      </w:r>
      <w:r w:rsidR="00F11188" w:rsidRPr="00EA5AB5">
        <w:t xml:space="preserve">ypes that are available within a Context Broker. This operation allows a context consumer to retrieve information about the types of </w:t>
      </w:r>
      <w:r w:rsidR="00197DF7" w:rsidRPr="00EA5AB5">
        <w:t>E</w:t>
      </w:r>
      <w:r w:rsidR="00F11188" w:rsidRPr="00EA5AB5">
        <w:t>ntities that can be queried within the system.</w:t>
      </w:r>
    </w:p>
    <w:p w14:paraId="46410596" w14:textId="2432DDAC" w:rsidR="00F11188" w:rsidRPr="00EA5AB5" w:rsidRDefault="00F11188" w:rsidP="00F11188">
      <w:r w:rsidRPr="00EA5AB5">
        <w:t xml:space="preserve">To retrieve </w:t>
      </w:r>
      <w:r w:rsidR="00142C81" w:rsidRPr="00EA5AB5">
        <w:t xml:space="preserve">the list of </w:t>
      </w:r>
      <w:r w:rsidR="00B423B0" w:rsidRPr="00EA5AB5">
        <w:t xml:space="preserve">the </w:t>
      </w:r>
      <w:r w:rsidRPr="00EA5AB5">
        <w:t xml:space="preserve">available </w:t>
      </w:r>
      <w:r w:rsidR="00197DF7" w:rsidRPr="00EA5AB5">
        <w:t>E</w:t>
      </w:r>
      <w:r w:rsidRPr="00EA5AB5">
        <w:t xml:space="preserve">ntity </w:t>
      </w:r>
      <w:r w:rsidR="00197DF7" w:rsidRPr="00EA5AB5">
        <w:t>T</w:t>
      </w:r>
      <w:r w:rsidRPr="00EA5AB5">
        <w:t xml:space="preserve">ypes, a client can send an </w:t>
      </w:r>
      <w:r w:rsidRPr="00202FE0">
        <w:t>HTTP</w:t>
      </w:r>
      <w:r w:rsidRPr="00EA5AB5">
        <w:t xml:space="preserve"> GET request </w:t>
      </w:r>
      <w:r w:rsidR="00B423B0" w:rsidRPr="00EA5AB5">
        <w:t>like the one</w:t>
      </w:r>
      <w:r w:rsidRPr="00EA5AB5">
        <w:t xml:space="preserve"> shown in Figure</w:t>
      </w:r>
      <w:r w:rsidR="00A45801">
        <w:t> </w:t>
      </w:r>
      <w:r w:rsidRPr="0094514E">
        <w:t>1</w:t>
      </w:r>
      <w:r w:rsidR="004D7C82" w:rsidRPr="0094514E">
        <w:t>2</w:t>
      </w:r>
      <w:r w:rsidRPr="0094514E">
        <w:t>.</w:t>
      </w:r>
      <w:r w:rsidR="003E7874" w:rsidRPr="0094514E">
        <w:t>2.1-</w:t>
      </w:r>
      <w:r w:rsidRPr="0094514E">
        <w:t>1</w:t>
      </w:r>
      <w:r w:rsidRPr="00EA5AB5">
        <w:t>.</w:t>
      </w:r>
    </w:p>
    <w:p w14:paraId="47802123" w14:textId="77777777" w:rsidR="00F11188" w:rsidRPr="00EA5AB5" w:rsidRDefault="00F11188"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w:t>
      </w:r>
      <w:r w:rsidR="00624558" w:rsidRPr="00EA5AB5">
        <w:rPr>
          <w:rFonts w:ascii="Courier New" w:hAnsi="Courier New" w:cs="Courier New"/>
          <w:sz w:val="16"/>
        </w:rPr>
        <w:t>types</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198406CC" w14:textId="77777777" w:rsidR="000F372A" w:rsidRPr="00EA5AB5" w:rsidRDefault="00F11188"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90573BB" w14:textId="77777777" w:rsidR="000F372A" w:rsidRPr="00EA5AB5" w:rsidRDefault="000F372A"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6135D2E7" w14:textId="77777777" w:rsidR="000F372A" w:rsidRPr="00EA5AB5" w:rsidRDefault="000F372A"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68E8DF6D" w14:textId="77777777" w:rsidR="00F11188" w:rsidRPr="00EA5AB5" w:rsidRDefault="00F11188" w:rsidP="00BB37C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8D04DEF" w14:textId="77777777" w:rsidR="00F11188" w:rsidRPr="00EA5AB5" w:rsidRDefault="00F11188" w:rsidP="003E7874">
      <w:pPr>
        <w:pStyle w:val="NF"/>
      </w:pPr>
    </w:p>
    <w:p w14:paraId="7A4AB4E5" w14:textId="77777777" w:rsidR="00F11188" w:rsidRPr="00EA5AB5" w:rsidRDefault="00F11188" w:rsidP="00BB37C8">
      <w:pPr>
        <w:pStyle w:val="TF"/>
        <w:keepNext/>
      </w:pPr>
      <w:r w:rsidRPr="00EA5AB5">
        <w:t xml:space="preserve">Figure </w:t>
      </w:r>
      <w:r w:rsidR="004D7C82" w:rsidRPr="00EA5AB5">
        <w:t>12.</w:t>
      </w:r>
      <w:r w:rsidR="003E7874" w:rsidRPr="00EA5AB5">
        <w:t>2.1-</w:t>
      </w:r>
      <w:r w:rsidRPr="00EA5AB5">
        <w:t xml:space="preserve">1: </w:t>
      </w:r>
      <w:r w:rsidR="00624558" w:rsidRPr="00EA5AB5">
        <w:t>R</w:t>
      </w:r>
      <w:r w:rsidRPr="00EA5AB5">
        <w:t>etrieve Available Entity Type operation</w:t>
      </w:r>
    </w:p>
    <w:p w14:paraId="1F0AA4B0" w14:textId="0B71DE18" w:rsidR="00EC427D" w:rsidRPr="00EA5AB5" w:rsidRDefault="00F11188" w:rsidP="00EC427D">
      <w:r w:rsidRPr="00EA5AB5">
        <w:t xml:space="preserve">The output of the request in Figure </w:t>
      </w:r>
      <w:r w:rsidR="004D7C82" w:rsidRPr="0094514E">
        <w:t>12.</w:t>
      </w:r>
      <w:r w:rsidR="003E7874" w:rsidRPr="0094514E">
        <w:t>2.1</w:t>
      </w:r>
      <w:r w:rsidRPr="00EA5AB5">
        <w:t xml:space="preserve">-1 is </w:t>
      </w:r>
      <w:r w:rsidR="00CB0B68" w:rsidRPr="00EA5AB5">
        <w:t>the</w:t>
      </w:r>
      <w:r w:rsidRPr="00EA5AB5">
        <w:t xml:space="preserve"> list of</w:t>
      </w:r>
      <w:r w:rsidR="00CB0B68" w:rsidRPr="00EA5AB5">
        <w:t xml:space="preserve"> all </w:t>
      </w:r>
      <w:r w:rsidR="00197DF7" w:rsidRPr="00EA5AB5">
        <w:t>E</w:t>
      </w:r>
      <w:r w:rsidRPr="00EA5AB5">
        <w:t xml:space="preserve">ntity </w:t>
      </w:r>
      <w:r w:rsidR="00197DF7" w:rsidRPr="00EA5AB5">
        <w:t>T</w:t>
      </w:r>
      <w:r w:rsidRPr="00EA5AB5">
        <w:t xml:space="preserve">ypes </w:t>
      </w:r>
      <w:r w:rsidR="00CB0B68" w:rsidRPr="00EA5AB5">
        <w:t xml:space="preserve">available </w:t>
      </w:r>
      <w:r w:rsidRPr="00EA5AB5">
        <w:t xml:space="preserve">within the </w:t>
      </w:r>
      <w:r w:rsidR="004162B4" w:rsidRPr="00EA5AB5">
        <w:t>Context Broker</w:t>
      </w:r>
      <w:r w:rsidR="00E52966" w:rsidRPr="00EA5AB5">
        <w:t>. It should be similar to</w:t>
      </w:r>
      <w:r w:rsidR="00EC427D" w:rsidRPr="00EA5AB5">
        <w:t xml:space="preserve"> </w:t>
      </w:r>
      <w:r w:rsidR="00E52966" w:rsidRPr="00EA5AB5">
        <w:t>the one</w:t>
      </w:r>
      <w:r w:rsidR="00EC427D" w:rsidRPr="00EA5AB5">
        <w:t xml:space="preserve"> shown in </w:t>
      </w:r>
      <w:r w:rsidRPr="00EA5AB5">
        <w:t xml:space="preserve">Figure </w:t>
      </w:r>
      <w:r w:rsidR="004D7C82" w:rsidRPr="0094514E">
        <w:t>12.</w:t>
      </w:r>
      <w:r w:rsidR="003E7874" w:rsidRPr="0094514E">
        <w:t>2.1-</w:t>
      </w:r>
      <w:r w:rsidR="00EC427D" w:rsidRPr="0094514E">
        <w:t>2</w:t>
      </w:r>
      <w:r w:rsidRPr="00EA5AB5">
        <w:t>.</w:t>
      </w:r>
    </w:p>
    <w:p w14:paraId="765CB233"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5D2D4C8E"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2DDED182"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/v1/types/</w:t>
      </w:r>
    </w:p>
    <w:p w14:paraId="58182D9C" w14:textId="77777777" w:rsidR="00EC427D" w:rsidRPr="00030832"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030832">
        <w:rPr>
          <w:rFonts w:ascii="Courier New" w:hAnsi="Courier New" w:cs="Courier New"/>
          <w:sz w:val="16"/>
          <w:lang w:val="it-IT"/>
        </w:rPr>
        <w:t>{</w:t>
      </w:r>
    </w:p>
    <w:p w14:paraId="329A9B28" w14:textId="77777777" w:rsidR="00EC427D" w:rsidRPr="00030832"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030832">
        <w:rPr>
          <w:rFonts w:ascii="Courier New" w:hAnsi="Courier New" w:cs="Courier New"/>
          <w:sz w:val="16"/>
          <w:lang w:val="it-IT"/>
        </w:rPr>
        <w:t xml:space="preserve">    </w:t>
      </w:r>
      <w:r w:rsidR="004D7C82" w:rsidRPr="00030832">
        <w:rPr>
          <w:rFonts w:ascii="Courier New" w:hAnsi="Courier New" w:cs="Courier New"/>
          <w:sz w:val="16"/>
          <w:lang w:val="it-IT"/>
        </w:rPr>
        <w:t>"</w:t>
      </w:r>
      <w:r w:rsidRPr="00030832">
        <w:rPr>
          <w:rFonts w:ascii="Courier New" w:hAnsi="Courier New" w:cs="Courier New"/>
          <w:sz w:val="16"/>
          <w:lang w:val="it-IT"/>
        </w:rPr>
        <w:t>id</w:t>
      </w:r>
      <w:r w:rsidR="004D7C82" w:rsidRPr="00030832">
        <w:rPr>
          <w:rFonts w:ascii="Courier New" w:hAnsi="Courier New" w:cs="Courier New"/>
          <w:sz w:val="16"/>
          <w:lang w:val="it-IT"/>
        </w:rPr>
        <w:t>"</w:t>
      </w:r>
      <w:r w:rsidRPr="00030832">
        <w:rPr>
          <w:rFonts w:ascii="Courier New" w:hAnsi="Courier New" w:cs="Courier New"/>
          <w:sz w:val="16"/>
          <w:lang w:val="it-IT"/>
        </w:rPr>
        <w:t xml:space="preserve">: </w:t>
      </w:r>
      <w:r w:rsidR="004D7C82" w:rsidRPr="00030832">
        <w:rPr>
          <w:rFonts w:ascii="Courier New" w:hAnsi="Courier New" w:cs="Courier New"/>
          <w:sz w:val="16"/>
          <w:lang w:val="it-IT"/>
        </w:rPr>
        <w:t>"</w:t>
      </w:r>
      <w:r w:rsidRPr="00030832">
        <w:rPr>
          <w:rFonts w:ascii="Courier New" w:hAnsi="Courier New" w:cs="Courier New"/>
          <w:sz w:val="16"/>
          <w:lang w:val="it-IT"/>
        </w:rPr>
        <w:t>urn:ngsi-ld:EntityTypeList:3aa5a54e-038e-11ee-8591-0a580a82046a</w:t>
      </w:r>
      <w:r w:rsidR="004D7C82" w:rsidRPr="00030832">
        <w:rPr>
          <w:rFonts w:ascii="Courier New" w:hAnsi="Courier New" w:cs="Courier New"/>
          <w:sz w:val="16"/>
          <w:lang w:val="it-IT"/>
        </w:rPr>
        <w:t>"</w:t>
      </w:r>
      <w:r w:rsidRPr="00030832">
        <w:rPr>
          <w:rFonts w:ascii="Courier New" w:hAnsi="Courier New" w:cs="Courier New"/>
          <w:sz w:val="16"/>
          <w:lang w:val="it-IT"/>
        </w:rPr>
        <w:t>,</w:t>
      </w:r>
    </w:p>
    <w:p w14:paraId="703F0D11"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30832">
        <w:rPr>
          <w:rFonts w:ascii="Courier New" w:hAnsi="Courier New" w:cs="Courier New"/>
          <w:sz w:val="16"/>
          <w:lang w:val="it-IT"/>
        </w:rPr>
        <w:t xml:space="preserve">    </w:t>
      </w:r>
      <w:r w:rsidR="004D7C82" w:rsidRPr="00EA5AB5">
        <w:rPr>
          <w:rFonts w:ascii="Courier New" w:hAnsi="Courier New" w:cs="Courier New"/>
          <w:sz w:val="16"/>
        </w:rPr>
        <w:t>"</w:t>
      </w:r>
      <w:r w:rsidRPr="00EA5AB5">
        <w:rPr>
          <w:rFonts w:ascii="Courier New" w:hAnsi="Courier New" w:cs="Courier New"/>
          <w:sz w:val="16"/>
        </w:rPr>
        <w:t>type</w:t>
      </w:r>
      <w:r w:rsidR="004D7C82" w:rsidRPr="00EA5AB5">
        <w:rPr>
          <w:rFonts w:ascii="Courier New" w:hAnsi="Courier New" w:cs="Courier New"/>
          <w:sz w:val="16"/>
        </w:rPr>
        <w:t>"</w:t>
      </w:r>
      <w:r w:rsidRPr="00EA5AB5">
        <w:rPr>
          <w:rFonts w:ascii="Courier New" w:hAnsi="Courier New" w:cs="Courier New"/>
          <w:sz w:val="16"/>
        </w:rPr>
        <w:t xml:space="preserve">: </w:t>
      </w:r>
      <w:r w:rsidR="004D7C82" w:rsidRPr="00EA5AB5">
        <w:rPr>
          <w:rFonts w:ascii="Courier New" w:hAnsi="Courier New" w:cs="Courier New"/>
          <w:sz w:val="16"/>
        </w:rPr>
        <w:t>"</w:t>
      </w:r>
      <w:r w:rsidRPr="00EA5AB5">
        <w:rPr>
          <w:rFonts w:ascii="Courier New" w:hAnsi="Courier New" w:cs="Courier New"/>
          <w:sz w:val="16"/>
        </w:rPr>
        <w:t>EntityTypeList</w:t>
      </w:r>
      <w:r w:rsidR="004D7C82" w:rsidRPr="00EA5AB5">
        <w:rPr>
          <w:rFonts w:ascii="Courier New" w:hAnsi="Courier New" w:cs="Courier New"/>
          <w:sz w:val="16"/>
        </w:rPr>
        <w:t>"</w:t>
      </w:r>
      <w:r w:rsidRPr="00EA5AB5">
        <w:rPr>
          <w:rFonts w:ascii="Courier New" w:hAnsi="Courier New" w:cs="Courier New"/>
          <w:sz w:val="16"/>
        </w:rPr>
        <w:t>,</w:t>
      </w:r>
    </w:p>
    <w:p w14:paraId="3DE54694" w14:textId="77777777" w:rsidR="00EC427D" w:rsidRPr="00EA5AB5" w:rsidRDefault="00EC427D" w:rsidP="00162442">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4D7C82" w:rsidRPr="00EA5AB5">
        <w:rPr>
          <w:rFonts w:ascii="Courier New" w:hAnsi="Courier New" w:cs="Courier New"/>
          <w:sz w:val="16"/>
        </w:rPr>
        <w:t>"</w:t>
      </w:r>
      <w:r w:rsidRPr="00EA5AB5">
        <w:rPr>
          <w:rFonts w:ascii="Courier New" w:hAnsi="Courier New" w:cs="Courier New"/>
          <w:sz w:val="16"/>
        </w:rPr>
        <w:t>typeList</w:t>
      </w:r>
      <w:r w:rsidR="004D7C82" w:rsidRPr="00EA5AB5">
        <w:rPr>
          <w:rFonts w:ascii="Courier New" w:hAnsi="Courier New" w:cs="Courier New"/>
          <w:sz w:val="16"/>
        </w:rPr>
        <w:t>"</w:t>
      </w:r>
      <w:r w:rsidRPr="00EA5AB5">
        <w:rPr>
          <w:rFonts w:ascii="Courier New" w:hAnsi="Courier New" w:cs="Courier New"/>
          <w:sz w:val="16"/>
        </w:rPr>
        <w:t xml:space="preserve">: </w:t>
      </w:r>
      <w:r w:rsidRPr="00202FE0">
        <w:rPr>
          <w:rFonts w:ascii="Courier New" w:hAnsi="Courier New" w:cs="Courier New"/>
          <w:sz w:val="16"/>
        </w:rPr>
        <w:t>[</w:t>
      </w:r>
    </w:p>
    <w:p w14:paraId="1FD169EB"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4D7C82" w:rsidRPr="00EA5AB5">
        <w:rPr>
          <w:rFonts w:ascii="Courier New" w:hAnsi="Courier New" w:cs="Courier New"/>
          <w:sz w:val="16"/>
        </w:rPr>
        <w:t>"</w:t>
      </w:r>
      <w:r w:rsidRPr="00EA5AB5">
        <w:rPr>
          <w:rFonts w:ascii="Courier New" w:hAnsi="Courier New" w:cs="Courier New"/>
          <w:sz w:val="16"/>
        </w:rPr>
        <w:t>Shelf</w:t>
      </w:r>
      <w:r w:rsidR="004D7C82" w:rsidRPr="00EA5AB5">
        <w:rPr>
          <w:rFonts w:ascii="Courier New" w:hAnsi="Courier New" w:cs="Courier New"/>
          <w:sz w:val="16"/>
        </w:rPr>
        <w:t>"</w:t>
      </w:r>
      <w:r w:rsidRPr="00EA5AB5">
        <w:rPr>
          <w:rFonts w:ascii="Courier New" w:hAnsi="Courier New" w:cs="Courier New"/>
          <w:sz w:val="16"/>
        </w:rPr>
        <w:t>,</w:t>
      </w:r>
    </w:p>
    <w:p w14:paraId="3FD92128"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4D7C82" w:rsidRPr="00EA5AB5">
        <w:rPr>
          <w:rFonts w:ascii="Courier New" w:hAnsi="Courier New" w:cs="Courier New"/>
          <w:sz w:val="16"/>
        </w:rPr>
        <w:t>"</w:t>
      </w:r>
      <w:r w:rsidRPr="00EA5AB5">
        <w:rPr>
          <w:rFonts w:ascii="Courier New" w:hAnsi="Courier New" w:cs="Courier New"/>
          <w:sz w:val="16"/>
        </w:rPr>
        <w:t>Store</w:t>
      </w:r>
      <w:r w:rsidR="004D7C82" w:rsidRPr="00EA5AB5">
        <w:rPr>
          <w:rFonts w:ascii="Courier New" w:hAnsi="Courier New" w:cs="Courier New"/>
          <w:sz w:val="16"/>
        </w:rPr>
        <w:t>"</w:t>
      </w:r>
    </w:p>
    <w:p w14:paraId="07D9CBA2"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965BFFF" w14:textId="77777777" w:rsidR="00EC427D" w:rsidRPr="00EA5AB5" w:rsidRDefault="00EC427D" w:rsidP="00EC427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F8371AD" w14:textId="77777777" w:rsidR="00EC427D" w:rsidRPr="00EA5AB5" w:rsidRDefault="00EC427D" w:rsidP="00EC427D">
      <w:pPr>
        <w:pStyle w:val="NF"/>
      </w:pPr>
    </w:p>
    <w:p w14:paraId="50ACE418" w14:textId="77777777" w:rsidR="00EC427D" w:rsidRPr="00EA5AB5" w:rsidRDefault="00EC427D" w:rsidP="00BB37C8">
      <w:pPr>
        <w:pStyle w:val="TF"/>
      </w:pPr>
      <w:r w:rsidRPr="00EA5AB5">
        <w:t xml:space="preserve">Figure </w:t>
      </w:r>
      <w:r w:rsidR="004D7C82" w:rsidRPr="00EA5AB5">
        <w:t>12.</w:t>
      </w:r>
      <w:r w:rsidRPr="00EA5AB5">
        <w:t>2</w:t>
      </w:r>
      <w:r w:rsidR="003E7874" w:rsidRPr="00EA5AB5">
        <w:t>.1-2</w:t>
      </w:r>
      <w:r w:rsidRPr="00EA5AB5">
        <w:t>: Retrieve Available Entity Type operation result</w:t>
      </w:r>
    </w:p>
    <w:p w14:paraId="13B75C4A" w14:textId="5DC22629" w:rsidR="009B48DD" w:rsidRPr="003F67A6" w:rsidRDefault="00006144" w:rsidP="009B48DD">
      <w:r w:rsidRPr="00EA5AB5">
        <w:t xml:space="preserve">If needed, it is possible to retrieve a more detailed output thanks to the </w:t>
      </w:r>
      <w:r w:rsidR="009B48DD" w:rsidRPr="00EA5AB5">
        <w:t xml:space="preserve">"Retrieve Details of Available Entity Types" operation. Instead of returning an object with the list of the available Entity </w:t>
      </w:r>
      <w:r w:rsidR="00197DF7" w:rsidRPr="00EA5AB5">
        <w:t>T</w:t>
      </w:r>
      <w:r w:rsidR="009B48DD" w:rsidRPr="00EA5AB5">
        <w:t>ypes in the Context Broker, this operation returns an array of objects where each object is the representation of each Entity Type in the Context Broker. Such representation include</w:t>
      </w:r>
      <w:r w:rsidR="009B48DD" w:rsidRPr="003F67A6">
        <w:t xml:space="preserve">s the </w:t>
      </w:r>
      <w:r w:rsidR="003F67A6" w:rsidRPr="003F67A6">
        <w:t>"</w:t>
      </w:r>
      <w:r w:rsidR="00816404" w:rsidRPr="003F67A6">
        <w:t>type</w:t>
      </w:r>
      <w:r w:rsidR="00CB0B68" w:rsidRPr="003F67A6">
        <w:t>Name</w:t>
      </w:r>
      <w:r w:rsidR="003F67A6" w:rsidRPr="003F67A6">
        <w:t>"</w:t>
      </w:r>
      <w:r w:rsidR="009B48DD" w:rsidRPr="003F67A6">
        <w:t xml:space="preserve"> and the list of the Attributes that any Entity of that type can have.</w:t>
      </w:r>
    </w:p>
    <w:p w14:paraId="7C5C481D" w14:textId="2A146F09" w:rsidR="009B48DD" w:rsidRPr="00EA5AB5" w:rsidRDefault="009B48DD" w:rsidP="009B48DD">
      <w:r w:rsidRPr="003F67A6">
        <w:t xml:space="preserve">To retrieve </w:t>
      </w:r>
      <w:r w:rsidR="007F4B9D" w:rsidRPr="003F67A6">
        <w:t xml:space="preserve">the </w:t>
      </w:r>
      <w:r w:rsidRPr="003F67A6">
        <w:t xml:space="preserve">details of </w:t>
      </w:r>
      <w:r w:rsidR="00CB0B68" w:rsidRPr="003F67A6">
        <w:t xml:space="preserve">the </w:t>
      </w:r>
      <w:r w:rsidRPr="003F67A6">
        <w:t xml:space="preserve">available </w:t>
      </w:r>
      <w:r w:rsidR="00197DF7" w:rsidRPr="003F67A6">
        <w:t>E</w:t>
      </w:r>
      <w:r w:rsidRPr="003F67A6">
        <w:t xml:space="preserve">ntity </w:t>
      </w:r>
      <w:r w:rsidR="00197DF7" w:rsidRPr="003F67A6">
        <w:t>T</w:t>
      </w:r>
      <w:r w:rsidRPr="003F67A6">
        <w:t xml:space="preserve">ypes, a client can send an </w:t>
      </w:r>
      <w:r w:rsidRPr="00202FE0">
        <w:t>HTTP</w:t>
      </w:r>
      <w:r w:rsidRPr="003F67A6">
        <w:t xml:space="preserve"> GET request to the same endpoint of </w:t>
      </w:r>
      <w:r w:rsidR="003F67A6" w:rsidRPr="003F67A6">
        <w:t>"</w:t>
      </w:r>
      <w:r w:rsidRPr="003F67A6">
        <w:t>Retrieve Available Entity Types</w:t>
      </w:r>
      <w:r w:rsidR="003F67A6" w:rsidRPr="003F67A6">
        <w:t>"</w:t>
      </w:r>
      <w:r w:rsidRPr="003F67A6">
        <w:t xml:space="preserve"> while</w:t>
      </w:r>
      <w:r w:rsidR="00CB0B68" w:rsidRPr="003F67A6">
        <w:t xml:space="preserve"> also</w:t>
      </w:r>
      <w:r w:rsidRPr="003F67A6">
        <w:t xml:space="preserve"> including the </w:t>
      </w:r>
      <w:r w:rsidRPr="00202FE0">
        <w:t>URL</w:t>
      </w:r>
      <w:r w:rsidRPr="003F67A6">
        <w:t xml:space="preserve"> parameter </w:t>
      </w:r>
      <w:r w:rsidR="003F67A6" w:rsidRPr="003F67A6">
        <w:t>"</w:t>
      </w:r>
      <w:r w:rsidRPr="003F67A6">
        <w:t>details=true</w:t>
      </w:r>
      <w:r w:rsidR="003F67A6" w:rsidRPr="003F67A6">
        <w:t>"</w:t>
      </w:r>
      <w:r w:rsidR="00CB0B68" w:rsidRPr="003F67A6">
        <w:t>,</w:t>
      </w:r>
      <w:r w:rsidRPr="003F67A6">
        <w:t xml:space="preserve"> as shown in F</w:t>
      </w:r>
      <w:r w:rsidRPr="00EA5AB5">
        <w:t xml:space="preserve">igure </w:t>
      </w:r>
      <w:r w:rsidR="004D7C82" w:rsidRPr="0094514E">
        <w:t>12.</w:t>
      </w:r>
      <w:r w:rsidR="003E7874" w:rsidRPr="0094514E">
        <w:t>2.1-</w:t>
      </w:r>
      <w:r w:rsidRPr="0094514E">
        <w:t>3</w:t>
      </w:r>
      <w:r w:rsidRPr="00EA5AB5">
        <w:t>.</w:t>
      </w:r>
    </w:p>
    <w:p w14:paraId="7B477A71" w14:textId="77777777" w:rsidR="009B48DD" w:rsidRPr="00EA5AB5" w:rsidRDefault="009B48D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GET /</w:t>
      </w:r>
      <w:r w:rsidRPr="00202FE0">
        <w:rPr>
          <w:rFonts w:ascii="Courier New" w:hAnsi="Courier New" w:cs="Courier New"/>
          <w:sz w:val="16"/>
        </w:rPr>
        <w:t>ngsi-ld</w:t>
      </w:r>
      <w:r w:rsidRPr="00EA5AB5">
        <w:rPr>
          <w:rFonts w:ascii="Courier New" w:hAnsi="Courier New" w:cs="Courier New"/>
          <w:sz w:val="16"/>
        </w:rPr>
        <w:t xml:space="preserve">/v1/types/?details=true </w:t>
      </w:r>
      <w:r w:rsidRPr="00202FE0">
        <w:rPr>
          <w:rFonts w:ascii="Courier New" w:hAnsi="Courier New" w:cs="Courier New"/>
          <w:sz w:val="16"/>
        </w:rPr>
        <w:t>HTTP</w:t>
      </w:r>
      <w:r w:rsidRPr="00EA5AB5">
        <w:rPr>
          <w:rFonts w:ascii="Courier New" w:hAnsi="Courier New" w:cs="Courier New"/>
          <w:sz w:val="16"/>
        </w:rPr>
        <w:t>/1.1</w:t>
      </w:r>
    </w:p>
    <w:p w14:paraId="00312F46" w14:textId="77777777" w:rsidR="000F372A" w:rsidRPr="00EA5AB5" w:rsidRDefault="009B48D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9EF4B65" w14:textId="77777777" w:rsidR="000F372A" w:rsidRPr="00EA5AB5" w:rsidRDefault="000F372A"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6C2C6005" w14:textId="77777777" w:rsidR="000F372A" w:rsidRPr="00EA5AB5" w:rsidRDefault="000F372A"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7D6C917B" w14:textId="77777777" w:rsidR="009B48DD" w:rsidRPr="00EA5AB5" w:rsidRDefault="009B48DD" w:rsidP="009B48D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9160AA7" w14:textId="77777777" w:rsidR="009B48DD" w:rsidRPr="00EA5AB5" w:rsidRDefault="009B48DD" w:rsidP="009B48DD">
      <w:pPr>
        <w:pStyle w:val="NF"/>
      </w:pPr>
    </w:p>
    <w:p w14:paraId="6DA382F4" w14:textId="77777777" w:rsidR="009B48DD" w:rsidRPr="00EA5AB5" w:rsidRDefault="009B48DD" w:rsidP="009B48DD">
      <w:pPr>
        <w:pStyle w:val="TF"/>
      </w:pPr>
      <w:r w:rsidRPr="00EA5AB5">
        <w:t xml:space="preserve">Figure </w:t>
      </w:r>
      <w:r w:rsidR="004D7C82" w:rsidRPr="00EA5AB5">
        <w:t>12.</w:t>
      </w:r>
      <w:r w:rsidR="003E7874" w:rsidRPr="00EA5AB5">
        <w:t>2.1-</w:t>
      </w:r>
      <w:r w:rsidRPr="00EA5AB5">
        <w:t>3: Retrieve Details of Available Entity Types operation</w:t>
      </w:r>
    </w:p>
    <w:p w14:paraId="34E3C620" w14:textId="77777777" w:rsidR="009B48DD" w:rsidRPr="00EA5AB5" w:rsidRDefault="000C3238" w:rsidP="009B48DD">
      <w:r w:rsidRPr="00EA5AB5">
        <w:t>An example of the</w:t>
      </w:r>
      <w:r w:rsidR="009B48DD" w:rsidRPr="00EA5AB5">
        <w:t xml:space="preserve"> expected output i</w:t>
      </w:r>
      <w:r w:rsidRPr="00EA5AB5">
        <w:t>s shown in</w:t>
      </w:r>
      <w:r w:rsidR="009B48DD" w:rsidRPr="00EA5AB5">
        <w:t xml:space="preserve"> </w:t>
      </w:r>
      <w:r w:rsidRPr="00EA5AB5">
        <w:t xml:space="preserve">Figure </w:t>
      </w:r>
      <w:r w:rsidR="004D7C82" w:rsidRPr="0094514E">
        <w:t>12.</w:t>
      </w:r>
      <w:r w:rsidR="003E7874" w:rsidRPr="0094514E">
        <w:t>2.1-</w:t>
      </w:r>
      <w:r w:rsidR="00E4586F" w:rsidRPr="0094514E">
        <w:t>4</w:t>
      </w:r>
      <w:r w:rsidR="009B48DD" w:rsidRPr="00EA5AB5">
        <w:t>.</w:t>
      </w:r>
    </w:p>
    <w:p w14:paraId="21347A4A" w14:textId="77777777" w:rsidR="009B48DD" w:rsidRPr="00EA5AB5" w:rsidRDefault="009B48DD" w:rsidP="009B48D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7544395A" w14:textId="77777777" w:rsidR="009B48DD" w:rsidRPr="00EA5AB5" w:rsidRDefault="009B48DD" w:rsidP="009B48D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5559350B" w14:textId="77777777" w:rsidR="009B48DD" w:rsidRPr="00EA5AB5" w:rsidRDefault="009B48DD" w:rsidP="009B48DD">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/v1/types/</w:t>
      </w:r>
      <w:r w:rsidR="002A6BCC" w:rsidRPr="00EA5AB5">
        <w:rPr>
          <w:rFonts w:ascii="Courier New" w:hAnsi="Courier New" w:cs="Courier New"/>
          <w:sz w:val="16"/>
        </w:rPr>
        <w:t>?</w:t>
      </w:r>
      <w:r w:rsidR="00BC2D9E" w:rsidRPr="00EA5AB5">
        <w:rPr>
          <w:rFonts w:ascii="Courier New" w:hAnsi="Courier New" w:cs="Courier New"/>
          <w:sz w:val="16"/>
        </w:rPr>
        <w:t>details=true</w:t>
      </w:r>
    </w:p>
    <w:p w14:paraId="5A54D0DE" w14:textId="77777777" w:rsidR="00EA01CE" w:rsidRPr="00202FE0"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02DDC7BE"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1447781"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00F86193" w:rsidRPr="00202FE0">
        <w:rPr>
          <w:rFonts w:ascii="Courier New" w:hAnsi="Courier New" w:cs="Courier New"/>
          <w:sz w:val="16"/>
        </w:rPr>
        <w:t>ngsi-ld</w:t>
      </w:r>
      <w:r w:rsidR="00F86193" w:rsidRPr="00EA5AB5">
        <w:rPr>
          <w:rFonts w:ascii="Courier New" w:hAnsi="Courier New" w:cs="Courier New"/>
          <w:sz w:val="16"/>
        </w:rPr>
        <w:t>:primer/</w:t>
      </w:r>
      <w:r w:rsidRPr="00EA5AB5">
        <w:rPr>
          <w:rFonts w:ascii="Courier New" w:hAnsi="Courier New" w:cs="Courier New"/>
          <w:sz w:val="16"/>
        </w:rPr>
        <w:t>Shelf",</w:t>
      </w:r>
    </w:p>
    <w:p w14:paraId="0AA93B2E"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"EntityType",</w:t>
      </w:r>
    </w:p>
    <w:p w14:paraId="194FF761"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 "Shelf",</w:t>
      </w:r>
    </w:p>
    <w:p w14:paraId="2BD20966"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"attributeNames": </w:t>
      </w:r>
      <w:r w:rsidRPr="00202FE0">
        <w:rPr>
          <w:rFonts w:ascii="Courier New" w:hAnsi="Courier New" w:cs="Courier New"/>
          <w:sz w:val="16"/>
        </w:rPr>
        <w:t>[</w:t>
      </w:r>
    </w:p>
    <w:p w14:paraId="33BF5AA2"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"maxCapacity"</w:t>
      </w:r>
    </w:p>
    <w:p w14:paraId="4F04C4C1"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4FCFA08"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810B72E"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4505B58"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00F86193" w:rsidRPr="00202FE0">
        <w:rPr>
          <w:rFonts w:ascii="Courier New" w:hAnsi="Courier New" w:cs="Courier New"/>
          <w:sz w:val="16"/>
        </w:rPr>
        <w:t>ngsi-ld</w:t>
      </w:r>
      <w:r w:rsidR="00F86193" w:rsidRPr="00EA5AB5">
        <w:rPr>
          <w:rFonts w:ascii="Courier New" w:hAnsi="Courier New" w:cs="Courier New"/>
          <w:sz w:val="16"/>
        </w:rPr>
        <w:t>:primer/</w:t>
      </w:r>
      <w:r w:rsidRPr="00EA5AB5">
        <w:rPr>
          <w:rFonts w:ascii="Courier New" w:hAnsi="Courier New" w:cs="Courier New"/>
          <w:sz w:val="16"/>
        </w:rPr>
        <w:t>Store",</w:t>
      </w:r>
    </w:p>
    <w:p w14:paraId="09CD0DB9"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"EntityType",</w:t>
      </w:r>
    </w:p>
    <w:p w14:paraId="1A942204"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 "Store",</w:t>
      </w:r>
    </w:p>
    <w:p w14:paraId="3FE9A295"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"attributeNames": </w:t>
      </w:r>
      <w:r w:rsidRPr="00202FE0">
        <w:rPr>
          <w:rFonts w:ascii="Courier New" w:hAnsi="Courier New" w:cs="Courier New"/>
          <w:sz w:val="16"/>
        </w:rPr>
        <w:t>[</w:t>
      </w:r>
    </w:p>
    <w:p w14:paraId="010F11A3"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w:t>
      </w:r>
    </w:p>
    <w:p w14:paraId="3A245615"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"contains",</w:t>
      </w:r>
    </w:p>
    <w:p w14:paraId="1F07427E"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w:t>
      </w:r>
    </w:p>
    <w:p w14:paraId="748E9910"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w:t>
      </w:r>
    </w:p>
    <w:p w14:paraId="1D92EAFC"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84D75E1" w14:textId="77777777" w:rsidR="00EA01CE"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EAFF249" w14:textId="77777777" w:rsidR="009B48DD" w:rsidRPr="00EA5AB5" w:rsidRDefault="00EA01CE" w:rsidP="00EA01CE">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EEEA12C" w14:textId="77777777" w:rsidR="009B48DD" w:rsidRPr="00EA5AB5" w:rsidRDefault="009B48DD" w:rsidP="009B48DD">
      <w:pPr>
        <w:pStyle w:val="NF"/>
      </w:pPr>
    </w:p>
    <w:p w14:paraId="23AA2034" w14:textId="77777777" w:rsidR="009B48DD" w:rsidRPr="00EA5AB5" w:rsidRDefault="009B48DD" w:rsidP="009B48DD">
      <w:pPr>
        <w:pStyle w:val="TF"/>
      </w:pPr>
      <w:r w:rsidRPr="00EA5AB5">
        <w:t xml:space="preserve">Figure </w:t>
      </w:r>
      <w:r w:rsidR="004D7C82" w:rsidRPr="00EA5AB5">
        <w:t>12.</w:t>
      </w:r>
      <w:r w:rsidR="003E7874" w:rsidRPr="00EA5AB5">
        <w:t>2.1-</w:t>
      </w:r>
      <w:r w:rsidR="00E4586F" w:rsidRPr="00EA5AB5">
        <w:t>4</w:t>
      </w:r>
      <w:r w:rsidRPr="00EA5AB5">
        <w:t>: Retrieve Details of Available Entity Types operation result</w:t>
      </w:r>
    </w:p>
    <w:p w14:paraId="50A2313F" w14:textId="77777777" w:rsidR="00016CE1" w:rsidRPr="00EA5AB5" w:rsidRDefault="00230101" w:rsidP="00230101">
      <w:r w:rsidRPr="00EA5AB5">
        <w:t>These</w:t>
      </w:r>
      <w:r w:rsidR="009B48DD" w:rsidRPr="00EA5AB5">
        <w:t xml:space="preserve"> operation</w:t>
      </w:r>
      <w:r w:rsidRPr="00EA5AB5">
        <w:t>s</w:t>
      </w:r>
      <w:r w:rsidR="009B48DD" w:rsidRPr="00EA5AB5">
        <w:t xml:space="preserve"> </w:t>
      </w:r>
      <w:r w:rsidRPr="00EA5AB5">
        <w:t>are</w:t>
      </w:r>
      <w:r w:rsidR="009B48DD" w:rsidRPr="00EA5AB5">
        <w:t xml:space="preserve"> useful for understanding the structure and contents of </w:t>
      </w:r>
      <w:r w:rsidR="00197DF7" w:rsidRPr="00EA5AB5">
        <w:t>the E</w:t>
      </w:r>
      <w:r w:rsidR="009B48DD" w:rsidRPr="00EA5AB5">
        <w:t xml:space="preserve">ntity </w:t>
      </w:r>
      <w:r w:rsidR="00197DF7" w:rsidRPr="00EA5AB5">
        <w:t>T</w:t>
      </w:r>
      <w:r w:rsidR="009B48DD" w:rsidRPr="00EA5AB5">
        <w:t xml:space="preserve">ypes </w:t>
      </w:r>
      <w:r w:rsidR="00197DF7" w:rsidRPr="00EA5AB5">
        <w:t>stored in</w:t>
      </w:r>
      <w:r w:rsidR="009B48DD" w:rsidRPr="00EA5AB5">
        <w:t xml:space="preserve"> a Context Broker, which can help developers and other users understand what kinds of data are available for querying or processing.</w:t>
      </w:r>
    </w:p>
    <w:p w14:paraId="79482D3A" w14:textId="77777777" w:rsidR="000C48ED" w:rsidRPr="00EA5AB5" w:rsidRDefault="004D7C82" w:rsidP="00BB7F8E">
      <w:pPr>
        <w:pStyle w:val="Heading3"/>
      </w:pPr>
      <w:bookmarkStart w:id="163" w:name="_Toc147485563"/>
      <w:bookmarkStart w:id="164" w:name="_Toc197507279"/>
      <w:r w:rsidRPr="00EA5AB5">
        <w:t>12.</w:t>
      </w:r>
      <w:r w:rsidR="000C48ED" w:rsidRPr="00EA5AB5">
        <w:t>2.2</w:t>
      </w:r>
      <w:r w:rsidR="000C48ED" w:rsidRPr="00EA5AB5">
        <w:tab/>
        <w:t>Retrieve Available Entity Type</w:t>
      </w:r>
      <w:r w:rsidR="00CE2A2B" w:rsidRPr="00EA5AB5">
        <w:t xml:space="preserve"> Information</w:t>
      </w:r>
      <w:r w:rsidR="008E4132" w:rsidRPr="00EA5AB5">
        <w:t xml:space="preserve"> operation</w:t>
      </w:r>
      <w:bookmarkEnd w:id="163"/>
      <w:bookmarkEnd w:id="164"/>
    </w:p>
    <w:p w14:paraId="60FC0720" w14:textId="77777777" w:rsidR="000527EE" w:rsidRPr="00EA5AB5" w:rsidRDefault="000527EE" w:rsidP="000527EE">
      <w:r w:rsidRPr="00EA5AB5">
        <w:t xml:space="preserve">This operation allows a client to retrieve detailed information </w:t>
      </w:r>
      <w:r w:rsidR="008B5269" w:rsidRPr="00EA5AB5">
        <w:t>of</w:t>
      </w:r>
      <w:r w:rsidRPr="00EA5AB5">
        <w:t xml:space="preserve"> a specified </w:t>
      </w:r>
      <w:r w:rsidRPr="00202FE0">
        <w:t>NGSI-LD</w:t>
      </w:r>
      <w:r w:rsidRPr="00EA5AB5">
        <w:t xml:space="preserve"> </w:t>
      </w:r>
      <w:r w:rsidR="00E56C06" w:rsidRPr="00EA5AB5">
        <w:t>E</w:t>
      </w:r>
      <w:r w:rsidRPr="00EA5AB5">
        <w:t xml:space="preserve">ntity </w:t>
      </w:r>
      <w:r w:rsidR="00E56C06" w:rsidRPr="00EA5AB5">
        <w:t>T</w:t>
      </w:r>
      <w:r w:rsidRPr="00EA5AB5">
        <w:t xml:space="preserve">ype. The detailed representation includes </w:t>
      </w:r>
      <w:r w:rsidR="009135AB" w:rsidRPr="00EA5AB5">
        <w:t>the type</w:t>
      </w:r>
      <w:r w:rsidRPr="00EA5AB5">
        <w:t xml:space="preserve">, the count of </w:t>
      </w:r>
      <w:r w:rsidR="00EE0EEA" w:rsidRPr="00EA5AB5">
        <w:t>E</w:t>
      </w:r>
      <w:r w:rsidRPr="00EA5AB5">
        <w:t xml:space="preserve">ntity instances, and details about </w:t>
      </w:r>
      <w:r w:rsidR="00EE0EEA" w:rsidRPr="00EA5AB5">
        <w:t>A</w:t>
      </w:r>
      <w:r w:rsidRPr="00EA5AB5">
        <w:t xml:space="preserve">ttributes that existing instances of this </w:t>
      </w:r>
      <w:r w:rsidR="00EE0EEA" w:rsidRPr="00EA5AB5">
        <w:t>E</w:t>
      </w:r>
      <w:r w:rsidRPr="00EA5AB5">
        <w:t xml:space="preserve">ntity </w:t>
      </w:r>
      <w:r w:rsidR="00EE0EEA" w:rsidRPr="00EA5AB5">
        <w:t>T</w:t>
      </w:r>
      <w:r w:rsidRPr="00EA5AB5">
        <w:t xml:space="preserve">ype have, including their name and a list of types the </w:t>
      </w:r>
      <w:r w:rsidR="00EE0EEA" w:rsidRPr="00EA5AB5">
        <w:t>A</w:t>
      </w:r>
      <w:r w:rsidRPr="00EA5AB5">
        <w:t>ttribute can have (e.g. Property, Relationship or GeoProperty).</w:t>
      </w:r>
    </w:p>
    <w:p w14:paraId="3FAA369C" w14:textId="77777777" w:rsidR="00BF68A6" w:rsidRPr="00EA5AB5" w:rsidRDefault="000527EE" w:rsidP="00BF68A6">
      <w:r w:rsidRPr="00EA5AB5">
        <w:t xml:space="preserve">To perform this operation, a client can send an </w:t>
      </w:r>
      <w:r w:rsidRPr="00202FE0">
        <w:t>HTTP</w:t>
      </w:r>
      <w:r w:rsidRPr="00EA5AB5">
        <w:t xml:space="preserve"> GET request to the "types/{type}" resource endpoint, where {type} is the name of the </w:t>
      </w:r>
      <w:r w:rsidR="00EE0EEA" w:rsidRPr="00EA5AB5">
        <w:t>E</w:t>
      </w:r>
      <w:r w:rsidRPr="00EA5AB5">
        <w:t xml:space="preserve">ntity </w:t>
      </w:r>
      <w:r w:rsidR="00EE0EEA" w:rsidRPr="00EA5AB5">
        <w:t>T</w:t>
      </w:r>
      <w:r w:rsidRPr="00EA5AB5">
        <w:t xml:space="preserve">ype for which information is being requested as shown in Figure </w:t>
      </w:r>
      <w:r w:rsidR="004D7C82" w:rsidRPr="0094514E">
        <w:t>12.</w:t>
      </w:r>
      <w:r w:rsidR="003E7874" w:rsidRPr="0094514E">
        <w:t>2.2-1</w:t>
      </w:r>
      <w:r w:rsidRPr="00EA5AB5">
        <w:t>.</w:t>
      </w:r>
    </w:p>
    <w:p w14:paraId="7FFDCC4B" w14:textId="77777777" w:rsidR="00BF68A6" w:rsidRPr="00EA5AB5" w:rsidRDefault="00BF68A6" w:rsidP="00BF68A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/v1/types</w:t>
      </w:r>
      <w:r w:rsidR="00A2597E" w:rsidRPr="00EA5AB5">
        <w:rPr>
          <w:rFonts w:ascii="Courier New" w:hAnsi="Courier New" w:cs="Courier New"/>
          <w:sz w:val="16"/>
        </w:rPr>
        <w:t>/Store</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46936057" w14:textId="77777777" w:rsidR="000F372A" w:rsidRPr="00EA5AB5" w:rsidRDefault="00BF68A6"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EE3D6A1" w14:textId="77777777" w:rsidR="000F372A" w:rsidRPr="00EA5AB5" w:rsidRDefault="000F372A"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5AD9CFB" w14:textId="77777777" w:rsidR="000F372A" w:rsidRPr="00EA5AB5" w:rsidRDefault="000F372A"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106C0F65" w14:textId="77777777" w:rsidR="00BF68A6" w:rsidRPr="00EA5AB5" w:rsidRDefault="00BF68A6" w:rsidP="00BF68A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C9750BD" w14:textId="77777777" w:rsidR="00BF68A6" w:rsidRPr="00EA5AB5" w:rsidRDefault="00BF68A6" w:rsidP="00BF68A6">
      <w:pPr>
        <w:pStyle w:val="NF"/>
      </w:pPr>
    </w:p>
    <w:p w14:paraId="74011B3A" w14:textId="77777777" w:rsidR="0048076D" w:rsidRPr="00EA5AB5" w:rsidRDefault="00BF68A6" w:rsidP="0048076D">
      <w:pPr>
        <w:pStyle w:val="TF"/>
      </w:pPr>
      <w:r w:rsidRPr="00EA5AB5">
        <w:t xml:space="preserve">Figure </w:t>
      </w:r>
      <w:r w:rsidR="004D7C82" w:rsidRPr="00EA5AB5">
        <w:t>12.</w:t>
      </w:r>
      <w:r w:rsidR="003E7874" w:rsidRPr="00EA5AB5">
        <w:t>2.2-1</w:t>
      </w:r>
      <w:r w:rsidRPr="00EA5AB5">
        <w:t xml:space="preserve">: </w:t>
      </w:r>
      <w:r w:rsidRPr="00202FE0">
        <w:t>NGSI-LD</w:t>
      </w:r>
      <w:r w:rsidRPr="00EA5AB5">
        <w:t xml:space="preserve"> Retrieve Available Entity Type Information operation</w:t>
      </w:r>
    </w:p>
    <w:p w14:paraId="697E8597" w14:textId="77777777" w:rsidR="0048076D" w:rsidRPr="00EA5AB5" w:rsidRDefault="0048076D" w:rsidP="0048076D">
      <w:r w:rsidRPr="00EA5AB5">
        <w:t xml:space="preserve">An example of the expected output is shown in Figure </w:t>
      </w:r>
      <w:r w:rsidR="004D7C82" w:rsidRPr="0094514E">
        <w:t>12.</w:t>
      </w:r>
      <w:r w:rsidR="003E7874" w:rsidRPr="0094514E">
        <w:t>2.2-2</w:t>
      </w:r>
      <w:r w:rsidRPr="00EA5AB5">
        <w:t>.</w:t>
      </w:r>
    </w:p>
    <w:p w14:paraId="35D7E612" w14:textId="77777777" w:rsidR="0048076D" w:rsidRPr="00EA5AB5" w:rsidRDefault="0048076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36A20FD0" w14:textId="77777777" w:rsidR="0048076D" w:rsidRPr="00EA5AB5" w:rsidRDefault="0048076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02457F26" w14:textId="77777777" w:rsidR="0048076D" w:rsidRPr="00EA5AB5" w:rsidRDefault="0048076D"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/v1/types</w:t>
      </w:r>
      <w:r w:rsidR="00A62BA1" w:rsidRPr="00EA5AB5">
        <w:rPr>
          <w:rFonts w:ascii="Courier New" w:hAnsi="Courier New" w:cs="Courier New"/>
          <w:sz w:val="16"/>
        </w:rPr>
        <w:t>/Store</w:t>
      </w:r>
    </w:p>
    <w:p w14:paraId="3F2B8D73" w14:textId="77777777" w:rsidR="00A62BA1" w:rsidRPr="00EA5AB5" w:rsidRDefault="00A62BA1"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4DE5AE9" w14:textId="77777777" w:rsidR="00A62BA1" w:rsidRPr="00EA5AB5" w:rsidRDefault="00A62BA1"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Pr="00202FE0">
        <w:rPr>
          <w:rFonts w:ascii="Courier New" w:hAnsi="Courier New" w:cs="Courier New"/>
          <w:sz w:val="16"/>
        </w:rPr>
        <w:t>ngsi-ld</w:t>
      </w:r>
      <w:r w:rsidR="00F54C14" w:rsidRPr="00EA5AB5">
        <w:rPr>
          <w:rFonts w:ascii="Courier New" w:hAnsi="Courier New" w:cs="Courier New"/>
          <w:sz w:val="16"/>
        </w:rPr>
        <w:t>:</w:t>
      </w:r>
      <w:r w:rsidRPr="00EA5AB5">
        <w:rPr>
          <w:rFonts w:ascii="Courier New" w:hAnsi="Courier New" w:cs="Courier New"/>
          <w:sz w:val="16"/>
        </w:rPr>
        <w:t>primer/Store",</w:t>
      </w:r>
    </w:p>
    <w:p w14:paraId="615256DD" w14:textId="77777777" w:rsidR="00A62BA1" w:rsidRPr="00EA5AB5" w:rsidRDefault="00A62BA1"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"EntityTypeInformation",</w:t>
      </w:r>
    </w:p>
    <w:p w14:paraId="2EDB3B4C" w14:textId="77777777" w:rsidR="00A62BA1" w:rsidRPr="00EA5AB5" w:rsidRDefault="00A62BA1"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 "Store",</w:t>
      </w:r>
    </w:p>
    <w:p w14:paraId="2B7E9260" w14:textId="77777777" w:rsidR="00A62BA1" w:rsidRPr="00EA5AB5" w:rsidRDefault="00A62BA1"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"entityCount": 1,</w:t>
      </w:r>
    </w:p>
    <w:p w14:paraId="31C23675" w14:textId="77777777" w:rsidR="00A62BA1" w:rsidRPr="00EA5AB5" w:rsidRDefault="00A62BA1"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"attributeDetails": </w:t>
      </w:r>
      <w:r w:rsidRPr="00202FE0">
        <w:rPr>
          <w:rFonts w:ascii="Courier New" w:hAnsi="Courier New" w:cs="Courier New"/>
          <w:sz w:val="16"/>
        </w:rPr>
        <w:t>[</w:t>
      </w:r>
    </w:p>
    <w:p w14:paraId="02AFE83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16C6B49"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/primer/address",</w:t>
      </w:r>
    </w:p>
    <w:p w14:paraId="275C992E"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266D330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"attributeName": "address",</w:t>
      </w:r>
    </w:p>
    <w:p w14:paraId="464B9206"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5C2DBB0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"Property"</w:t>
      </w:r>
    </w:p>
    <w:p w14:paraId="616D0D5A"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FA621AB"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3666D26"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B75FDFB"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"location",</w:t>
      </w:r>
    </w:p>
    <w:p w14:paraId="589D625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28D2B3D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"attributeName": "location",</w:t>
      </w:r>
    </w:p>
    <w:p w14:paraId="364A3232"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57748201"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"GeoProperty"</w:t>
      </w:r>
    </w:p>
    <w:p w14:paraId="2BAC3209"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8085CAA"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3D78D9F"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F60D884"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/primer/storeName",</w:t>
      </w:r>
    </w:p>
    <w:p w14:paraId="015F0BEF"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36598A5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"attributeName": "storeName",</w:t>
      </w:r>
    </w:p>
    <w:p w14:paraId="241D267E"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0D5A6A85"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"Property"</w:t>
      </w:r>
    </w:p>
    <w:p w14:paraId="60B53360"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280D985"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4258F85"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FFFB0BD"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/primer/contains",</w:t>
      </w:r>
    </w:p>
    <w:p w14:paraId="3F2C312E"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1D67888E"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"attributeName": "contains",</w:t>
      </w:r>
    </w:p>
    <w:p w14:paraId="27EE7712"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025AABF5"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"Relationship"</w:t>
      </w:r>
    </w:p>
    <w:p w14:paraId="6B83953E"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201510E"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78F5548" w14:textId="77777777" w:rsidR="00A62BA1"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0C7AB22" w14:textId="77777777" w:rsidR="0048076D" w:rsidRPr="00EA5AB5" w:rsidRDefault="00A62BA1" w:rsidP="00A62BA1">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16FD1A7C" w14:textId="77777777" w:rsidR="0048076D" w:rsidRPr="00EA5AB5" w:rsidRDefault="0048076D" w:rsidP="0048076D">
      <w:pPr>
        <w:pStyle w:val="NF"/>
      </w:pPr>
    </w:p>
    <w:p w14:paraId="06EDC671" w14:textId="77777777" w:rsidR="000527EE" w:rsidRPr="00EA5AB5" w:rsidRDefault="0048076D" w:rsidP="000E4E8B">
      <w:pPr>
        <w:pStyle w:val="TF"/>
      </w:pPr>
      <w:r w:rsidRPr="00EA5AB5">
        <w:t xml:space="preserve">Figure </w:t>
      </w:r>
      <w:r w:rsidR="004D7C82" w:rsidRPr="00EA5AB5">
        <w:t>12.</w:t>
      </w:r>
      <w:r w:rsidR="003E7874" w:rsidRPr="00EA5AB5">
        <w:t>2.2-2</w:t>
      </w:r>
      <w:r w:rsidRPr="00EA5AB5">
        <w:t xml:space="preserve">: </w:t>
      </w:r>
      <w:r w:rsidRPr="00202FE0">
        <w:t>NGSI-LD</w:t>
      </w:r>
      <w:r w:rsidRPr="00EA5AB5">
        <w:t xml:space="preserve"> Retrieve Available Entity Type Information operation result</w:t>
      </w:r>
    </w:p>
    <w:p w14:paraId="6AE283C9" w14:textId="77777777" w:rsidR="000C48ED" w:rsidRPr="00EA5AB5" w:rsidRDefault="000527EE" w:rsidP="000C48ED">
      <w:r w:rsidRPr="00EA5AB5">
        <w:t>The "Retrieve Available Entity Type Information" operation is useful for understanding the structure and contents of</w:t>
      </w:r>
      <w:r w:rsidR="005E6EE3" w:rsidRPr="00EA5AB5">
        <w:t xml:space="preserve"> a</w:t>
      </w:r>
      <w:r w:rsidRPr="00EA5AB5">
        <w:t xml:space="preserve"> specific </w:t>
      </w:r>
      <w:r w:rsidR="005E6EE3" w:rsidRPr="00EA5AB5">
        <w:t>E</w:t>
      </w:r>
      <w:r w:rsidRPr="00EA5AB5">
        <w:t xml:space="preserve">ntity </w:t>
      </w:r>
      <w:r w:rsidR="005E6EE3" w:rsidRPr="00EA5AB5">
        <w:t>T</w:t>
      </w:r>
      <w:r w:rsidRPr="00EA5AB5">
        <w:t xml:space="preserve">ype </w:t>
      </w:r>
      <w:r w:rsidR="009A662F" w:rsidRPr="00EA5AB5">
        <w:t>stored in</w:t>
      </w:r>
      <w:r w:rsidRPr="00EA5AB5">
        <w:t xml:space="preserve"> a </w:t>
      </w:r>
      <w:r w:rsidR="009245E3" w:rsidRPr="00EA5AB5">
        <w:t>Context Broker</w:t>
      </w:r>
      <w:r w:rsidRPr="00EA5AB5">
        <w:t>, which can help developers and other users understand what kinds of data are available for querying or processing.</w:t>
      </w:r>
    </w:p>
    <w:p w14:paraId="0EE6B2B4" w14:textId="77777777" w:rsidR="00016CE1" w:rsidRPr="00EA5AB5" w:rsidRDefault="004D7C82" w:rsidP="00016CE1">
      <w:pPr>
        <w:pStyle w:val="Heading2"/>
      </w:pPr>
      <w:bookmarkStart w:id="165" w:name="_Toc147485564"/>
      <w:bookmarkStart w:id="166" w:name="_Toc197507280"/>
      <w:r w:rsidRPr="00EA5AB5">
        <w:t>12.</w:t>
      </w:r>
      <w:r w:rsidR="00016CE1" w:rsidRPr="00EA5AB5">
        <w:t>3</w:t>
      </w:r>
      <w:r w:rsidR="00016CE1" w:rsidRPr="00EA5AB5">
        <w:tab/>
        <w:t>Available Attributes operations</w:t>
      </w:r>
      <w:bookmarkEnd w:id="165"/>
      <w:bookmarkEnd w:id="166"/>
    </w:p>
    <w:p w14:paraId="43626075" w14:textId="77777777" w:rsidR="00142CAB" w:rsidRPr="00EA5AB5" w:rsidRDefault="004D7C82" w:rsidP="00142CAB">
      <w:pPr>
        <w:pStyle w:val="Heading3"/>
      </w:pPr>
      <w:bookmarkStart w:id="167" w:name="_Toc147485565"/>
      <w:bookmarkStart w:id="168" w:name="_Toc197507281"/>
      <w:r w:rsidRPr="00EA5AB5">
        <w:t>12.</w:t>
      </w:r>
      <w:r w:rsidR="00142CAB" w:rsidRPr="00EA5AB5">
        <w:t>3.1</w:t>
      </w:r>
      <w:r w:rsidR="00142CAB" w:rsidRPr="00EA5AB5">
        <w:tab/>
        <w:t>Retrieve Available Attributes and Retrieve Details of Available Attributes</w:t>
      </w:r>
      <w:bookmarkEnd w:id="167"/>
      <w:bookmarkEnd w:id="168"/>
    </w:p>
    <w:p w14:paraId="301B43C5" w14:textId="77777777" w:rsidR="009755CC" w:rsidRPr="00EA5AB5" w:rsidRDefault="009755CC" w:rsidP="009755CC">
      <w:r w:rsidRPr="00EA5AB5">
        <w:t xml:space="preserve">The "Retrieve Available Attributes" is an operation that allows a client to retrieve a list of </w:t>
      </w:r>
      <w:r w:rsidRPr="00202FE0">
        <w:t>NGSI-LD</w:t>
      </w:r>
      <w:r w:rsidRPr="00EA5AB5">
        <w:t xml:space="preserve"> </w:t>
      </w:r>
      <w:r w:rsidR="00EE0EEA" w:rsidRPr="00EA5AB5">
        <w:t>A</w:t>
      </w:r>
      <w:r w:rsidRPr="00EA5AB5">
        <w:t xml:space="preserve">ttributes that belong to </w:t>
      </w:r>
      <w:r w:rsidR="00EE0EEA" w:rsidRPr="00EA5AB5">
        <w:t>E</w:t>
      </w:r>
      <w:r w:rsidRPr="00EA5AB5">
        <w:t xml:space="preserve">ntity instances existing within the Context Broker. </w:t>
      </w:r>
    </w:p>
    <w:p w14:paraId="21039930" w14:textId="77777777" w:rsidR="009755CC" w:rsidRPr="00EA5AB5" w:rsidRDefault="009755CC" w:rsidP="009755CC">
      <w:r w:rsidRPr="00EA5AB5">
        <w:t>To retrieve</w:t>
      </w:r>
      <w:r w:rsidR="00142C81" w:rsidRPr="00EA5AB5">
        <w:t xml:space="preserve"> the list of</w:t>
      </w:r>
      <w:r w:rsidRPr="00EA5AB5">
        <w:t xml:space="preserve"> available </w:t>
      </w:r>
      <w:r w:rsidR="00324869" w:rsidRPr="00EA5AB5">
        <w:t>A</w:t>
      </w:r>
      <w:r w:rsidR="00142C81" w:rsidRPr="00EA5AB5">
        <w:t>ttributes</w:t>
      </w:r>
      <w:r w:rsidRPr="00EA5AB5">
        <w:t xml:space="preserve">, a client can send an </w:t>
      </w:r>
      <w:r w:rsidRPr="00202FE0">
        <w:t>HTTP</w:t>
      </w:r>
      <w:r w:rsidRPr="00EA5AB5">
        <w:t xml:space="preserve"> GET request as shown in Figure </w:t>
      </w:r>
      <w:r w:rsidR="004D7C82" w:rsidRPr="0094514E">
        <w:t>12.</w:t>
      </w:r>
      <w:r w:rsidR="003E7874" w:rsidRPr="0094514E">
        <w:t>3.1-1</w:t>
      </w:r>
      <w:r w:rsidRPr="00EA5AB5">
        <w:t>.</w:t>
      </w:r>
    </w:p>
    <w:p w14:paraId="221877E4"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w:t>
      </w:r>
      <w:r w:rsidR="00142C81" w:rsidRPr="00EA5AB5">
        <w:rPr>
          <w:rFonts w:ascii="Courier New" w:hAnsi="Courier New" w:cs="Courier New"/>
          <w:sz w:val="16"/>
        </w:rPr>
        <w:t>attributes</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1FBC3B2C" w14:textId="77777777" w:rsidR="000F372A" w:rsidRPr="00EA5AB5" w:rsidRDefault="009755CC"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336DC8E" w14:textId="77777777" w:rsidR="000F372A" w:rsidRPr="00EA5AB5" w:rsidRDefault="000F372A"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3AB7F7B2" w14:textId="77777777" w:rsidR="000F372A" w:rsidRPr="00EA5AB5" w:rsidRDefault="000F372A"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3EA645C6"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0BCF9C2B" w14:textId="77777777" w:rsidR="009755CC" w:rsidRPr="00EA5AB5" w:rsidRDefault="009755CC" w:rsidP="009755CC">
      <w:pPr>
        <w:pStyle w:val="NF"/>
      </w:pPr>
    </w:p>
    <w:p w14:paraId="36A6CBED" w14:textId="77777777" w:rsidR="009755CC" w:rsidRPr="00EA5AB5" w:rsidRDefault="009755CC" w:rsidP="009755CC">
      <w:pPr>
        <w:pStyle w:val="TF"/>
      </w:pPr>
      <w:r w:rsidRPr="00EA5AB5">
        <w:t xml:space="preserve">Figure </w:t>
      </w:r>
      <w:r w:rsidR="004D7C82" w:rsidRPr="00EA5AB5">
        <w:t>12.</w:t>
      </w:r>
      <w:r w:rsidR="003E7874" w:rsidRPr="00EA5AB5">
        <w:t>3.1-1</w:t>
      </w:r>
      <w:r w:rsidRPr="00EA5AB5">
        <w:t>: Retrieve Available Attributes operation</w:t>
      </w:r>
    </w:p>
    <w:p w14:paraId="37EA26AE" w14:textId="77777777" w:rsidR="009755CC" w:rsidRPr="00EA5AB5" w:rsidRDefault="009755CC" w:rsidP="009755CC">
      <w:r w:rsidRPr="00EA5AB5">
        <w:lastRenderedPageBreak/>
        <w:t xml:space="preserve">The output of the request in Figure </w:t>
      </w:r>
      <w:r w:rsidR="004D7C82" w:rsidRPr="0094514E">
        <w:t>12.</w:t>
      </w:r>
      <w:r w:rsidR="003E7874" w:rsidRPr="0094514E">
        <w:t>3.1-1</w:t>
      </w:r>
      <w:r w:rsidRPr="00EA5AB5">
        <w:t xml:space="preserve"> is a list of all available </w:t>
      </w:r>
      <w:r w:rsidR="00BB56D7" w:rsidRPr="00EA5AB5">
        <w:t>A</w:t>
      </w:r>
      <w:r w:rsidR="00E30E36" w:rsidRPr="00EA5AB5">
        <w:t>ttributes</w:t>
      </w:r>
      <w:r w:rsidRPr="00EA5AB5">
        <w:t xml:space="preserve"> within the Context Broker. It should be similar to the one shown in Figure </w:t>
      </w:r>
      <w:r w:rsidR="004D7C82" w:rsidRPr="0094514E">
        <w:t>12.</w:t>
      </w:r>
      <w:r w:rsidR="003E7874" w:rsidRPr="0094514E">
        <w:t>3.1-2</w:t>
      </w:r>
      <w:r w:rsidRPr="00EA5AB5">
        <w:t>.</w:t>
      </w:r>
    </w:p>
    <w:p w14:paraId="2CDAA40C"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5AD43B19"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1AEC06A6"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w:t>
      </w:r>
      <w:r w:rsidR="00E30E36" w:rsidRPr="00EA5AB5">
        <w:rPr>
          <w:rFonts w:ascii="Courier New" w:hAnsi="Courier New" w:cs="Courier New"/>
          <w:sz w:val="16"/>
        </w:rPr>
        <w:t>attributes</w:t>
      </w:r>
      <w:r w:rsidRPr="00EA5AB5">
        <w:rPr>
          <w:rFonts w:ascii="Courier New" w:hAnsi="Courier New" w:cs="Courier New"/>
          <w:sz w:val="16"/>
        </w:rPr>
        <w:t>/</w:t>
      </w:r>
    </w:p>
    <w:p w14:paraId="6BC7DC9A" w14:textId="77777777"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6D66F907" w14:textId="77777777"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:AttributeList:35259",</w:t>
      </w:r>
    </w:p>
    <w:p w14:paraId="226C6FC4" w14:textId="77777777"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"AttributeList",</w:t>
      </w:r>
    </w:p>
    <w:p w14:paraId="35086D2C" w14:textId="77777777" w:rsidR="00E30E36" w:rsidRPr="00EA5AB5" w:rsidRDefault="00E30E36" w:rsidP="00F86193">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"attributeList": </w:t>
      </w:r>
      <w:r w:rsidRPr="00202FE0">
        <w:rPr>
          <w:rFonts w:ascii="Courier New" w:hAnsi="Courier New" w:cs="Courier New"/>
          <w:sz w:val="16"/>
        </w:rPr>
        <w:t>[</w:t>
      </w:r>
    </w:p>
    <w:p w14:paraId="1F5108F4" w14:textId="77777777"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"location",</w:t>
      </w:r>
    </w:p>
    <w:p w14:paraId="02D13590" w14:textId="66F85D21"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"address",</w:t>
      </w:r>
    </w:p>
    <w:p w14:paraId="2F007C47" w14:textId="6119BAAA"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"contains",</w:t>
      </w:r>
    </w:p>
    <w:p w14:paraId="40AC74A8" w14:textId="331AF961"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"isContainedIn",</w:t>
      </w:r>
    </w:p>
    <w:p w14:paraId="330418BD" w14:textId="2CDDCE1D" w:rsidR="00F86193" w:rsidRPr="00EA5AB5" w:rsidRDefault="00E30E36" w:rsidP="00F86193">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"maxCapacity",</w:t>
      </w:r>
    </w:p>
    <w:p w14:paraId="3F35DDFB" w14:textId="5438FA23" w:rsidR="00E30E36" w:rsidRPr="00EA5AB5" w:rsidRDefault="00F86193"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"minCapacity",</w:t>
      </w:r>
    </w:p>
    <w:p w14:paraId="1091BF6D" w14:textId="28E0F51F"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"storeName"</w:t>
      </w:r>
    </w:p>
    <w:p w14:paraId="426978E3" w14:textId="77777777" w:rsidR="00E30E36" w:rsidRPr="00EA5AB5" w:rsidRDefault="00E30E36"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34F7075" w14:textId="77777777" w:rsidR="009755CC" w:rsidRPr="00EA5AB5" w:rsidRDefault="009755CC" w:rsidP="00E30E36">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99A2A18" w14:textId="77777777" w:rsidR="009755CC" w:rsidRPr="00EA5AB5" w:rsidRDefault="009755CC" w:rsidP="009755CC">
      <w:pPr>
        <w:pStyle w:val="NF"/>
      </w:pPr>
    </w:p>
    <w:p w14:paraId="2A4DC2A5" w14:textId="77777777" w:rsidR="009755CC" w:rsidRPr="00EA5AB5" w:rsidRDefault="009755CC" w:rsidP="009755CC">
      <w:pPr>
        <w:pStyle w:val="TF"/>
      </w:pPr>
      <w:r w:rsidRPr="00EA5AB5">
        <w:t xml:space="preserve">Figure </w:t>
      </w:r>
      <w:r w:rsidR="004D7C82" w:rsidRPr="00EA5AB5">
        <w:t>12.</w:t>
      </w:r>
      <w:r w:rsidR="003E7874" w:rsidRPr="00EA5AB5">
        <w:t>3.1-2</w:t>
      </w:r>
      <w:r w:rsidRPr="00EA5AB5">
        <w:t>: Retrieve Available Attributes operation result</w:t>
      </w:r>
    </w:p>
    <w:p w14:paraId="04310B63" w14:textId="3CF53300" w:rsidR="009755CC" w:rsidRPr="00EA5AB5" w:rsidRDefault="009755CC" w:rsidP="009755CC">
      <w:r w:rsidRPr="00EA5AB5">
        <w:t xml:space="preserve">If needed, it is possible to retrieve a more detailed output thanks to the "Retrieve Details of Available </w:t>
      </w:r>
      <w:r w:rsidR="00816404" w:rsidRPr="00EA5AB5">
        <w:t>Attributes</w:t>
      </w:r>
      <w:r w:rsidRPr="00EA5AB5">
        <w:t xml:space="preserve">" operation. Instead of returning an object with the list of the available </w:t>
      </w:r>
      <w:r w:rsidR="00BB56D7" w:rsidRPr="00EA5AB5">
        <w:t>A</w:t>
      </w:r>
      <w:r w:rsidR="00816404" w:rsidRPr="00EA5AB5">
        <w:t>ttributes</w:t>
      </w:r>
      <w:r w:rsidRPr="00EA5AB5">
        <w:t xml:space="preserve"> in the Context Broker, this operation returns an array of objects where each object is the representation of each </w:t>
      </w:r>
      <w:r w:rsidR="00816404" w:rsidRPr="00EA5AB5">
        <w:t xml:space="preserve">Attribute stored in at least one existing </w:t>
      </w:r>
      <w:r w:rsidR="00BB56D7" w:rsidRPr="00EA5AB5">
        <w:t>E</w:t>
      </w:r>
      <w:r w:rsidR="00816404" w:rsidRPr="00EA5AB5">
        <w:t>ntity</w:t>
      </w:r>
      <w:r w:rsidRPr="00EA5AB5">
        <w:t xml:space="preserve"> in the Context Broker. Such representation includes the </w:t>
      </w:r>
      <w:r w:rsidR="00D90873" w:rsidRPr="00EA5AB5">
        <w:t>A</w:t>
      </w:r>
      <w:r w:rsidR="00816404" w:rsidRPr="00EA5AB5">
        <w:t>ttribute name</w:t>
      </w:r>
      <w:r w:rsidR="00D90873" w:rsidRPr="00EA5AB5">
        <w:t xml:space="preserve">, </w:t>
      </w:r>
      <w:r w:rsidR="00816404" w:rsidRPr="00EA5AB5">
        <w:t xml:space="preserve">the number of </w:t>
      </w:r>
      <w:r w:rsidR="00D90873" w:rsidRPr="00EA5AB5">
        <w:t>A</w:t>
      </w:r>
      <w:r w:rsidR="00816404" w:rsidRPr="00EA5AB5">
        <w:t xml:space="preserve">ttribute </w:t>
      </w:r>
      <w:r w:rsidR="00434677" w:rsidRPr="00EA5AB5">
        <w:t>I</w:t>
      </w:r>
      <w:r w:rsidR="00816404" w:rsidRPr="00EA5AB5">
        <w:t xml:space="preserve">nstances with this </w:t>
      </w:r>
      <w:r w:rsidR="00D90873" w:rsidRPr="00EA5AB5">
        <w:t>A</w:t>
      </w:r>
      <w:r w:rsidR="00816404" w:rsidRPr="00EA5AB5">
        <w:t xml:space="preserve">ttribute name, </w:t>
      </w:r>
      <w:r w:rsidRPr="00EA5AB5">
        <w:t xml:space="preserve">the list of </w:t>
      </w:r>
      <w:r w:rsidR="00816404" w:rsidRPr="00EA5AB5">
        <w:t xml:space="preserve">all </w:t>
      </w:r>
      <w:r w:rsidRPr="00EA5AB5">
        <w:t xml:space="preserve">the </w:t>
      </w:r>
      <w:r w:rsidR="00D90873" w:rsidRPr="00EA5AB5">
        <w:t>A</w:t>
      </w:r>
      <w:r w:rsidRPr="00EA5AB5">
        <w:t>ttributes</w:t>
      </w:r>
      <w:r w:rsidR="00816404" w:rsidRPr="00EA5AB5">
        <w:t xml:space="preserve"> types (i.e. Property, Relationship, GeoProperty</w:t>
      </w:r>
      <w:r w:rsidR="00BE0306">
        <w:t>, etc.</w:t>
      </w:r>
      <w:r w:rsidR="00BE0306" w:rsidRPr="00EA5AB5">
        <w:t xml:space="preserve">) </w:t>
      </w:r>
      <w:r w:rsidR="000917DB" w:rsidRPr="00EA5AB5">
        <w:t xml:space="preserve">that figures as the type of any </w:t>
      </w:r>
      <w:r w:rsidR="00D90873" w:rsidRPr="00EA5AB5">
        <w:t>A</w:t>
      </w:r>
      <w:r w:rsidR="000917DB" w:rsidRPr="00EA5AB5">
        <w:t xml:space="preserve">ttribute </w:t>
      </w:r>
      <w:r w:rsidR="00434677" w:rsidRPr="00EA5AB5">
        <w:t>I</w:t>
      </w:r>
      <w:r w:rsidR="000917DB" w:rsidRPr="00EA5AB5">
        <w:t xml:space="preserve">nstances with this name and the list of </w:t>
      </w:r>
      <w:r w:rsidR="00BB56D7" w:rsidRPr="00EA5AB5">
        <w:t>E</w:t>
      </w:r>
      <w:r w:rsidR="000917DB" w:rsidRPr="00EA5AB5">
        <w:t xml:space="preserve">ntity </w:t>
      </w:r>
      <w:r w:rsidR="00BB56D7" w:rsidRPr="00EA5AB5">
        <w:t>T</w:t>
      </w:r>
      <w:r w:rsidR="000917DB" w:rsidRPr="00EA5AB5">
        <w:t xml:space="preserve">ypes with </w:t>
      </w:r>
      <w:r w:rsidR="00D90873" w:rsidRPr="00EA5AB5">
        <w:t>A</w:t>
      </w:r>
      <w:r w:rsidR="000917DB" w:rsidRPr="00EA5AB5">
        <w:t>ttributes with this name</w:t>
      </w:r>
      <w:r w:rsidRPr="00EA5AB5">
        <w:t>.</w:t>
      </w:r>
    </w:p>
    <w:p w14:paraId="688E8777" w14:textId="68263F15" w:rsidR="009755CC" w:rsidRPr="00EA5AB5" w:rsidRDefault="009755CC" w:rsidP="009755CC">
      <w:r w:rsidRPr="00EA5AB5">
        <w:t>To retrieve</w:t>
      </w:r>
      <w:r w:rsidR="007F4B9D" w:rsidRPr="00EA5AB5">
        <w:t xml:space="preserve"> the</w:t>
      </w:r>
      <w:r w:rsidRPr="00EA5AB5">
        <w:t xml:space="preserve"> details of</w:t>
      </w:r>
      <w:r w:rsidR="00523764" w:rsidRPr="00EA5AB5">
        <w:t xml:space="preserve"> the available </w:t>
      </w:r>
      <w:r w:rsidR="00795959" w:rsidRPr="00EA5AB5">
        <w:t>A</w:t>
      </w:r>
      <w:r w:rsidR="00523764" w:rsidRPr="00EA5AB5">
        <w:t>ttributes in a Context Broker</w:t>
      </w:r>
      <w:r w:rsidRPr="00EA5AB5">
        <w:t xml:space="preserve">, a client can send an </w:t>
      </w:r>
      <w:r w:rsidRPr="00202FE0">
        <w:t>HTTP</w:t>
      </w:r>
      <w:r w:rsidRPr="00EA5AB5">
        <w:t xml:space="preserve"> GET request to the same endpoin</w:t>
      </w:r>
      <w:r w:rsidRPr="00913886">
        <w:t xml:space="preserve">t of </w:t>
      </w:r>
      <w:r w:rsidR="003F67A6" w:rsidRPr="00913886">
        <w:t>"</w:t>
      </w:r>
      <w:r w:rsidRPr="00913886">
        <w:t xml:space="preserve">Retrieve Available </w:t>
      </w:r>
      <w:r w:rsidR="00523764" w:rsidRPr="00913886">
        <w:t>Attributes</w:t>
      </w:r>
      <w:r w:rsidR="003F67A6" w:rsidRPr="00913886">
        <w:t>"</w:t>
      </w:r>
      <w:r w:rsidRPr="00913886">
        <w:t xml:space="preserve"> while including the </w:t>
      </w:r>
      <w:r w:rsidRPr="00202FE0">
        <w:t>URL</w:t>
      </w:r>
      <w:r w:rsidRPr="00913886">
        <w:t xml:space="preserve"> parameter </w:t>
      </w:r>
      <w:r w:rsidR="003F67A6" w:rsidRPr="00913886">
        <w:t>"</w:t>
      </w:r>
      <w:r w:rsidRPr="00913886">
        <w:t>details=true</w:t>
      </w:r>
      <w:r w:rsidR="003F67A6" w:rsidRPr="00913886">
        <w:t>"</w:t>
      </w:r>
      <w:r w:rsidRPr="00913886">
        <w:t xml:space="preserve"> as show</w:t>
      </w:r>
      <w:r w:rsidRPr="00EA5AB5">
        <w:t>n in Figure</w:t>
      </w:r>
      <w:r w:rsidR="00BE0306">
        <w:t> </w:t>
      </w:r>
      <w:r w:rsidR="004D7C82" w:rsidRPr="0094514E">
        <w:t>12.</w:t>
      </w:r>
      <w:r w:rsidR="003E7874" w:rsidRPr="0094514E">
        <w:t>3.1-3</w:t>
      </w:r>
      <w:r w:rsidRPr="00EA5AB5">
        <w:t>.</w:t>
      </w:r>
    </w:p>
    <w:p w14:paraId="3EEFCA67"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w:t>
      </w:r>
      <w:r w:rsidR="00523764" w:rsidRPr="00EA5AB5">
        <w:rPr>
          <w:rFonts w:ascii="Courier New" w:hAnsi="Courier New" w:cs="Courier New"/>
          <w:sz w:val="16"/>
        </w:rPr>
        <w:t>attributes</w:t>
      </w:r>
      <w:r w:rsidRPr="00EA5AB5">
        <w:rPr>
          <w:rFonts w:ascii="Courier New" w:hAnsi="Courier New" w:cs="Courier New"/>
          <w:sz w:val="16"/>
        </w:rPr>
        <w:t xml:space="preserve">/?details=true </w:t>
      </w:r>
      <w:r w:rsidRPr="00202FE0">
        <w:rPr>
          <w:rFonts w:ascii="Courier New" w:hAnsi="Courier New" w:cs="Courier New"/>
          <w:sz w:val="16"/>
        </w:rPr>
        <w:t>HTTP</w:t>
      </w:r>
      <w:r w:rsidRPr="00EA5AB5">
        <w:rPr>
          <w:rFonts w:ascii="Courier New" w:hAnsi="Courier New" w:cs="Courier New"/>
          <w:sz w:val="16"/>
        </w:rPr>
        <w:t>/1.1</w:t>
      </w:r>
    </w:p>
    <w:p w14:paraId="1034BA05" w14:textId="77777777" w:rsidR="000F372A" w:rsidRPr="00EA5AB5" w:rsidRDefault="009755CC"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1D11B2C" w14:textId="77777777" w:rsidR="000F372A" w:rsidRPr="00EA5AB5" w:rsidRDefault="000F372A"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E0C3A27" w14:textId="77777777" w:rsidR="000F372A" w:rsidRPr="00EA5AB5" w:rsidRDefault="000F372A" w:rsidP="000F372A">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161FDBD6"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F416945" w14:textId="77777777" w:rsidR="009755CC" w:rsidRPr="00EA5AB5" w:rsidRDefault="009755CC" w:rsidP="009755CC">
      <w:pPr>
        <w:pStyle w:val="NF"/>
      </w:pPr>
    </w:p>
    <w:p w14:paraId="6B7075AC" w14:textId="77777777" w:rsidR="009755CC" w:rsidRPr="00EA5AB5" w:rsidRDefault="009755CC" w:rsidP="009755CC">
      <w:pPr>
        <w:pStyle w:val="TF"/>
      </w:pPr>
      <w:r w:rsidRPr="00EA5AB5">
        <w:t xml:space="preserve">Figure </w:t>
      </w:r>
      <w:r w:rsidR="004D7C82" w:rsidRPr="00EA5AB5">
        <w:t>12.</w:t>
      </w:r>
      <w:r w:rsidR="003E7874" w:rsidRPr="00EA5AB5">
        <w:t>3.1-3</w:t>
      </w:r>
      <w:r w:rsidRPr="00EA5AB5">
        <w:t>: Retrieve Details of Available Attributes operation</w:t>
      </w:r>
    </w:p>
    <w:p w14:paraId="545F401E" w14:textId="77777777" w:rsidR="009755CC" w:rsidRPr="00EA5AB5" w:rsidRDefault="009755CC" w:rsidP="009755CC">
      <w:r w:rsidRPr="00EA5AB5">
        <w:t xml:space="preserve">An example of the expected output is shown in Figure </w:t>
      </w:r>
      <w:r w:rsidR="004D7C82" w:rsidRPr="0094514E">
        <w:t>12.</w:t>
      </w:r>
      <w:r w:rsidR="003E7874" w:rsidRPr="0094514E">
        <w:t>3.1-4</w:t>
      </w:r>
      <w:r w:rsidRPr="00EA5AB5">
        <w:t>.</w:t>
      </w:r>
    </w:p>
    <w:p w14:paraId="652BA9D2"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571EBED8"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518C5157" w14:textId="77777777" w:rsidR="009755CC" w:rsidRPr="00EA5AB5" w:rsidRDefault="009755CC" w:rsidP="009755CC">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w:t>
      </w:r>
      <w:r w:rsidR="00523764" w:rsidRPr="00EA5AB5">
        <w:rPr>
          <w:rFonts w:ascii="Courier New" w:hAnsi="Courier New" w:cs="Courier New"/>
          <w:sz w:val="16"/>
        </w:rPr>
        <w:t>attributes</w:t>
      </w:r>
      <w:r w:rsidRPr="00EA5AB5">
        <w:rPr>
          <w:rFonts w:ascii="Courier New" w:hAnsi="Courier New" w:cs="Courier New"/>
          <w:sz w:val="16"/>
        </w:rPr>
        <w:t>/?details=true</w:t>
      </w:r>
    </w:p>
    <w:p w14:paraId="0F194D87" w14:textId="77777777" w:rsidR="00034F55" w:rsidRPr="00202FE0"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8BFDC2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36CBEA5"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"location",</w:t>
      </w:r>
    </w:p>
    <w:p w14:paraId="0DDAA5E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181C0A6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"attributeCount": 2,</w:t>
      </w:r>
    </w:p>
    <w:p w14:paraId="06C6F532"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19B93D5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"GeoProperty"</w:t>
      </w:r>
    </w:p>
    <w:p w14:paraId="72739CC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8518A0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4B2825C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w:t>
      </w:r>
    </w:p>
    <w:p w14:paraId="5E3EF05A"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F97A675"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7D99059"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8388DD"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00F86193" w:rsidRPr="00202FE0">
        <w:rPr>
          <w:rFonts w:ascii="Courier New" w:hAnsi="Courier New" w:cs="Courier New"/>
          <w:sz w:val="16"/>
        </w:rPr>
        <w:t>ngsi-ld</w:t>
      </w:r>
      <w:r w:rsidR="00F86193" w:rsidRPr="00EA5AB5">
        <w:rPr>
          <w:rFonts w:ascii="Courier New" w:hAnsi="Courier New" w:cs="Courier New"/>
          <w:sz w:val="16"/>
        </w:rPr>
        <w:t>:primer/</w:t>
      </w:r>
      <w:r w:rsidRPr="00EA5AB5">
        <w:rPr>
          <w:rFonts w:ascii="Courier New" w:hAnsi="Courier New" w:cs="Courier New"/>
          <w:sz w:val="16"/>
        </w:rPr>
        <w:t>minCapacity",</w:t>
      </w:r>
    </w:p>
    <w:p w14:paraId="71265AA7"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6770A6B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"attributeCount": 1,</w:t>
      </w:r>
    </w:p>
    <w:p w14:paraId="67B9740E"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50A61D4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"Property"</w:t>
      </w:r>
    </w:p>
    <w:p w14:paraId="0FBEA8C8"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5DAEAA"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45027777"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"Shelf"</w:t>
      </w:r>
    </w:p>
    <w:p w14:paraId="0AADE38E"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BFF7176"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1B0A285"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0579C50"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00F86193" w:rsidRPr="00202FE0">
        <w:rPr>
          <w:rFonts w:ascii="Courier New" w:hAnsi="Courier New" w:cs="Courier New"/>
          <w:sz w:val="16"/>
        </w:rPr>
        <w:t>ngsi-ld</w:t>
      </w:r>
      <w:r w:rsidR="00F86193" w:rsidRPr="00EA5AB5">
        <w:rPr>
          <w:rFonts w:ascii="Courier New" w:hAnsi="Courier New" w:cs="Courier New"/>
          <w:sz w:val="16"/>
        </w:rPr>
        <w:t>:primer/</w:t>
      </w:r>
      <w:r w:rsidRPr="00EA5AB5">
        <w:rPr>
          <w:rFonts w:ascii="Courier New" w:hAnsi="Courier New" w:cs="Courier New"/>
          <w:sz w:val="16"/>
        </w:rPr>
        <w:t>maxCapacity",</w:t>
      </w:r>
    </w:p>
    <w:p w14:paraId="0C14744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07BE22D0"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 xml:space="preserve">        "attributeCount": 1,</w:t>
      </w:r>
    </w:p>
    <w:p w14:paraId="244A369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4E1C2A92"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"Property"</w:t>
      </w:r>
    </w:p>
    <w:p w14:paraId="299A1156"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697D21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596422AF"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"Shelf"</w:t>
      </w:r>
    </w:p>
    <w:p w14:paraId="71937B59"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1EFF520"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D9BA6C4"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7597463"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00F86193" w:rsidRPr="00202FE0">
        <w:rPr>
          <w:rFonts w:ascii="Courier New" w:hAnsi="Courier New" w:cs="Courier New"/>
          <w:sz w:val="16"/>
        </w:rPr>
        <w:t>ngsi-ld</w:t>
      </w:r>
      <w:r w:rsidR="00F86193" w:rsidRPr="00EA5AB5">
        <w:rPr>
          <w:rFonts w:ascii="Courier New" w:hAnsi="Courier New" w:cs="Courier New"/>
          <w:sz w:val="16"/>
        </w:rPr>
        <w:t>:primer/</w:t>
      </w:r>
      <w:r w:rsidRPr="00EA5AB5">
        <w:rPr>
          <w:rFonts w:ascii="Courier New" w:hAnsi="Courier New" w:cs="Courier New"/>
          <w:sz w:val="16"/>
        </w:rPr>
        <w:t>address",</w:t>
      </w:r>
    </w:p>
    <w:p w14:paraId="4DD2C2DF"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298AB4BD"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"attributeCount": 1,</w:t>
      </w:r>
    </w:p>
    <w:p w14:paraId="49447453"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622F80C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"Property"</w:t>
      </w:r>
    </w:p>
    <w:p w14:paraId="536CFA7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6D241DD"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1B357475"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w:t>
      </w:r>
    </w:p>
    <w:p w14:paraId="6CC176AE"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4F2EAA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6218CE6"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02700D0"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Pr="00202FE0">
        <w:rPr>
          <w:rFonts w:ascii="Courier New" w:hAnsi="Courier New" w:cs="Courier New"/>
          <w:sz w:val="16"/>
        </w:rPr>
        <w:t>ngsi-ld</w:t>
      </w:r>
      <w:r w:rsidRPr="00EA5AB5">
        <w:rPr>
          <w:rFonts w:ascii="Courier New" w:hAnsi="Courier New" w:cs="Courier New"/>
          <w:sz w:val="16"/>
        </w:rPr>
        <w:t>:primer/storeName",</w:t>
      </w:r>
    </w:p>
    <w:p w14:paraId="0356FA5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3ACDA53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"attributeCount": 1,</w:t>
      </w:r>
    </w:p>
    <w:p w14:paraId="7E489DE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42DF709A"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"Property"</w:t>
      </w:r>
    </w:p>
    <w:p w14:paraId="10EFA62E"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4C6EB35"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6E3A287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w:t>
      </w:r>
    </w:p>
    <w:p w14:paraId="482E6F3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86E3820"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76BE99B"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1EDD22E"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Pr="00202FE0">
        <w:rPr>
          <w:rFonts w:ascii="Courier New" w:hAnsi="Courier New" w:cs="Courier New"/>
          <w:sz w:val="16"/>
        </w:rPr>
        <w:t>ngsi-ld</w:t>
      </w:r>
      <w:r w:rsidRPr="00EA5AB5">
        <w:rPr>
          <w:rFonts w:ascii="Courier New" w:hAnsi="Courier New" w:cs="Courier New"/>
          <w:sz w:val="16"/>
        </w:rPr>
        <w:t>:primer/contains",</w:t>
      </w:r>
    </w:p>
    <w:p w14:paraId="1BA4CD5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1C670111"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"attributeCount": 1,</w:t>
      </w:r>
    </w:p>
    <w:p w14:paraId="36A0ADF6"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4D3E8677"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"Relationship"</w:t>
      </w:r>
    </w:p>
    <w:p w14:paraId="72B963BC"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D3421B3"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63FDBA59"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w:t>
      </w:r>
    </w:p>
    <w:p w14:paraId="17E2DEDF"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58CD21F" w14:textId="77777777" w:rsidR="00034F55" w:rsidRPr="00EA5AB5" w:rsidRDefault="00034F55"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665E98C" w14:textId="77777777" w:rsidR="009755CC" w:rsidRPr="00EA5AB5" w:rsidRDefault="009755CC" w:rsidP="00034F55">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EBD641E" w14:textId="77777777" w:rsidR="009755CC" w:rsidRPr="00EA5AB5" w:rsidRDefault="009755CC" w:rsidP="009755CC">
      <w:pPr>
        <w:pStyle w:val="NF"/>
      </w:pPr>
    </w:p>
    <w:p w14:paraId="42B6BEF2" w14:textId="77777777" w:rsidR="009755CC" w:rsidRPr="00EA5AB5" w:rsidRDefault="009755CC" w:rsidP="009755CC">
      <w:pPr>
        <w:pStyle w:val="TF"/>
      </w:pPr>
      <w:r w:rsidRPr="00EA5AB5">
        <w:t xml:space="preserve">Figure </w:t>
      </w:r>
      <w:r w:rsidR="004D7C82" w:rsidRPr="00EA5AB5">
        <w:t>12.</w:t>
      </w:r>
      <w:r w:rsidR="003E7874" w:rsidRPr="00EA5AB5">
        <w:t>3.1-4</w:t>
      </w:r>
      <w:r w:rsidRPr="00EA5AB5">
        <w:t>: Retrieve Details of Available Attributes operation result</w:t>
      </w:r>
    </w:p>
    <w:p w14:paraId="77C8210D" w14:textId="77777777" w:rsidR="00142CAB" w:rsidRPr="00EA5AB5" w:rsidRDefault="00CD3876" w:rsidP="00CD3876">
      <w:r w:rsidRPr="00EA5AB5">
        <w:t xml:space="preserve">Similar </w:t>
      </w:r>
      <w:r w:rsidR="00934FCD" w:rsidRPr="00EA5AB5">
        <w:t>to</w:t>
      </w:r>
      <w:r w:rsidRPr="00EA5AB5">
        <w:t xml:space="preserve"> the operations in clause </w:t>
      </w:r>
      <w:r w:rsidR="004D7C82" w:rsidRPr="0094514E">
        <w:t>12.</w:t>
      </w:r>
      <w:r w:rsidRPr="0094514E">
        <w:t>2.1</w:t>
      </w:r>
      <w:r w:rsidRPr="00EA5AB5">
        <w:t>, t</w:t>
      </w:r>
      <w:r w:rsidR="009755CC" w:rsidRPr="00EA5AB5">
        <w:t>hese operations are useful for understanding the structure and contents o</w:t>
      </w:r>
      <w:r w:rsidR="00A25CD8" w:rsidRPr="00EA5AB5">
        <w:t xml:space="preserve">f the </w:t>
      </w:r>
      <w:r w:rsidR="00F9483E" w:rsidRPr="00EA5AB5">
        <w:t>A</w:t>
      </w:r>
      <w:r w:rsidRPr="00EA5AB5">
        <w:t>ttributes</w:t>
      </w:r>
      <w:r w:rsidR="009755CC" w:rsidRPr="00EA5AB5">
        <w:t xml:space="preserve"> </w:t>
      </w:r>
      <w:r w:rsidR="00A25CD8" w:rsidRPr="00EA5AB5">
        <w:t>stored in</w:t>
      </w:r>
      <w:r w:rsidR="009755CC" w:rsidRPr="00EA5AB5">
        <w:t xml:space="preserve"> a Context Broker, which can help developers and other users understand what kinds of data are available for querying or processing.</w:t>
      </w:r>
    </w:p>
    <w:p w14:paraId="53A8F971" w14:textId="77777777" w:rsidR="00142CAB" w:rsidRPr="00EA5AB5" w:rsidRDefault="004D7C82" w:rsidP="00BB37C8">
      <w:pPr>
        <w:pStyle w:val="Heading3"/>
      </w:pPr>
      <w:bookmarkStart w:id="169" w:name="_Toc147485566"/>
      <w:bookmarkStart w:id="170" w:name="_Toc197507282"/>
      <w:r w:rsidRPr="00EA5AB5">
        <w:t>12.</w:t>
      </w:r>
      <w:r w:rsidR="00142CAB" w:rsidRPr="00EA5AB5">
        <w:t>3.2</w:t>
      </w:r>
      <w:r w:rsidR="00142CAB" w:rsidRPr="00EA5AB5">
        <w:tab/>
        <w:t>Retrieve Available Attribute Information</w:t>
      </w:r>
      <w:bookmarkEnd w:id="169"/>
      <w:bookmarkEnd w:id="170"/>
    </w:p>
    <w:p w14:paraId="1476387F" w14:textId="77777777" w:rsidR="00955164" w:rsidRPr="00EA5AB5" w:rsidRDefault="00955164" w:rsidP="00955164">
      <w:r w:rsidRPr="00EA5AB5">
        <w:t xml:space="preserve">This operation allows a client to retrieve detailed information about a specified </w:t>
      </w:r>
      <w:r w:rsidRPr="00202FE0">
        <w:t>NGSI-LD</w:t>
      </w:r>
      <w:r w:rsidRPr="00EA5AB5">
        <w:t xml:space="preserve"> </w:t>
      </w:r>
      <w:r w:rsidR="00810423" w:rsidRPr="00EA5AB5">
        <w:t>Attribute</w:t>
      </w:r>
      <w:r w:rsidRPr="00EA5AB5">
        <w:t>. The detailed representation includes</w:t>
      </w:r>
      <w:r w:rsidR="003A3FDE" w:rsidRPr="00EA5AB5">
        <w:t xml:space="preserve"> the </w:t>
      </w:r>
      <w:r w:rsidR="00810423" w:rsidRPr="00EA5AB5">
        <w:t>A</w:t>
      </w:r>
      <w:r w:rsidR="003A3FDE" w:rsidRPr="00EA5AB5">
        <w:t xml:space="preserve">ttribute name, </w:t>
      </w:r>
      <w:r w:rsidR="00810423" w:rsidRPr="00EA5AB5">
        <w:t xml:space="preserve">the </w:t>
      </w:r>
      <w:r w:rsidR="003A3FDE" w:rsidRPr="00EA5AB5">
        <w:t xml:space="preserve">count of </w:t>
      </w:r>
      <w:r w:rsidR="00810423" w:rsidRPr="00EA5AB5">
        <w:t>A</w:t>
      </w:r>
      <w:r w:rsidR="003A3FDE" w:rsidRPr="00EA5AB5">
        <w:t xml:space="preserve">ttribute </w:t>
      </w:r>
      <w:r w:rsidR="00434677" w:rsidRPr="00EA5AB5">
        <w:t>I</w:t>
      </w:r>
      <w:r w:rsidR="003A3FDE" w:rsidRPr="00EA5AB5">
        <w:t xml:space="preserve">nstances, a list of types the </w:t>
      </w:r>
      <w:r w:rsidR="00810423" w:rsidRPr="00EA5AB5">
        <w:t>A</w:t>
      </w:r>
      <w:r w:rsidR="003A3FDE" w:rsidRPr="00EA5AB5">
        <w:t xml:space="preserve">ttribute can have (e.g. Property, Relationship or GeoProperty) and a list of </w:t>
      </w:r>
      <w:r w:rsidR="00810423" w:rsidRPr="00EA5AB5">
        <w:t>E</w:t>
      </w:r>
      <w:r w:rsidR="003A3FDE" w:rsidRPr="00EA5AB5">
        <w:t xml:space="preserve">ntity </w:t>
      </w:r>
      <w:r w:rsidR="00810423" w:rsidRPr="00EA5AB5">
        <w:t>T</w:t>
      </w:r>
      <w:r w:rsidR="003A3FDE" w:rsidRPr="00EA5AB5">
        <w:t xml:space="preserve">ypes that can have an </w:t>
      </w:r>
      <w:r w:rsidR="00810423" w:rsidRPr="00EA5AB5">
        <w:t>A</w:t>
      </w:r>
      <w:r w:rsidR="003A3FDE" w:rsidRPr="00EA5AB5">
        <w:t>ttribute with this name.</w:t>
      </w:r>
    </w:p>
    <w:p w14:paraId="16622ED0" w14:textId="454FE97A" w:rsidR="00955164" w:rsidRPr="00EA5AB5" w:rsidRDefault="00955164" w:rsidP="00955164">
      <w:r w:rsidRPr="00EA5AB5">
        <w:t xml:space="preserve">To perform this operation, a client can send an </w:t>
      </w:r>
      <w:r w:rsidRPr="00202FE0">
        <w:t>HTTP</w:t>
      </w:r>
      <w:r w:rsidRPr="00EA5AB5">
        <w:t xml:space="preserve"> GET request to the "</w:t>
      </w:r>
      <w:r w:rsidR="00B50F40" w:rsidRPr="00EA5AB5">
        <w:t>attributes</w:t>
      </w:r>
      <w:r w:rsidRPr="00EA5AB5">
        <w:t>/{</w:t>
      </w:r>
      <w:r w:rsidR="00B50F40" w:rsidRPr="00EA5AB5">
        <w:t>attrId</w:t>
      </w:r>
      <w:r w:rsidRPr="00EA5AB5">
        <w:t>}" resource endpoint, where {</w:t>
      </w:r>
      <w:r w:rsidR="006B6B33" w:rsidRPr="00EA5AB5">
        <w:t>attrId</w:t>
      </w:r>
      <w:r w:rsidRPr="00EA5AB5">
        <w:t xml:space="preserve">} is the name of the </w:t>
      </w:r>
      <w:r w:rsidR="00810423" w:rsidRPr="00EA5AB5">
        <w:t>A</w:t>
      </w:r>
      <w:r w:rsidR="006B6B33" w:rsidRPr="00EA5AB5">
        <w:t>ttribute</w:t>
      </w:r>
      <w:r w:rsidRPr="00EA5AB5">
        <w:t xml:space="preserve"> for which information is being requested</w:t>
      </w:r>
      <w:r w:rsidR="006F40A2" w:rsidRPr="00EA5AB5">
        <w:t xml:space="preserve">. As an example, </w:t>
      </w:r>
      <w:r w:rsidRPr="00EA5AB5">
        <w:t xml:space="preserve">Figure </w:t>
      </w:r>
      <w:r w:rsidR="00867D2D">
        <w:t>12.3.2-1</w:t>
      </w:r>
      <w:r w:rsidR="006F40A2" w:rsidRPr="00EA5AB5">
        <w:t xml:space="preserve"> shows how to retrieve the information for the </w:t>
      </w:r>
      <w:r w:rsidR="00810423" w:rsidRPr="00EA5AB5">
        <w:t>A</w:t>
      </w:r>
      <w:r w:rsidR="006F40A2" w:rsidRPr="00EA5AB5">
        <w:t>ttribute with n</w:t>
      </w:r>
      <w:r w:rsidR="006F40A2" w:rsidRPr="00913886">
        <w:t xml:space="preserve">ame </w:t>
      </w:r>
      <w:r w:rsidR="003F67A6" w:rsidRPr="00913886">
        <w:t>"</w:t>
      </w:r>
      <w:r w:rsidR="006F40A2" w:rsidRPr="00202FE0">
        <w:t>ngsi-ld</w:t>
      </w:r>
      <w:r w:rsidR="006F40A2" w:rsidRPr="00913886">
        <w:t>:primer/contains</w:t>
      </w:r>
      <w:r w:rsidR="003F67A6" w:rsidRPr="00913886">
        <w:t>"</w:t>
      </w:r>
      <w:r w:rsidRPr="00913886">
        <w:t>.</w:t>
      </w:r>
    </w:p>
    <w:p w14:paraId="4FAAB0C3" w14:textId="77777777" w:rsidR="00955164" w:rsidRPr="00EA5AB5" w:rsidRDefault="00955164"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GET </w:t>
      </w:r>
      <w:r w:rsidR="005211AA" w:rsidRPr="00EA5AB5">
        <w:rPr>
          <w:rFonts w:ascii="Courier New" w:hAnsi="Courier New" w:cs="Courier New"/>
          <w:sz w:val="16"/>
        </w:rPr>
        <w:t>/</w:t>
      </w:r>
      <w:r w:rsidR="005211AA" w:rsidRPr="00202FE0">
        <w:rPr>
          <w:rFonts w:ascii="Courier New" w:hAnsi="Courier New" w:cs="Courier New"/>
          <w:sz w:val="16"/>
        </w:rPr>
        <w:t>ngsi-ld</w:t>
      </w:r>
      <w:r w:rsidR="005211AA" w:rsidRPr="00EA5AB5">
        <w:rPr>
          <w:rFonts w:ascii="Courier New" w:hAnsi="Courier New" w:cs="Courier New"/>
          <w:sz w:val="16"/>
        </w:rPr>
        <w:t>/v1/attributes/contains</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624C0274" w14:textId="77777777" w:rsidR="00955164" w:rsidRPr="00EA5AB5" w:rsidRDefault="00955164"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906FF46" w14:textId="77777777" w:rsidR="00955164" w:rsidRPr="00EA5AB5" w:rsidRDefault="00955164"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3C7BDFD2" w14:textId="77777777" w:rsidR="00955164" w:rsidRPr="00EA5AB5" w:rsidRDefault="00955164"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 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 type="application/ld+</w:t>
      </w:r>
      <w:r w:rsidRPr="00202FE0">
        <w:rPr>
          <w:rFonts w:ascii="Courier New" w:hAnsi="Courier New" w:cs="Courier New"/>
          <w:sz w:val="16"/>
        </w:rPr>
        <w:t>json</w:t>
      </w:r>
      <w:r w:rsidRPr="00EA5AB5">
        <w:rPr>
          <w:rFonts w:ascii="Courier New" w:hAnsi="Courier New" w:cs="Courier New"/>
          <w:sz w:val="16"/>
        </w:rPr>
        <w:t>"</w:t>
      </w:r>
    </w:p>
    <w:p w14:paraId="77464863" w14:textId="77777777" w:rsidR="00955164" w:rsidRPr="00EA5AB5" w:rsidRDefault="00955164"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E53FAA5" w14:textId="77777777" w:rsidR="00955164" w:rsidRPr="00EA5AB5" w:rsidRDefault="00955164" w:rsidP="00955164">
      <w:pPr>
        <w:pStyle w:val="NF"/>
      </w:pPr>
    </w:p>
    <w:p w14:paraId="56C36F5F" w14:textId="77777777" w:rsidR="00955164" w:rsidRPr="00EA5AB5" w:rsidRDefault="00955164" w:rsidP="00955164">
      <w:pPr>
        <w:pStyle w:val="TF"/>
      </w:pPr>
      <w:r w:rsidRPr="00EA5AB5">
        <w:t xml:space="preserve">Figure </w:t>
      </w:r>
      <w:r w:rsidR="004D7C82" w:rsidRPr="00EA5AB5">
        <w:t>12.</w:t>
      </w:r>
      <w:r w:rsidR="003E7874" w:rsidRPr="00EA5AB5">
        <w:t>3.2-1</w:t>
      </w:r>
      <w:r w:rsidRPr="00EA5AB5">
        <w:t xml:space="preserve">: Retrieve Available </w:t>
      </w:r>
      <w:r w:rsidR="00464FB9" w:rsidRPr="00EA5AB5">
        <w:t>Attributes</w:t>
      </w:r>
      <w:r w:rsidRPr="00EA5AB5">
        <w:t xml:space="preserve"> Information operation</w:t>
      </w:r>
    </w:p>
    <w:p w14:paraId="22946AC7" w14:textId="77777777" w:rsidR="00955164" w:rsidRPr="00EA5AB5" w:rsidRDefault="00955164" w:rsidP="00E8400D">
      <w:pPr>
        <w:keepNext/>
      </w:pPr>
      <w:r w:rsidRPr="00EA5AB5">
        <w:lastRenderedPageBreak/>
        <w:t xml:space="preserve">Figure </w:t>
      </w:r>
      <w:r w:rsidR="004D7C82" w:rsidRPr="0094514E">
        <w:t>12.</w:t>
      </w:r>
      <w:r w:rsidR="003E7874" w:rsidRPr="0094514E">
        <w:t>3.2-2</w:t>
      </w:r>
      <w:r w:rsidR="00A15122" w:rsidRPr="00EA5AB5">
        <w:t xml:space="preserve"> shows the expected result</w:t>
      </w:r>
      <w:r w:rsidRPr="00EA5AB5">
        <w:t>.</w:t>
      </w:r>
    </w:p>
    <w:p w14:paraId="32D110E9" w14:textId="77777777" w:rsidR="00955164" w:rsidRPr="00EA5AB5" w:rsidRDefault="00955164"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19829277" w14:textId="77777777" w:rsidR="00955164" w:rsidRPr="00EA5AB5" w:rsidRDefault="00955164" w:rsidP="00E8400D">
      <w:pPr>
        <w:keepNext/>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41398E36" w14:textId="77777777" w:rsidR="00955164" w:rsidRPr="00EA5AB5" w:rsidRDefault="00955164"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w:t>
      </w:r>
      <w:r w:rsidR="00D07609" w:rsidRPr="00EA5AB5">
        <w:rPr>
          <w:rFonts w:ascii="Courier New" w:hAnsi="Courier New" w:cs="Courier New"/>
          <w:sz w:val="16"/>
        </w:rPr>
        <w:t>attributes</w:t>
      </w:r>
      <w:r w:rsidRPr="00EA5AB5">
        <w:rPr>
          <w:rFonts w:ascii="Courier New" w:hAnsi="Courier New" w:cs="Courier New"/>
          <w:sz w:val="16"/>
        </w:rPr>
        <w:t>/</w:t>
      </w:r>
      <w:r w:rsidR="00D07609" w:rsidRPr="00EA5AB5">
        <w:rPr>
          <w:rFonts w:ascii="Courier New" w:hAnsi="Courier New" w:cs="Courier New"/>
          <w:sz w:val="16"/>
        </w:rPr>
        <w:t>contains</w:t>
      </w:r>
    </w:p>
    <w:p w14:paraId="5811832F"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32E28C8C"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w:t>
      </w:r>
      <w:r w:rsidRPr="00202FE0">
        <w:rPr>
          <w:rFonts w:ascii="Courier New" w:hAnsi="Courier New" w:cs="Courier New"/>
          <w:sz w:val="16"/>
        </w:rPr>
        <w:t>ngsi-ld</w:t>
      </w:r>
      <w:r w:rsidRPr="00EA5AB5">
        <w:rPr>
          <w:rFonts w:ascii="Courier New" w:hAnsi="Courier New" w:cs="Courier New"/>
          <w:sz w:val="16"/>
        </w:rPr>
        <w:t>:primer/contains",</w:t>
      </w:r>
    </w:p>
    <w:p w14:paraId="3836B4F8"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"Attribute",</w:t>
      </w:r>
    </w:p>
    <w:p w14:paraId="25C96D54"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"attributeCount": 1,</w:t>
      </w:r>
    </w:p>
    <w:p w14:paraId="3B74042F"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"attributeTypes": </w:t>
      </w:r>
      <w:r w:rsidRPr="00202FE0">
        <w:rPr>
          <w:rFonts w:ascii="Courier New" w:hAnsi="Courier New" w:cs="Courier New"/>
          <w:sz w:val="16"/>
        </w:rPr>
        <w:t>[</w:t>
      </w:r>
    </w:p>
    <w:p w14:paraId="6CD162A7"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"Relationship"</w:t>
      </w:r>
    </w:p>
    <w:p w14:paraId="37C289DE"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D2FE463"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"typeNames": </w:t>
      </w:r>
      <w:r w:rsidRPr="00202FE0">
        <w:rPr>
          <w:rFonts w:ascii="Courier New" w:hAnsi="Courier New" w:cs="Courier New"/>
          <w:sz w:val="16"/>
        </w:rPr>
        <w:t>[</w:t>
      </w:r>
    </w:p>
    <w:p w14:paraId="71598287"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"Store"</w:t>
      </w:r>
    </w:p>
    <w:p w14:paraId="11F169B6" w14:textId="77777777" w:rsidR="00391117" w:rsidRPr="00EA5AB5" w:rsidRDefault="00391117" w:rsidP="00391117">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571178C" w14:textId="77777777" w:rsidR="00955164" w:rsidRPr="00EA5AB5" w:rsidRDefault="00391117" w:rsidP="00955164">
      <w:pPr>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0EA14B0D" w14:textId="77777777" w:rsidR="00955164" w:rsidRPr="00EA5AB5" w:rsidRDefault="00955164" w:rsidP="00955164">
      <w:pPr>
        <w:pStyle w:val="NF"/>
      </w:pPr>
    </w:p>
    <w:p w14:paraId="5CC8E87E" w14:textId="77777777" w:rsidR="00955164" w:rsidRPr="00EA5AB5" w:rsidRDefault="00955164" w:rsidP="00955164">
      <w:pPr>
        <w:pStyle w:val="TF"/>
      </w:pPr>
      <w:r w:rsidRPr="00EA5AB5">
        <w:t xml:space="preserve">Figure </w:t>
      </w:r>
      <w:r w:rsidR="004D7C82" w:rsidRPr="00EA5AB5">
        <w:t>12.</w:t>
      </w:r>
      <w:r w:rsidR="003E7874" w:rsidRPr="00EA5AB5">
        <w:t>3.2-2</w:t>
      </w:r>
      <w:r w:rsidRPr="00EA5AB5">
        <w:t xml:space="preserve">: Retrieve Available </w:t>
      </w:r>
      <w:r w:rsidR="00391117" w:rsidRPr="00EA5AB5">
        <w:t>Attribute</w:t>
      </w:r>
      <w:r w:rsidR="00D74287" w:rsidRPr="00EA5AB5">
        <w:t>s</w:t>
      </w:r>
      <w:r w:rsidRPr="00EA5AB5">
        <w:t xml:space="preserve"> Information operation result</w:t>
      </w:r>
    </w:p>
    <w:p w14:paraId="228C2183" w14:textId="77777777" w:rsidR="00AA353A" w:rsidRPr="00EA5AB5" w:rsidRDefault="00955164" w:rsidP="004E40E3">
      <w:r w:rsidRPr="00EA5AB5">
        <w:t xml:space="preserve">Similar </w:t>
      </w:r>
      <w:r w:rsidR="00934FCD" w:rsidRPr="00EA5AB5">
        <w:t>to</w:t>
      </w:r>
      <w:r w:rsidRPr="00EA5AB5">
        <w:t xml:space="preserve"> the operation described in clause </w:t>
      </w:r>
      <w:r w:rsidR="004D7C82" w:rsidRPr="0094514E">
        <w:t>12.</w:t>
      </w:r>
      <w:r w:rsidRPr="0094514E">
        <w:t>2.2</w:t>
      </w:r>
      <w:r w:rsidRPr="00EA5AB5">
        <w:t xml:space="preserve">, the "Retrieve Available Attributes Information" operation is useful for understanding the structure and contents of </w:t>
      </w:r>
      <w:r w:rsidR="007F4450" w:rsidRPr="00EA5AB5">
        <w:t>an Attribute stored in</w:t>
      </w:r>
      <w:r w:rsidRPr="00EA5AB5">
        <w:t xml:space="preserve"> a Context Broker, which can help developers and other users understand what kinds of data are available for querying or processing.</w:t>
      </w:r>
    </w:p>
    <w:p w14:paraId="74EE5C1A" w14:textId="77777777" w:rsidR="00BB3154" w:rsidRPr="00EA5AB5" w:rsidRDefault="00AA353A" w:rsidP="00BB3154">
      <w:pPr>
        <w:pStyle w:val="Heading1"/>
      </w:pPr>
      <w:bookmarkStart w:id="171" w:name="_Toc147485567"/>
      <w:bookmarkStart w:id="172" w:name="_Toc197507283"/>
      <w:r w:rsidRPr="00EA5AB5">
        <w:t>1</w:t>
      </w:r>
      <w:r w:rsidR="004D7C82" w:rsidRPr="00EA5AB5">
        <w:t>3</w:t>
      </w:r>
      <w:r w:rsidR="004C5A9D" w:rsidRPr="00EA5AB5">
        <w:tab/>
        <w:t xml:space="preserve">Temporal </w:t>
      </w:r>
      <w:r w:rsidR="004C5A9D" w:rsidRPr="00202FE0">
        <w:t>API</w:t>
      </w:r>
      <w:bookmarkEnd w:id="171"/>
      <w:bookmarkEnd w:id="172"/>
    </w:p>
    <w:p w14:paraId="77505684" w14:textId="77777777" w:rsidR="00BB3154" w:rsidRPr="00EA5AB5" w:rsidRDefault="004D7C82" w:rsidP="00BB3154">
      <w:pPr>
        <w:pStyle w:val="Heading2"/>
      </w:pPr>
      <w:bookmarkStart w:id="173" w:name="_Toc147485568"/>
      <w:bookmarkStart w:id="174" w:name="_Toc197507284"/>
      <w:r w:rsidRPr="00EA5AB5">
        <w:t>13.</w:t>
      </w:r>
      <w:r w:rsidR="00BB3154" w:rsidRPr="00EA5AB5">
        <w:t>1</w:t>
      </w:r>
      <w:r w:rsidR="00BB3154" w:rsidRPr="00EA5AB5">
        <w:tab/>
        <w:t xml:space="preserve">Overview of Temporal </w:t>
      </w:r>
      <w:r w:rsidR="00BB3154" w:rsidRPr="00202FE0">
        <w:t>API</w:t>
      </w:r>
      <w:bookmarkEnd w:id="173"/>
      <w:bookmarkEnd w:id="174"/>
    </w:p>
    <w:p w14:paraId="6013F692" w14:textId="5118401C" w:rsidR="00BB3154" w:rsidRPr="00EA5AB5" w:rsidRDefault="00944508" w:rsidP="00BB3154">
      <w:r w:rsidRPr="00EA5AB5">
        <w:t xml:space="preserve">Clause </w:t>
      </w:r>
      <w:r w:rsidRPr="0094514E">
        <w:t>1</w:t>
      </w:r>
      <w:r w:rsidR="00867D2D">
        <w:t>3</w:t>
      </w:r>
      <w:r w:rsidRPr="00EA5AB5">
        <w:t xml:space="preserve"> describes the</w:t>
      </w:r>
      <w:r w:rsidR="005B5475" w:rsidRPr="00EA5AB5">
        <w:t xml:space="preserve"> usage of the</w:t>
      </w:r>
      <w:r w:rsidRPr="00EA5AB5">
        <w:t xml:space="preserve"> Temporal </w:t>
      </w:r>
      <w:r w:rsidRPr="00202FE0">
        <w:t>API</w:t>
      </w:r>
      <w:r w:rsidRPr="00EA5AB5">
        <w:t xml:space="preserve"> for the consumption and provision of </w:t>
      </w:r>
      <w:r w:rsidR="005B5475" w:rsidRPr="00EA5AB5">
        <w:t>T</w:t>
      </w:r>
      <w:r w:rsidRPr="00EA5AB5">
        <w:t xml:space="preserve">emporal </w:t>
      </w:r>
      <w:r w:rsidR="005B5475" w:rsidRPr="00EA5AB5">
        <w:t>R</w:t>
      </w:r>
      <w:r w:rsidRPr="00EA5AB5">
        <w:t xml:space="preserve">epresentations of </w:t>
      </w:r>
      <w:r w:rsidR="005B5475" w:rsidRPr="00EA5AB5">
        <w:t>E</w:t>
      </w:r>
      <w:r w:rsidRPr="00EA5AB5">
        <w:t xml:space="preserve">ntities. </w:t>
      </w:r>
      <w:r w:rsidR="00AF7C93" w:rsidRPr="00EA5AB5">
        <w:t xml:space="preserve">Clause </w:t>
      </w:r>
      <w:r w:rsidR="004D7C82" w:rsidRPr="0094514E">
        <w:t>13.</w:t>
      </w:r>
      <w:r w:rsidR="00AF7C93" w:rsidRPr="0094514E">
        <w:t>2</w:t>
      </w:r>
      <w:r w:rsidRPr="00EA5AB5">
        <w:t xml:space="preserve"> clarifies the </w:t>
      </w:r>
      <w:r w:rsidR="005B5475" w:rsidRPr="00EA5AB5">
        <w:t>motivations behind</w:t>
      </w:r>
      <w:r w:rsidR="00AF7C93" w:rsidRPr="00EA5AB5">
        <w:t xml:space="preserve"> the Temporal </w:t>
      </w:r>
      <w:r w:rsidR="00AF7C93" w:rsidRPr="00202FE0">
        <w:t>API</w:t>
      </w:r>
      <w:r w:rsidR="00AF7C93" w:rsidRPr="00EA5AB5">
        <w:t xml:space="preserve"> and provides an exemplary use case.</w:t>
      </w:r>
      <w:r w:rsidRPr="00EA5AB5">
        <w:t xml:space="preserve"> </w:t>
      </w:r>
      <w:r w:rsidR="009C7CC9" w:rsidRPr="00EA5AB5">
        <w:t>Clause</w:t>
      </w:r>
      <w:r w:rsidR="009C7CC9">
        <w:t> </w:t>
      </w:r>
      <w:r w:rsidR="004D7C82" w:rsidRPr="0094514E">
        <w:t>13.</w:t>
      </w:r>
      <w:r w:rsidRPr="0094514E">
        <w:t>3</w:t>
      </w:r>
      <w:r w:rsidRPr="00EA5AB5">
        <w:t xml:space="preserve"> describes the operation</w:t>
      </w:r>
      <w:r w:rsidR="00AF7C93" w:rsidRPr="00EA5AB5">
        <w:t>s</w:t>
      </w:r>
      <w:r w:rsidRPr="00EA5AB5">
        <w:t xml:space="preserve"> </w:t>
      </w:r>
      <w:r w:rsidR="00AF7C93" w:rsidRPr="00EA5AB5">
        <w:t>to provide</w:t>
      </w:r>
      <w:r w:rsidRPr="00EA5AB5">
        <w:t xml:space="preserve"> </w:t>
      </w:r>
      <w:r w:rsidR="00AF7C93" w:rsidRPr="00EA5AB5">
        <w:t>Temporal Representation of</w:t>
      </w:r>
      <w:r w:rsidRPr="00EA5AB5">
        <w:t xml:space="preserve"> Entitie</w:t>
      </w:r>
      <w:r w:rsidR="00AF7C93" w:rsidRPr="00EA5AB5">
        <w:t>s</w:t>
      </w:r>
      <w:r w:rsidRPr="00EA5AB5">
        <w:t xml:space="preserve">. Clause </w:t>
      </w:r>
      <w:r w:rsidR="004D7C82" w:rsidRPr="0094514E">
        <w:t>13.</w:t>
      </w:r>
      <w:r w:rsidRPr="0094514E">
        <w:t>4</w:t>
      </w:r>
      <w:r w:rsidRPr="00EA5AB5">
        <w:t xml:space="preserve"> describes the operation</w:t>
      </w:r>
      <w:r w:rsidR="00AF7C93" w:rsidRPr="00EA5AB5">
        <w:t xml:space="preserve">s to </w:t>
      </w:r>
      <w:r w:rsidR="00BD13E0" w:rsidRPr="00EA5AB5">
        <w:t>retrieve</w:t>
      </w:r>
      <w:r w:rsidR="00AF7C93" w:rsidRPr="00EA5AB5">
        <w:t xml:space="preserve"> and </w:t>
      </w:r>
      <w:r w:rsidR="00BD13E0" w:rsidRPr="00EA5AB5">
        <w:t>consume</w:t>
      </w:r>
      <w:r w:rsidR="00AF7C93" w:rsidRPr="00EA5AB5">
        <w:t xml:space="preserve"> Temporal Representations of</w:t>
      </w:r>
      <w:r w:rsidRPr="00EA5AB5">
        <w:t xml:space="preserve"> </w:t>
      </w:r>
      <w:r w:rsidR="00AF7C93" w:rsidRPr="00EA5AB5">
        <w:t>Entities</w:t>
      </w:r>
      <w:r w:rsidRPr="00EA5AB5">
        <w:t>.</w:t>
      </w:r>
    </w:p>
    <w:p w14:paraId="78E7192D" w14:textId="77777777" w:rsidR="002F4F30" w:rsidRPr="00EA5AB5" w:rsidRDefault="004D7C82" w:rsidP="00BB37C8">
      <w:pPr>
        <w:pStyle w:val="Heading2"/>
      </w:pPr>
      <w:bookmarkStart w:id="175" w:name="_Toc147485569"/>
      <w:bookmarkStart w:id="176" w:name="_Toc197507285"/>
      <w:r w:rsidRPr="00EA5AB5">
        <w:t>13.</w:t>
      </w:r>
      <w:r w:rsidR="002F4F30" w:rsidRPr="00EA5AB5">
        <w:t>2</w:t>
      </w:r>
      <w:r w:rsidR="002F4F30" w:rsidRPr="00EA5AB5">
        <w:tab/>
        <w:t>Motivation and Use Case</w:t>
      </w:r>
      <w:bookmarkEnd w:id="175"/>
      <w:bookmarkEnd w:id="176"/>
    </w:p>
    <w:p w14:paraId="54BDC0E4" w14:textId="77777777" w:rsidR="002F4F30" w:rsidRPr="00EA5AB5" w:rsidRDefault="004A049F" w:rsidP="00BB3154">
      <w:r w:rsidRPr="00EA5AB5">
        <w:t xml:space="preserve">The Temporal </w:t>
      </w:r>
      <w:r w:rsidRPr="00202FE0">
        <w:t>API</w:t>
      </w:r>
      <w:r w:rsidRPr="00EA5AB5">
        <w:t xml:space="preserve"> increases the expressive possibilities of Entities, allowing the storage of multiple Attribute</w:t>
      </w:r>
      <w:r w:rsidR="00434677" w:rsidRPr="00EA5AB5">
        <w:t xml:space="preserve"> Instances</w:t>
      </w:r>
      <w:r w:rsidRPr="00EA5AB5">
        <w:t xml:space="preserve"> over time. These </w:t>
      </w:r>
      <w:r w:rsidR="00434677" w:rsidRPr="00EA5AB5">
        <w:t>Attribute I</w:t>
      </w:r>
      <w:r w:rsidRPr="00EA5AB5">
        <w:t xml:space="preserve">nstances make it possible to capture and represent the alteration over time of the content of the Entities, information that can be used to evaluate their </w:t>
      </w:r>
      <w:r w:rsidR="00F323ED" w:rsidRPr="00EA5AB5">
        <w:t>trend/</w:t>
      </w:r>
      <w:r w:rsidR="00DF07C6" w:rsidRPr="00EA5AB5">
        <w:t>behaviour</w:t>
      </w:r>
      <w:r w:rsidRPr="00EA5AB5">
        <w:t xml:space="preserve"> to support external applications (e.g. Machine Learning).</w:t>
      </w:r>
    </w:p>
    <w:p w14:paraId="0E9DDA40" w14:textId="77777777" w:rsidR="000E6B16" w:rsidRPr="00EA5AB5" w:rsidRDefault="000E6B16" w:rsidP="0080000A">
      <w:pPr>
        <w:pStyle w:val="FL"/>
      </w:pPr>
      <w:r w:rsidRPr="00EA5AB5">
        <w:rPr>
          <w:noProof/>
        </w:rPr>
        <w:drawing>
          <wp:inline distT="0" distB="0" distL="0" distR="0" wp14:anchorId="10AEEF3A" wp14:editId="221C4B08">
            <wp:extent cx="4706620" cy="2623185"/>
            <wp:effectExtent l="0" t="0" r="5080" b="5715"/>
            <wp:docPr id="1761063773" name="Picture 1" descr="A diagram of a wine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63773" name="Picture 1" descr="A diagram of a wine bottl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06620" cy="2623185"/>
                    </a:xfrm>
                    <a:prstGeom prst="rect">
                      <a:avLst/>
                    </a:prstGeom>
                    <a:noFill/>
                    <a:ln>
                      <a:noFill/>
                    </a:ln>
                  </pic:spPr>
                </pic:pic>
              </a:graphicData>
            </a:graphic>
          </wp:inline>
        </w:drawing>
      </w:r>
    </w:p>
    <w:p w14:paraId="58CA808C" w14:textId="77777777" w:rsidR="000E6B16" w:rsidRPr="00EA5AB5" w:rsidRDefault="000E6B16" w:rsidP="000E6B16">
      <w:pPr>
        <w:pStyle w:val="NF"/>
      </w:pPr>
    </w:p>
    <w:p w14:paraId="6BB256A5" w14:textId="77777777" w:rsidR="000E6B16" w:rsidRPr="00EA5AB5" w:rsidRDefault="000E6B16" w:rsidP="00BB37C8">
      <w:pPr>
        <w:pStyle w:val="TF"/>
      </w:pPr>
      <w:r w:rsidRPr="00EA5AB5">
        <w:t xml:space="preserve">Figure </w:t>
      </w:r>
      <w:r w:rsidR="004D7C82" w:rsidRPr="00EA5AB5">
        <w:t>13.</w:t>
      </w:r>
      <w:r w:rsidR="009B26EC" w:rsidRPr="00EA5AB5">
        <w:t>2-</w:t>
      </w:r>
      <w:r w:rsidRPr="00EA5AB5">
        <w:t>1: Temporal Representation of an Entity</w:t>
      </w:r>
    </w:p>
    <w:p w14:paraId="33B2E556" w14:textId="02410E27" w:rsidR="00432C38" w:rsidRPr="00EA5AB5" w:rsidRDefault="004A049F" w:rsidP="000E6B16">
      <w:r w:rsidRPr="00EA5AB5">
        <w:lastRenderedPageBreak/>
        <w:t xml:space="preserve">Taking the example of the store presented in </w:t>
      </w:r>
      <w:r w:rsidR="009C7CC9">
        <w:t>c</w:t>
      </w:r>
      <w:r w:rsidR="009C7CC9" w:rsidRPr="00EA5AB5">
        <w:t xml:space="preserve">lause </w:t>
      </w:r>
      <w:r w:rsidRPr="0094514E">
        <w:t>4</w:t>
      </w:r>
      <w:r w:rsidRPr="00EA5AB5">
        <w:t xml:space="preserve">, the Temporal </w:t>
      </w:r>
      <w:r w:rsidRPr="00202FE0">
        <w:t>API</w:t>
      </w:r>
      <w:r w:rsidRPr="00EA5AB5">
        <w:t xml:space="preserve"> </w:t>
      </w:r>
      <w:r w:rsidR="00A36647" w:rsidRPr="00EA5AB5">
        <w:t>can</w:t>
      </w:r>
      <w:r w:rsidRPr="00EA5AB5">
        <w:t xml:space="preserve"> be used to show the trend of the price of a product (e.g. a bottle of wine)</w:t>
      </w:r>
      <w:r w:rsidR="000E6B16" w:rsidRPr="00EA5AB5">
        <w:t xml:space="preserve">, as depicted in </w:t>
      </w:r>
      <w:r w:rsidRPr="00EA5AB5">
        <w:t xml:space="preserve">Figure </w:t>
      </w:r>
      <w:r w:rsidR="004D7C82" w:rsidRPr="0094514E">
        <w:t>13.</w:t>
      </w:r>
      <w:r w:rsidR="009B26EC" w:rsidRPr="0094514E">
        <w:t>2-</w:t>
      </w:r>
      <w:r w:rsidR="000E6B16" w:rsidRPr="0094514E">
        <w:t>1</w:t>
      </w:r>
      <w:r w:rsidRPr="00EA5AB5">
        <w:t xml:space="preserve">. Without the Temporal </w:t>
      </w:r>
      <w:r w:rsidRPr="00202FE0">
        <w:t>API</w:t>
      </w:r>
      <w:r w:rsidRPr="00EA5AB5">
        <w:t xml:space="preserve">, </w:t>
      </w:r>
      <w:r w:rsidR="00A36647" w:rsidRPr="00EA5AB5">
        <w:t>the</w:t>
      </w:r>
      <w:r w:rsidRPr="00EA5AB5">
        <w:t xml:space="preserve"> price</w:t>
      </w:r>
      <w:r w:rsidR="00A36647" w:rsidRPr="00EA5AB5">
        <w:t xml:space="preserve"> is</w:t>
      </w:r>
      <w:r w:rsidRPr="00EA5AB5">
        <w:t xml:space="preserve"> </w:t>
      </w:r>
      <w:r w:rsidR="00A36647" w:rsidRPr="00EA5AB5">
        <w:t>overwritten</w:t>
      </w:r>
      <w:r w:rsidRPr="00EA5AB5">
        <w:t xml:space="preserve"> with each update of the value of the "</w:t>
      </w:r>
      <w:r w:rsidR="000E6B16" w:rsidRPr="00EA5AB5">
        <w:t>P</w:t>
      </w:r>
      <w:r w:rsidRPr="00EA5AB5">
        <w:t xml:space="preserve">rice" Attribute. Thanks to the Temporal </w:t>
      </w:r>
      <w:r w:rsidRPr="00202FE0">
        <w:t>API</w:t>
      </w:r>
      <w:r w:rsidRPr="00EA5AB5">
        <w:t>, it is possible to keep track</w:t>
      </w:r>
      <w:r w:rsidR="00953CD2" w:rsidRPr="00EA5AB5">
        <w:t xml:space="preserve"> of all the previous values of "Price"</w:t>
      </w:r>
      <w:r w:rsidRPr="00EA5AB5">
        <w:t xml:space="preserve"> within the Context Broker, </w:t>
      </w:r>
      <w:r w:rsidR="00953CD2" w:rsidRPr="00EA5AB5">
        <w:t xml:space="preserve">having a dedicated </w:t>
      </w:r>
      <w:r w:rsidRPr="00EA5AB5">
        <w:t>timestamp</w:t>
      </w:r>
      <w:r w:rsidR="00953CD2" w:rsidRPr="00EA5AB5">
        <w:t xml:space="preserve"> for each one</w:t>
      </w:r>
      <w:r w:rsidRPr="00EA5AB5">
        <w:t xml:space="preserve">. These values can be reused to obtain </w:t>
      </w:r>
      <w:r w:rsidR="00953CD2" w:rsidRPr="00EA5AB5">
        <w:t>refined</w:t>
      </w:r>
      <w:r w:rsidRPr="00EA5AB5">
        <w:t xml:space="preserve"> information through aggregate queries to the Context Broker. For example, it </w:t>
      </w:r>
      <w:r w:rsidR="00E74C06" w:rsidRPr="00EA5AB5">
        <w:t>is</w:t>
      </w:r>
      <w:r w:rsidRPr="00EA5AB5">
        <w:t xml:space="preserve"> possible to obtain the average price of wine bottles, information that can be used by external application</w:t>
      </w:r>
      <w:r w:rsidR="00E74C06" w:rsidRPr="00EA5AB5">
        <w:t>s</w:t>
      </w:r>
      <w:r w:rsidRPr="00EA5AB5">
        <w:t xml:space="preserve"> to </w:t>
      </w:r>
      <w:r w:rsidR="00266892" w:rsidRPr="00EA5AB5">
        <w:t>decide</w:t>
      </w:r>
      <w:r w:rsidRPr="00EA5AB5">
        <w:t xml:space="preserve"> whether to change</w:t>
      </w:r>
      <w:r w:rsidR="00E434F1" w:rsidRPr="00EA5AB5">
        <w:t xml:space="preserve"> the</w:t>
      </w:r>
      <w:r w:rsidRPr="00EA5AB5">
        <w:t xml:space="preserve"> supplier or modify the quantity of</w:t>
      </w:r>
      <w:r w:rsidR="009E4FC0" w:rsidRPr="00EA5AB5">
        <w:t xml:space="preserve"> wine</w:t>
      </w:r>
      <w:r w:rsidRPr="00EA5AB5">
        <w:t xml:space="preserve"> bottles to buy.</w:t>
      </w:r>
      <w:r w:rsidR="000E6B16" w:rsidRPr="00EA5AB5">
        <w:t xml:space="preserve"> </w:t>
      </w:r>
    </w:p>
    <w:p w14:paraId="7114F592" w14:textId="77777777" w:rsidR="00BB3154" w:rsidRPr="00EA5AB5" w:rsidRDefault="004D7C82" w:rsidP="00BB37C8">
      <w:pPr>
        <w:pStyle w:val="Heading2"/>
      </w:pPr>
      <w:bookmarkStart w:id="177" w:name="_Toc147485570"/>
      <w:bookmarkStart w:id="178" w:name="_Toc197507286"/>
      <w:r w:rsidRPr="00EA5AB5">
        <w:t>13.</w:t>
      </w:r>
      <w:r w:rsidR="002F4F30" w:rsidRPr="00EA5AB5">
        <w:t>3</w:t>
      </w:r>
      <w:r w:rsidR="00BB3154" w:rsidRPr="00EA5AB5">
        <w:tab/>
        <w:t>Temporal Information Provision</w:t>
      </w:r>
      <w:bookmarkEnd w:id="177"/>
      <w:bookmarkEnd w:id="178"/>
    </w:p>
    <w:p w14:paraId="4C1DE05E" w14:textId="77777777" w:rsidR="00BB3154" w:rsidRPr="00EA5AB5" w:rsidRDefault="004D7C82" w:rsidP="00BB3154">
      <w:pPr>
        <w:pStyle w:val="Heading3"/>
      </w:pPr>
      <w:bookmarkStart w:id="179" w:name="_Toc147485571"/>
      <w:bookmarkStart w:id="180" w:name="_Toc197507287"/>
      <w:r w:rsidRPr="00EA5AB5">
        <w:t>13.</w:t>
      </w:r>
      <w:r w:rsidR="002F4F30" w:rsidRPr="00EA5AB5">
        <w:t>3</w:t>
      </w:r>
      <w:r w:rsidR="00BB3154" w:rsidRPr="00EA5AB5">
        <w:t>.1</w:t>
      </w:r>
      <w:r w:rsidR="00BB3154" w:rsidRPr="00EA5AB5">
        <w:tab/>
        <w:t>Create or Update Temporal Representation of an Entity</w:t>
      </w:r>
      <w:bookmarkEnd w:id="179"/>
      <w:bookmarkEnd w:id="180"/>
    </w:p>
    <w:p w14:paraId="31355994" w14:textId="77777777" w:rsidR="00432C38" w:rsidRPr="00EA5AB5" w:rsidRDefault="00432C38" w:rsidP="002224C6">
      <w:pPr>
        <w:keepNext/>
        <w:keepLines/>
      </w:pPr>
      <w:r w:rsidRPr="00EA5AB5">
        <w:t xml:space="preserve">The endpoint </w:t>
      </w:r>
      <w:r w:rsidRPr="00EA5AB5">
        <w:rPr>
          <w:rFonts w:ascii="Courier New" w:hAnsi="Courier New" w:cs="Courier New"/>
          <w:sz w:val="16"/>
        </w:rPr>
        <w:t xml:space="preserve">/temporal/entities/ </w:t>
      </w:r>
      <w:r w:rsidRPr="00EA5AB5">
        <w:t>can be used both to create and update the Temporal Representation of an Entity.</w:t>
      </w:r>
    </w:p>
    <w:p w14:paraId="66BA5E07" w14:textId="77777777" w:rsidR="002224C6" w:rsidRPr="00EA5AB5" w:rsidRDefault="002224C6" w:rsidP="002224C6">
      <w:pPr>
        <w:keepNext/>
        <w:keepLines/>
      </w:pPr>
      <w:r w:rsidRPr="00EA5AB5">
        <w:t xml:space="preserve">Figure </w:t>
      </w:r>
      <w:r w:rsidR="004D7C82" w:rsidRPr="0094514E">
        <w:t>13.</w:t>
      </w:r>
      <w:r w:rsidR="009B26EC" w:rsidRPr="0094514E">
        <w:t>3.1-1</w:t>
      </w:r>
      <w:r w:rsidRPr="00EA5AB5">
        <w:t xml:space="preserve"> shows the request to </w:t>
      </w:r>
      <w:r w:rsidRPr="00EA5AB5">
        <w:rPr>
          <w:b/>
        </w:rPr>
        <w:t>create</w:t>
      </w:r>
      <w:r w:rsidRPr="00EA5AB5">
        <w:t xml:space="preserve"> the Temporal Representation of a Wine </w:t>
      </w:r>
      <w:r w:rsidR="00DD7DD1" w:rsidRPr="00EA5AB5">
        <w:t>E</w:t>
      </w:r>
      <w:r w:rsidRPr="00EA5AB5">
        <w:t>ntity with its</w:t>
      </w:r>
      <w:r w:rsidR="00DD7DD1" w:rsidRPr="00EA5AB5">
        <w:t xml:space="preserve"> A</w:t>
      </w:r>
      <w:r w:rsidRPr="00EA5AB5">
        <w:t>ttributes.</w:t>
      </w:r>
    </w:p>
    <w:p w14:paraId="16B61587"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POST /</w:t>
      </w:r>
      <w:r w:rsidRPr="00202FE0">
        <w:rPr>
          <w:rFonts w:ascii="Courier New" w:hAnsi="Courier New" w:cs="Courier New"/>
          <w:sz w:val="16"/>
        </w:rPr>
        <w:t>ngsi-ld</w:t>
      </w:r>
      <w:r w:rsidRPr="00EA5AB5">
        <w:rPr>
          <w:rFonts w:ascii="Courier New" w:hAnsi="Courier New" w:cs="Courier New"/>
          <w:sz w:val="16"/>
        </w:rPr>
        <w:t>/v1/</w:t>
      </w:r>
      <w:r w:rsidR="00432C38" w:rsidRPr="00EA5AB5">
        <w:rPr>
          <w:rFonts w:ascii="Courier New" w:hAnsi="Courier New" w:cs="Courier New"/>
          <w:sz w:val="16"/>
        </w:rPr>
        <w:t>temporal/</w:t>
      </w:r>
      <w:r w:rsidRPr="00EA5AB5">
        <w:rPr>
          <w:rFonts w:ascii="Courier New" w:hAnsi="Courier New" w:cs="Courier New"/>
          <w:sz w:val="16"/>
        </w:rPr>
        <w:t xml:space="preserve">entities/ </w:t>
      </w:r>
      <w:r w:rsidRPr="00202FE0">
        <w:rPr>
          <w:rFonts w:ascii="Courier New" w:hAnsi="Courier New" w:cs="Courier New"/>
          <w:sz w:val="16"/>
        </w:rPr>
        <w:t>HTTP</w:t>
      </w:r>
      <w:r w:rsidRPr="00EA5AB5">
        <w:rPr>
          <w:rFonts w:ascii="Courier New" w:hAnsi="Courier New" w:cs="Courier New"/>
          <w:sz w:val="16"/>
        </w:rPr>
        <w:t>/1.1</w:t>
      </w:r>
    </w:p>
    <w:p w14:paraId="62648D7E"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695167B"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608C4240"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7FD67BB8"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62554651"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7C7770A8"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:Wine:001",</w:t>
      </w:r>
    </w:p>
    <w:p w14:paraId="0D29D811"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"Wine",</w:t>
      </w:r>
    </w:p>
    <w:p w14:paraId="1952C18B"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"price": {</w:t>
      </w:r>
    </w:p>
    <w:p w14:paraId="16D7C246"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6E44A38F" w14:textId="77777777" w:rsidR="00DE727F" w:rsidRPr="00EA5AB5" w:rsidRDefault="002224C6" w:rsidP="00DE727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7.83</w:t>
      </w:r>
      <w:r w:rsidR="00DE727F" w:rsidRPr="00EA5AB5">
        <w:rPr>
          <w:rFonts w:ascii="Courier New" w:hAnsi="Courier New" w:cs="Courier New"/>
          <w:sz w:val="16"/>
        </w:rPr>
        <w:t>,</w:t>
      </w:r>
    </w:p>
    <w:p w14:paraId="5A43A4A0" w14:textId="77777777" w:rsidR="00DE727F" w:rsidRPr="00EA5AB5" w:rsidRDefault="00DE727F"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"2021-04-04T11:40:00</w:t>
      </w:r>
      <w:r w:rsidR="00763AC0" w:rsidRPr="00EA5AB5">
        <w:rPr>
          <w:rFonts w:ascii="Courier New" w:hAnsi="Courier New" w:cs="Courier New"/>
          <w:sz w:val="16"/>
        </w:rPr>
        <w:t>.000000Z</w:t>
      </w:r>
      <w:r w:rsidRPr="00EA5AB5">
        <w:rPr>
          <w:rFonts w:ascii="Courier New" w:hAnsi="Courier New" w:cs="Courier New"/>
          <w:sz w:val="16"/>
        </w:rPr>
        <w:t>"</w:t>
      </w:r>
    </w:p>
    <w:p w14:paraId="700F7BBE"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D0B1E43"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"quantity": {</w:t>
      </w:r>
    </w:p>
    <w:p w14:paraId="4E94BC17"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B00B0B2" w14:textId="77777777" w:rsidR="00DE727F" w:rsidRPr="00EA5AB5" w:rsidRDefault="002224C6" w:rsidP="00DE727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20</w:t>
      </w:r>
      <w:r w:rsidR="00DE727F" w:rsidRPr="00EA5AB5">
        <w:rPr>
          <w:rFonts w:ascii="Courier New" w:hAnsi="Courier New" w:cs="Courier New"/>
          <w:sz w:val="16"/>
        </w:rPr>
        <w:t>,</w:t>
      </w:r>
    </w:p>
    <w:p w14:paraId="24877D8C" w14:textId="77777777" w:rsidR="002224C6" w:rsidRPr="00EA5AB5" w:rsidRDefault="00DE727F"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"2021-04-04T11:40:00</w:t>
      </w:r>
      <w:r w:rsidR="00763AC0" w:rsidRPr="00EA5AB5">
        <w:rPr>
          <w:rFonts w:ascii="Courier New" w:hAnsi="Courier New" w:cs="Courier New"/>
          <w:sz w:val="16"/>
        </w:rPr>
        <w:t>.000000Z</w:t>
      </w:r>
      <w:r w:rsidRPr="00EA5AB5">
        <w:rPr>
          <w:rFonts w:ascii="Courier New" w:hAnsi="Courier New" w:cs="Courier New"/>
          <w:sz w:val="16"/>
        </w:rPr>
        <w:t>"</w:t>
      </w:r>
    </w:p>
    <w:p w14:paraId="7CE83860"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3C7B6E1"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"putBackOnShelf": {</w:t>
      </w:r>
    </w:p>
    <w:p w14:paraId="4FBFC741"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"Relationship",</w:t>
      </w:r>
    </w:p>
    <w:p w14:paraId="0B4BE9A6" w14:textId="77777777" w:rsidR="00DE727F" w:rsidRPr="00EA5AB5" w:rsidRDefault="002224C6" w:rsidP="00DE727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"urn:</w:t>
      </w:r>
      <w:r w:rsidRPr="00202FE0">
        <w:rPr>
          <w:rFonts w:ascii="Courier New" w:hAnsi="Courier New" w:cs="Courier New"/>
          <w:sz w:val="16"/>
        </w:rPr>
        <w:t>ngsi-ld</w:t>
      </w:r>
      <w:r w:rsidRPr="00EA5AB5">
        <w:rPr>
          <w:rFonts w:ascii="Courier New" w:hAnsi="Courier New" w:cs="Courier New"/>
          <w:sz w:val="16"/>
        </w:rPr>
        <w:t>:Shelf:234"</w:t>
      </w:r>
      <w:r w:rsidR="00DE727F" w:rsidRPr="00EA5AB5">
        <w:rPr>
          <w:rFonts w:ascii="Courier New" w:hAnsi="Courier New" w:cs="Courier New"/>
          <w:sz w:val="16"/>
        </w:rPr>
        <w:t>,</w:t>
      </w:r>
    </w:p>
    <w:p w14:paraId="7A4F4165" w14:textId="77777777" w:rsidR="002224C6" w:rsidRPr="00EA5AB5" w:rsidRDefault="00DE727F"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"2021-04-04T11:40:00</w:t>
      </w:r>
      <w:r w:rsidR="00763AC0" w:rsidRPr="00EA5AB5">
        <w:rPr>
          <w:rFonts w:ascii="Courier New" w:hAnsi="Courier New" w:cs="Courier New"/>
          <w:sz w:val="16"/>
        </w:rPr>
        <w:t>.000000Z</w:t>
      </w:r>
      <w:r w:rsidRPr="00EA5AB5">
        <w:rPr>
          <w:rFonts w:ascii="Courier New" w:hAnsi="Courier New" w:cs="Courier New"/>
          <w:sz w:val="16"/>
        </w:rPr>
        <w:t>"</w:t>
      </w:r>
    </w:p>
    <w:p w14:paraId="4D8CB375"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9CD5B68"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6387EB2" w14:textId="77777777" w:rsidR="002224C6" w:rsidRPr="00EA5AB5" w:rsidRDefault="002224C6" w:rsidP="002224C6">
      <w:pPr>
        <w:pStyle w:val="NF"/>
      </w:pPr>
    </w:p>
    <w:p w14:paraId="00614B4F" w14:textId="77777777" w:rsidR="002224C6" w:rsidRPr="00EA5AB5" w:rsidRDefault="002224C6" w:rsidP="002224C6">
      <w:pPr>
        <w:pStyle w:val="TF"/>
      </w:pPr>
      <w:r w:rsidRPr="00EA5AB5">
        <w:t xml:space="preserve">Figure </w:t>
      </w:r>
      <w:r w:rsidR="004D7C82" w:rsidRPr="00EA5AB5">
        <w:t>13.</w:t>
      </w:r>
      <w:r w:rsidR="009B26EC" w:rsidRPr="00EA5AB5">
        <w:t>3.1-1</w:t>
      </w:r>
      <w:r w:rsidRPr="00EA5AB5">
        <w:t>: Create Temporal Representation of an Entity</w:t>
      </w:r>
    </w:p>
    <w:p w14:paraId="2F92C49B" w14:textId="77777777" w:rsidR="002224C6" w:rsidRPr="00EA5AB5" w:rsidRDefault="002224C6" w:rsidP="002224C6">
      <w:r w:rsidRPr="00EA5AB5">
        <w:t xml:space="preserve">If the creation </w:t>
      </w:r>
      <w:r w:rsidR="00BF675F" w:rsidRPr="00EA5AB5">
        <w:t>is</w:t>
      </w:r>
      <w:r w:rsidRPr="00EA5AB5">
        <w:t xml:space="preserve"> successful, the response in Figure </w:t>
      </w:r>
      <w:r w:rsidR="004D7C82" w:rsidRPr="0094514E">
        <w:t>13.</w:t>
      </w:r>
      <w:r w:rsidR="00D3555F" w:rsidRPr="0094514E">
        <w:t>3</w:t>
      </w:r>
      <w:r w:rsidR="009B26EC" w:rsidRPr="0094514E">
        <w:t>.1-2</w:t>
      </w:r>
      <w:r w:rsidRPr="00EA5AB5">
        <w:t xml:space="preserve"> with </w:t>
      </w:r>
      <w:r w:rsidRPr="00202FE0">
        <w:t>HTTP</w:t>
      </w:r>
      <w:r w:rsidRPr="00EA5AB5">
        <w:t xml:space="preserve"> return code </w:t>
      </w:r>
      <w:r w:rsidRPr="00EA5AB5">
        <w:rPr>
          <w:rFonts w:ascii="Courier New" w:hAnsi="Courier New"/>
          <w:sz w:val="18"/>
        </w:rPr>
        <w:t>201</w:t>
      </w:r>
      <w:r w:rsidRPr="00EA5AB5">
        <w:t xml:space="preserve"> Created is returned.</w:t>
      </w:r>
    </w:p>
    <w:p w14:paraId="2C8D3CE9"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/1.1 201 Created</w:t>
      </w:r>
    </w:p>
    <w:p w14:paraId="41668D43"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16461C48" w14:textId="77777777" w:rsidR="002224C6" w:rsidRPr="00EA5AB5" w:rsidRDefault="002224C6" w:rsidP="002224C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w:t>
      </w:r>
      <w:r w:rsidR="00450264" w:rsidRPr="00EA5AB5">
        <w:rPr>
          <w:rFonts w:ascii="Courier New" w:hAnsi="Courier New" w:cs="Courier New"/>
          <w:sz w:val="16"/>
        </w:rPr>
        <w:t>temporal/entities/</w:t>
      </w:r>
    </w:p>
    <w:p w14:paraId="1AB7C0F0" w14:textId="77777777" w:rsidR="002224C6" w:rsidRPr="00EA5AB5" w:rsidRDefault="002224C6" w:rsidP="002224C6">
      <w:pPr>
        <w:pStyle w:val="NF"/>
      </w:pPr>
    </w:p>
    <w:p w14:paraId="1671754E" w14:textId="77777777" w:rsidR="002224C6" w:rsidRPr="00EA5AB5" w:rsidRDefault="002224C6" w:rsidP="002224C6">
      <w:pPr>
        <w:pStyle w:val="TF"/>
      </w:pPr>
      <w:r w:rsidRPr="00EA5AB5">
        <w:t xml:space="preserve">Figure </w:t>
      </w:r>
      <w:r w:rsidR="004D7C82" w:rsidRPr="00EA5AB5">
        <w:t>13.</w:t>
      </w:r>
      <w:r w:rsidR="00D3555F" w:rsidRPr="00EA5AB5">
        <w:t>3</w:t>
      </w:r>
      <w:r w:rsidR="009B26EC" w:rsidRPr="00EA5AB5">
        <w:t>.1-2</w:t>
      </w:r>
      <w:r w:rsidRPr="00EA5AB5">
        <w:t xml:space="preserve">: Temporal Representation of Wine </w:t>
      </w:r>
      <w:r w:rsidR="0040791F" w:rsidRPr="00EA5AB5">
        <w:t>Entit</w:t>
      </w:r>
      <w:r w:rsidRPr="00EA5AB5">
        <w:t>y creation result</w:t>
      </w:r>
    </w:p>
    <w:p w14:paraId="19ADFB11" w14:textId="77777777" w:rsidR="00450264" w:rsidRPr="00EA5AB5" w:rsidRDefault="002224C6" w:rsidP="00450264">
      <w:r w:rsidRPr="00EA5AB5">
        <w:t xml:space="preserve">If </w:t>
      </w:r>
      <w:r w:rsidR="00450264" w:rsidRPr="00EA5AB5">
        <w:t xml:space="preserve">the Temporal Representation of the Entity already exists, executing the request of </w:t>
      </w:r>
      <w:r w:rsidRPr="00EA5AB5">
        <w:t xml:space="preserve">Figure </w:t>
      </w:r>
      <w:r w:rsidR="004D7C82" w:rsidRPr="0094514E">
        <w:t>13.</w:t>
      </w:r>
      <w:r w:rsidR="009B26EC" w:rsidRPr="0094514E">
        <w:t>3.1-1</w:t>
      </w:r>
      <w:r w:rsidR="00450264" w:rsidRPr="00EA5AB5">
        <w:t xml:space="preserve"> would </w:t>
      </w:r>
      <w:r w:rsidR="00450264" w:rsidRPr="00EA5AB5">
        <w:rPr>
          <w:b/>
        </w:rPr>
        <w:t>update</w:t>
      </w:r>
      <w:r w:rsidR="00450264" w:rsidRPr="00EA5AB5">
        <w:t xml:space="preserve"> the Temporal Representation. In case of a success, the response in </w:t>
      </w:r>
      <w:r w:rsidRPr="00EA5AB5">
        <w:t xml:space="preserve">Figure </w:t>
      </w:r>
      <w:r w:rsidR="004D7C82" w:rsidRPr="0094514E">
        <w:t>13.</w:t>
      </w:r>
      <w:r w:rsidR="009B26EC" w:rsidRPr="0094514E">
        <w:t>3.1-3</w:t>
      </w:r>
      <w:r w:rsidR="00450264" w:rsidRPr="00EA5AB5">
        <w:t xml:space="preserve"> with </w:t>
      </w:r>
      <w:r w:rsidR="00450264" w:rsidRPr="00202FE0">
        <w:t>HTTP</w:t>
      </w:r>
      <w:r w:rsidR="00450264" w:rsidRPr="00EA5AB5">
        <w:t xml:space="preserve"> return code </w:t>
      </w:r>
      <w:r w:rsidR="00450264" w:rsidRPr="00EA5AB5">
        <w:rPr>
          <w:rFonts w:ascii="Courier New" w:hAnsi="Courier New"/>
          <w:sz w:val="18"/>
        </w:rPr>
        <w:t>204</w:t>
      </w:r>
      <w:r w:rsidR="00450264" w:rsidRPr="00EA5AB5">
        <w:t xml:space="preserve"> No Content is returned.</w:t>
      </w:r>
    </w:p>
    <w:p w14:paraId="42858AD3" w14:textId="77777777" w:rsidR="00450264" w:rsidRPr="00EA5AB5" w:rsidRDefault="00450264" w:rsidP="0045026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182B9DB7" w14:textId="77777777" w:rsidR="00450264" w:rsidRPr="00EA5AB5" w:rsidRDefault="00450264" w:rsidP="0045026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5C4E3FE2" w14:textId="77777777" w:rsidR="00450264" w:rsidRPr="00EA5AB5" w:rsidRDefault="00450264" w:rsidP="0045026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/v1/temporal/entities/</w:t>
      </w:r>
    </w:p>
    <w:p w14:paraId="40F5A91A" w14:textId="77777777" w:rsidR="00450264" w:rsidRPr="00EA5AB5" w:rsidRDefault="00450264" w:rsidP="00450264">
      <w:pPr>
        <w:pStyle w:val="NF"/>
      </w:pPr>
    </w:p>
    <w:p w14:paraId="2B6528C8" w14:textId="77777777" w:rsidR="00BB3154" w:rsidRPr="00EA5AB5" w:rsidRDefault="00450264" w:rsidP="00CC7315">
      <w:pPr>
        <w:pStyle w:val="TF"/>
      </w:pPr>
      <w:r w:rsidRPr="00EA5AB5">
        <w:t xml:space="preserve">Figure </w:t>
      </w:r>
      <w:r w:rsidR="004D7C82" w:rsidRPr="00EA5AB5">
        <w:t>13.</w:t>
      </w:r>
      <w:r w:rsidR="009B26EC" w:rsidRPr="00EA5AB5">
        <w:t>3.1-3</w:t>
      </w:r>
      <w:r w:rsidRPr="00EA5AB5">
        <w:t xml:space="preserve">: </w:t>
      </w:r>
      <w:r w:rsidR="00D966FB" w:rsidRPr="00EA5AB5">
        <w:t xml:space="preserve">Update of the </w:t>
      </w:r>
      <w:r w:rsidRPr="00EA5AB5">
        <w:t xml:space="preserve">Temporal Representation of Wine </w:t>
      </w:r>
      <w:r w:rsidR="0040791F" w:rsidRPr="00EA5AB5">
        <w:t>Entit</w:t>
      </w:r>
      <w:r w:rsidRPr="00EA5AB5">
        <w:t>y result</w:t>
      </w:r>
    </w:p>
    <w:p w14:paraId="62DA4E6E" w14:textId="77777777" w:rsidR="00DE727F" w:rsidRPr="00EA5AB5" w:rsidRDefault="00DE727F" w:rsidP="00DE727F">
      <w:r w:rsidRPr="00EA5AB5">
        <w:t xml:space="preserve">As one last remark, in Figure </w:t>
      </w:r>
      <w:r w:rsidR="004D7C82" w:rsidRPr="0094514E">
        <w:t>13.</w:t>
      </w:r>
      <w:r w:rsidR="009B26EC" w:rsidRPr="0094514E">
        <w:t>3.1-1</w:t>
      </w:r>
      <w:r w:rsidRPr="00EA5AB5">
        <w:t xml:space="preserve"> the Temporal Property </w:t>
      </w:r>
      <w:r w:rsidRPr="00EA5AB5">
        <w:rPr>
          <w:i/>
        </w:rPr>
        <w:t>observedAt</w:t>
      </w:r>
      <w:r w:rsidRPr="00EA5AB5">
        <w:t xml:space="preserve"> </w:t>
      </w:r>
      <w:r w:rsidR="008457E7" w:rsidRPr="00EA5AB5">
        <w:t>is</w:t>
      </w:r>
      <w:r w:rsidRPr="00EA5AB5">
        <w:t xml:space="preserve"> provided. This is the only</w:t>
      </w:r>
      <w:r w:rsidR="008457E7" w:rsidRPr="00EA5AB5">
        <w:t xml:space="preserve"> one</w:t>
      </w:r>
      <w:r w:rsidRPr="00EA5AB5">
        <w:t xml:space="preserve"> </w:t>
      </w:r>
      <w:r w:rsidR="009711B6" w:rsidRPr="00EA5AB5">
        <w:t xml:space="preserve">User Generated </w:t>
      </w:r>
      <w:r w:rsidRPr="00EA5AB5">
        <w:t>Temporal Property</w:t>
      </w:r>
      <w:r w:rsidR="008457E7" w:rsidRPr="00EA5AB5">
        <w:t xml:space="preserve"> supported by the Temporal </w:t>
      </w:r>
      <w:r w:rsidR="008457E7" w:rsidRPr="00202FE0">
        <w:t>API</w:t>
      </w:r>
      <w:r w:rsidRPr="00EA5AB5">
        <w:t xml:space="preserve">. The client </w:t>
      </w:r>
      <w:r w:rsidR="0059499B" w:rsidRPr="00EA5AB5">
        <w:t>can decide</w:t>
      </w:r>
      <w:r w:rsidRPr="00EA5AB5">
        <w:t xml:space="preserve"> its value</w:t>
      </w:r>
      <w:r w:rsidR="0059499B" w:rsidRPr="00EA5AB5">
        <w:t xml:space="preserve"> by setting</w:t>
      </w:r>
      <w:r w:rsidR="009711B6" w:rsidRPr="00EA5AB5">
        <w:t xml:space="preserve"> a </w:t>
      </w:r>
      <w:r w:rsidR="009711B6" w:rsidRPr="00EA5AB5">
        <w:rPr>
          <w:i/>
        </w:rPr>
        <w:t>DateTime</w:t>
      </w:r>
      <w:r w:rsidRPr="00EA5AB5">
        <w:t xml:space="preserve"> </w:t>
      </w:r>
      <w:r w:rsidR="00EB6041" w:rsidRPr="00EA5AB5">
        <w:t xml:space="preserve">string </w:t>
      </w:r>
      <w:r w:rsidRPr="00EA5AB5">
        <w:t>(null by default).</w:t>
      </w:r>
    </w:p>
    <w:p w14:paraId="6BFFC0A1" w14:textId="77777777" w:rsidR="00BB3154" w:rsidRPr="00EA5AB5" w:rsidRDefault="004D7C82" w:rsidP="00BB37C8">
      <w:pPr>
        <w:pStyle w:val="Heading3"/>
      </w:pPr>
      <w:bookmarkStart w:id="181" w:name="_Toc147485572"/>
      <w:bookmarkStart w:id="182" w:name="_Toc197507288"/>
      <w:r w:rsidRPr="00EA5AB5">
        <w:lastRenderedPageBreak/>
        <w:t>13.</w:t>
      </w:r>
      <w:r w:rsidR="002F4F30" w:rsidRPr="00EA5AB5">
        <w:t>3</w:t>
      </w:r>
      <w:r w:rsidR="00BB3154" w:rsidRPr="00EA5AB5">
        <w:t>.2</w:t>
      </w:r>
      <w:r w:rsidR="00BB3154" w:rsidRPr="00EA5AB5">
        <w:tab/>
        <w:t>Creating/</w:t>
      </w:r>
      <w:r w:rsidR="00616245" w:rsidRPr="00EA5AB5">
        <w:t>Updating/</w:t>
      </w:r>
      <w:r w:rsidR="00BB3154" w:rsidRPr="00EA5AB5">
        <w:t xml:space="preserve">Deleting Attribute </w:t>
      </w:r>
      <w:r w:rsidR="007118AB" w:rsidRPr="00EA5AB5">
        <w:t>of a</w:t>
      </w:r>
      <w:r w:rsidR="00BB3154" w:rsidRPr="00EA5AB5">
        <w:t xml:space="preserve"> Temporal Representation of an Entity</w:t>
      </w:r>
      <w:bookmarkEnd w:id="181"/>
      <w:bookmarkEnd w:id="182"/>
    </w:p>
    <w:p w14:paraId="4D8DC531" w14:textId="77777777" w:rsidR="00D3555F" w:rsidRPr="00EA5AB5" w:rsidRDefault="004D7C82" w:rsidP="00BB37C8">
      <w:pPr>
        <w:pStyle w:val="Heading4"/>
      </w:pPr>
      <w:bookmarkStart w:id="183" w:name="_Toc147485573"/>
      <w:bookmarkStart w:id="184" w:name="_Toc197507289"/>
      <w:r w:rsidRPr="00EA5AB5">
        <w:t>13.</w:t>
      </w:r>
      <w:r w:rsidR="002F4F30" w:rsidRPr="00EA5AB5">
        <w:t>3</w:t>
      </w:r>
      <w:r w:rsidR="00BB3154" w:rsidRPr="00EA5AB5">
        <w:t>.2.1</w:t>
      </w:r>
      <w:r w:rsidR="00BB3154" w:rsidRPr="00EA5AB5">
        <w:tab/>
        <w:t>Create</w:t>
      </w:r>
      <w:r w:rsidR="00616245" w:rsidRPr="00EA5AB5">
        <w:t>/Update</w:t>
      </w:r>
      <w:r w:rsidR="00BB3154" w:rsidRPr="00EA5AB5">
        <w:t xml:space="preserve"> Attribute</w:t>
      </w:r>
      <w:r w:rsidR="00360E73" w:rsidRPr="00EA5AB5">
        <w:t xml:space="preserve"> </w:t>
      </w:r>
      <w:r w:rsidR="007118AB" w:rsidRPr="00EA5AB5">
        <w:t>in a</w:t>
      </w:r>
      <w:r w:rsidR="00BB3154" w:rsidRPr="00EA5AB5">
        <w:t xml:space="preserve"> Temporal Representation of an Entity</w:t>
      </w:r>
      <w:bookmarkEnd w:id="183"/>
      <w:bookmarkEnd w:id="184"/>
    </w:p>
    <w:p w14:paraId="52D2C76F" w14:textId="15876836" w:rsidR="003D54BC" w:rsidRPr="00EA5AB5" w:rsidRDefault="006965F3" w:rsidP="00BB37C8">
      <w:r w:rsidRPr="00EA5AB5">
        <w:t>The creation of</w:t>
      </w:r>
      <w:r w:rsidR="003D54BC" w:rsidRPr="00EA5AB5">
        <w:t xml:space="preserve"> new Attributes or </w:t>
      </w:r>
      <w:r w:rsidRPr="00EA5AB5">
        <w:t xml:space="preserve">the update of </w:t>
      </w:r>
      <w:r w:rsidR="003D54BC" w:rsidRPr="00EA5AB5">
        <w:t>existing Attributes in a Temporal Representation of an Entity</w:t>
      </w:r>
      <w:r w:rsidRPr="00EA5AB5">
        <w:t>, i</w:t>
      </w:r>
      <w:r w:rsidR="00D33B43" w:rsidRPr="00EA5AB5">
        <w:t xml:space="preserve">n </w:t>
      </w:r>
      <w:r w:rsidR="00056259" w:rsidRPr="00EA5AB5">
        <w:t>both</w:t>
      </w:r>
      <w:r w:rsidR="00D33B43" w:rsidRPr="00EA5AB5">
        <w:t xml:space="preserve"> case</w:t>
      </w:r>
      <w:r w:rsidR="00575C2C" w:rsidRPr="00EA5AB5">
        <w:t>s</w:t>
      </w:r>
      <w:r w:rsidR="00D33B43" w:rsidRPr="00EA5AB5">
        <w:t>,</w:t>
      </w:r>
      <w:r w:rsidRPr="00EA5AB5">
        <w:t xml:space="preserve"> leads to the creation of</w:t>
      </w:r>
      <w:r w:rsidR="00D33B43" w:rsidRPr="00EA5AB5">
        <w:t xml:space="preserve"> a </w:t>
      </w:r>
      <w:r w:rsidR="00D33B43" w:rsidRPr="00EA5AB5">
        <w:rPr>
          <w:b/>
        </w:rPr>
        <w:t>new instance</w:t>
      </w:r>
      <w:r w:rsidR="00D33B43" w:rsidRPr="00EA5AB5">
        <w:t xml:space="preserve"> of the Attribute with a dedicated </w:t>
      </w:r>
      <w:r w:rsidR="00D33B43" w:rsidRPr="00EA5AB5">
        <w:rPr>
          <w:i/>
        </w:rPr>
        <w:t>instanceId</w:t>
      </w:r>
      <w:r w:rsidR="00D33B43" w:rsidRPr="00EA5AB5">
        <w:t xml:space="preserve">. The </w:t>
      </w:r>
      <w:r w:rsidR="00D33B43" w:rsidRPr="00EA5AB5">
        <w:rPr>
          <w:i/>
        </w:rPr>
        <w:t>instanceId</w:t>
      </w:r>
      <w:r w:rsidR="00D33B43" w:rsidRPr="00EA5AB5">
        <w:t xml:space="preserve"> is needed to modify/delete the </w:t>
      </w:r>
      <w:r w:rsidR="00434677" w:rsidRPr="00EA5AB5">
        <w:t>Attribute I</w:t>
      </w:r>
      <w:r w:rsidR="00D33B43" w:rsidRPr="00EA5AB5">
        <w:t xml:space="preserve">nstance as discussed in </w:t>
      </w:r>
      <w:r w:rsidR="009C7CC9">
        <w:t>c</w:t>
      </w:r>
      <w:r w:rsidR="009C7CC9" w:rsidRPr="00EA5AB5">
        <w:t xml:space="preserve">lause </w:t>
      </w:r>
      <w:r w:rsidR="004D7C82" w:rsidRPr="0094514E">
        <w:t>13.</w:t>
      </w:r>
      <w:r w:rsidR="00D33B43" w:rsidRPr="0094514E">
        <w:t>3.3</w:t>
      </w:r>
      <w:r w:rsidRPr="00EA5AB5">
        <w:t>.</w:t>
      </w:r>
      <w:r w:rsidR="00DE727F" w:rsidRPr="00EA5AB5">
        <w:t xml:space="preserve"> Each </w:t>
      </w:r>
      <w:r w:rsidR="00434677" w:rsidRPr="00EA5AB5">
        <w:t>Attribute I</w:t>
      </w:r>
      <w:r w:rsidR="00DE727F" w:rsidRPr="00EA5AB5">
        <w:t>nstance has its own set of Temporal Properties.</w:t>
      </w:r>
    </w:p>
    <w:p w14:paraId="7B39D6F8" w14:textId="41FD7AF5" w:rsidR="00D3555F" w:rsidRPr="00EA5AB5" w:rsidRDefault="00D3555F" w:rsidP="00D3555F">
      <w:pPr>
        <w:keepNext/>
        <w:keepLines/>
      </w:pPr>
      <w:r w:rsidRPr="00913886">
        <w:t xml:space="preserve">Figure </w:t>
      </w:r>
      <w:r w:rsidR="004D7C82" w:rsidRPr="0094514E">
        <w:t>13.</w:t>
      </w:r>
      <w:r w:rsidR="009B26EC" w:rsidRPr="0094514E">
        <w:t>3.2.1-1</w:t>
      </w:r>
      <w:r w:rsidRPr="00913886">
        <w:t xml:space="preserve"> shows the request</w:t>
      </w:r>
      <w:r w:rsidR="003D54BC" w:rsidRPr="00913886">
        <w:t xml:space="preserve"> to </w:t>
      </w:r>
      <w:r w:rsidR="003D54BC" w:rsidRPr="00913886">
        <w:rPr>
          <w:b/>
        </w:rPr>
        <w:t>create</w:t>
      </w:r>
      <w:r w:rsidR="003D54BC" w:rsidRPr="00913886">
        <w:t xml:space="preserve"> the </w:t>
      </w:r>
      <w:r w:rsidR="003F67A6" w:rsidRPr="00913886">
        <w:t>"</w:t>
      </w:r>
      <w:r w:rsidR="003D54BC" w:rsidRPr="00913886">
        <w:t>brand</w:t>
      </w:r>
      <w:r w:rsidR="003F67A6" w:rsidRPr="00913886">
        <w:t>"</w:t>
      </w:r>
      <w:r w:rsidR="003D54BC" w:rsidRPr="00913886">
        <w:t xml:space="preserve"> Attribute and</w:t>
      </w:r>
      <w:r w:rsidRPr="00913886">
        <w:t xml:space="preserve"> to</w:t>
      </w:r>
      <w:r w:rsidR="003D54BC" w:rsidRPr="00913886">
        <w:t xml:space="preserve"> </w:t>
      </w:r>
      <w:r w:rsidR="003D54BC" w:rsidRPr="00913886">
        <w:rPr>
          <w:b/>
        </w:rPr>
        <w:t>update</w:t>
      </w:r>
      <w:r w:rsidR="003D54BC" w:rsidRPr="00913886">
        <w:t xml:space="preserve"> the </w:t>
      </w:r>
      <w:r w:rsidR="003F67A6" w:rsidRPr="00913886">
        <w:t>"</w:t>
      </w:r>
      <w:r w:rsidR="003D54BC" w:rsidRPr="00913886">
        <w:t>price</w:t>
      </w:r>
      <w:r w:rsidR="003F67A6" w:rsidRPr="00913886">
        <w:t>"</w:t>
      </w:r>
      <w:r w:rsidR="003D54BC" w:rsidRPr="00913886">
        <w:t xml:space="preserve"> Attribute of</w:t>
      </w:r>
      <w:r w:rsidRPr="00913886">
        <w:t xml:space="preserve"> the Temporal Representation of </w:t>
      </w:r>
      <w:r w:rsidR="003D54BC" w:rsidRPr="00913886">
        <w:t>the</w:t>
      </w:r>
      <w:r w:rsidRPr="00913886">
        <w:t xml:space="preserve"> Wine</w:t>
      </w:r>
      <w:r w:rsidR="00A27DC6" w:rsidRPr="00913886">
        <w:t xml:space="preserve"> </w:t>
      </w:r>
      <w:r w:rsidR="00393CA2" w:rsidRPr="00913886">
        <w:t>E</w:t>
      </w:r>
      <w:r w:rsidR="00A27DC6" w:rsidRPr="00913886">
        <w:t>ntity</w:t>
      </w:r>
      <w:r w:rsidRPr="00913886">
        <w:t>.</w:t>
      </w:r>
      <w:r w:rsidR="00A27DC6" w:rsidRPr="00913886">
        <w:t xml:space="preserve"> Thi</w:t>
      </w:r>
      <w:r w:rsidR="00C35423" w:rsidRPr="00913886">
        <w:t xml:space="preserve">s operation leads </w:t>
      </w:r>
      <w:r w:rsidR="00A27DC6" w:rsidRPr="00913886">
        <w:t>to</w:t>
      </w:r>
      <w:r w:rsidR="00C35423" w:rsidRPr="00913886">
        <w:t xml:space="preserve"> the</w:t>
      </w:r>
      <w:r w:rsidR="00A27DC6" w:rsidRPr="00913886">
        <w:t xml:space="preserve"> add</w:t>
      </w:r>
      <w:r w:rsidR="00C35423" w:rsidRPr="00913886">
        <w:t>ition of</w:t>
      </w:r>
      <w:r w:rsidR="00A27DC6" w:rsidRPr="00913886">
        <w:t xml:space="preserve"> a</w:t>
      </w:r>
      <w:r w:rsidR="000F4311" w:rsidRPr="00913886">
        <w:t xml:space="preserve"> </w:t>
      </w:r>
      <w:r w:rsidR="00A27DC6" w:rsidRPr="00913886">
        <w:t xml:space="preserve">new instance of the </w:t>
      </w:r>
      <w:r w:rsidR="003F67A6" w:rsidRPr="00913886">
        <w:t>"</w:t>
      </w:r>
      <w:r w:rsidR="00A27DC6" w:rsidRPr="00913886">
        <w:t>price</w:t>
      </w:r>
      <w:r w:rsidR="003F67A6" w:rsidRPr="00913886">
        <w:t>"</w:t>
      </w:r>
      <w:r w:rsidR="00A27DC6" w:rsidRPr="00913886">
        <w:t xml:space="preserve"> Attribute and </w:t>
      </w:r>
      <w:r w:rsidR="00C35423" w:rsidRPr="00913886">
        <w:t>the creation of</w:t>
      </w:r>
      <w:r w:rsidR="00A27DC6" w:rsidRPr="00913886">
        <w:t xml:space="preserve"> the first instance of the </w:t>
      </w:r>
      <w:r w:rsidR="003F67A6" w:rsidRPr="00913886">
        <w:t>"</w:t>
      </w:r>
      <w:r w:rsidR="00A27DC6" w:rsidRPr="00913886">
        <w:t>brand</w:t>
      </w:r>
      <w:r w:rsidR="003F67A6" w:rsidRPr="00913886">
        <w:t>"</w:t>
      </w:r>
      <w:r w:rsidR="00A27DC6" w:rsidRPr="00913886">
        <w:t xml:space="preserve"> Attrib</w:t>
      </w:r>
      <w:r w:rsidR="00A27DC6" w:rsidRPr="00EA5AB5">
        <w:t>ute inside the Temporal Representation of the Wine Entity.</w:t>
      </w:r>
    </w:p>
    <w:p w14:paraId="74F8ECA4"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POST </w:t>
      </w:r>
      <w:r w:rsidR="005766C1" w:rsidRPr="00EA5AB5">
        <w:rPr>
          <w:rFonts w:ascii="Courier New" w:hAnsi="Courier New" w:cs="Courier New"/>
          <w:sz w:val="16"/>
        </w:rPr>
        <w:t>/</w:t>
      </w:r>
      <w:r w:rsidR="005766C1" w:rsidRPr="00202FE0">
        <w:rPr>
          <w:rFonts w:ascii="Courier New" w:hAnsi="Courier New" w:cs="Courier New"/>
          <w:sz w:val="16"/>
        </w:rPr>
        <w:t>ngsi-ld</w:t>
      </w:r>
      <w:r w:rsidR="005766C1" w:rsidRPr="00EA5AB5">
        <w:rPr>
          <w:rFonts w:ascii="Courier New" w:hAnsi="Courier New" w:cs="Courier New"/>
          <w:sz w:val="16"/>
        </w:rPr>
        <w:t>/v1/temporal/entities/urn:</w:t>
      </w:r>
      <w:r w:rsidR="005766C1" w:rsidRPr="00202FE0">
        <w:rPr>
          <w:rFonts w:ascii="Courier New" w:hAnsi="Courier New" w:cs="Courier New"/>
          <w:sz w:val="16"/>
        </w:rPr>
        <w:t>ngsi-ld</w:t>
      </w:r>
      <w:r w:rsidR="005766C1" w:rsidRPr="00EA5AB5">
        <w:rPr>
          <w:rFonts w:ascii="Courier New" w:hAnsi="Courier New" w:cs="Courier New"/>
          <w:sz w:val="16"/>
        </w:rPr>
        <w:t>:Wine:001/attrs</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0C9B35DC"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396DEA27"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8BC9A9B"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06840E3E"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13232383"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46161AE7"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"price": {</w:t>
      </w:r>
    </w:p>
    <w:p w14:paraId="5912E03D"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"Property",</w:t>
      </w:r>
    </w:p>
    <w:p w14:paraId="44317993" w14:textId="77777777" w:rsidR="00DE727F" w:rsidRPr="00EA5AB5" w:rsidRDefault="003D54BC" w:rsidP="00DE727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 xml:space="preserve">        "value": 7.90</w:t>
      </w:r>
      <w:r w:rsidR="00DE727F" w:rsidRPr="00EA5AB5">
        <w:rPr>
          <w:rFonts w:ascii="Courier New" w:hAnsi="Courier New" w:cs="Courier New"/>
          <w:sz w:val="16"/>
        </w:rPr>
        <w:t>,</w:t>
      </w:r>
    </w:p>
    <w:p w14:paraId="3911C815" w14:textId="77777777" w:rsidR="003D54BC" w:rsidRPr="00EA5AB5" w:rsidRDefault="00DE727F"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"2021-04-04T11:42:00</w:t>
      </w:r>
      <w:r w:rsidR="00763AC0" w:rsidRPr="00EA5AB5">
        <w:rPr>
          <w:rFonts w:ascii="Courier New" w:hAnsi="Courier New" w:cs="Courier New"/>
          <w:sz w:val="16"/>
        </w:rPr>
        <w:t>.000000Z</w:t>
      </w:r>
      <w:r w:rsidRPr="00EA5AB5">
        <w:rPr>
          <w:rFonts w:ascii="Courier New" w:hAnsi="Courier New" w:cs="Courier New"/>
          <w:sz w:val="16"/>
        </w:rPr>
        <w:t>"</w:t>
      </w:r>
    </w:p>
    <w:p w14:paraId="7A3592A2"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74475C37"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"brand": {</w:t>
      </w:r>
    </w:p>
    <w:p w14:paraId="70A9A47C"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"Property",</w:t>
      </w:r>
    </w:p>
    <w:p w14:paraId="371828A7" w14:textId="77777777" w:rsidR="00DE727F" w:rsidRPr="00EA5AB5" w:rsidRDefault="003D54BC" w:rsidP="00DE727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 xml:space="preserve">        "value": "Corvo"</w:t>
      </w:r>
      <w:r w:rsidR="00DE727F" w:rsidRPr="00EA5AB5">
        <w:rPr>
          <w:rFonts w:ascii="Courier New" w:hAnsi="Courier New" w:cs="Courier New"/>
          <w:sz w:val="16"/>
        </w:rPr>
        <w:t>,</w:t>
      </w:r>
    </w:p>
    <w:p w14:paraId="34DC4F08" w14:textId="77777777" w:rsidR="003D54BC" w:rsidRPr="00EA5AB5" w:rsidRDefault="00DE727F"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"2021-04-04T11:42:00</w:t>
      </w:r>
      <w:r w:rsidR="00763AC0" w:rsidRPr="00EA5AB5">
        <w:rPr>
          <w:rFonts w:ascii="Courier New" w:hAnsi="Courier New" w:cs="Courier New"/>
          <w:sz w:val="16"/>
        </w:rPr>
        <w:t>.000000Z</w:t>
      </w:r>
      <w:r w:rsidRPr="00EA5AB5">
        <w:rPr>
          <w:rFonts w:ascii="Courier New" w:hAnsi="Courier New" w:cs="Courier New"/>
          <w:sz w:val="16"/>
        </w:rPr>
        <w:t>"</w:t>
      </w:r>
    </w:p>
    <w:p w14:paraId="02D0C0E0" w14:textId="77777777" w:rsidR="003D54BC" w:rsidRPr="00EA5AB5" w:rsidRDefault="003D54BC"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1D83F21F" w14:textId="77777777" w:rsidR="00D3555F" w:rsidRPr="00EA5AB5" w:rsidRDefault="005766C1" w:rsidP="003D54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w:t>
      </w:r>
    </w:p>
    <w:p w14:paraId="69EC5133" w14:textId="77777777" w:rsidR="00D3555F" w:rsidRPr="00EA5AB5" w:rsidRDefault="00D3555F" w:rsidP="00D3555F">
      <w:pPr>
        <w:pStyle w:val="NF"/>
      </w:pPr>
    </w:p>
    <w:p w14:paraId="29F3FC60" w14:textId="77777777" w:rsidR="00D3555F" w:rsidRPr="00EA5AB5" w:rsidRDefault="00D3555F" w:rsidP="00D3555F">
      <w:pPr>
        <w:pStyle w:val="TF"/>
      </w:pPr>
      <w:r w:rsidRPr="00EA5AB5">
        <w:t xml:space="preserve">Figure </w:t>
      </w:r>
      <w:r w:rsidR="004D7C82" w:rsidRPr="00EA5AB5">
        <w:t>13.</w:t>
      </w:r>
      <w:r w:rsidR="009B26EC" w:rsidRPr="00EA5AB5">
        <w:t>3.2.1-1</w:t>
      </w:r>
      <w:r w:rsidRPr="00EA5AB5">
        <w:t xml:space="preserve">: </w:t>
      </w:r>
      <w:r w:rsidR="00C80330" w:rsidRPr="00EA5AB5">
        <w:t xml:space="preserve">Create or Update Attribute of </w:t>
      </w:r>
      <w:r w:rsidRPr="00EA5AB5">
        <w:t>Temporal Representation of an Entity</w:t>
      </w:r>
    </w:p>
    <w:p w14:paraId="1025C977" w14:textId="77777777" w:rsidR="00D3555F" w:rsidRPr="00EA5AB5" w:rsidRDefault="00D3555F" w:rsidP="00D3555F">
      <w:r w:rsidRPr="00EA5AB5">
        <w:t xml:space="preserve">If the creation </w:t>
      </w:r>
      <w:r w:rsidR="00CC602C" w:rsidRPr="00EA5AB5">
        <w:t>is</w:t>
      </w:r>
      <w:r w:rsidRPr="00EA5AB5">
        <w:t xml:space="preserve"> successful, the response in Figure </w:t>
      </w:r>
      <w:r w:rsidR="004D7C82" w:rsidRPr="0094514E">
        <w:t>13.</w:t>
      </w:r>
      <w:r w:rsidR="009B26EC" w:rsidRPr="0094514E">
        <w:t>3.2.1-2</w:t>
      </w:r>
      <w:r w:rsidRPr="00EA5AB5">
        <w:t xml:space="preserve"> with </w:t>
      </w:r>
      <w:r w:rsidRPr="00202FE0">
        <w:t>HTTP</w:t>
      </w:r>
      <w:r w:rsidRPr="00EA5AB5">
        <w:t xml:space="preserve"> return code </w:t>
      </w:r>
      <w:r w:rsidRPr="00EA5AB5">
        <w:rPr>
          <w:rFonts w:ascii="Courier New" w:hAnsi="Courier New"/>
          <w:sz w:val="18"/>
        </w:rPr>
        <w:t>20</w:t>
      </w:r>
      <w:r w:rsidR="003D54BC" w:rsidRPr="00EA5AB5">
        <w:rPr>
          <w:rFonts w:ascii="Courier New" w:hAnsi="Courier New"/>
          <w:sz w:val="18"/>
        </w:rPr>
        <w:t>4</w:t>
      </w:r>
      <w:r w:rsidRPr="00EA5AB5">
        <w:t xml:space="preserve"> </w:t>
      </w:r>
      <w:r w:rsidR="003D54BC" w:rsidRPr="00EA5AB5">
        <w:t>No Content</w:t>
      </w:r>
      <w:r w:rsidRPr="00EA5AB5">
        <w:t xml:space="preserve"> is returned.</w:t>
      </w:r>
    </w:p>
    <w:p w14:paraId="14AEA4DD"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w:t>
      </w:r>
      <w:r w:rsidR="00C80330" w:rsidRPr="00EA5AB5">
        <w:rPr>
          <w:rFonts w:ascii="Courier New" w:hAnsi="Courier New" w:cs="Courier New"/>
          <w:sz w:val="16"/>
        </w:rPr>
        <w:t>4</w:t>
      </w:r>
      <w:r w:rsidRPr="00EA5AB5">
        <w:rPr>
          <w:rFonts w:ascii="Courier New" w:hAnsi="Courier New" w:cs="Courier New"/>
          <w:sz w:val="16"/>
        </w:rPr>
        <w:t xml:space="preserve"> </w:t>
      </w:r>
      <w:r w:rsidR="00C80330" w:rsidRPr="00EA5AB5">
        <w:rPr>
          <w:rFonts w:ascii="Courier New" w:hAnsi="Courier New" w:cs="Courier New"/>
          <w:sz w:val="16"/>
        </w:rPr>
        <w:t>No Content</w:t>
      </w:r>
    </w:p>
    <w:p w14:paraId="0AF76278"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4F894134" w14:textId="77777777" w:rsidR="00D3555F" w:rsidRPr="00EA5AB5" w:rsidRDefault="00D3555F" w:rsidP="00D355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/v1/temporal/entities/</w:t>
      </w:r>
      <w:r w:rsidR="00C80330" w:rsidRPr="00EA5AB5">
        <w:rPr>
          <w:rFonts w:ascii="Courier New" w:hAnsi="Courier New" w:cs="Courier New"/>
          <w:sz w:val="16"/>
        </w:rPr>
        <w:t>urn:</w:t>
      </w:r>
      <w:r w:rsidR="00C80330" w:rsidRPr="00202FE0">
        <w:rPr>
          <w:rFonts w:ascii="Courier New" w:hAnsi="Courier New" w:cs="Courier New"/>
          <w:sz w:val="16"/>
        </w:rPr>
        <w:t>ngsi-ld</w:t>
      </w:r>
      <w:r w:rsidR="00C80330" w:rsidRPr="00EA5AB5">
        <w:rPr>
          <w:rFonts w:ascii="Courier New" w:hAnsi="Courier New" w:cs="Courier New"/>
          <w:sz w:val="16"/>
        </w:rPr>
        <w:t>:Wine:001/attrs</w:t>
      </w:r>
    </w:p>
    <w:p w14:paraId="5F9736CA" w14:textId="77777777" w:rsidR="00D3555F" w:rsidRPr="00EA5AB5" w:rsidRDefault="00D3555F" w:rsidP="00D3555F">
      <w:pPr>
        <w:pStyle w:val="NF"/>
      </w:pPr>
    </w:p>
    <w:p w14:paraId="471DC77D" w14:textId="77777777" w:rsidR="00D33B43" w:rsidRPr="00EA5AB5" w:rsidRDefault="00D3555F" w:rsidP="00BB37C8">
      <w:pPr>
        <w:pStyle w:val="TF"/>
      </w:pPr>
      <w:r w:rsidRPr="00EA5AB5">
        <w:t xml:space="preserve">Figure </w:t>
      </w:r>
      <w:r w:rsidR="004D7C82" w:rsidRPr="00EA5AB5">
        <w:t>13.</w:t>
      </w:r>
      <w:r w:rsidR="009B26EC" w:rsidRPr="00EA5AB5">
        <w:t>3.2.1-2</w:t>
      </w:r>
      <w:r w:rsidRPr="00EA5AB5">
        <w:t xml:space="preserve">: </w:t>
      </w:r>
      <w:r w:rsidR="00C80330" w:rsidRPr="00EA5AB5">
        <w:t xml:space="preserve">Create or Update Attribute of </w:t>
      </w:r>
      <w:r w:rsidRPr="00EA5AB5">
        <w:t xml:space="preserve">Temporal Representation of </w:t>
      </w:r>
      <w:r w:rsidR="00C80330" w:rsidRPr="00EA5AB5">
        <w:t xml:space="preserve">an Entity </w:t>
      </w:r>
      <w:r w:rsidRPr="00EA5AB5">
        <w:t>result</w:t>
      </w:r>
    </w:p>
    <w:p w14:paraId="5C7AD3A9" w14:textId="77777777" w:rsidR="00BB3154" w:rsidRPr="00EA5AB5" w:rsidRDefault="004D7C82" w:rsidP="00BB3154">
      <w:pPr>
        <w:pStyle w:val="Heading4"/>
      </w:pPr>
      <w:bookmarkStart w:id="185" w:name="_Toc147485574"/>
      <w:bookmarkStart w:id="186" w:name="_Toc197507290"/>
      <w:r w:rsidRPr="00EA5AB5">
        <w:t>13.</w:t>
      </w:r>
      <w:r w:rsidR="002F4F30" w:rsidRPr="00EA5AB5">
        <w:t>3</w:t>
      </w:r>
      <w:r w:rsidR="00BB3154" w:rsidRPr="00EA5AB5">
        <w:t>.2.</w:t>
      </w:r>
      <w:r w:rsidR="00616245" w:rsidRPr="00EA5AB5">
        <w:t>2</w:t>
      </w:r>
      <w:r w:rsidR="00BB3154" w:rsidRPr="00EA5AB5">
        <w:tab/>
        <w:t xml:space="preserve">Delete Attribute </w:t>
      </w:r>
      <w:r w:rsidR="00B526A3" w:rsidRPr="00EA5AB5">
        <w:t>from</w:t>
      </w:r>
      <w:r w:rsidR="007118AB" w:rsidRPr="00EA5AB5">
        <w:t xml:space="preserve"> a</w:t>
      </w:r>
      <w:r w:rsidR="00BB3154" w:rsidRPr="00EA5AB5">
        <w:t xml:space="preserve"> Temporal Representation of an Entity</w:t>
      </w:r>
      <w:bookmarkEnd w:id="185"/>
      <w:bookmarkEnd w:id="186"/>
    </w:p>
    <w:p w14:paraId="6F16DEA5" w14:textId="77777777" w:rsidR="00544425" w:rsidRPr="00EA5AB5" w:rsidRDefault="00544425" w:rsidP="00544425">
      <w:r w:rsidRPr="00EA5AB5">
        <w:t xml:space="preserve">The Delete Attribute operation is used to delete an Attribute from a Temporal Representation of an Entity. It supports two </w:t>
      </w:r>
      <w:r w:rsidRPr="00202FE0">
        <w:t>URL</w:t>
      </w:r>
      <w:r w:rsidRPr="00EA5AB5">
        <w:t xml:space="preserve"> parameters:</w:t>
      </w:r>
    </w:p>
    <w:p w14:paraId="5B68617E" w14:textId="77777777" w:rsidR="00544425" w:rsidRPr="00EA5AB5" w:rsidRDefault="00544425" w:rsidP="00E8400D">
      <w:pPr>
        <w:pStyle w:val="B1"/>
      </w:pPr>
      <w:r w:rsidRPr="00EA5AB5">
        <w:rPr>
          <w:b/>
          <w:bCs/>
        </w:rPr>
        <w:t>deleteAll</w:t>
      </w:r>
      <w:r w:rsidRPr="00EA5AB5">
        <w:t>, if true</w:t>
      </w:r>
      <w:r w:rsidR="00EB311F" w:rsidRPr="00EA5AB5">
        <w:t>,</w:t>
      </w:r>
      <w:r w:rsidRPr="00EA5AB5">
        <w:t xml:space="preserve"> </w:t>
      </w:r>
      <w:r w:rsidR="00EB311F" w:rsidRPr="00EA5AB5">
        <w:t xml:space="preserve">it </w:t>
      </w:r>
      <w:r w:rsidRPr="00EA5AB5">
        <w:t>delete</w:t>
      </w:r>
      <w:r w:rsidR="00EB311F" w:rsidRPr="00EA5AB5">
        <w:t>s</w:t>
      </w:r>
      <w:r w:rsidRPr="00EA5AB5">
        <w:t xml:space="preserve"> all </w:t>
      </w:r>
      <w:r w:rsidR="001B024F" w:rsidRPr="00EA5AB5">
        <w:t>A</w:t>
      </w:r>
      <w:r w:rsidRPr="00EA5AB5">
        <w:t xml:space="preserve">ttribute </w:t>
      </w:r>
      <w:r w:rsidR="00434677" w:rsidRPr="00EA5AB5">
        <w:t>I</w:t>
      </w:r>
      <w:r w:rsidRPr="00EA5AB5">
        <w:t>nstance</w:t>
      </w:r>
      <w:r w:rsidR="001B024F" w:rsidRPr="00EA5AB5">
        <w:t>s</w:t>
      </w:r>
      <w:r w:rsidR="00B474AF" w:rsidRPr="00EA5AB5">
        <w:t xml:space="preserve"> (both the default Attribute instance and every instance with a datasetId)</w:t>
      </w:r>
    </w:p>
    <w:p w14:paraId="4E70FADC" w14:textId="77777777" w:rsidR="00544425" w:rsidRPr="00EA5AB5" w:rsidRDefault="00544425" w:rsidP="00E8400D">
      <w:pPr>
        <w:pStyle w:val="B1"/>
      </w:pPr>
      <w:r w:rsidRPr="00EA5AB5">
        <w:rPr>
          <w:b/>
          <w:bCs/>
        </w:rPr>
        <w:t>datasetId</w:t>
      </w:r>
      <w:r w:rsidRPr="00EA5AB5">
        <w:t xml:space="preserve">, if </w:t>
      </w:r>
      <w:r w:rsidR="00EB311F" w:rsidRPr="00EA5AB5">
        <w:t>set</w:t>
      </w:r>
      <w:r w:rsidRPr="00EA5AB5">
        <w:t xml:space="preserve">, it deletes only the </w:t>
      </w:r>
      <w:r w:rsidR="001B024F" w:rsidRPr="00EA5AB5">
        <w:t>A</w:t>
      </w:r>
      <w:r w:rsidRPr="00EA5AB5">
        <w:t xml:space="preserve">ttribute </w:t>
      </w:r>
      <w:r w:rsidR="00434677" w:rsidRPr="00EA5AB5">
        <w:t>I</w:t>
      </w:r>
      <w:r w:rsidRPr="00EA5AB5">
        <w:t>nstances with the given datasetId</w:t>
      </w:r>
      <w:r w:rsidR="00EB311F" w:rsidRPr="00EA5AB5">
        <w:t xml:space="preserve">. </w:t>
      </w:r>
      <w:r w:rsidR="00EB311F" w:rsidRPr="00EA5AB5">
        <w:rPr>
          <w:i/>
          <w:iCs/>
        </w:rPr>
        <w:t>It is ignored if deleteAll is true</w:t>
      </w:r>
    </w:p>
    <w:p w14:paraId="5F54ACD3" w14:textId="77777777" w:rsidR="00544425" w:rsidRPr="00EA5AB5" w:rsidRDefault="00544425" w:rsidP="00BB37C8">
      <w:r w:rsidRPr="00EA5AB5">
        <w:t xml:space="preserve">The default behaviour of this operation is to </w:t>
      </w:r>
      <w:r w:rsidRPr="00EA5AB5">
        <w:rPr>
          <w:b/>
          <w:bCs/>
        </w:rPr>
        <w:t xml:space="preserve">delete all the </w:t>
      </w:r>
      <w:r w:rsidR="00953D94" w:rsidRPr="00EA5AB5">
        <w:rPr>
          <w:b/>
          <w:bCs/>
        </w:rPr>
        <w:t>A</w:t>
      </w:r>
      <w:r w:rsidRPr="00EA5AB5">
        <w:rPr>
          <w:b/>
          <w:bCs/>
        </w:rPr>
        <w:t xml:space="preserve">ttribute </w:t>
      </w:r>
      <w:r w:rsidR="00434677" w:rsidRPr="00EA5AB5">
        <w:rPr>
          <w:b/>
          <w:bCs/>
        </w:rPr>
        <w:t>I</w:t>
      </w:r>
      <w:r w:rsidRPr="00EA5AB5">
        <w:rPr>
          <w:b/>
          <w:bCs/>
        </w:rPr>
        <w:t>nstances</w:t>
      </w:r>
      <w:r w:rsidRPr="00EA5AB5">
        <w:t xml:space="preserve"> of the default Attribute </w:t>
      </w:r>
      <w:r w:rsidR="00434677" w:rsidRPr="00EA5AB5">
        <w:t>I</w:t>
      </w:r>
      <w:r w:rsidRPr="00EA5AB5">
        <w:t>nstance.</w:t>
      </w:r>
    </w:p>
    <w:p w14:paraId="4E7711DD" w14:textId="4E88E274" w:rsidR="004967D2" w:rsidRPr="00EA5AB5" w:rsidRDefault="004967D2" w:rsidP="004967D2">
      <w:pPr>
        <w:keepNext/>
        <w:keepLines/>
      </w:pPr>
      <w:r w:rsidRPr="00EA5AB5">
        <w:t xml:space="preserve">Figure </w:t>
      </w:r>
      <w:r w:rsidR="004D7C82" w:rsidRPr="0094514E">
        <w:t>13.</w:t>
      </w:r>
      <w:r w:rsidR="009B26EC" w:rsidRPr="0094514E">
        <w:t>3.2.2-1</w:t>
      </w:r>
      <w:r w:rsidRPr="00EA5AB5">
        <w:t xml:space="preserve"> shows the request to </w:t>
      </w:r>
      <w:r w:rsidR="00544425" w:rsidRPr="00EA5AB5">
        <w:rPr>
          <w:b/>
        </w:rPr>
        <w:t>delete</w:t>
      </w:r>
      <w:r w:rsidRPr="00EA5AB5">
        <w:t xml:space="preserve"> </w:t>
      </w:r>
      <w:r w:rsidRPr="00913886">
        <w:t xml:space="preserve">the </w:t>
      </w:r>
      <w:r w:rsidR="003F67A6" w:rsidRPr="00913886">
        <w:t>"</w:t>
      </w:r>
      <w:r w:rsidRPr="00913886">
        <w:t>brand</w:t>
      </w:r>
      <w:r w:rsidR="003F67A6" w:rsidRPr="00913886">
        <w:t>"</w:t>
      </w:r>
      <w:r w:rsidRPr="00913886">
        <w:t xml:space="preserve"> Attr</w:t>
      </w:r>
      <w:r w:rsidRPr="00EA5AB5">
        <w:t>ibute of the Temporal Representation of the Wine</w:t>
      </w:r>
      <w:r w:rsidR="005976F2" w:rsidRPr="00EA5AB5">
        <w:t xml:space="preserve"> Entity</w:t>
      </w:r>
      <w:r w:rsidRPr="00EA5AB5">
        <w:t>.</w:t>
      </w:r>
    </w:p>
    <w:p w14:paraId="48F524C0"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DELETE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 xml:space="preserve">:Wine:001/attrs/brand </w:t>
      </w:r>
      <w:r w:rsidRPr="00202FE0">
        <w:rPr>
          <w:rFonts w:ascii="Courier New" w:hAnsi="Courier New" w:cs="Courier New"/>
          <w:sz w:val="16"/>
        </w:rPr>
        <w:t>HTTP</w:t>
      </w:r>
      <w:r w:rsidRPr="00EA5AB5">
        <w:rPr>
          <w:rFonts w:ascii="Courier New" w:hAnsi="Courier New" w:cs="Courier New"/>
          <w:sz w:val="16"/>
        </w:rPr>
        <w:t>/1.1</w:t>
      </w:r>
    </w:p>
    <w:p w14:paraId="7F8FAEF1"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637418C"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50DA6436"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654348FA" w14:textId="77777777" w:rsidR="004967D2" w:rsidRPr="00EA5AB5" w:rsidRDefault="004967D2" w:rsidP="004967D2">
      <w:pPr>
        <w:pStyle w:val="NF"/>
      </w:pPr>
    </w:p>
    <w:p w14:paraId="61538519" w14:textId="77777777" w:rsidR="004967D2" w:rsidRPr="00EA5AB5" w:rsidRDefault="004967D2" w:rsidP="004967D2">
      <w:pPr>
        <w:pStyle w:val="TF"/>
      </w:pPr>
      <w:r w:rsidRPr="00EA5AB5">
        <w:t xml:space="preserve">Figure </w:t>
      </w:r>
      <w:r w:rsidR="004D7C82" w:rsidRPr="00EA5AB5">
        <w:t>13.</w:t>
      </w:r>
      <w:r w:rsidR="009B26EC" w:rsidRPr="00EA5AB5">
        <w:t>3.2.2-1</w:t>
      </w:r>
      <w:r w:rsidRPr="00EA5AB5">
        <w:t>: Delete Attribute of Temporal Representation of an Entity</w:t>
      </w:r>
    </w:p>
    <w:p w14:paraId="5C25E799" w14:textId="77777777" w:rsidR="004967D2" w:rsidRPr="00EA5AB5" w:rsidRDefault="004967D2" w:rsidP="004967D2">
      <w:r w:rsidRPr="00EA5AB5">
        <w:t xml:space="preserve">If the </w:t>
      </w:r>
      <w:r w:rsidR="00DF07C6" w:rsidRPr="00EA5AB5">
        <w:t>deletion</w:t>
      </w:r>
      <w:r w:rsidRPr="00EA5AB5">
        <w:t xml:space="preserve"> </w:t>
      </w:r>
      <w:r w:rsidR="00440DFA" w:rsidRPr="00EA5AB5">
        <w:t>is</w:t>
      </w:r>
      <w:r w:rsidRPr="00EA5AB5">
        <w:t xml:space="preserve"> successful, the response in Figure </w:t>
      </w:r>
      <w:r w:rsidR="004D7C82" w:rsidRPr="0094514E">
        <w:t>13.</w:t>
      </w:r>
      <w:r w:rsidR="009B26EC" w:rsidRPr="0094514E">
        <w:t>3.2.2-2</w:t>
      </w:r>
      <w:r w:rsidRPr="00EA5AB5">
        <w:t xml:space="preserve"> with </w:t>
      </w:r>
      <w:r w:rsidRPr="00202FE0">
        <w:t>HTTP</w:t>
      </w:r>
      <w:r w:rsidRPr="00EA5AB5">
        <w:t xml:space="preserve"> return code </w:t>
      </w:r>
      <w:r w:rsidRPr="00EA5AB5">
        <w:rPr>
          <w:rFonts w:ascii="Courier New" w:hAnsi="Courier New"/>
          <w:sz w:val="18"/>
        </w:rPr>
        <w:t>204</w:t>
      </w:r>
      <w:r w:rsidRPr="00EA5AB5">
        <w:t xml:space="preserve"> No Content is returned.</w:t>
      </w:r>
    </w:p>
    <w:p w14:paraId="3532B86B"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/1.1 204 No Content</w:t>
      </w:r>
    </w:p>
    <w:p w14:paraId="75D9A08F"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38F176ED" w14:textId="77777777" w:rsidR="004967D2" w:rsidRPr="00EA5AB5" w:rsidRDefault="004967D2" w:rsidP="004967D2">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:Wine:001/attrs/brand</w:t>
      </w:r>
    </w:p>
    <w:p w14:paraId="226C2802" w14:textId="77777777" w:rsidR="004967D2" w:rsidRPr="00EA5AB5" w:rsidRDefault="004967D2" w:rsidP="004967D2">
      <w:pPr>
        <w:pStyle w:val="NF"/>
      </w:pPr>
    </w:p>
    <w:p w14:paraId="2A479A43" w14:textId="77777777" w:rsidR="00616245" w:rsidRPr="00EA5AB5" w:rsidRDefault="004967D2" w:rsidP="00BB37C8">
      <w:pPr>
        <w:pStyle w:val="TF"/>
      </w:pPr>
      <w:r w:rsidRPr="00EA5AB5">
        <w:t xml:space="preserve">Figure </w:t>
      </w:r>
      <w:r w:rsidR="004D7C82" w:rsidRPr="00EA5AB5">
        <w:t>13.</w:t>
      </w:r>
      <w:r w:rsidR="009B26EC" w:rsidRPr="00EA5AB5">
        <w:t>3.2.2-2</w:t>
      </w:r>
      <w:r w:rsidRPr="00EA5AB5">
        <w:t xml:space="preserve">: </w:t>
      </w:r>
      <w:r w:rsidR="00544425" w:rsidRPr="00EA5AB5">
        <w:t>Delete</w:t>
      </w:r>
      <w:r w:rsidRPr="00EA5AB5">
        <w:t xml:space="preserve"> Attribute of Temporal Representation of an Entity result</w:t>
      </w:r>
    </w:p>
    <w:p w14:paraId="17F5C566" w14:textId="77777777" w:rsidR="00616245" w:rsidRPr="00EA5AB5" w:rsidRDefault="004D7C82" w:rsidP="00616245">
      <w:pPr>
        <w:pStyle w:val="Heading3"/>
      </w:pPr>
      <w:bookmarkStart w:id="187" w:name="_Toc147485575"/>
      <w:bookmarkStart w:id="188" w:name="_Toc197507291"/>
      <w:r w:rsidRPr="00EA5AB5">
        <w:t>13.</w:t>
      </w:r>
      <w:r w:rsidR="00616245" w:rsidRPr="00EA5AB5">
        <w:t>3.3</w:t>
      </w:r>
      <w:r w:rsidR="00616245" w:rsidRPr="00EA5AB5">
        <w:tab/>
        <w:t xml:space="preserve">Modifying/Deleting Attribute </w:t>
      </w:r>
      <w:r w:rsidR="00434677" w:rsidRPr="00EA5AB5">
        <w:t>I</w:t>
      </w:r>
      <w:r w:rsidR="00616245" w:rsidRPr="00EA5AB5">
        <w:t>nstances of a Temporal Representation of an Entity</w:t>
      </w:r>
      <w:bookmarkEnd w:id="187"/>
      <w:bookmarkEnd w:id="188"/>
    </w:p>
    <w:p w14:paraId="4AA2915A" w14:textId="77777777" w:rsidR="009F5348" w:rsidRPr="00EA5AB5" w:rsidRDefault="004D7C82" w:rsidP="009F5348">
      <w:pPr>
        <w:pStyle w:val="Heading4"/>
      </w:pPr>
      <w:bookmarkStart w:id="189" w:name="_Toc147485576"/>
      <w:bookmarkStart w:id="190" w:name="_Toc197507292"/>
      <w:r w:rsidRPr="00EA5AB5">
        <w:t>13.</w:t>
      </w:r>
      <w:r w:rsidR="00616245" w:rsidRPr="00EA5AB5">
        <w:t>3.3.1</w:t>
      </w:r>
      <w:r w:rsidR="00616245" w:rsidRPr="00EA5AB5">
        <w:tab/>
        <w:t xml:space="preserve">Modify Attribute </w:t>
      </w:r>
      <w:r w:rsidR="00434677" w:rsidRPr="00EA5AB5">
        <w:t>I</w:t>
      </w:r>
      <w:r w:rsidR="00616245" w:rsidRPr="00EA5AB5">
        <w:t>nstance of a Temporal Representation of an Entity</w:t>
      </w:r>
      <w:bookmarkEnd w:id="189"/>
      <w:bookmarkEnd w:id="190"/>
    </w:p>
    <w:p w14:paraId="59AF057B" w14:textId="443DD50C" w:rsidR="00BD0C56" w:rsidRPr="00EA5AB5" w:rsidRDefault="009F5348" w:rsidP="00BD0C56">
      <w:r w:rsidRPr="00EA5AB5">
        <w:t xml:space="preserve">As hinted in </w:t>
      </w:r>
      <w:r w:rsidR="009C7CC9">
        <w:t>c</w:t>
      </w:r>
      <w:r w:rsidR="009C7CC9" w:rsidRPr="00EA5AB5">
        <w:t xml:space="preserve">lause </w:t>
      </w:r>
      <w:r w:rsidR="004D7C82" w:rsidRPr="0094514E">
        <w:t>13.</w:t>
      </w:r>
      <w:r w:rsidRPr="0094514E">
        <w:t>3.2.1</w:t>
      </w:r>
      <w:r w:rsidRPr="00EA5AB5">
        <w:t xml:space="preserve">, each Attribute of a Temporal Representation of an Entity has </w:t>
      </w:r>
      <w:r w:rsidR="00080CEA" w:rsidRPr="00EA5AB5">
        <w:t>one</w:t>
      </w:r>
      <w:r w:rsidRPr="00EA5AB5">
        <w:t xml:space="preserve"> or more instances. Each </w:t>
      </w:r>
      <w:r w:rsidR="00434677" w:rsidRPr="00EA5AB5">
        <w:t>Attribute I</w:t>
      </w:r>
      <w:r w:rsidRPr="00EA5AB5">
        <w:t xml:space="preserve">nstance can be identified with the </w:t>
      </w:r>
      <w:r w:rsidRPr="00EA5AB5">
        <w:rPr>
          <w:i/>
        </w:rPr>
        <w:t>instanceId</w:t>
      </w:r>
      <w:r w:rsidRPr="00EA5AB5">
        <w:t xml:space="preserve">, a unique </w:t>
      </w:r>
      <w:r w:rsidRPr="00202FE0">
        <w:t>URI</w:t>
      </w:r>
      <w:r w:rsidR="00BD0C56" w:rsidRPr="00EA5AB5">
        <w:t xml:space="preserve"> generated randomly by the Context Broker</w:t>
      </w:r>
      <w:r w:rsidRPr="00EA5AB5">
        <w:t xml:space="preserve">. The </w:t>
      </w:r>
      <w:r w:rsidRPr="00EA5AB5">
        <w:rPr>
          <w:i/>
        </w:rPr>
        <w:t>instanceId</w:t>
      </w:r>
      <w:r w:rsidRPr="00EA5AB5">
        <w:t xml:space="preserve"> </w:t>
      </w:r>
      <w:r w:rsidR="00413EBC" w:rsidRPr="00EA5AB5">
        <w:t>can be</w:t>
      </w:r>
      <w:r w:rsidRPr="00EA5AB5">
        <w:t xml:space="preserve"> used to modify a specific instance</w:t>
      </w:r>
      <w:r w:rsidR="007462B0" w:rsidRPr="00EA5AB5">
        <w:t xml:space="preserve"> of an Attribute</w:t>
      </w:r>
      <w:r w:rsidRPr="00EA5AB5">
        <w:t xml:space="preserve"> by </w:t>
      </w:r>
      <w:r w:rsidRPr="00EA5AB5">
        <w:rPr>
          <w:b/>
        </w:rPr>
        <w:t>overwriting</w:t>
      </w:r>
      <w:r w:rsidRPr="00EA5AB5">
        <w:t xml:space="preserve"> </w:t>
      </w:r>
      <w:r w:rsidR="00FB193A" w:rsidRPr="00EA5AB5">
        <w:t>the</w:t>
      </w:r>
      <w:r w:rsidRPr="00EA5AB5">
        <w:t xml:space="preserve"> value</w:t>
      </w:r>
      <w:r w:rsidR="00D35E81" w:rsidRPr="00EA5AB5">
        <w:t xml:space="preserve">, </w:t>
      </w:r>
      <w:r w:rsidRPr="00EA5AB5">
        <w:t>every sub-Attribute</w:t>
      </w:r>
      <w:r w:rsidR="00D35E81" w:rsidRPr="00EA5AB5">
        <w:t xml:space="preserve"> or the Temporal Property </w:t>
      </w:r>
      <w:r w:rsidR="00D35E81" w:rsidRPr="00EA5AB5">
        <w:rPr>
          <w:i/>
        </w:rPr>
        <w:t>observedAt</w:t>
      </w:r>
      <w:r w:rsidRPr="00EA5AB5">
        <w:t xml:space="preserve">. </w:t>
      </w:r>
      <w:r w:rsidR="00DF07C6" w:rsidRPr="00EA5AB5">
        <w:t>Successful</w:t>
      </w:r>
      <w:r w:rsidR="007002F4" w:rsidRPr="00EA5AB5">
        <w:t xml:space="preserve"> modification </w:t>
      </w:r>
      <w:r w:rsidRPr="00EA5AB5">
        <w:t>also updates the System Generated Attri</w:t>
      </w:r>
      <w:r w:rsidR="00BD0C56" w:rsidRPr="00EA5AB5">
        <w:t>b</w:t>
      </w:r>
      <w:r w:rsidRPr="00EA5AB5">
        <w:t>u</w:t>
      </w:r>
      <w:r w:rsidR="00BD0C56" w:rsidRPr="00EA5AB5">
        <w:t>t</w:t>
      </w:r>
      <w:r w:rsidRPr="00EA5AB5">
        <w:t xml:space="preserve">e </w:t>
      </w:r>
      <w:r w:rsidRPr="00EA5AB5">
        <w:rPr>
          <w:b/>
          <w:i/>
        </w:rPr>
        <w:t>modifiedAt</w:t>
      </w:r>
      <w:r w:rsidR="007002F4" w:rsidRPr="00EA5AB5">
        <w:rPr>
          <w:b/>
        </w:rPr>
        <w:t xml:space="preserve"> </w:t>
      </w:r>
      <w:r w:rsidR="007462B0" w:rsidRPr="00EA5AB5">
        <w:t>of</w:t>
      </w:r>
      <w:r w:rsidR="007002F4" w:rsidRPr="00EA5AB5">
        <w:t xml:space="preserve"> the given </w:t>
      </w:r>
      <w:r w:rsidR="00434677" w:rsidRPr="00EA5AB5">
        <w:t>Attribute I</w:t>
      </w:r>
      <w:r w:rsidR="007002F4" w:rsidRPr="00EA5AB5">
        <w:t>nstance</w:t>
      </w:r>
      <w:r w:rsidRPr="00EA5AB5">
        <w:t>.</w:t>
      </w:r>
      <w:r w:rsidR="00BD0C56" w:rsidRPr="00EA5AB5">
        <w:t xml:space="preserve"> The </w:t>
      </w:r>
      <w:r w:rsidR="00BD0C56" w:rsidRPr="00EA5AB5">
        <w:rPr>
          <w:i/>
        </w:rPr>
        <w:t>instanceId</w:t>
      </w:r>
      <w:r w:rsidR="00BD0C56" w:rsidRPr="00EA5AB5">
        <w:t xml:space="preserve"> is returned when retrieving the Temporal Representation of an Entity</w:t>
      </w:r>
      <w:r w:rsidR="00B841A1" w:rsidRPr="00EA5AB5">
        <w:t>,</w:t>
      </w:r>
      <w:r w:rsidR="00BD0C56" w:rsidRPr="00EA5AB5">
        <w:t xml:space="preserve"> as discussed in </w:t>
      </w:r>
      <w:r w:rsidR="009C7CC9">
        <w:t>c</w:t>
      </w:r>
      <w:r w:rsidR="009C7CC9" w:rsidRPr="00EA5AB5">
        <w:t xml:space="preserve">lause </w:t>
      </w:r>
      <w:r w:rsidR="004D7C82" w:rsidRPr="0094514E">
        <w:t>13.</w:t>
      </w:r>
      <w:r w:rsidR="00BD0C56" w:rsidRPr="0094514E">
        <w:t>4</w:t>
      </w:r>
      <w:r w:rsidRPr="00EA5AB5">
        <w:t>.</w:t>
      </w:r>
    </w:p>
    <w:p w14:paraId="2A722D15" w14:textId="57357490" w:rsidR="009F5348" w:rsidRPr="00EA5AB5" w:rsidRDefault="009F5348" w:rsidP="009F5348">
      <w:pPr>
        <w:keepNext/>
        <w:keepLines/>
      </w:pPr>
      <w:r w:rsidRPr="00EA5AB5">
        <w:t xml:space="preserve">Figure </w:t>
      </w:r>
      <w:r w:rsidR="004D7C82" w:rsidRPr="0094514E">
        <w:t>13.</w:t>
      </w:r>
      <w:r w:rsidR="009B26EC" w:rsidRPr="0094514E">
        <w:t>3.3.1-1</w:t>
      </w:r>
      <w:r w:rsidRPr="00EA5AB5">
        <w:t xml:space="preserve"> shows the request to </w:t>
      </w:r>
      <w:r w:rsidRPr="00EA5AB5">
        <w:rPr>
          <w:b/>
        </w:rPr>
        <w:t>modify</w:t>
      </w:r>
      <w:r w:rsidRPr="00EA5AB5">
        <w:t xml:space="preserve"> the instance </w:t>
      </w:r>
      <w:r w:rsidR="003F67A6" w:rsidRPr="00913886">
        <w:t>"</w:t>
      </w:r>
      <w:r w:rsidRPr="00913886">
        <w:t>urn:</w:t>
      </w:r>
      <w:r w:rsidRPr="00202FE0">
        <w:t>ngsi-ld</w:t>
      </w:r>
      <w:r w:rsidRPr="00913886">
        <w:t>:29e74a25-65c6-4371-98dc-1a97b3be5ab7</w:t>
      </w:r>
      <w:r w:rsidR="003F67A6" w:rsidRPr="00913886">
        <w:t>"</w:t>
      </w:r>
      <w:r w:rsidRPr="00913886">
        <w:t xml:space="preserve"> of the </w:t>
      </w:r>
      <w:r w:rsidR="003F67A6" w:rsidRPr="00913886">
        <w:t>"</w:t>
      </w:r>
      <w:r w:rsidRPr="00913886">
        <w:t>price</w:t>
      </w:r>
      <w:r w:rsidR="003F67A6" w:rsidRPr="00913886">
        <w:t>"</w:t>
      </w:r>
      <w:r w:rsidRPr="00913886">
        <w:t xml:space="preserve"> Attribute of the Temporal Representation of the Wine</w:t>
      </w:r>
      <w:r w:rsidR="00327E3C" w:rsidRPr="00913886">
        <w:t xml:space="preserve"> Entity</w:t>
      </w:r>
      <w:r w:rsidRPr="00913886">
        <w:t>.</w:t>
      </w:r>
    </w:p>
    <w:p w14:paraId="79383998"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PATCH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:Wine:001/attrs/price/urn:</w:t>
      </w:r>
      <w:r w:rsidRPr="00202FE0">
        <w:rPr>
          <w:rFonts w:ascii="Courier New" w:hAnsi="Courier New" w:cs="Courier New"/>
          <w:sz w:val="16"/>
        </w:rPr>
        <w:t>ngsi-ld</w:t>
      </w:r>
      <w:r w:rsidRPr="00EA5AB5">
        <w:rPr>
          <w:rFonts w:ascii="Courier New" w:hAnsi="Courier New" w:cs="Courier New"/>
          <w:sz w:val="16"/>
        </w:rPr>
        <w:t xml:space="preserve">:29e74a25-65c6-4371-98dc-1a97b3be5ab7 </w:t>
      </w:r>
      <w:r w:rsidRPr="00202FE0">
        <w:rPr>
          <w:rFonts w:ascii="Courier New" w:hAnsi="Courier New" w:cs="Courier New"/>
          <w:sz w:val="16"/>
        </w:rPr>
        <w:t>HTTP</w:t>
      </w:r>
      <w:r w:rsidRPr="00EA5AB5">
        <w:rPr>
          <w:rFonts w:ascii="Courier New" w:hAnsi="Courier New" w:cs="Courier New"/>
          <w:sz w:val="16"/>
        </w:rPr>
        <w:t>/1.1</w:t>
      </w:r>
    </w:p>
    <w:p w14:paraId="7D067A8B"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C983049"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5816238"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7FA1E85D"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p>
    <w:p w14:paraId="015C38E4"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w:t>
      </w:r>
    </w:p>
    <w:p w14:paraId="49FF351B"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"price": {</w:t>
      </w:r>
    </w:p>
    <w:p w14:paraId="5EA52214"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"type": "Property",</w:t>
      </w:r>
    </w:p>
    <w:p w14:paraId="00193355" w14:textId="77777777" w:rsidR="009230C4" w:rsidRPr="00EA5AB5" w:rsidRDefault="009F5348" w:rsidP="009230C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 xml:space="preserve">        "value": 8.10</w:t>
      </w:r>
      <w:r w:rsidR="00DE727F" w:rsidRPr="00EA5AB5">
        <w:rPr>
          <w:rFonts w:ascii="Courier New" w:hAnsi="Courier New"/>
          <w:sz w:val="16"/>
        </w:rPr>
        <w:t>,</w:t>
      </w:r>
    </w:p>
    <w:p w14:paraId="61D30417" w14:textId="77777777" w:rsidR="00DE727F" w:rsidRPr="00EA5AB5" w:rsidRDefault="009230C4"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"2021-04-04T11:40:00</w:t>
      </w:r>
      <w:r w:rsidR="00763AC0" w:rsidRPr="00EA5AB5">
        <w:rPr>
          <w:rFonts w:ascii="Courier New" w:hAnsi="Courier New" w:cs="Courier New"/>
          <w:sz w:val="16"/>
        </w:rPr>
        <w:t>.000000Z</w:t>
      </w:r>
      <w:r w:rsidRPr="00EA5AB5">
        <w:rPr>
          <w:rFonts w:ascii="Courier New" w:hAnsi="Courier New" w:cs="Courier New"/>
          <w:sz w:val="16"/>
        </w:rPr>
        <w:t>"</w:t>
      </w:r>
    </w:p>
    <w:p w14:paraId="7750D9BE"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 xml:space="preserve">    }</w:t>
      </w:r>
    </w:p>
    <w:p w14:paraId="73BE515F"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w:t>
      </w:r>
    </w:p>
    <w:p w14:paraId="67449362" w14:textId="77777777" w:rsidR="009F5348" w:rsidRPr="00EA5AB5" w:rsidRDefault="009F5348" w:rsidP="009F5348">
      <w:pPr>
        <w:pStyle w:val="NF"/>
      </w:pPr>
    </w:p>
    <w:p w14:paraId="4CD709C4" w14:textId="77777777" w:rsidR="009F5348" w:rsidRPr="00EA5AB5" w:rsidRDefault="009F5348" w:rsidP="009F5348">
      <w:pPr>
        <w:pStyle w:val="TF"/>
      </w:pPr>
      <w:r w:rsidRPr="00EA5AB5">
        <w:t xml:space="preserve">Figure </w:t>
      </w:r>
      <w:r w:rsidR="004D7C82" w:rsidRPr="00EA5AB5">
        <w:t>13.</w:t>
      </w:r>
      <w:r w:rsidR="009B26EC" w:rsidRPr="00EA5AB5">
        <w:t>3.3.1-1</w:t>
      </w:r>
      <w:r w:rsidRPr="00EA5AB5">
        <w:t>: Modify Attribute instance of Temporal Representation of an Entity</w:t>
      </w:r>
    </w:p>
    <w:p w14:paraId="709E8502" w14:textId="77777777" w:rsidR="009F5348" w:rsidRPr="00EA5AB5" w:rsidRDefault="009F5348" w:rsidP="009F5348">
      <w:r w:rsidRPr="00EA5AB5">
        <w:t xml:space="preserve">If the </w:t>
      </w:r>
      <w:r w:rsidR="006131CD" w:rsidRPr="00EA5AB5">
        <w:t>modification</w:t>
      </w:r>
      <w:r w:rsidRPr="00EA5AB5">
        <w:t xml:space="preserve"> </w:t>
      </w:r>
      <w:r w:rsidR="00B40C60" w:rsidRPr="00EA5AB5">
        <w:t>is</w:t>
      </w:r>
      <w:r w:rsidRPr="00EA5AB5">
        <w:t xml:space="preserve"> successful, the response in Figure </w:t>
      </w:r>
      <w:r w:rsidR="004D7C82" w:rsidRPr="0094514E">
        <w:t>13.</w:t>
      </w:r>
      <w:r w:rsidR="009B26EC" w:rsidRPr="0094514E">
        <w:t>3.3.1-2</w:t>
      </w:r>
      <w:r w:rsidRPr="00EA5AB5">
        <w:t xml:space="preserve"> with </w:t>
      </w:r>
      <w:r w:rsidRPr="00202FE0">
        <w:t>HTTP</w:t>
      </w:r>
      <w:r w:rsidRPr="00EA5AB5">
        <w:t xml:space="preserve"> return code </w:t>
      </w:r>
      <w:r w:rsidRPr="00EA5AB5">
        <w:rPr>
          <w:rFonts w:ascii="Courier New" w:hAnsi="Courier New"/>
          <w:sz w:val="18"/>
        </w:rPr>
        <w:t>204</w:t>
      </w:r>
      <w:r w:rsidRPr="00EA5AB5">
        <w:t xml:space="preserve"> No Content is returned.</w:t>
      </w:r>
    </w:p>
    <w:p w14:paraId="0C6191A5"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161D1A6C"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758B4C8A" w14:textId="77777777" w:rsidR="009F5348" w:rsidRPr="00EA5AB5" w:rsidRDefault="009F5348" w:rsidP="009F534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:Wine:001/attrs</w:t>
      </w:r>
      <w:r w:rsidR="00B53AD1" w:rsidRPr="00EA5AB5">
        <w:rPr>
          <w:rFonts w:ascii="Courier New" w:hAnsi="Courier New" w:cs="Courier New"/>
          <w:sz w:val="16"/>
        </w:rPr>
        <w:t>/urn:</w:t>
      </w:r>
      <w:r w:rsidR="00B53AD1" w:rsidRPr="00202FE0">
        <w:rPr>
          <w:rFonts w:ascii="Courier New" w:hAnsi="Courier New" w:cs="Courier New"/>
          <w:sz w:val="16"/>
        </w:rPr>
        <w:t>ngsi-ld</w:t>
      </w:r>
      <w:r w:rsidR="00B53AD1" w:rsidRPr="00EA5AB5">
        <w:rPr>
          <w:rFonts w:ascii="Courier New" w:hAnsi="Courier New" w:cs="Courier New"/>
          <w:sz w:val="16"/>
        </w:rPr>
        <w:t>:29e74a25-65c6-4371-98dc-1a97b3be5ab7</w:t>
      </w:r>
    </w:p>
    <w:p w14:paraId="7C0449E2" w14:textId="77777777" w:rsidR="009F5348" w:rsidRPr="00EA5AB5" w:rsidRDefault="009F5348" w:rsidP="009F5348">
      <w:pPr>
        <w:pStyle w:val="NF"/>
      </w:pPr>
    </w:p>
    <w:p w14:paraId="4B9357C4" w14:textId="77777777" w:rsidR="00616245" w:rsidRPr="00EA5AB5" w:rsidRDefault="009F5348" w:rsidP="00BB37C8">
      <w:pPr>
        <w:pStyle w:val="TF"/>
      </w:pPr>
      <w:r w:rsidRPr="00EA5AB5">
        <w:t xml:space="preserve">Figure </w:t>
      </w:r>
      <w:r w:rsidR="004D7C82" w:rsidRPr="00EA5AB5">
        <w:t>13.</w:t>
      </w:r>
      <w:r w:rsidR="009B26EC" w:rsidRPr="00EA5AB5">
        <w:t>3.3.1-2</w:t>
      </w:r>
      <w:r w:rsidRPr="00EA5AB5">
        <w:t xml:space="preserve">: Modify Attribute </w:t>
      </w:r>
      <w:r w:rsidR="00434677" w:rsidRPr="00EA5AB5">
        <w:t>I</w:t>
      </w:r>
      <w:r w:rsidRPr="00EA5AB5">
        <w:t>nstance of Temporal Representation of an Entity result</w:t>
      </w:r>
    </w:p>
    <w:p w14:paraId="6E9ACCFF" w14:textId="77777777" w:rsidR="00413EBC" w:rsidRPr="00EA5AB5" w:rsidRDefault="004D7C82" w:rsidP="00413EBC">
      <w:pPr>
        <w:pStyle w:val="Heading4"/>
      </w:pPr>
      <w:bookmarkStart w:id="191" w:name="_Toc147485577"/>
      <w:bookmarkStart w:id="192" w:name="_Toc197507293"/>
      <w:r w:rsidRPr="00EA5AB5">
        <w:t>13.</w:t>
      </w:r>
      <w:r w:rsidR="00616245" w:rsidRPr="00EA5AB5">
        <w:t>3.3.2</w:t>
      </w:r>
      <w:r w:rsidR="00616245" w:rsidRPr="00EA5AB5">
        <w:tab/>
        <w:t xml:space="preserve">Delete Attribute </w:t>
      </w:r>
      <w:r w:rsidR="00434677" w:rsidRPr="00EA5AB5">
        <w:t>I</w:t>
      </w:r>
      <w:r w:rsidR="00616245" w:rsidRPr="00EA5AB5">
        <w:t>nstance from a Temporal Representation of an Entity</w:t>
      </w:r>
      <w:bookmarkEnd w:id="191"/>
      <w:bookmarkEnd w:id="192"/>
    </w:p>
    <w:p w14:paraId="43B747D3" w14:textId="77777777" w:rsidR="00413EBC" w:rsidRPr="00EA5AB5" w:rsidRDefault="00F87AE5" w:rsidP="00413EBC">
      <w:r w:rsidRPr="00EA5AB5">
        <w:t>Similarly</w:t>
      </w:r>
      <w:r w:rsidR="00A72B65" w:rsidRPr="00EA5AB5">
        <w:t xml:space="preserve"> to the modification</w:t>
      </w:r>
      <w:r w:rsidRPr="00EA5AB5">
        <w:t>,</w:t>
      </w:r>
      <w:r w:rsidR="00413EBC" w:rsidRPr="00EA5AB5">
        <w:t xml:space="preserve"> </w:t>
      </w:r>
      <w:r w:rsidRPr="00EA5AB5">
        <w:t>t</w:t>
      </w:r>
      <w:r w:rsidR="00413EBC" w:rsidRPr="00EA5AB5">
        <w:t xml:space="preserve">he </w:t>
      </w:r>
      <w:r w:rsidR="00413EBC" w:rsidRPr="00EA5AB5">
        <w:rPr>
          <w:i/>
          <w:iCs/>
        </w:rPr>
        <w:t>instanceId</w:t>
      </w:r>
      <w:r w:rsidR="00413EBC" w:rsidRPr="00EA5AB5">
        <w:t xml:space="preserve"> can be </w:t>
      </w:r>
      <w:r w:rsidRPr="00EA5AB5">
        <w:t xml:space="preserve">also </w:t>
      </w:r>
      <w:r w:rsidR="00413EBC" w:rsidRPr="00EA5AB5">
        <w:t>used to delete a specific instance of an Attribute.</w:t>
      </w:r>
    </w:p>
    <w:p w14:paraId="694B46C9" w14:textId="1CF52EC5" w:rsidR="00413EBC" w:rsidRPr="00EA5AB5" w:rsidRDefault="00413EBC" w:rsidP="00413EBC">
      <w:pPr>
        <w:keepNext/>
        <w:keepLines/>
      </w:pPr>
      <w:r w:rsidRPr="00EA5AB5">
        <w:t xml:space="preserve">Figure </w:t>
      </w:r>
      <w:r w:rsidR="004D7C82" w:rsidRPr="0094514E">
        <w:t>13.</w:t>
      </w:r>
      <w:r w:rsidR="009B26EC" w:rsidRPr="0094514E">
        <w:t>3.3.2-1</w:t>
      </w:r>
      <w:r w:rsidRPr="00EA5AB5">
        <w:t xml:space="preserve"> shows the request </w:t>
      </w:r>
      <w:r w:rsidRPr="00913886">
        <w:t xml:space="preserve">to </w:t>
      </w:r>
      <w:r w:rsidR="00BC7B9B" w:rsidRPr="00913886">
        <w:rPr>
          <w:b/>
        </w:rPr>
        <w:t>delete</w:t>
      </w:r>
      <w:r w:rsidRPr="00913886">
        <w:t xml:space="preserve"> the </w:t>
      </w:r>
      <w:r w:rsidR="00434677" w:rsidRPr="00913886">
        <w:t>Attrribute I</w:t>
      </w:r>
      <w:r w:rsidRPr="00913886">
        <w:t xml:space="preserve">nstance </w:t>
      </w:r>
      <w:r w:rsidR="003F67A6" w:rsidRPr="00913886">
        <w:t>"</w:t>
      </w:r>
      <w:r w:rsidRPr="00913886">
        <w:t>urn:</w:t>
      </w:r>
      <w:r w:rsidRPr="00202FE0">
        <w:t>ngsi-ld</w:t>
      </w:r>
      <w:r w:rsidRPr="00913886">
        <w:t>:29e74a25-65c6-4371-98dc-1a97b3be5ab7</w:t>
      </w:r>
      <w:r w:rsidR="003F67A6" w:rsidRPr="00913886">
        <w:t>"</w:t>
      </w:r>
      <w:r w:rsidRPr="00913886">
        <w:t xml:space="preserve"> of the </w:t>
      </w:r>
      <w:r w:rsidR="003F67A6" w:rsidRPr="00913886">
        <w:t>"</w:t>
      </w:r>
      <w:r w:rsidRPr="00913886">
        <w:t>price</w:t>
      </w:r>
      <w:r w:rsidR="003F67A6" w:rsidRPr="00913886">
        <w:t>"</w:t>
      </w:r>
      <w:r w:rsidRPr="00913886">
        <w:t xml:space="preserve"> Attr</w:t>
      </w:r>
      <w:r w:rsidRPr="00EA5AB5">
        <w:t>ibute of the Temporal Representation of the Wine</w:t>
      </w:r>
      <w:r w:rsidR="009A0394" w:rsidRPr="00EA5AB5">
        <w:t xml:space="preserve"> Entity</w:t>
      </w:r>
      <w:r w:rsidRPr="00EA5AB5">
        <w:t>.</w:t>
      </w:r>
    </w:p>
    <w:p w14:paraId="07E784C2" w14:textId="77777777" w:rsidR="00413EBC" w:rsidRPr="00EA5AB5" w:rsidRDefault="00BC7B9B" w:rsidP="00413E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DELETE</w:t>
      </w:r>
      <w:r w:rsidR="00413EBC" w:rsidRPr="00EA5AB5">
        <w:rPr>
          <w:rFonts w:ascii="Courier New" w:hAnsi="Courier New" w:cs="Courier New"/>
          <w:sz w:val="16"/>
        </w:rPr>
        <w:t xml:space="preserve"> /</w:t>
      </w:r>
      <w:r w:rsidR="00413EBC" w:rsidRPr="00202FE0">
        <w:rPr>
          <w:rFonts w:ascii="Courier New" w:hAnsi="Courier New" w:cs="Courier New"/>
          <w:sz w:val="16"/>
        </w:rPr>
        <w:t>ngsi-ld</w:t>
      </w:r>
      <w:r w:rsidR="00413EBC" w:rsidRPr="00EA5AB5">
        <w:rPr>
          <w:rFonts w:ascii="Courier New" w:hAnsi="Courier New" w:cs="Courier New"/>
          <w:sz w:val="16"/>
        </w:rPr>
        <w:t>/v1/temporal/entities/urn:</w:t>
      </w:r>
      <w:r w:rsidR="00413EBC" w:rsidRPr="00202FE0">
        <w:rPr>
          <w:rFonts w:ascii="Courier New" w:hAnsi="Courier New" w:cs="Courier New"/>
          <w:sz w:val="16"/>
        </w:rPr>
        <w:t>ngsi-ld</w:t>
      </w:r>
      <w:r w:rsidR="00413EBC" w:rsidRPr="00EA5AB5">
        <w:rPr>
          <w:rFonts w:ascii="Courier New" w:hAnsi="Courier New" w:cs="Courier New"/>
          <w:sz w:val="16"/>
        </w:rPr>
        <w:t>:Wine:001/attrs/price/urn:</w:t>
      </w:r>
      <w:r w:rsidR="00413EBC" w:rsidRPr="00202FE0">
        <w:rPr>
          <w:rFonts w:ascii="Courier New" w:hAnsi="Courier New" w:cs="Courier New"/>
          <w:sz w:val="16"/>
        </w:rPr>
        <w:t>ngsi-ld</w:t>
      </w:r>
      <w:r w:rsidR="00413EBC" w:rsidRPr="00EA5AB5">
        <w:rPr>
          <w:rFonts w:ascii="Courier New" w:hAnsi="Courier New" w:cs="Courier New"/>
          <w:sz w:val="16"/>
        </w:rPr>
        <w:t xml:space="preserve">:29e74a25-65c6-4371-98dc-1a97b3be5ab7 </w:t>
      </w:r>
      <w:r w:rsidR="00413EBC" w:rsidRPr="00202FE0">
        <w:rPr>
          <w:rFonts w:ascii="Courier New" w:hAnsi="Courier New" w:cs="Courier New"/>
          <w:sz w:val="16"/>
        </w:rPr>
        <w:t>HTTP</w:t>
      </w:r>
      <w:r w:rsidR="00413EBC" w:rsidRPr="00EA5AB5">
        <w:rPr>
          <w:rFonts w:ascii="Courier New" w:hAnsi="Courier New" w:cs="Courier New"/>
          <w:sz w:val="16"/>
        </w:rPr>
        <w:t>/1.1</w:t>
      </w:r>
    </w:p>
    <w:p w14:paraId="57DCC3FE" w14:textId="77777777" w:rsidR="00413EBC" w:rsidRPr="00EA5AB5" w:rsidRDefault="00413EBC" w:rsidP="00413E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B57C5FC" w14:textId="77777777" w:rsidR="00413EBC" w:rsidRPr="00EA5AB5" w:rsidRDefault="00413EBC" w:rsidP="00413E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01531ECE" w14:textId="77777777" w:rsidR="00413EBC" w:rsidRPr="00EA5AB5" w:rsidRDefault="00413EBC" w:rsidP="00BC7B9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sz w:val="16"/>
        </w:rPr>
        <w:t>Content-Type: application/</w:t>
      </w:r>
      <w:r w:rsidRPr="00202FE0">
        <w:rPr>
          <w:rFonts w:ascii="Courier New" w:hAnsi="Courier New"/>
          <w:sz w:val="16"/>
        </w:rPr>
        <w:t>json</w:t>
      </w:r>
    </w:p>
    <w:p w14:paraId="6CD17889" w14:textId="77777777" w:rsidR="00413EBC" w:rsidRPr="00EA5AB5" w:rsidRDefault="00413EBC" w:rsidP="00413EBC">
      <w:pPr>
        <w:pStyle w:val="NF"/>
      </w:pPr>
    </w:p>
    <w:p w14:paraId="3B0A0659" w14:textId="77777777" w:rsidR="00413EBC" w:rsidRPr="00EA5AB5" w:rsidRDefault="00413EBC" w:rsidP="00413EBC">
      <w:pPr>
        <w:pStyle w:val="TF"/>
      </w:pPr>
      <w:r w:rsidRPr="00EA5AB5">
        <w:t xml:space="preserve">Figure </w:t>
      </w:r>
      <w:r w:rsidR="004D7C82" w:rsidRPr="00EA5AB5">
        <w:t>13.</w:t>
      </w:r>
      <w:r w:rsidR="009B26EC" w:rsidRPr="00EA5AB5">
        <w:t>3.3.2-1</w:t>
      </w:r>
      <w:r w:rsidRPr="00EA5AB5">
        <w:t xml:space="preserve">: </w:t>
      </w:r>
      <w:r w:rsidR="00BC7B9B" w:rsidRPr="00EA5AB5">
        <w:t>Delete</w:t>
      </w:r>
      <w:r w:rsidRPr="00EA5AB5">
        <w:t xml:space="preserve"> Attribute </w:t>
      </w:r>
      <w:r w:rsidR="00434677" w:rsidRPr="00EA5AB5">
        <w:t>I</w:t>
      </w:r>
      <w:r w:rsidRPr="00EA5AB5">
        <w:t>nstance of Temporal Representation of an Entity</w:t>
      </w:r>
    </w:p>
    <w:p w14:paraId="0AA25CFA" w14:textId="77777777" w:rsidR="00413EBC" w:rsidRPr="00EA5AB5" w:rsidRDefault="00413EBC" w:rsidP="00413EBC">
      <w:r w:rsidRPr="00EA5AB5">
        <w:t xml:space="preserve">If the </w:t>
      </w:r>
      <w:r w:rsidR="00DF07C6" w:rsidRPr="00EA5AB5">
        <w:t>deletion</w:t>
      </w:r>
      <w:r w:rsidRPr="00EA5AB5">
        <w:t xml:space="preserve"> was successful, the response in Figure </w:t>
      </w:r>
      <w:r w:rsidR="004D7C82" w:rsidRPr="0094514E">
        <w:t>13.</w:t>
      </w:r>
      <w:r w:rsidR="009B26EC" w:rsidRPr="0094514E">
        <w:t>3.3.2-2</w:t>
      </w:r>
      <w:r w:rsidRPr="00EA5AB5">
        <w:t xml:space="preserve"> with </w:t>
      </w:r>
      <w:r w:rsidRPr="00202FE0">
        <w:t>HTTP</w:t>
      </w:r>
      <w:r w:rsidRPr="00EA5AB5">
        <w:t xml:space="preserve"> return code </w:t>
      </w:r>
      <w:r w:rsidRPr="00EA5AB5">
        <w:rPr>
          <w:rFonts w:ascii="Courier New" w:hAnsi="Courier New"/>
          <w:sz w:val="18"/>
        </w:rPr>
        <w:t>204</w:t>
      </w:r>
      <w:r w:rsidRPr="00EA5AB5">
        <w:t xml:space="preserve"> No Content is returned.</w:t>
      </w:r>
    </w:p>
    <w:p w14:paraId="11D591BB" w14:textId="77777777" w:rsidR="00413EBC" w:rsidRPr="00EA5AB5" w:rsidRDefault="00413EBC" w:rsidP="00413E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/1.1 204 No Content</w:t>
      </w:r>
    </w:p>
    <w:p w14:paraId="49445B2B" w14:textId="77777777" w:rsidR="00413EBC" w:rsidRPr="00EA5AB5" w:rsidRDefault="00413EBC" w:rsidP="00413E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5E6A6F37" w14:textId="77777777" w:rsidR="00413EBC" w:rsidRPr="00EA5AB5" w:rsidRDefault="00413EBC" w:rsidP="00413EB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:Wine:001/attrs/urn:</w:t>
      </w:r>
      <w:r w:rsidRPr="00202FE0">
        <w:rPr>
          <w:rFonts w:ascii="Courier New" w:hAnsi="Courier New" w:cs="Courier New"/>
          <w:sz w:val="16"/>
        </w:rPr>
        <w:t>ngsi-ld</w:t>
      </w:r>
      <w:r w:rsidRPr="00EA5AB5">
        <w:rPr>
          <w:rFonts w:ascii="Courier New" w:hAnsi="Courier New" w:cs="Courier New"/>
          <w:sz w:val="16"/>
        </w:rPr>
        <w:t>:29e74a25-65c6-4371-98dc-1a97b3be5ab7</w:t>
      </w:r>
    </w:p>
    <w:p w14:paraId="34396EB8" w14:textId="77777777" w:rsidR="00413EBC" w:rsidRPr="00EA5AB5" w:rsidRDefault="00413EBC" w:rsidP="00413EBC">
      <w:pPr>
        <w:pStyle w:val="NF"/>
      </w:pPr>
    </w:p>
    <w:p w14:paraId="1A59453D" w14:textId="77777777" w:rsidR="00BB3154" w:rsidRPr="00EA5AB5" w:rsidRDefault="00413EBC" w:rsidP="00BB37C8">
      <w:pPr>
        <w:pStyle w:val="TF"/>
      </w:pPr>
      <w:r w:rsidRPr="00EA5AB5">
        <w:t xml:space="preserve">Figure </w:t>
      </w:r>
      <w:r w:rsidR="004D7C82" w:rsidRPr="00EA5AB5">
        <w:t>13.</w:t>
      </w:r>
      <w:r w:rsidR="009B26EC" w:rsidRPr="00EA5AB5">
        <w:t>3.3.2-2</w:t>
      </w:r>
      <w:r w:rsidRPr="00EA5AB5">
        <w:t xml:space="preserve">: </w:t>
      </w:r>
      <w:r w:rsidR="00BC7B9B" w:rsidRPr="00EA5AB5">
        <w:t>Delete</w:t>
      </w:r>
      <w:r w:rsidRPr="00EA5AB5">
        <w:t xml:space="preserve"> Attribute </w:t>
      </w:r>
      <w:r w:rsidR="00434677" w:rsidRPr="00EA5AB5">
        <w:t>I</w:t>
      </w:r>
      <w:r w:rsidRPr="00EA5AB5">
        <w:t>nstance of Temporal Representation of an Entity result</w:t>
      </w:r>
    </w:p>
    <w:p w14:paraId="6DC1F812" w14:textId="77777777" w:rsidR="006D2229" w:rsidRPr="00EA5AB5" w:rsidRDefault="004D7C82" w:rsidP="006D2229">
      <w:pPr>
        <w:pStyle w:val="Heading3"/>
      </w:pPr>
      <w:bookmarkStart w:id="193" w:name="_Toc147485578"/>
      <w:bookmarkStart w:id="194" w:name="_Toc197507294"/>
      <w:r w:rsidRPr="00EA5AB5">
        <w:t>13.</w:t>
      </w:r>
      <w:r w:rsidR="002F4F30" w:rsidRPr="00EA5AB5">
        <w:t>3</w:t>
      </w:r>
      <w:r w:rsidR="00BB3154" w:rsidRPr="00EA5AB5">
        <w:t>.</w:t>
      </w:r>
      <w:r w:rsidR="00616245" w:rsidRPr="00EA5AB5">
        <w:t>4</w:t>
      </w:r>
      <w:r w:rsidR="00BB3154" w:rsidRPr="00EA5AB5">
        <w:tab/>
        <w:t>Delete Temporal Representation of an Entity</w:t>
      </w:r>
      <w:bookmarkEnd w:id="193"/>
      <w:bookmarkEnd w:id="194"/>
    </w:p>
    <w:p w14:paraId="4556AC3F"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DELETE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 xml:space="preserve">:Wine:001 </w:t>
      </w:r>
      <w:r w:rsidRPr="00202FE0">
        <w:rPr>
          <w:rFonts w:ascii="Courier New" w:hAnsi="Courier New" w:cs="Courier New"/>
          <w:sz w:val="16"/>
        </w:rPr>
        <w:t>HTTP</w:t>
      </w:r>
      <w:r w:rsidRPr="00EA5AB5">
        <w:rPr>
          <w:rFonts w:ascii="Courier New" w:hAnsi="Courier New" w:cs="Courier New"/>
          <w:sz w:val="16"/>
        </w:rPr>
        <w:t>/1.1</w:t>
      </w:r>
    </w:p>
    <w:p w14:paraId="291AC155"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0277A88F"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38A1EC9"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sz w:val="16"/>
        </w:rPr>
      </w:pPr>
      <w:r w:rsidRPr="00EA5AB5">
        <w:rPr>
          <w:rFonts w:ascii="Courier New" w:hAnsi="Courier New"/>
          <w:sz w:val="16"/>
        </w:rPr>
        <w:t>Content-Type: application/</w:t>
      </w:r>
      <w:r w:rsidRPr="00202FE0">
        <w:rPr>
          <w:rFonts w:ascii="Courier New" w:hAnsi="Courier New"/>
          <w:sz w:val="16"/>
        </w:rPr>
        <w:t>json</w:t>
      </w:r>
    </w:p>
    <w:p w14:paraId="24CBDEA3" w14:textId="77777777" w:rsidR="006D2229" w:rsidRPr="00EA5AB5" w:rsidRDefault="006D2229" w:rsidP="006D2229">
      <w:pPr>
        <w:pStyle w:val="NF"/>
      </w:pPr>
    </w:p>
    <w:p w14:paraId="3C28E6FC" w14:textId="77777777" w:rsidR="006D2229" w:rsidRPr="00EA5AB5" w:rsidRDefault="006D2229" w:rsidP="006D2229">
      <w:pPr>
        <w:pStyle w:val="TF"/>
      </w:pPr>
      <w:r w:rsidRPr="00EA5AB5">
        <w:t>Figure</w:t>
      </w:r>
      <w:r w:rsidR="00B5102A" w:rsidRPr="00EA5AB5">
        <w:t xml:space="preserve"> </w:t>
      </w:r>
      <w:r w:rsidR="004D7C82" w:rsidRPr="00EA5AB5">
        <w:t>13.</w:t>
      </w:r>
      <w:r w:rsidR="009B26EC" w:rsidRPr="00EA5AB5">
        <w:t>3.4-1</w:t>
      </w:r>
      <w:r w:rsidRPr="00EA5AB5">
        <w:t>: Delete Temporal Representation of an Entity</w:t>
      </w:r>
    </w:p>
    <w:p w14:paraId="08322E3D" w14:textId="77777777" w:rsidR="006D2229" w:rsidRPr="00EA5AB5" w:rsidRDefault="006D2229" w:rsidP="006D2229">
      <w:r w:rsidRPr="00EA5AB5">
        <w:t xml:space="preserve">Figure </w:t>
      </w:r>
      <w:r w:rsidR="004D7C82" w:rsidRPr="0094514E">
        <w:t>13.</w:t>
      </w:r>
      <w:r w:rsidR="009B26EC" w:rsidRPr="0094514E">
        <w:t>3.4-1</w:t>
      </w:r>
      <w:r w:rsidRPr="00EA5AB5">
        <w:t xml:space="preserve"> shows the </w:t>
      </w:r>
      <w:r w:rsidRPr="00202FE0">
        <w:t>HTTP</w:t>
      </w:r>
      <w:r w:rsidRPr="00EA5AB5">
        <w:t xml:space="preserve"> request for deleting the</w:t>
      </w:r>
      <w:r w:rsidR="00995C68" w:rsidRPr="00EA5AB5">
        <w:t xml:space="preserve"> Temporal Representation of the</w:t>
      </w:r>
      <w:r w:rsidRPr="00EA5AB5">
        <w:t xml:space="preserve"> </w:t>
      </w:r>
      <w:r w:rsidR="00995C68" w:rsidRPr="00EA5AB5">
        <w:t>Wine E</w:t>
      </w:r>
      <w:r w:rsidRPr="00EA5AB5">
        <w:t xml:space="preserve">ntity with the id </w:t>
      </w:r>
      <w:r w:rsidRPr="00EA5AB5">
        <w:rPr>
          <w:rFonts w:ascii="Courier New" w:hAnsi="Courier New"/>
          <w:sz w:val="18"/>
        </w:rPr>
        <w:t>urn:</w:t>
      </w:r>
      <w:r w:rsidRPr="00202FE0">
        <w:rPr>
          <w:rFonts w:ascii="Courier New" w:hAnsi="Courier New"/>
          <w:sz w:val="18"/>
        </w:rPr>
        <w:t>ngsi-ld</w:t>
      </w:r>
      <w:r w:rsidRPr="00EA5AB5">
        <w:rPr>
          <w:rFonts w:ascii="Courier New" w:hAnsi="Courier New"/>
          <w:sz w:val="18"/>
        </w:rPr>
        <w:t>:</w:t>
      </w:r>
      <w:r w:rsidR="00995C68" w:rsidRPr="00EA5AB5">
        <w:rPr>
          <w:rFonts w:ascii="Courier New" w:hAnsi="Courier New"/>
          <w:sz w:val="18"/>
        </w:rPr>
        <w:t>Wine</w:t>
      </w:r>
      <w:r w:rsidRPr="00EA5AB5">
        <w:rPr>
          <w:rFonts w:ascii="Courier New" w:hAnsi="Courier New"/>
          <w:sz w:val="18"/>
        </w:rPr>
        <w:t>:00</w:t>
      </w:r>
      <w:r w:rsidR="00995C68" w:rsidRPr="00EA5AB5">
        <w:rPr>
          <w:rFonts w:ascii="Courier New" w:hAnsi="Courier New"/>
          <w:sz w:val="18"/>
        </w:rPr>
        <w:t>1</w:t>
      </w:r>
      <w:r w:rsidR="009B04B8" w:rsidRPr="00EA5AB5">
        <w:rPr>
          <w:sz w:val="18"/>
        </w:rPr>
        <w:t>.</w:t>
      </w:r>
      <w:r w:rsidRPr="00EA5AB5">
        <w:t xml:space="preserve"> Figure </w:t>
      </w:r>
      <w:r w:rsidR="004D7C82" w:rsidRPr="0094514E">
        <w:t>13.</w:t>
      </w:r>
      <w:r w:rsidR="009B26EC" w:rsidRPr="0094514E">
        <w:t>3.4-2</w:t>
      </w:r>
      <w:r w:rsidRPr="00EA5AB5">
        <w:t xml:space="preserve"> </w:t>
      </w:r>
      <w:r w:rsidR="003A37F4" w:rsidRPr="00EA5AB5">
        <w:t xml:space="preserve">shows </w:t>
      </w:r>
      <w:r w:rsidRPr="00EA5AB5">
        <w:t xml:space="preserve">the result in case of </w:t>
      </w:r>
      <w:r w:rsidR="004C245C" w:rsidRPr="00EA5AB5">
        <w:t xml:space="preserve">a </w:t>
      </w:r>
      <w:r w:rsidRPr="00EA5AB5">
        <w:t>successful deletion.</w:t>
      </w:r>
    </w:p>
    <w:p w14:paraId="082481BA"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/1.1 204 No Content</w:t>
      </w:r>
    </w:p>
    <w:p w14:paraId="7B916C72"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04 Apr 2019 11:42:15 GMT</w:t>
      </w:r>
    </w:p>
    <w:p w14:paraId="14FA543E" w14:textId="77777777" w:rsidR="006D2229" w:rsidRPr="00EA5AB5" w:rsidRDefault="006D2229" w:rsidP="006D222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location: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:Wine:001</w:t>
      </w:r>
    </w:p>
    <w:p w14:paraId="627E87B1" w14:textId="77777777" w:rsidR="006D2229" w:rsidRPr="00EA5AB5" w:rsidRDefault="006D2229" w:rsidP="006D2229">
      <w:pPr>
        <w:pStyle w:val="NF"/>
      </w:pPr>
    </w:p>
    <w:p w14:paraId="2B2881D8" w14:textId="77777777" w:rsidR="00BB3154" w:rsidRPr="00EA5AB5" w:rsidRDefault="006D2229" w:rsidP="00BB37C8">
      <w:pPr>
        <w:pStyle w:val="TF"/>
      </w:pPr>
      <w:r w:rsidRPr="00EA5AB5">
        <w:t xml:space="preserve">Figure </w:t>
      </w:r>
      <w:r w:rsidR="004D7C82" w:rsidRPr="00EA5AB5">
        <w:t>13.</w:t>
      </w:r>
      <w:r w:rsidR="009B26EC" w:rsidRPr="00EA5AB5">
        <w:t>3.4-2</w:t>
      </w:r>
      <w:r w:rsidRPr="00EA5AB5">
        <w:t>: Delete Temporal Representation of an Entity result</w:t>
      </w:r>
    </w:p>
    <w:p w14:paraId="4C0A0E90" w14:textId="77777777" w:rsidR="00BB3154" w:rsidRPr="00EA5AB5" w:rsidRDefault="004D7C82" w:rsidP="00BB3154">
      <w:pPr>
        <w:pStyle w:val="Heading2"/>
      </w:pPr>
      <w:bookmarkStart w:id="195" w:name="_Toc147485579"/>
      <w:bookmarkStart w:id="196" w:name="_Toc197507295"/>
      <w:r w:rsidRPr="00EA5AB5">
        <w:t>13.</w:t>
      </w:r>
      <w:r w:rsidR="002F4F30" w:rsidRPr="00EA5AB5">
        <w:t>4</w:t>
      </w:r>
      <w:r w:rsidR="00BB3154" w:rsidRPr="00EA5AB5">
        <w:tab/>
        <w:t>Temporal Information Consumption</w:t>
      </w:r>
      <w:bookmarkEnd w:id="195"/>
      <w:bookmarkEnd w:id="196"/>
    </w:p>
    <w:p w14:paraId="38DD9503" w14:textId="77777777" w:rsidR="0077163F" w:rsidRPr="00EA5AB5" w:rsidRDefault="004D7C82" w:rsidP="0077163F">
      <w:pPr>
        <w:pStyle w:val="Heading3"/>
      </w:pPr>
      <w:bookmarkStart w:id="197" w:name="_Toc147485580"/>
      <w:bookmarkStart w:id="198" w:name="_Toc197507296"/>
      <w:r w:rsidRPr="00EA5AB5">
        <w:t>13.</w:t>
      </w:r>
      <w:r w:rsidR="0077163F" w:rsidRPr="00EA5AB5">
        <w:t>4.1</w:t>
      </w:r>
      <w:r w:rsidR="0077163F" w:rsidRPr="00EA5AB5">
        <w:tab/>
        <w:t>Differences between Query Language and Temporal Query Language</w:t>
      </w:r>
      <w:bookmarkEnd w:id="197"/>
      <w:bookmarkEnd w:id="198"/>
    </w:p>
    <w:p w14:paraId="27AA60BE" w14:textId="4EE3E4E6" w:rsidR="00486E9B" w:rsidRPr="00EA5AB5" w:rsidRDefault="00D6002A" w:rsidP="00BB37C8">
      <w:r w:rsidRPr="00EA5AB5">
        <w:t>For the majority</w:t>
      </w:r>
      <w:r w:rsidR="00486E9B" w:rsidRPr="00EA5AB5">
        <w:t xml:space="preserve">, the Temporal Query Language is very similar to the Query Language. </w:t>
      </w:r>
      <w:r w:rsidR="0075040B" w:rsidRPr="00EA5AB5">
        <w:t>As such</w:t>
      </w:r>
      <w:r w:rsidR="004311DE" w:rsidRPr="00EA5AB5">
        <w:t>, e</w:t>
      </w:r>
      <w:r w:rsidR="00486E9B" w:rsidRPr="00EA5AB5">
        <w:t xml:space="preserve">very query discussed in </w:t>
      </w:r>
      <w:r w:rsidR="009C7CC9">
        <w:t>c</w:t>
      </w:r>
      <w:r w:rsidR="009C7CC9" w:rsidRPr="00EA5AB5">
        <w:t xml:space="preserve">lause </w:t>
      </w:r>
      <w:r w:rsidRPr="0094514E">
        <w:t>9</w:t>
      </w:r>
      <w:r w:rsidRPr="00EA5AB5">
        <w:t xml:space="preserve"> is supported by the Temporal Query Language.</w:t>
      </w:r>
      <w:r w:rsidR="00794206" w:rsidRPr="00EA5AB5">
        <w:t xml:space="preserve"> Anyway, there are a couple of differences that differentiate the Temporal Query Language from the Query Language.</w:t>
      </w:r>
    </w:p>
    <w:p w14:paraId="4E4E2BE5" w14:textId="51ED2CAA" w:rsidR="00BB3154" w:rsidRPr="00913886" w:rsidRDefault="00486E9B" w:rsidP="00BB3154">
      <w:r w:rsidRPr="00EA5AB5">
        <w:t>T</w:t>
      </w:r>
      <w:r w:rsidR="00794206" w:rsidRPr="00EA5AB5">
        <w:t>he</w:t>
      </w:r>
      <w:r w:rsidRPr="00EA5AB5">
        <w:t xml:space="preserve"> </w:t>
      </w:r>
      <w:r w:rsidR="00794206" w:rsidRPr="00EA5AB5">
        <w:t>first</w:t>
      </w:r>
      <w:r w:rsidRPr="00EA5AB5">
        <w:t xml:space="preserve"> difference between the two </w:t>
      </w:r>
      <w:r w:rsidR="00615CA6" w:rsidRPr="00EA5AB5">
        <w:t>q</w:t>
      </w:r>
      <w:r w:rsidRPr="00EA5AB5">
        <w:t>uery Language</w:t>
      </w:r>
      <w:r w:rsidR="00615CA6" w:rsidRPr="00EA5AB5">
        <w:t>s</w:t>
      </w:r>
      <w:r w:rsidRPr="00EA5AB5">
        <w:t xml:space="preserve"> is the output. The Temporal Query Language returns Temporal Representation of Entities, while the Query Language returns Entities. Also, it is not possible to return Temporal Representation of Entities as GeoJSON Features (hence </w:t>
      </w:r>
      <w:r w:rsidRPr="00913886">
        <w:t xml:space="preserve">the </w:t>
      </w:r>
      <w:r w:rsidR="003F67A6" w:rsidRPr="00913886">
        <w:t>"</w:t>
      </w:r>
      <w:r w:rsidRPr="00913886">
        <w:t>geometryProperty</w:t>
      </w:r>
      <w:r w:rsidR="003F67A6" w:rsidRPr="00913886">
        <w:t>"</w:t>
      </w:r>
      <w:r w:rsidRPr="00913886">
        <w:t xml:space="preserve"> parameter is not supported </w:t>
      </w:r>
      <w:r w:rsidR="00406737" w:rsidRPr="00913886">
        <w:t>by the</w:t>
      </w:r>
      <w:r w:rsidRPr="00913886">
        <w:t xml:space="preserve"> Temporal Query Language).</w:t>
      </w:r>
    </w:p>
    <w:p w14:paraId="27F6C5FC" w14:textId="69772DDB" w:rsidR="00486E9B" w:rsidRPr="00EA5AB5" w:rsidRDefault="001E7DBF" w:rsidP="00BB3154">
      <w:r w:rsidRPr="00913886">
        <w:t>Furthermore</w:t>
      </w:r>
      <w:r w:rsidR="00486E9B" w:rsidRPr="00913886">
        <w:t xml:space="preserve">, the Temporal Query Language adds the support to time queries and aggregate queries. It is possible to </w:t>
      </w:r>
      <w:r w:rsidR="00AF48C3" w:rsidRPr="00913886">
        <w:t xml:space="preserve">apply temporal filters (e.g. </w:t>
      </w:r>
      <w:r w:rsidR="003F67A6" w:rsidRPr="00913886">
        <w:t>"</w:t>
      </w:r>
      <w:r w:rsidR="00AF48C3" w:rsidRPr="00913886">
        <w:t>return Wine Entities between two dates") using a</w:t>
      </w:r>
      <w:r w:rsidR="00996A31" w:rsidRPr="00913886">
        <w:t xml:space="preserve"> Temporal Property and it is also possible to obtain the Aggregated Temporal Representa</w:t>
      </w:r>
      <w:r w:rsidR="00076188" w:rsidRPr="00913886">
        <w:t>t</w:t>
      </w:r>
      <w:r w:rsidR="00996A31" w:rsidRPr="00913886">
        <w:t xml:space="preserve">ion of an Entity (e.g. </w:t>
      </w:r>
      <w:r w:rsidR="003F67A6" w:rsidRPr="00913886">
        <w:t>"</w:t>
      </w:r>
      <w:r w:rsidR="00BE68AA" w:rsidRPr="00913886">
        <w:t xml:space="preserve">return </w:t>
      </w:r>
      <w:r w:rsidR="00996A31" w:rsidRPr="00913886">
        <w:t xml:space="preserve">the </w:t>
      </w:r>
      <w:r w:rsidR="00772F97" w:rsidRPr="00913886">
        <w:t xml:space="preserve">average </w:t>
      </w:r>
      <w:r w:rsidR="007923A4" w:rsidRPr="00913886">
        <w:t>price of a Wine Entity</w:t>
      </w:r>
      <w:r w:rsidR="003F67A6" w:rsidRPr="00913886">
        <w:t>"</w:t>
      </w:r>
      <w:r w:rsidR="00996A31" w:rsidRPr="00913886">
        <w:t>).</w:t>
      </w:r>
      <w:r w:rsidR="00996A31" w:rsidRPr="00EA5AB5">
        <w:t xml:space="preserve">  </w:t>
      </w:r>
    </w:p>
    <w:p w14:paraId="41162D90" w14:textId="77777777" w:rsidR="00A40D99" w:rsidRPr="00EA5AB5" w:rsidRDefault="00A40D99" w:rsidP="00A40D99">
      <w:r w:rsidRPr="00EA5AB5">
        <w:t xml:space="preserve">Finally, similar queries may return different results if executed using the Query Language and the Temporal Query Language as Entities created with the Core </w:t>
      </w:r>
      <w:r w:rsidRPr="00202FE0">
        <w:t>API</w:t>
      </w:r>
      <w:r w:rsidRPr="00EA5AB5">
        <w:t xml:space="preserve"> are not influenced by operations on Temporal Representation of Entities with the same ID.</w:t>
      </w:r>
    </w:p>
    <w:p w14:paraId="0ADEBF10" w14:textId="77777777" w:rsidR="008856BF" w:rsidRPr="00EA5AB5" w:rsidRDefault="004D7C82" w:rsidP="008856BF">
      <w:pPr>
        <w:pStyle w:val="Heading3"/>
      </w:pPr>
      <w:bookmarkStart w:id="199" w:name="_Toc147485581"/>
      <w:bookmarkStart w:id="200" w:name="_Toc197507297"/>
      <w:r w:rsidRPr="00EA5AB5">
        <w:t>13.</w:t>
      </w:r>
      <w:r w:rsidR="002F4F30" w:rsidRPr="00EA5AB5">
        <w:t>4</w:t>
      </w:r>
      <w:r w:rsidR="00BB3154" w:rsidRPr="00EA5AB5">
        <w:t>.</w:t>
      </w:r>
      <w:r w:rsidR="0077163F" w:rsidRPr="00EA5AB5">
        <w:t>2</w:t>
      </w:r>
      <w:r w:rsidR="00BB3154" w:rsidRPr="00EA5AB5">
        <w:tab/>
        <w:t>Retrieve Temporal Evolution of an Entity</w:t>
      </w:r>
      <w:bookmarkEnd w:id="199"/>
      <w:bookmarkEnd w:id="200"/>
    </w:p>
    <w:p w14:paraId="1E5482CF" w14:textId="2DCE8E9E" w:rsidR="008856BF" w:rsidRPr="00EA5AB5" w:rsidRDefault="0039124E" w:rsidP="008856BF">
      <w:pPr>
        <w:keepNext/>
        <w:keepLines/>
      </w:pPr>
      <w:r w:rsidRPr="00EA5AB5">
        <w:t xml:space="preserve">Figure </w:t>
      </w:r>
      <w:r w:rsidR="004D7C82" w:rsidRPr="0094514E">
        <w:t>13.</w:t>
      </w:r>
      <w:r w:rsidR="009B26EC" w:rsidRPr="0094514E">
        <w:t>4.2-1</w:t>
      </w:r>
      <w:r w:rsidRPr="00EA5AB5">
        <w:t xml:space="preserve"> shows how to retrieve</w:t>
      </w:r>
      <w:r w:rsidR="006563DA" w:rsidRPr="00EA5AB5">
        <w:t xml:space="preserve"> the Temporal Representation of the Wine Entity with the id </w:t>
      </w:r>
      <w:r w:rsidR="006563DA" w:rsidRPr="00EA5AB5">
        <w:rPr>
          <w:rFonts w:ascii="Courier New" w:hAnsi="Courier New"/>
          <w:sz w:val="18"/>
        </w:rPr>
        <w:t>urn:</w:t>
      </w:r>
      <w:r w:rsidR="006563DA" w:rsidRPr="00202FE0">
        <w:rPr>
          <w:rFonts w:ascii="Courier New" w:hAnsi="Courier New"/>
          <w:sz w:val="18"/>
        </w:rPr>
        <w:t>ngsi</w:t>
      </w:r>
      <w:r w:rsidR="009C7CC9">
        <w:rPr>
          <w:rFonts w:ascii="Courier New" w:hAnsi="Courier New"/>
          <w:sz w:val="18"/>
        </w:rPr>
        <w:noBreakHyphen/>
      </w:r>
      <w:r w:rsidR="006563DA" w:rsidRPr="00202FE0">
        <w:rPr>
          <w:rFonts w:ascii="Courier New" w:hAnsi="Courier New"/>
          <w:sz w:val="18"/>
        </w:rPr>
        <w:t>ld</w:t>
      </w:r>
      <w:r w:rsidR="006563DA" w:rsidRPr="00EA5AB5">
        <w:rPr>
          <w:rFonts w:ascii="Courier New" w:hAnsi="Courier New"/>
          <w:sz w:val="18"/>
        </w:rPr>
        <w:t>:Wine:001</w:t>
      </w:r>
      <w:r w:rsidR="008856BF" w:rsidRPr="00EA5AB5">
        <w:t>.</w:t>
      </w:r>
    </w:p>
    <w:p w14:paraId="2B2B094E"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/v1/temporal/entities/urn:</w:t>
      </w:r>
      <w:r w:rsidRPr="00202FE0">
        <w:rPr>
          <w:rFonts w:ascii="Courier New" w:hAnsi="Courier New" w:cs="Courier New"/>
          <w:sz w:val="16"/>
        </w:rPr>
        <w:t>ngsi-ld</w:t>
      </w:r>
      <w:r w:rsidRPr="00EA5AB5">
        <w:rPr>
          <w:rFonts w:ascii="Courier New" w:hAnsi="Courier New" w:cs="Courier New"/>
          <w:sz w:val="16"/>
        </w:rPr>
        <w:t xml:space="preserve">:Wine:001 </w:t>
      </w:r>
      <w:r w:rsidRPr="00202FE0">
        <w:rPr>
          <w:rFonts w:ascii="Courier New" w:hAnsi="Courier New" w:cs="Courier New"/>
          <w:sz w:val="16"/>
        </w:rPr>
        <w:t>HTTP</w:t>
      </w:r>
      <w:r w:rsidRPr="00EA5AB5">
        <w:rPr>
          <w:rFonts w:ascii="Courier New" w:hAnsi="Courier New" w:cs="Courier New"/>
          <w:sz w:val="16"/>
        </w:rPr>
        <w:t>/1.1</w:t>
      </w:r>
    </w:p>
    <w:p w14:paraId="2D10C177"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6DABAAF"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4038BE37"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5BE61A85" w14:textId="77777777" w:rsidR="008856BF" w:rsidRPr="00EA5AB5" w:rsidRDefault="008856BF" w:rsidP="008856BF">
      <w:pPr>
        <w:pStyle w:val="NF"/>
      </w:pPr>
    </w:p>
    <w:p w14:paraId="259458A7" w14:textId="77777777" w:rsidR="008856BF" w:rsidRPr="00EA5AB5" w:rsidRDefault="008856BF" w:rsidP="008856BF">
      <w:pPr>
        <w:pStyle w:val="TF"/>
      </w:pPr>
      <w:r w:rsidRPr="00EA5AB5">
        <w:t xml:space="preserve">Figure </w:t>
      </w:r>
      <w:r w:rsidR="004D7C82" w:rsidRPr="00EA5AB5">
        <w:t>13.</w:t>
      </w:r>
      <w:r w:rsidR="009B26EC" w:rsidRPr="00EA5AB5">
        <w:t>4.2-1</w:t>
      </w:r>
      <w:r w:rsidRPr="00EA5AB5">
        <w:t xml:space="preserve">: </w:t>
      </w:r>
      <w:r w:rsidR="009B26EC" w:rsidRPr="00EA5AB5">
        <w:t>R</w:t>
      </w:r>
      <w:r w:rsidRPr="00EA5AB5">
        <w:t xml:space="preserve">etrieval of </w:t>
      </w:r>
      <w:r w:rsidR="0039124E" w:rsidRPr="00EA5AB5">
        <w:t>Temporal Representation of</w:t>
      </w:r>
      <w:r w:rsidRPr="00EA5AB5">
        <w:t xml:space="preserve"> </w:t>
      </w:r>
      <w:r w:rsidR="0039124E" w:rsidRPr="00EA5AB5">
        <w:t>the</w:t>
      </w:r>
      <w:r w:rsidRPr="00EA5AB5">
        <w:t xml:space="preserve"> </w:t>
      </w:r>
      <w:r w:rsidR="0039124E" w:rsidRPr="00EA5AB5">
        <w:t>Wine</w:t>
      </w:r>
      <w:r w:rsidRPr="00EA5AB5">
        <w:t xml:space="preserve">:001 </w:t>
      </w:r>
      <w:r w:rsidR="008111B0" w:rsidRPr="00EA5AB5">
        <w:t>E</w:t>
      </w:r>
      <w:r w:rsidRPr="00EA5AB5">
        <w:t>ntity</w:t>
      </w:r>
    </w:p>
    <w:p w14:paraId="4719CD91"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43F017C8"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15:50:09 GMT</w:t>
      </w:r>
    </w:p>
    <w:p w14:paraId="6CCD20E8"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1474488A"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C0F8B1B" w14:textId="77777777" w:rsidR="008856BF" w:rsidRPr="00EA5AB5" w:rsidRDefault="008856BF" w:rsidP="008856B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0B5874C3"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5B840A2C"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:Wine:001",</w:t>
      </w:r>
    </w:p>
    <w:p w14:paraId="73870FB3"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"Wine",</w:t>
      </w:r>
    </w:p>
    <w:p w14:paraId="1F723E70"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"brand": {</w:t>
      </w:r>
    </w:p>
    <w:p w14:paraId="7CD224A0"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24D41B71"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"Corvo",</w:t>
      </w:r>
    </w:p>
    <w:p w14:paraId="782D87B4"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:aa6b1ac2-63cf-44f8-9f63-221cf5097947"</w:t>
      </w:r>
    </w:p>
    <w:p w14:paraId="05BBF370"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676CAA9"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"putBackOnShelf": {</w:t>
      </w:r>
    </w:p>
    <w:p w14:paraId="664966FF"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"Relationship",</w:t>
      </w:r>
    </w:p>
    <w:p w14:paraId="290127EB"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"urn:</w:t>
      </w:r>
      <w:r w:rsidRPr="00202FE0">
        <w:rPr>
          <w:rFonts w:ascii="Courier New" w:hAnsi="Courier New" w:cs="Courier New"/>
          <w:sz w:val="16"/>
        </w:rPr>
        <w:t>ngsi-ld</w:t>
      </w:r>
      <w:r w:rsidRPr="00EA5AB5">
        <w:rPr>
          <w:rFonts w:ascii="Courier New" w:hAnsi="Courier New" w:cs="Courier New"/>
          <w:sz w:val="16"/>
        </w:rPr>
        <w:t>:Shelf:234",</w:t>
      </w:r>
    </w:p>
    <w:p w14:paraId="2C652FB3"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:4c94a3cf-866b-439f-800f-306eb72b6221"</w:t>
      </w:r>
    </w:p>
    <w:p w14:paraId="40E3AAE3"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91F9D87"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"quantity": {</w:t>
      </w:r>
    </w:p>
    <w:p w14:paraId="4CEB46CB"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907B23C"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20,</w:t>
      </w:r>
    </w:p>
    <w:p w14:paraId="374D957E"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:10e94cdc-7cd2-4466-aff1-102009568079"</w:t>
      </w:r>
    </w:p>
    <w:p w14:paraId="366CD99E"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8E549E2"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"price": </w:t>
      </w:r>
      <w:r w:rsidRPr="00202FE0">
        <w:rPr>
          <w:rFonts w:ascii="Courier New" w:hAnsi="Courier New" w:cs="Courier New"/>
          <w:sz w:val="16"/>
        </w:rPr>
        <w:t>[</w:t>
      </w:r>
    </w:p>
    <w:p w14:paraId="5F502184"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022AA8F"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6CF5EF1D"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7.9,</w:t>
      </w:r>
    </w:p>
    <w:p w14:paraId="31E30A19"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:20052fee-648a-4924-aa17-eb563a81ad66"</w:t>
      </w:r>
    </w:p>
    <w:p w14:paraId="6E071D8C"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205741B"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643E72E"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608B278"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7.83,</w:t>
      </w:r>
    </w:p>
    <w:p w14:paraId="06B36882"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:708b250b-81ac-41d9-a0bd-a7e9f6d48572"</w:t>
      </w:r>
    </w:p>
    <w:p w14:paraId="2BBCFE92"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C7EFB7D" w14:textId="77777777" w:rsidR="00320CA8"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7E8292B8" w14:textId="77777777" w:rsidR="008856BF" w:rsidRPr="00EA5AB5" w:rsidRDefault="00320CA8" w:rsidP="00320CA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2439267" w14:textId="77777777" w:rsidR="008856BF" w:rsidRPr="00EA5AB5" w:rsidRDefault="008856BF" w:rsidP="008856BF">
      <w:pPr>
        <w:pStyle w:val="NF"/>
      </w:pPr>
    </w:p>
    <w:p w14:paraId="25547979" w14:textId="77777777" w:rsidR="008856BF" w:rsidRPr="00EA5AB5" w:rsidRDefault="008856BF" w:rsidP="008856BF">
      <w:pPr>
        <w:pStyle w:val="TF"/>
      </w:pPr>
      <w:r w:rsidRPr="00EA5AB5">
        <w:t xml:space="preserve">Figure </w:t>
      </w:r>
      <w:r w:rsidR="004D7C82" w:rsidRPr="00EA5AB5">
        <w:t>13.</w:t>
      </w:r>
      <w:r w:rsidR="009B26EC" w:rsidRPr="00EA5AB5">
        <w:t>4.2-2</w:t>
      </w:r>
      <w:r w:rsidRPr="00EA5AB5">
        <w:t xml:space="preserve">: </w:t>
      </w:r>
      <w:r w:rsidR="009B26EC" w:rsidRPr="00EA5AB5">
        <w:t>R</w:t>
      </w:r>
      <w:r w:rsidR="00FA0832" w:rsidRPr="00EA5AB5">
        <w:t>etrieved result</w:t>
      </w:r>
      <w:r w:rsidR="006563DA" w:rsidRPr="00EA5AB5">
        <w:t xml:space="preserve"> of </w:t>
      </w:r>
      <w:r w:rsidR="00FA0832" w:rsidRPr="00EA5AB5">
        <w:t xml:space="preserve">the </w:t>
      </w:r>
      <w:r w:rsidR="006563DA" w:rsidRPr="00EA5AB5">
        <w:t xml:space="preserve">Temporal Representation of the Wine:001 </w:t>
      </w:r>
      <w:r w:rsidR="008111B0" w:rsidRPr="00EA5AB5">
        <w:t>E</w:t>
      </w:r>
      <w:r w:rsidR="006563DA" w:rsidRPr="00EA5AB5">
        <w:t xml:space="preserve">ntity </w:t>
      </w:r>
    </w:p>
    <w:p w14:paraId="34C4DAC5" w14:textId="77777777" w:rsidR="00BB3154" w:rsidRPr="00EA5AB5" w:rsidRDefault="008856BF" w:rsidP="00BB3154">
      <w:r w:rsidRPr="00EA5AB5">
        <w:t xml:space="preserve">Figure </w:t>
      </w:r>
      <w:r w:rsidR="004D7C82" w:rsidRPr="0094514E">
        <w:t>13.</w:t>
      </w:r>
      <w:r w:rsidR="009B26EC" w:rsidRPr="0094514E">
        <w:t>4.2-2</w:t>
      </w:r>
      <w:r w:rsidRPr="00EA5AB5">
        <w:t xml:space="preserve"> shows </w:t>
      </w:r>
      <w:r w:rsidR="006563DA" w:rsidRPr="00EA5AB5">
        <w:t>the result of the query operation, which contains the</w:t>
      </w:r>
      <w:r w:rsidRPr="00EA5AB5">
        <w:t xml:space="preserve"> </w:t>
      </w:r>
      <w:r w:rsidR="006563DA" w:rsidRPr="00EA5AB5">
        <w:t>Temporal Representation of the</w:t>
      </w:r>
      <w:r w:rsidRPr="00EA5AB5">
        <w:t xml:space="preserve"> </w:t>
      </w:r>
      <w:r w:rsidR="006563DA" w:rsidRPr="00EA5AB5">
        <w:t>Wine</w:t>
      </w:r>
      <w:r w:rsidRPr="00EA5AB5">
        <w:t xml:space="preserve">:001 </w:t>
      </w:r>
      <w:r w:rsidR="006563DA" w:rsidRPr="00EA5AB5">
        <w:t>E</w:t>
      </w:r>
      <w:r w:rsidRPr="00EA5AB5">
        <w:t>ntity.</w:t>
      </w:r>
    </w:p>
    <w:p w14:paraId="7F0979CD" w14:textId="77777777" w:rsidR="00DD6C2E" w:rsidRPr="00EA5AB5" w:rsidRDefault="004D7C82" w:rsidP="00DD6C2E">
      <w:pPr>
        <w:pStyle w:val="Heading3"/>
        <w:rPr>
          <w:rFonts w:ascii="Times New Roman" w:hAnsi="Times New Roman"/>
          <w:sz w:val="20"/>
        </w:rPr>
      </w:pPr>
      <w:bookmarkStart w:id="201" w:name="_Toc147485582"/>
      <w:bookmarkStart w:id="202" w:name="_Toc197507298"/>
      <w:r w:rsidRPr="00EA5AB5">
        <w:t>13.</w:t>
      </w:r>
      <w:r w:rsidR="002F4F30" w:rsidRPr="00EA5AB5">
        <w:t>4</w:t>
      </w:r>
      <w:r w:rsidR="00BB3154" w:rsidRPr="00EA5AB5">
        <w:t>.</w:t>
      </w:r>
      <w:r w:rsidR="0077163F" w:rsidRPr="00EA5AB5">
        <w:t>3</w:t>
      </w:r>
      <w:r w:rsidR="00BB3154" w:rsidRPr="00EA5AB5">
        <w:tab/>
        <w:t>Retrieve Temporal Evolution of Entities</w:t>
      </w:r>
      <w:bookmarkEnd w:id="201"/>
      <w:bookmarkEnd w:id="202"/>
    </w:p>
    <w:p w14:paraId="29929D31" w14:textId="25A582E5" w:rsidR="00BB3154" w:rsidRPr="00EA5AB5" w:rsidRDefault="00DD6C2E" w:rsidP="00DD6C2E">
      <w:r w:rsidRPr="00EA5AB5">
        <w:t xml:space="preserve">In addition to the queries listed in </w:t>
      </w:r>
      <w:r w:rsidR="009C7CC9">
        <w:t>c</w:t>
      </w:r>
      <w:r w:rsidR="009C7CC9" w:rsidRPr="00EA5AB5">
        <w:t xml:space="preserve">lause </w:t>
      </w:r>
      <w:r w:rsidRPr="0094514E">
        <w:t>9</w:t>
      </w:r>
      <w:r w:rsidRPr="00EA5AB5">
        <w:t>, the Temporal Query Language allows to filter out Temporal Representations of Entities based on Temporal Properties</w:t>
      </w:r>
      <w:r w:rsidR="009517C8" w:rsidRPr="00EA5AB5">
        <w:t xml:space="preserve"> using the </w:t>
      </w:r>
      <w:r w:rsidR="009517C8" w:rsidRPr="00EA5AB5">
        <w:rPr>
          <w:b/>
        </w:rPr>
        <w:t>timeproperty</w:t>
      </w:r>
      <w:r w:rsidR="009517C8" w:rsidRPr="00EA5AB5">
        <w:t xml:space="preserve"> parameter</w:t>
      </w:r>
      <w:r w:rsidRPr="00EA5AB5">
        <w:t>.</w:t>
      </w:r>
    </w:p>
    <w:p w14:paraId="78A5340B" w14:textId="21CEF87C" w:rsidR="005B435F" w:rsidRPr="00EA5AB5" w:rsidRDefault="00763AC0" w:rsidP="005B435F">
      <w:pPr>
        <w:keepNext/>
        <w:keepLines/>
      </w:pPr>
      <w:r w:rsidRPr="00EA5AB5">
        <w:t>Figure</w:t>
      </w:r>
      <w:r w:rsidR="005B435F" w:rsidRPr="00EA5AB5">
        <w:t xml:space="preserve"> </w:t>
      </w:r>
      <w:r w:rsidR="004D7C82" w:rsidRPr="0094514E">
        <w:t>13.</w:t>
      </w:r>
      <w:r w:rsidR="009B26EC" w:rsidRPr="0094514E">
        <w:t>4.3-1</w:t>
      </w:r>
      <w:r w:rsidR="005B435F" w:rsidRPr="00EA5AB5">
        <w:t xml:space="preserve"> shows how to retrieve all the Temporal Representation of Wine Entities having at least one Attribute </w:t>
      </w:r>
      <w:r w:rsidR="00434677" w:rsidRPr="00EA5AB5">
        <w:t>I</w:t>
      </w:r>
      <w:r w:rsidR="005B435F" w:rsidRPr="00EA5AB5">
        <w:t xml:space="preserve">nstance with a value of </w:t>
      </w:r>
      <w:r w:rsidR="005B435F" w:rsidRPr="00EA5AB5">
        <w:rPr>
          <w:i/>
        </w:rPr>
        <w:t>observedAt</w:t>
      </w:r>
      <w:r w:rsidR="005B435F" w:rsidRPr="00EA5AB5">
        <w:rPr>
          <w:b/>
          <w:i/>
        </w:rPr>
        <w:t xml:space="preserve"> </w:t>
      </w:r>
      <w:r w:rsidR="00AE19E9" w:rsidRPr="00EA5AB5">
        <w:rPr>
          <w:b/>
        </w:rPr>
        <w:t>after</w:t>
      </w:r>
      <w:r w:rsidR="00AE19E9" w:rsidRPr="00EA5AB5">
        <w:t xml:space="preserve"> the</w:t>
      </w:r>
      <w:r w:rsidR="00513481" w:rsidRPr="00EA5AB5">
        <w:t xml:space="preserve"> following</w:t>
      </w:r>
      <w:r w:rsidR="00AE19E9" w:rsidRPr="00EA5AB5">
        <w:t xml:space="preserve"> </w:t>
      </w:r>
      <w:r w:rsidR="00513481" w:rsidRPr="00EA5AB5">
        <w:t>D</w:t>
      </w:r>
      <w:r w:rsidR="00AE19E9" w:rsidRPr="00EA5AB5">
        <w:t>ate</w:t>
      </w:r>
      <w:r w:rsidR="00513481" w:rsidRPr="00EA5AB5">
        <w:t>Tim</w:t>
      </w:r>
      <w:r w:rsidR="00513481" w:rsidRPr="00913886">
        <w:t>e:</w:t>
      </w:r>
      <w:r w:rsidR="005B435F" w:rsidRPr="00913886">
        <w:t xml:space="preserve"> </w:t>
      </w:r>
      <w:r w:rsidR="003F67A6" w:rsidRPr="00913886">
        <w:t>"</w:t>
      </w:r>
      <w:r w:rsidR="005B435F" w:rsidRPr="00913886">
        <w:t>2021-04-04T11:41:00.000000Z</w:t>
      </w:r>
      <w:r w:rsidR="003F67A6" w:rsidRPr="00913886">
        <w:t>"</w:t>
      </w:r>
      <w:r w:rsidR="005B435F" w:rsidRPr="00913886">
        <w:t>.</w:t>
      </w:r>
    </w:p>
    <w:p w14:paraId="74CA82A1" w14:textId="77777777" w:rsidR="005B435F" w:rsidRPr="00EA5AB5" w:rsidRDefault="005B435F" w:rsidP="005B43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/v1/temporal/entities</w:t>
      </w:r>
      <w:r w:rsidRPr="00EA5AB5">
        <w:t xml:space="preserve"> </w:t>
      </w:r>
      <w:r w:rsidRPr="00EA5AB5">
        <w:rPr>
          <w:rFonts w:ascii="Courier New" w:hAnsi="Courier New" w:cs="Courier New"/>
          <w:sz w:val="16"/>
        </w:rPr>
        <w:t>type=Wine&amp;timeproperty=observedAt&amp;timerel=</w:t>
      </w:r>
      <w:r w:rsidR="0045265E" w:rsidRPr="00EA5AB5">
        <w:rPr>
          <w:rFonts w:ascii="Courier New" w:hAnsi="Courier New" w:cs="Courier New"/>
          <w:sz w:val="16"/>
        </w:rPr>
        <w:t>before</w:t>
      </w:r>
      <w:r w:rsidRPr="00EA5AB5">
        <w:rPr>
          <w:rFonts w:ascii="Courier New" w:hAnsi="Courier New" w:cs="Courier New"/>
          <w:sz w:val="16"/>
        </w:rPr>
        <w:t xml:space="preserve">&amp;timeAt=2021-04-04T11:41:00.000000Z </w:t>
      </w:r>
      <w:r w:rsidRPr="00202FE0">
        <w:rPr>
          <w:rFonts w:ascii="Courier New" w:hAnsi="Courier New" w:cs="Courier New"/>
          <w:sz w:val="16"/>
        </w:rPr>
        <w:t>HTTP</w:t>
      </w:r>
      <w:r w:rsidRPr="00EA5AB5">
        <w:rPr>
          <w:rFonts w:ascii="Courier New" w:hAnsi="Courier New" w:cs="Courier New"/>
          <w:sz w:val="16"/>
        </w:rPr>
        <w:t>/1.1</w:t>
      </w:r>
    </w:p>
    <w:p w14:paraId="1802456A" w14:textId="77777777" w:rsidR="005B435F" w:rsidRPr="00EA5AB5" w:rsidRDefault="005B435F" w:rsidP="005B43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2A2DAEC7" w14:textId="77777777" w:rsidR="005B435F" w:rsidRPr="00EA5AB5" w:rsidRDefault="005B435F" w:rsidP="005B43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3596D5C5" w14:textId="77777777" w:rsidR="005B435F" w:rsidRPr="00EA5AB5" w:rsidRDefault="005B435F" w:rsidP="005B435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00EB78C3" w:rsidRPr="00EA5AB5">
        <w:rPr>
          <w:rFonts w:ascii="Courier New" w:hAnsi="Courier New" w:cs="Courier New"/>
          <w:sz w:val="16"/>
        </w:rPr>
        <w:t>"</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w:t>
      </w:r>
      <w:r w:rsidR="00EB78C3" w:rsidRPr="00EA5AB5">
        <w:rPr>
          <w:rFonts w:ascii="Courier New" w:hAnsi="Courier New" w:cs="Courier New"/>
          <w:sz w:val="16"/>
        </w:rPr>
        <w:t>"</w:t>
      </w:r>
      <w:r w:rsidRPr="00EA5AB5">
        <w:rPr>
          <w:rFonts w:ascii="Courier New" w:hAnsi="Courier New" w:cs="Courier New"/>
          <w:sz w:val="16"/>
        </w:rPr>
        <w:t>;type=</w:t>
      </w:r>
      <w:r w:rsidR="00EB78C3" w:rsidRPr="00EA5AB5">
        <w:rPr>
          <w:rFonts w:ascii="Courier New" w:hAnsi="Courier New" w:cs="Courier New"/>
          <w:sz w:val="16"/>
        </w:rPr>
        <w:t>"</w:t>
      </w:r>
      <w:r w:rsidRPr="00EA5AB5">
        <w:rPr>
          <w:rFonts w:ascii="Courier New" w:hAnsi="Courier New" w:cs="Courier New"/>
          <w:sz w:val="16"/>
        </w:rPr>
        <w:t>application/ld+</w:t>
      </w:r>
      <w:r w:rsidRPr="00202FE0">
        <w:rPr>
          <w:rFonts w:ascii="Courier New" w:hAnsi="Courier New" w:cs="Courier New"/>
          <w:sz w:val="16"/>
        </w:rPr>
        <w:t>json</w:t>
      </w:r>
      <w:r w:rsidR="00EB78C3" w:rsidRPr="00EA5AB5">
        <w:rPr>
          <w:rFonts w:ascii="Courier New" w:hAnsi="Courier New" w:cs="Courier New"/>
          <w:sz w:val="16"/>
        </w:rPr>
        <w:t>"</w:t>
      </w:r>
    </w:p>
    <w:p w14:paraId="7693B95C" w14:textId="77777777" w:rsidR="005B435F" w:rsidRPr="00EA5AB5" w:rsidRDefault="005B435F" w:rsidP="005B435F">
      <w:pPr>
        <w:pStyle w:val="NF"/>
      </w:pPr>
    </w:p>
    <w:p w14:paraId="1C3AF39D" w14:textId="77777777" w:rsidR="005B435F" w:rsidRPr="00EA5AB5" w:rsidRDefault="005B435F" w:rsidP="005B435F">
      <w:pPr>
        <w:pStyle w:val="TF"/>
      </w:pPr>
      <w:r w:rsidRPr="00EA5AB5">
        <w:t xml:space="preserve">Figure </w:t>
      </w:r>
      <w:r w:rsidR="004D7C82" w:rsidRPr="00EA5AB5">
        <w:t>13.</w:t>
      </w:r>
      <w:r w:rsidR="009B26EC" w:rsidRPr="00EA5AB5">
        <w:t>4.3-1</w:t>
      </w:r>
      <w:r w:rsidRPr="00EA5AB5">
        <w:t xml:space="preserve">: </w:t>
      </w:r>
      <w:r w:rsidR="009B26EC" w:rsidRPr="00EA5AB5">
        <w:t>R</w:t>
      </w:r>
      <w:r w:rsidRPr="00EA5AB5">
        <w:t>etrieval of Temporal Evolution of Wine Entities</w:t>
      </w:r>
    </w:p>
    <w:p w14:paraId="1CA084CF" w14:textId="2B00B352" w:rsidR="00BA5616" w:rsidRPr="00EA5AB5" w:rsidRDefault="00BA5616" w:rsidP="00BB37C8">
      <w:r w:rsidRPr="00EA5AB5">
        <w:t xml:space="preserve">Figure </w:t>
      </w:r>
      <w:r w:rsidR="004D7C82" w:rsidRPr="0094514E">
        <w:t>13.</w:t>
      </w:r>
      <w:r w:rsidR="009B26EC" w:rsidRPr="0094514E">
        <w:t>4.3-2</w:t>
      </w:r>
      <w:r w:rsidRPr="00EA5AB5">
        <w:t xml:space="preserve"> shows the expected result (after executing the </w:t>
      </w:r>
      <w:r w:rsidRPr="00202FE0">
        <w:t>HTTP</w:t>
      </w:r>
      <w:r w:rsidRPr="00EA5AB5">
        <w:t xml:space="preserve"> requests of </w:t>
      </w:r>
      <w:r w:rsidR="009C7CC9">
        <w:t>c</w:t>
      </w:r>
      <w:r w:rsidR="009C7CC9" w:rsidRPr="00EA5AB5">
        <w:t>lause</w:t>
      </w:r>
      <w:r w:rsidR="009C7CC9">
        <w:t>s</w:t>
      </w:r>
      <w:r w:rsidR="009C7CC9" w:rsidRPr="00EA5AB5">
        <w:t xml:space="preserve"> </w:t>
      </w:r>
      <w:r w:rsidR="004D7C82" w:rsidRPr="0094514E">
        <w:t>13.</w:t>
      </w:r>
      <w:r w:rsidRPr="0094514E">
        <w:t>3.1</w:t>
      </w:r>
      <w:r w:rsidRPr="00EA5AB5">
        <w:t xml:space="preserve"> and </w:t>
      </w:r>
      <w:r w:rsidR="004D7C82" w:rsidRPr="0094514E">
        <w:t>13.</w:t>
      </w:r>
      <w:r w:rsidRPr="0094514E">
        <w:t>3.2.1</w:t>
      </w:r>
      <w:r w:rsidRPr="00EA5AB5">
        <w:t>).</w:t>
      </w:r>
    </w:p>
    <w:p w14:paraId="5513CA92" w14:textId="77777777" w:rsidR="00BA5616" w:rsidRPr="00EA5AB5" w:rsidRDefault="00BA5616" w:rsidP="00BA561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734F26EA" w14:textId="77777777" w:rsidR="00BA5616" w:rsidRPr="00EA5AB5" w:rsidRDefault="00BA5616" w:rsidP="00BA561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15:50:09 GMT</w:t>
      </w:r>
    </w:p>
    <w:p w14:paraId="3E94E415" w14:textId="77777777" w:rsidR="00BA5616" w:rsidRPr="00EA5AB5" w:rsidRDefault="00BA5616" w:rsidP="00BA561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00EB78C3" w:rsidRPr="00EA5AB5">
        <w:rPr>
          <w:rFonts w:ascii="Courier New" w:hAnsi="Courier New" w:cs="Courier New"/>
          <w:sz w:val="16"/>
        </w:rPr>
        <w:t>"</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w:t>
      </w:r>
      <w:r w:rsidR="00EB78C3" w:rsidRPr="00EA5AB5">
        <w:rPr>
          <w:rFonts w:ascii="Courier New" w:hAnsi="Courier New" w:cs="Courier New"/>
          <w:sz w:val="16"/>
        </w:rPr>
        <w:t>"</w:t>
      </w:r>
      <w:r w:rsidRPr="00EA5AB5">
        <w:rPr>
          <w:rFonts w:ascii="Courier New" w:hAnsi="Courier New" w:cs="Courier New"/>
          <w:sz w:val="16"/>
        </w:rPr>
        <w:t>;type=</w:t>
      </w:r>
      <w:r w:rsidR="00EB78C3" w:rsidRPr="00EA5AB5">
        <w:rPr>
          <w:rFonts w:ascii="Courier New" w:hAnsi="Courier New" w:cs="Courier New"/>
          <w:sz w:val="16"/>
        </w:rPr>
        <w:t>"</w:t>
      </w:r>
      <w:r w:rsidRPr="00EA5AB5">
        <w:rPr>
          <w:rFonts w:ascii="Courier New" w:hAnsi="Courier New" w:cs="Courier New"/>
          <w:sz w:val="16"/>
        </w:rPr>
        <w:t>application/ld+</w:t>
      </w:r>
      <w:r w:rsidRPr="00202FE0">
        <w:rPr>
          <w:rFonts w:ascii="Courier New" w:hAnsi="Courier New" w:cs="Courier New"/>
          <w:sz w:val="16"/>
        </w:rPr>
        <w:t>json</w:t>
      </w:r>
      <w:r w:rsidR="00EB78C3" w:rsidRPr="00EA5AB5">
        <w:rPr>
          <w:rFonts w:ascii="Courier New" w:hAnsi="Courier New" w:cs="Courier New"/>
          <w:sz w:val="16"/>
        </w:rPr>
        <w:t>"</w:t>
      </w:r>
    </w:p>
    <w:p w14:paraId="70FEC3E1" w14:textId="77777777" w:rsidR="00BA5616" w:rsidRPr="00EA5AB5" w:rsidRDefault="00BA5616" w:rsidP="00BA561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78AD8F2A" w14:textId="77777777" w:rsidR="00BA5616" w:rsidRPr="00EA5AB5" w:rsidRDefault="00BA5616" w:rsidP="00BA561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355A24FC" w14:textId="77777777" w:rsidR="0045265E" w:rsidRPr="00202FE0"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E49B295"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C54F291"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id</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:Wine:001</w:t>
      </w:r>
      <w:r w:rsidR="00EB78C3" w:rsidRPr="00EA5AB5">
        <w:rPr>
          <w:rFonts w:ascii="Courier New" w:hAnsi="Courier New" w:cs="Courier New"/>
          <w:sz w:val="16"/>
        </w:rPr>
        <w:t>"</w:t>
      </w:r>
      <w:r w:rsidRPr="00EA5AB5">
        <w:rPr>
          <w:rFonts w:ascii="Courier New" w:hAnsi="Courier New" w:cs="Courier New"/>
          <w:sz w:val="16"/>
        </w:rPr>
        <w:t>,</w:t>
      </w:r>
    </w:p>
    <w:p w14:paraId="71EA88DA"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type</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Wine</w:t>
      </w:r>
      <w:r w:rsidR="00EB78C3" w:rsidRPr="00EA5AB5">
        <w:rPr>
          <w:rFonts w:ascii="Courier New" w:hAnsi="Courier New" w:cs="Courier New"/>
          <w:sz w:val="16"/>
        </w:rPr>
        <w:t>"</w:t>
      </w:r>
      <w:r w:rsidRPr="00EA5AB5">
        <w:rPr>
          <w:rFonts w:ascii="Courier New" w:hAnsi="Courier New" w:cs="Courier New"/>
          <w:sz w:val="16"/>
        </w:rPr>
        <w:t>,</w:t>
      </w:r>
    </w:p>
    <w:p w14:paraId="4D910DC7"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putBackOnShelf</w:t>
      </w:r>
      <w:r w:rsidR="00EB78C3" w:rsidRPr="00EA5AB5">
        <w:rPr>
          <w:rFonts w:ascii="Courier New" w:hAnsi="Courier New" w:cs="Courier New"/>
          <w:sz w:val="16"/>
        </w:rPr>
        <w:t>"</w:t>
      </w:r>
      <w:r w:rsidRPr="00EA5AB5">
        <w:rPr>
          <w:rFonts w:ascii="Courier New" w:hAnsi="Courier New" w:cs="Courier New"/>
          <w:sz w:val="16"/>
        </w:rPr>
        <w:t>: {</w:t>
      </w:r>
    </w:p>
    <w:p w14:paraId="50CA6B6D"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type</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Relationship</w:t>
      </w:r>
      <w:r w:rsidR="00EB78C3" w:rsidRPr="00EA5AB5">
        <w:rPr>
          <w:rFonts w:ascii="Courier New" w:hAnsi="Courier New" w:cs="Courier New"/>
          <w:sz w:val="16"/>
        </w:rPr>
        <w:t>"</w:t>
      </w:r>
      <w:r w:rsidRPr="00EA5AB5">
        <w:rPr>
          <w:rFonts w:ascii="Courier New" w:hAnsi="Courier New" w:cs="Courier New"/>
          <w:sz w:val="16"/>
        </w:rPr>
        <w:t>,</w:t>
      </w:r>
    </w:p>
    <w:p w14:paraId="0088102A"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object</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:Shelf:234</w:t>
      </w:r>
      <w:r w:rsidR="00EB78C3" w:rsidRPr="00EA5AB5">
        <w:rPr>
          <w:rFonts w:ascii="Courier New" w:hAnsi="Courier New" w:cs="Courier New"/>
          <w:sz w:val="16"/>
        </w:rPr>
        <w:t>"</w:t>
      </w:r>
      <w:r w:rsidRPr="00EA5AB5">
        <w:rPr>
          <w:rFonts w:ascii="Courier New" w:hAnsi="Courier New" w:cs="Courier New"/>
          <w:sz w:val="16"/>
        </w:rPr>
        <w:t>,</w:t>
      </w:r>
    </w:p>
    <w:p w14:paraId="7EE0CD62"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instanceId</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:f7ebb27b-5418-47f1-90ad-f771e11b70d8</w:t>
      </w:r>
      <w:r w:rsidR="00EB78C3" w:rsidRPr="00EA5AB5">
        <w:rPr>
          <w:rFonts w:ascii="Courier New" w:hAnsi="Courier New" w:cs="Courier New"/>
          <w:sz w:val="16"/>
        </w:rPr>
        <w:t>"</w:t>
      </w:r>
      <w:r w:rsidRPr="00EA5AB5">
        <w:rPr>
          <w:rFonts w:ascii="Courier New" w:hAnsi="Courier New" w:cs="Courier New"/>
          <w:sz w:val="16"/>
        </w:rPr>
        <w:t>,</w:t>
      </w:r>
    </w:p>
    <w:p w14:paraId="1134164D"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observedAt</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2021-04-04T11:40:00.000000Z</w:t>
      </w:r>
      <w:r w:rsidR="00EB78C3" w:rsidRPr="00EA5AB5">
        <w:rPr>
          <w:rFonts w:ascii="Courier New" w:hAnsi="Courier New" w:cs="Courier New"/>
          <w:sz w:val="16"/>
        </w:rPr>
        <w:t>"</w:t>
      </w:r>
    </w:p>
    <w:p w14:paraId="164843FE"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D652DB4" w14:textId="777777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quantity</w:t>
      </w:r>
      <w:r w:rsidR="00EB78C3" w:rsidRPr="00913886">
        <w:rPr>
          <w:rFonts w:ascii="Courier New" w:hAnsi="Courier New" w:cs="Courier New"/>
          <w:sz w:val="16"/>
        </w:rPr>
        <w:t>"</w:t>
      </w:r>
      <w:r w:rsidRPr="00913886">
        <w:rPr>
          <w:rFonts w:ascii="Courier New" w:hAnsi="Courier New" w:cs="Courier New"/>
          <w:sz w:val="16"/>
        </w:rPr>
        <w:t>: {</w:t>
      </w:r>
    </w:p>
    <w:p w14:paraId="5D9748B3" w14:textId="777777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type</w:t>
      </w:r>
      <w:r w:rsidR="00EB78C3" w:rsidRPr="00913886">
        <w:rPr>
          <w:rFonts w:ascii="Courier New" w:hAnsi="Courier New" w:cs="Courier New"/>
          <w:sz w:val="16"/>
        </w:rPr>
        <w:t>"</w:t>
      </w: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Property</w:t>
      </w:r>
      <w:r w:rsidR="00EB78C3" w:rsidRPr="00913886">
        <w:rPr>
          <w:rFonts w:ascii="Courier New" w:hAnsi="Courier New" w:cs="Courier New"/>
          <w:sz w:val="16"/>
        </w:rPr>
        <w:t>"</w:t>
      </w:r>
      <w:r w:rsidRPr="00913886">
        <w:rPr>
          <w:rFonts w:ascii="Courier New" w:hAnsi="Courier New" w:cs="Courier New"/>
          <w:sz w:val="16"/>
        </w:rPr>
        <w:t>,</w:t>
      </w:r>
    </w:p>
    <w:p w14:paraId="0FCCF40A" w14:textId="7DB7E4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value</w:t>
      </w:r>
      <w:r w:rsidR="003F67A6" w:rsidRPr="00913886">
        <w:rPr>
          <w:rFonts w:ascii="Courier New" w:hAnsi="Courier New" w:cs="Courier New"/>
          <w:sz w:val="16"/>
        </w:rPr>
        <w:t>"</w:t>
      </w:r>
      <w:r w:rsidRPr="00913886">
        <w:rPr>
          <w:rFonts w:ascii="Courier New" w:hAnsi="Courier New" w:cs="Courier New"/>
          <w:sz w:val="16"/>
        </w:rPr>
        <w:t>: 20,</w:t>
      </w:r>
    </w:p>
    <w:p w14:paraId="44BAE485" w14:textId="777777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instanceId</w:t>
      </w:r>
      <w:r w:rsidR="00EB78C3" w:rsidRPr="00913886">
        <w:rPr>
          <w:rFonts w:ascii="Courier New" w:hAnsi="Courier New" w:cs="Courier New"/>
          <w:sz w:val="16"/>
        </w:rPr>
        <w:t>"</w:t>
      </w: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urn:</w:t>
      </w:r>
      <w:r w:rsidRPr="00202FE0">
        <w:rPr>
          <w:rFonts w:ascii="Courier New" w:hAnsi="Courier New" w:cs="Courier New"/>
          <w:sz w:val="16"/>
        </w:rPr>
        <w:t>ngsi-ld</w:t>
      </w:r>
      <w:r w:rsidRPr="00913886">
        <w:rPr>
          <w:rFonts w:ascii="Courier New" w:hAnsi="Courier New" w:cs="Courier New"/>
          <w:sz w:val="16"/>
        </w:rPr>
        <w:t>:24657399-4fab-4c3d-ac20-625ad816006a</w:t>
      </w:r>
      <w:r w:rsidR="00EB78C3" w:rsidRPr="00913886">
        <w:rPr>
          <w:rFonts w:ascii="Courier New" w:hAnsi="Courier New" w:cs="Courier New"/>
          <w:sz w:val="16"/>
        </w:rPr>
        <w:t>"</w:t>
      </w:r>
      <w:r w:rsidRPr="00913886">
        <w:rPr>
          <w:rFonts w:ascii="Courier New" w:hAnsi="Courier New" w:cs="Courier New"/>
          <w:sz w:val="16"/>
        </w:rPr>
        <w:t>,</w:t>
      </w:r>
    </w:p>
    <w:p w14:paraId="50DDA7B2" w14:textId="777777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observedAt</w:t>
      </w:r>
      <w:r w:rsidR="00EB78C3" w:rsidRPr="00913886">
        <w:rPr>
          <w:rFonts w:ascii="Courier New" w:hAnsi="Courier New" w:cs="Courier New"/>
          <w:sz w:val="16"/>
        </w:rPr>
        <w:t>"</w:t>
      </w: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2021-04-04T11:40:00.000000Z</w:t>
      </w:r>
      <w:r w:rsidR="00EB78C3" w:rsidRPr="00913886">
        <w:rPr>
          <w:rFonts w:ascii="Courier New" w:hAnsi="Courier New" w:cs="Courier New"/>
          <w:sz w:val="16"/>
        </w:rPr>
        <w:t>"</w:t>
      </w:r>
    </w:p>
    <w:p w14:paraId="62772849" w14:textId="777777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p>
    <w:p w14:paraId="10516372" w14:textId="77777777" w:rsidR="0045265E" w:rsidRPr="00913886"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price</w:t>
      </w:r>
      <w:r w:rsidR="00EB78C3" w:rsidRPr="00913886">
        <w:rPr>
          <w:rFonts w:ascii="Courier New" w:hAnsi="Courier New" w:cs="Courier New"/>
          <w:sz w:val="16"/>
        </w:rPr>
        <w:t>"</w:t>
      </w:r>
      <w:r w:rsidRPr="00913886">
        <w:rPr>
          <w:rFonts w:ascii="Courier New" w:hAnsi="Courier New" w:cs="Courier New"/>
          <w:sz w:val="16"/>
        </w:rPr>
        <w:t>: {</w:t>
      </w:r>
    </w:p>
    <w:p w14:paraId="1D60C79C" w14:textId="257CB1DD"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13886">
        <w:rPr>
          <w:rFonts w:ascii="Courier New" w:hAnsi="Courier New" w:cs="Courier New"/>
          <w:sz w:val="16"/>
        </w:rPr>
        <w:t xml:space="preserve">            </w:t>
      </w:r>
      <w:r w:rsidR="00EB78C3" w:rsidRPr="00913886">
        <w:rPr>
          <w:rFonts w:ascii="Courier New" w:hAnsi="Courier New" w:cs="Courier New"/>
          <w:sz w:val="16"/>
        </w:rPr>
        <w:t>"</w:t>
      </w:r>
      <w:r w:rsidRPr="00913886">
        <w:rPr>
          <w:rFonts w:ascii="Courier New" w:hAnsi="Courier New" w:cs="Courier New"/>
          <w:sz w:val="16"/>
        </w:rPr>
        <w:t>type</w:t>
      </w:r>
      <w:r w:rsidR="00EB78C3" w:rsidRPr="00913886">
        <w:rPr>
          <w:rFonts w:ascii="Courier New" w:hAnsi="Courier New" w:cs="Courier New"/>
          <w:sz w:val="16"/>
        </w:rPr>
        <w:t>"</w:t>
      </w:r>
      <w:r w:rsidRPr="00913886">
        <w:rPr>
          <w:rFonts w:ascii="Courier New" w:hAnsi="Courier New" w:cs="Courier New"/>
          <w:sz w:val="16"/>
        </w:rPr>
        <w:t xml:space="preserve">: </w:t>
      </w:r>
      <w:r w:rsidR="003F67A6" w:rsidRPr="00913886">
        <w:rPr>
          <w:rFonts w:ascii="Courier New" w:hAnsi="Courier New" w:cs="Courier New"/>
          <w:sz w:val="16"/>
        </w:rPr>
        <w:t>"</w:t>
      </w:r>
      <w:r w:rsidRPr="00913886">
        <w:rPr>
          <w:rFonts w:ascii="Courier New" w:hAnsi="Courier New" w:cs="Courier New"/>
          <w:sz w:val="16"/>
        </w:rPr>
        <w:t>Prop</w:t>
      </w:r>
      <w:r w:rsidRPr="00EA5AB5">
        <w:rPr>
          <w:rFonts w:ascii="Courier New" w:hAnsi="Courier New" w:cs="Courier New"/>
          <w:sz w:val="16"/>
        </w:rPr>
        <w:t>erty</w:t>
      </w:r>
      <w:r w:rsidR="00EB78C3" w:rsidRPr="00EA5AB5">
        <w:rPr>
          <w:rFonts w:ascii="Courier New" w:hAnsi="Courier New" w:cs="Courier New"/>
          <w:sz w:val="16"/>
        </w:rPr>
        <w:t>"</w:t>
      </w:r>
      <w:r w:rsidRPr="00EA5AB5">
        <w:rPr>
          <w:rFonts w:ascii="Courier New" w:hAnsi="Courier New" w:cs="Courier New"/>
          <w:sz w:val="16"/>
        </w:rPr>
        <w:t>,</w:t>
      </w:r>
    </w:p>
    <w:p w14:paraId="24D6722E"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value</w:t>
      </w:r>
      <w:r w:rsidR="00EB78C3" w:rsidRPr="00EA5AB5">
        <w:rPr>
          <w:rFonts w:ascii="Courier New" w:hAnsi="Courier New" w:cs="Courier New"/>
          <w:sz w:val="16"/>
        </w:rPr>
        <w:t>"</w:t>
      </w:r>
      <w:r w:rsidRPr="00EA5AB5">
        <w:rPr>
          <w:rFonts w:ascii="Courier New" w:hAnsi="Courier New" w:cs="Courier New"/>
          <w:sz w:val="16"/>
        </w:rPr>
        <w:t>: 7.83,</w:t>
      </w:r>
      <w:r w:rsidR="00EB78C3" w:rsidRPr="00EA5AB5">
        <w:rPr>
          <w:rFonts w:ascii="Courier New" w:hAnsi="Courier New" w:cs="Courier New"/>
          <w:sz w:val="16"/>
        </w:rPr>
        <w:t xml:space="preserve"> </w:t>
      </w:r>
    </w:p>
    <w:p w14:paraId="51E725A1"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instanceId</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:e30c8036-2fdd-4bd6-a7a1-77997f07f98c</w:t>
      </w:r>
      <w:r w:rsidR="00EB78C3" w:rsidRPr="00EA5AB5">
        <w:rPr>
          <w:rFonts w:ascii="Courier New" w:hAnsi="Courier New" w:cs="Courier New"/>
          <w:sz w:val="16"/>
        </w:rPr>
        <w:t>"</w:t>
      </w:r>
      <w:r w:rsidRPr="00EA5AB5">
        <w:rPr>
          <w:rFonts w:ascii="Courier New" w:hAnsi="Courier New" w:cs="Courier New"/>
          <w:sz w:val="16"/>
        </w:rPr>
        <w:t>,</w:t>
      </w:r>
    </w:p>
    <w:p w14:paraId="2B9B5FF1"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observedAt</w:t>
      </w:r>
      <w:r w:rsidR="00EB78C3" w:rsidRPr="00EA5AB5">
        <w:rPr>
          <w:rFonts w:ascii="Courier New" w:hAnsi="Courier New" w:cs="Courier New"/>
          <w:sz w:val="16"/>
        </w:rPr>
        <w:t>"</w:t>
      </w:r>
      <w:r w:rsidRPr="00EA5AB5">
        <w:rPr>
          <w:rFonts w:ascii="Courier New" w:hAnsi="Courier New" w:cs="Courier New"/>
          <w:sz w:val="16"/>
        </w:rPr>
        <w:t xml:space="preserve">: </w:t>
      </w:r>
      <w:r w:rsidR="00EB78C3" w:rsidRPr="00EA5AB5">
        <w:rPr>
          <w:rFonts w:ascii="Courier New" w:hAnsi="Courier New" w:cs="Courier New"/>
          <w:sz w:val="16"/>
        </w:rPr>
        <w:t>"</w:t>
      </w:r>
      <w:r w:rsidRPr="00EA5AB5">
        <w:rPr>
          <w:rFonts w:ascii="Courier New" w:hAnsi="Courier New" w:cs="Courier New"/>
          <w:sz w:val="16"/>
        </w:rPr>
        <w:t>2021-04-04T11:40:00.000000Z</w:t>
      </w:r>
      <w:r w:rsidR="00EB78C3" w:rsidRPr="00EA5AB5">
        <w:rPr>
          <w:rFonts w:ascii="Courier New" w:hAnsi="Courier New" w:cs="Courier New"/>
          <w:sz w:val="16"/>
        </w:rPr>
        <w:t>"</w:t>
      </w:r>
    </w:p>
    <w:p w14:paraId="02BC5AD9"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EF5F673"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0CFC556D" w14:textId="77777777" w:rsidR="00BA5616" w:rsidRPr="00EA5AB5" w:rsidRDefault="00BA5616"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4765F131" w14:textId="77777777" w:rsidR="00BA5616" w:rsidRPr="00EA5AB5" w:rsidRDefault="00BA5616" w:rsidP="00BA5616">
      <w:pPr>
        <w:pStyle w:val="NF"/>
      </w:pPr>
    </w:p>
    <w:p w14:paraId="2CE2C04A" w14:textId="77777777" w:rsidR="00BA5616" w:rsidRPr="00EA5AB5" w:rsidRDefault="00BA5616" w:rsidP="00BA5616">
      <w:pPr>
        <w:pStyle w:val="TF"/>
      </w:pPr>
      <w:r w:rsidRPr="00EA5AB5">
        <w:t xml:space="preserve">Figure </w:t>
      </w:r>
      <w:r w:rsidR="004D7C82" w:rsidRPr="00EA5AB5">
        <w:t>13.</w:t>
      </w:r>
      <w:r w:rsidR="009B26EC" w:rsidRPr="00EA5AB5">
        <w:t>4.3-2</w:t>
      </w:r>
      <w:r w:rsidRPr="00EA5AB5">
        <w:t xml:space="preserve">: </w:t>
      </w:r>
      <w:r w:rsidR="009B26EC" w:rsidRPr="00EA5AB5">
        <w:t>R</w:t>
      </w:r>
      <w:r w:rsidRPr="00EA5AB5">
        <w:t>etrieved result of the Temporal Evolution of Wine Entities</w:t>
      </w:r>
    </w:p>
    <w:p w14:paraId="11F7A868" w14:textId="77777777" w:rsidR="00647093" w:rsidRPr="00EA5AB5" w:rsidRDefault="0039531A" w:rsidP="0039531A">
      <w:pPr>
        <w:keepNext/>
        <w:keepLines/>
      </w:pPr>
      <w:r w:rsidRPr="00EA5AB5">
        <w:t>The Temporal Query Language also provides a parameter that can be used to limit the number of instances</w:t>
      </w:r>
      <w:r w:rsidR="00C2461C" w:rsidRPr="00EA5AB5">
        <w:t xml:space="preserve"> returned</w:t>
      </w:r>
      <w:r w:rsidRPr="00EA5AB5">
        <w:t xml:space="preserve"> for each Attribute in the result to the last </w:t>
      </w:r>
      <w:r w:rsidRPr="00EA5AB5">
        <w:rPr>
          <w:i/>
          <w:iCs/>
        </w:rPr>
        <w:t xml:space="preserve">N </w:t>
      </w:r>
      <w:r w:rsidR="00E22506" w:rsidRPr="00EA5AB5">
        <w:rPr>
          <w:b/>
          <w:bCs/>
        </w:rPr>
        <w:t>instances</w:t>
      </w:r>
      <w:r w:rsidR="0029342B" w:rsidRPr="00EA5AB5">
        <w:t xml:space="preserve">, </w:t>
      </w:r>
      <w:r w:rsidRPr="00EA5AB5">
        <w:t>order</w:t>
      </w:r>
      <w:r w:rsidR="0029342B" w:rsidRPr="00EA5AB5">
        <w:t>ed</w:t>
      </w:r>
      <w:r w:rsidRPr="00EA5AB5">
        <w:t xml:space="preserve"> </w:t>
      </w:r>
      <w:r w:rsidR="00E22506" w:rsidRPr="00EA5AB5">
        <w:t>by</w:t>
      </w:r>
      <w:r w:rsidRPr="00EA5AB5">
        <w:t xml:space="preserve"> </w:t>
      </w:r>
      <w:r w:rsidR="00E22506" w:rsidRPr="00EA5AB5">
        <w:t>the given</w:t>
      </w:r>
      <w:r w:rsidRPr="00EA5AB5">
        <w:t xml:space="preserve"> Temporal Property</w:t>
      </w:r>
      <w:r w:rsidR="00E22506" w:rsidRPr="00EA5AB5">
        <w:t xml:space="preserve"> (descending order)</w:t>
      </w:r>
      <w:r w:rsidRPr="00EA5AB5">
        <w:rPr>
          <w:i/>
          <w:iCs/>
        </w:rPr>
        <w:t>.</w:t>
      </w:r>
    </w:p>
    <w:p w14:paraId="6504693B" w14:textId="77777777" w:rsidR="00C825E1" w:rsidRPr="00EA5AB5" w:rsidRDefault="00C825E1" w:rsidP="00BB37C8">
      <w:pPr>
        <w:pStyle w:val="NO"/>
      </w:pPr>
      <w:r w:rsidRPr="00EA5AB5">
        <w:t xml:space="preserve">NOTE: </w:t>
      </w:r>
      <w:r w:rsidR="008111B0" w:rsidRPr="00EA5AB5">
        <w:tab/>
      </w:r>
      <w:r w:rsidRPr="00EA5AB5">
        <w:t xml:space="preserve">The </w:t>
      </w:r>
      <w:r w:rsidRPr="00EA5AB5">
        <w:rPr>
          <w:b/>
          <w:bCs/>
        </w:rPr>
        <w:t>lastN</w:t>
      </w:r>
      <w:r w:rsidRPr="00EA5AB5">
        <w:t xml:space="preserve"> parameter applies to the instances of an Attribute in the Temporal </w:t>
      </w:r>
      <w:r w:rsidRPr="00202FE0">
        <w:t>API</w:t>
      </w:r>
      <w:r w:rsidRPr="00EA5AB5">
        <w:t xml:space="preserve"> for every Temporal Representation of Entities returned in the result, whereas the </w:t>
      </w:r>
      <w:r w:rsidRPr="00EA5AB5">
        <w:rPr>
          <w:b/>
          <w:bCs/>
        </w:rPr>
        <w:t>limit</w:t>
      </w:r>
      <w:r w:rsidRPr="00EA5AB5">
        <w:t xml:space="preserve"> parameter can be used to reduce the number of Entities/Temporal Representation of Entities</w:t>
      </w:r>
      <w:r w:rsidR="00905756" w:rsidRPr="00EA5AB5">
        <w:t xml:space="preserve"> returned</w:t>
      </w:r>
      <w:r w:rsidRPr="00EA5AB5">
        <w:t xml:space="preserve"> in the result.</w:t>
      </w:r>
    </w:p>
    <w:p w14:paraId="7545F943" w14:textId="77777777" w:rsidR="0039531A" w:rsidRPr="00EA5AB5" w:rsidRDefault="0039531A" w:rsidP="0039531A">
      <w:pPr>
        <w:keepNext/>
        <w:keepLines/>
      </w:pPr>
      <w:r w:rsidRPr="00EA5AB5">
        <w:t>Figur</w:t>
      </w:r>
      <w:r w:rsidRPr="005D058D">
        <w:t xml:space="preserve">e </w:t>
      </w:r>
      <w:r w:rsidR="004D7C82" w:rsidRPr="005D058D">
        <w:t>13.</w:t>
      </w:r>
      <w:r w:rsidR="009B26EC" w:rsidRPr="005D058D">
        <w:t>4.3-3</w:t>
      </w:r>
      <w:r w:rsidRPr="005D058D">
        <w:t xml:space="preserve"> show</w:t>
      </w:r>
      <w:r w:rsidRPr="00EA5AB5">
        <w:t xml:space="preserve">s how to use the </w:t>
      </w:r>
      <w:r w:rsidRPr="00EA5AB5">
        <w:rPr>
          <w:i/>
        </w:rPr>
        <w:t>lastN</w:t>
      </w:r>
      <w:r w:rsidRPr="00EA5AB5">
        <w:t xml:space="preserve"> parameter in combination with</w:t>
      </w:r>
      <w:r w:rsidR="006E3891" w:rsidRPr="00EA5AB5">
        <w:t xml:space="preserve"> the Temporal Property</w:t>
      </w:r>
      <w:r w:rsidRPr="00EA5AB5">
        <w:t xml:space="preserve"> </w:t>
      </w:r>
      <w:r w:rsidRPr="00EA5AB5">
        <w:rPr>
          <w:i/>
        </w:rPr>
        <w:t>createdAt</w:t>
      </w:r>
      <w:r w:rsidRPr="00EA5AB5">
        <w:t>.</w:t>
      </w:r>
    </w:p>
    <w:p w14:paraId="187870B6" w14:textId="77777777" w:rsidR="0039531A" w:rsidRPr="00EA5AB5" w:rsidRDefault="0039531A" w:rsidP="0039531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EA5AB5">
        <w:t xml:space="preserve"> </w:t>
      </w:r>
      <w:r w:rsidRPr="00202FE0">
        <w:rPr>
          <w:rFonts w:ascii="Courier New" w:hAnsi="Courier New" w:cs="Courier New"/>
          <w:sz w:val="16"/>
        </w:rPr>
        <w:t>ngsi-ld</w:t>
      </w:r>
      <w:r w:rsidRPr="00EA5AB5">
        <w:rPr>
          <w:rFonts w:ascii="Courier New" w:hAnsi="Courier New" w:cs="Courier New"/>
          <w:sz w:val="16"/>
        </w:rPr>
        <w:t xml:space="preserve">/v1/temporal/entities?type=Wine&amp;timeproperty=createdAt&amp;timerel=after&amp;timeAt=2021-04-04T11:40:00.000000Z&amp;lastN=1 </w:t>
      </w:r>
      <w:r w:rsidRPr="00202FE0">
        <w:rPr>
          <w:rFonts w:ascii="Courier New" w:hAnsi="Courier New" w:cs="Courier New"/>
          <w:sz w:val="16"/>
        </w:rPr>
        <w:t>HTTP</w:t>
      </w:r>
      <w:r w:rsidRPr="00EA5AB5">
        <w:rPr>
          <w:rFonts w:ascii="Courier New" w:hAnsi="Courier New" w:cs="Courier New"/>
          <w:sz w:val="16"/>
        </w:rPr>
        <w:t>/1.1</w:t>
      </w:r>
    </w:p>
    <w:p w14:paraId="5F88A2D9" w14:textId="77777777" w:rsidR="0039531A" w:rsidRPr="00EA5AB5" w:rsidRDefault="0039531A" w:rsidP="0039531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17DC4988" w14:textId="77777777" w:rsidR="0039531A" w:rsidRPr="00EA5AB5" w:rsidRDefault="0039531A" w:rsidP="0039531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78FDB30E" w14:textId="77777777" w:rsidR="0039531A" w:rsidRPr="00EA5AB5" w:rsidRDefault="0039531A" w:rsidP="0039531A">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7CB1952" w14:textId="77777777" w:rsidR="0039531A" w:rsidRPr="00EA5AB5" w:rsidRDefault="0039531A" w:rsidP="0039531A">
      <w:pPr>
        <w:pStyle w:val="NF"/>
      </w:pPr>
    </w:p>
    <w:p w14:paraId="059734BC" w14:textId="76102600" w:rsidR="00BA5616" w:rsidRPr="00EA5AB5" w:rsidRDefault="0039531A" w:rsidP="0039531A">
      <w:pPr>
        <w:pStyle w:val="TF"/>
      </w:pPr>
      <w:r w:rsidRPr="00EA5AB5">
        <w:t xml:space="preserve">Figure </w:t>
      </w:r>
      <w:r w:rsidR="004D7C82" w:rsidRPr="00EA5AB5">
        <w:t>13.</w:t>
      </w:r>
      <w:r w:rsidR="009B26EC" w:rsidRPr="00EA5AB5">
        <w:t>4.3-3</w:t>
      </w:r>
      <w:r w:rsidR="009C7CC9">
        <w:t>:</w:t>
      </w:r>
      <w:r w:rsidRPr="00EA5AB5">
        <w:t xml:space="preserve"> Usage of lastN parameter</w:t>
      </w:r>
    </w:p>
    <w:p w14:paraId="14CED0E3" w14:textId="77777777" w:rsidR="0045265E" w:rsidRPr="00EA5AB5" w:rsidRDefault="0045265E" w:rsidP="0045265E">
      <w:r w:rsidRPr="00EA5AB5">
        <w:t xml:space="preserve">Figure </w:t>
      </w:r>
      <w:r w:rsidR="004D7C82" w:rsidRPr="0094514E">
        <w:t>13.</w:t>
      </w:r>
      <w:r w:rsidR="009B26EC" w:rsidRPr="0094514E">
        <w:t>4.3-4</w:t>
      </w:r>
      <w:r w:rsidRPr="00EA5AB5">
        <w:t xml:space="preserve"> shows the expected result.</w:t>
      </w:r>
    </w:p>
    <w:p w14:paraId="5D305DF8"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2391D434"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15:50:09 GMT</w:t>
      </w:r>
    </w:p>
    <w:p w14:paraId="2C8691F4"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19A06EC"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D0857F0"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422619C" w14:textId="77777777" w:rsidR="0045265E" w:rsidRPr="00202FE0"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46078C31"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2A9A0A92"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:Wine:001",</w:t>
      </w:r>
    </w:p>
    <w:p w14:paraId="7294438D"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"Wine",</w:t>
      </w:r>
    </w:p>
    <w:p w14:paraId="3CF0611F"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"brand": {</w:t>
      </w:r>
    </w:p>
    <w:p w14:paraId="6CCAC77D"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A53EF76"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"Corvo",</w:t>
      </w:r>
    </w:p>
    <w:p w14:paraId="41164ED2"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:90bbcfd2-1f80-4951-a865-edaf2de74396",</w:t>
      </w:r>
    </w:p>
    <w:p w14:paraId="0FDA96AC"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"2021-04-04T11:42:00.000000Z"</w:t>
      </w:r>
    </w:p>
    <w:p w14:paraId="4FD309CB"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E2B8B42"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"putBackOnShelf": {</w:t>
      </w:r>
    </w:p>
    <w:p w14:paraId="178A4D01"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"Relationship",</w:t>
      </w:r>
    </w:p>
    <w:p w14:paraId="2FB8D3BD"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"object": "urn:</w:t>
      </w:r>
      <w:r w:rsidRPr="00202FE0">
        <w:rPr>
          <w:rFonts w:ascii="Courier New" w:hAnsi="Courier New" w:cs="Courier New"/>
          <w:sz w:val="16"/>
        </w:rPr>
        <w:t>ngsi-ld</w:t>
      </w:r>
      <w:r w:rsidRPr="00EA5AB5">
        <w:rPr>
          <w:rFonts w:ascii="Courier New" w:hAnsi="Courier New" w:cs="Courier New"/>
          <w:sz w:val="16"/>
        </w:rPr>
        <w:t>:Shelf:234",</w:t>
      </w:r>
    </w:p>
    <w:p w14:paraId="609FD239"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:f7ebb27b-5418-47f1-90ad-f771e11b70d8",</w:t>
      </w:r>
    </w:p>
    <w:p w14:paraId="6E50C95E"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"2021-04-04T11:40:00.000000Z"</w:t>
      </w:r>
    </w:p>
    <w:p w14:paraId="2C4A143C"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0F709A8"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"quantity": {</w:t>
      </w:r>
    </w:p>
    <w:p w14:paraId="103A2CEE"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22DA5119"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20,</w:t>
      </w:r>
    </w:p>
    <w:p w14:paraId="2C65ED1F"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:24657399-4fab-4c3d-ac20-625ad816006a",</w:t>
      </w:r>
    </w:p>
    <w:p w14:paraId="5D468B36"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"2021-04-04T11:40:00.000000Z"</w:t>
      </w:r>
    </w:p>
    <w:p w14:paraId="7657855C"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6A40619"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"price": {</w:t>
      </w:r>
    </w:p>
    <w:p w14:paraId="2D8AA14F"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A5B1E54"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7.9,</w:t>
      </w:r>
    </w:p>
    <w:p w14:paraId="54A7530F"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"instanceId": "urn:</w:t>
      </w:r>
      <w:r w:rsidRPr="00202FE0">
        <w:rPr>
          <w:rFonts w:ascii="Courier New" w:hAnsi="Courier New" w:cs="Courier New"/>
          <w:sz w:val="16"/>
        </w:rPr>
        <w:t>ngsi-ld</w:t>
      </w:r>
      <w:r w:rsidRPr="00EA5AB5">
        <w:rPr>
          <w:rFonts w:ascii="Courier New" w:hAnsi="Courier New" w:cs="Courier New"/>
          <w:sz w:val="16"/>
        </w:rPr>
        <w:t>:99cd127b-c500-4174-aa19-39a93879a0ad",</w:t>
      </w:r>
    </w:p>
    <w:p w14:paraId="322A386C"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"observedAt": "2021-04-04T11:42:00.000000Z"</w:t>
      </w:r>
    </w:p>
    <w:p w14:paraId="18C35623"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18CC3A75"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6DEB67C1" w14:textId="77777777" w:rsidR="0045265E" w:rsidRPr="00EA5AB5" w:rsidRDefault="0045265E" w:rsidP="0045265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AF83B5D" w14:textId="77777777" w:rsidR="0045265E" w:rsidRPr="00EA5AB5" w:rsidRDefault="0045265E" w:rsidP="0045265E">
      <w:pPr>
        <w:pStyle w:val="NF"/>
      </w:pPr>
    </w:p>
    <w:p w14:paraId="200A607D" w14:textId="77777777" w:rsidR="0045265E" w:rsidRPr="00EA5AB5" w:rsidRDefault="0045265E" w:rsidP="00BB37C8">
      <w:pPr>
        <w:pStyle w:val="TF"/>
      </w:pPr>
      <w:r w:rsidRPr="00EA5AB5">
        <w:t xml:space="preserve">Figure </w:t>
      </w:r>
      <w:r w:rsidR="004D7C82" w:rsidRPr="00EA5AB5">
        <w:t>13.</w:t>
      </w:r>
      <w:r w:rsidR="009B26EC" w:rsidRPr="00EA5AB5">
        <w:t>4.3-4</w:t>
      </w:r>
      <w:r w:rsidRPr="00EA5AB5">
        <w:t>: Usage of lastN parameter result</w:t>
      </w:r>
    </w:p>
    <w:p w14:paraId="49245F12" w14:textId="77777777" w:rsidR="004C5A9D" w:rsidRPr="00EA5AB5" w:rsidRDefault="004D7C82" w:rsidP="0077163F">
      <w:pPr>
        <w:pStyle w:val="Heading3"/>
      </w:pPr>
      <w:bookmarkStart w:id="203" w:name="_Toc147485583"/>
      <w:bookmarkStart w:id="204" w:name="_Toc197507299"/>
      <w:r w:rsidRPr="00EA5AB5">
        <w:t>13.</w:t>
      </w:r>
      <w:r w:rsidR="001F0B51" w:rsidRPr="00EA5AB5">
        <w:t>4.</w:t>
      </w:r>
      <w:r w:rsidR="0077163F" w:rsidRPr="00EA5AB5">
        <w:t>4</w:t>
      </w:r>
      <w:r w:rsidR="001F0B51" w:rsidRPr="00EA5AB5">
        <w:tab/>
      </w:r>
      <w:r w:rsidR="00DF07C6" w:rsidRPr="00EA5AB5">
        <w:t>Aggregate</w:t>
      </w:r>
      <w:r w:rsidR="001F0B51" w:rsidRPr="00EA5AB5">
        <w:t xml:space="preserve"> Queries</w:t>
      </w:r>
      <w:bookmarkEnd w:id="203"/>
      <w:bookmarkEnd w:id="204"/>
    </w:p>
    <w:p w14:paraId="13601035" w14:textId="77777777" w:rsidR="000534E4" w:rsidRPr="00EA5AB5" w:rsidRDefault="00FF3233" w:rsidP="00BB37C8">
      <w:r w:rsidRPr="00EA5AB5">
        <w:t xml:space="preserve">The </w:t>
      </w:r>
      <w:r w:rsidR="000534E4" w:rsidRPr="00EA5AB5">
        <w:t xml:space="preserve">Temporal Query Language </w:t>
      </w:r>
      <w:r w:rsidR="00185BF0" w:rsidRPr="00EA5AB5">
        <w:t>supports</w:t>
      </w:r>
      <w:r w:rsidRPr="00EA5AB5">
        <w:t xml:space="preserve"> </w:t>
      </w:r>
      <w:r w:rsidRPr="00EA5AB5">
        <w:rPr>
          <w:b/>
          <w:bCs/>
        </w:rPr>
        <w:t xml:space="preserve">aggregate </w:t>
      </w:r>
      <w:r w:rsidRPr="00EA5AB5">
        <w:t>functions</w:t>
      </w:r>
      <w:r w:rsidR="00434DFC" w:rsidRPr="00EA5AB5">
        <w:t xml:space="preserve">. The presence of the </w:t>
      </w:r>
      <w:r w:rsidR="00D13E81" w:rsidRPr="00EA5AB5">
        <w:t>Aggregate functions allow</w:t>
      </w:r>
      <w:r w:rsidR="00434DFC" w:rsidRPr="00EA5AB5">
        <w:t>s</w:t>
      </w:r>
      <w:r w:rsidR="00D13E81" w:rsidRPr="00EA5AB5">
        <w:t xml:space="preserve"> t</w:t>
      </w:r>
      <w:r w:rsidR="00434DFC" w:rsidRPr="00EA5AB5">
        <w:t xml:space="preserve">he support to </w:t>
      </w:r>
      <w:r w:rsidR="00D13E81" w:rsidRPr="00EA5AB5">
        <w:t xml:space="preserve">special queries that are not possible to be </w:t>
      </w:r>
      <w:r w:rsidR="00434DFC" w:rsidRPr="00EA5AB5">
        <w:t>performed</w:t>
      </w:r>
      <w:r w:rsidR="00D13E81" w:rsidRPr="00EA5AB5">
        <w:t xml:space="preserve"> with the Query Language: for </w:t>
      </w:r>
      <w:r w:rsidR="00C11C49" w:rsidRPr="00EA5AB5">
        <w:t>example</w:t>
      </w:r>
      <w:r w:rsidR="00D13E81" w:rsidRPr="00EA5AB5">
        <w:t>,</w:t>
      </w:r>
      <w:r w:rsidR="000F12B2" w:rsidRPr="00EA5AB5">
        <w:t xml:space="preserve"> given an </w:t>
      </w:r>
      <w:r w:rsidR="0040791F" w:rsidRPr="00EA5AB5">
        <w:t>Entit</w:t>
      </w:r>
      <w:r w:rsidR="000F12B2" w:rsidRPr="00EA5AB5">
        <w:t>y,</w:t>
      </w:r>
      <w:r w:rsidR="00D13E81" w:rsidRPr="00EA5AB5">
        <w:t xml:space="preserve"> it is possible to compute the sum of all the instances of a numeric Property or it is possible to search for the longest word</w:t>
      </w:r>
      <w:r w:rsidR="00C11C49" w:rsidRPr="00EA5AB5">
        <w:t xml:space="preserve"> contained in an instance</w:t>
      </w:r>
      <w:r w:rsidR="00D13E81" w:rsidRPr="00EA5AB5">
        <w:t xml:space="preserve"> of a Property which type is </w:t>
      </w:r>
      <w:r w:rsidR="00D13E81" w:rsidRPr="00EA5AB5">
        <w:rPr>
          <w:i/>
          <w:iCs/>
        </w:rPr>
        <w:t>String</w:t>
      </w:r>
      <w:r w:rsidR="00D13E81" w:rsidRPr="00EA5AB5">
        <w:t>.</w:t>
      </w:r>
    </w:p>
    <w:p w14:paraId="675A6C7C" w14:textId="77777777" w:rsidR="004C5A9D" w:rsidRPr="00EA5AB5" w:rsidRDefault="00946DC8" w:rsidP="004E40E3">
      <w:r w:rsidRPr="00EA5AB5">
        <w:t xml:space="preserve">The supported aggregate </w:t>
      </w:r>
      <w:r w:rsidR="00FF3233" w:rsidRPr="00EA5AB5">
        <w:t>functions</w:t>
      </w:r>
      <w:r w:rsidRPr="00EA5AB5">
        <w:t xml:space="preserve"> are the following:</w:t>
      </w:r>
    </w:p>
    <w:p w14:paraId="1300C9D6" w14:textId="77777777" w:rsidR="00946DC8" w:rsidRPr="00EA5AB5" w:rsidRDefault="00946DC8" w:rsidP="00696A2C">
      <w:pPr>
        <w:pStyle w:val="B1"/>
        <w:rPr>
          <w:i/>
          <w:iCs/>
        </w:rPr>
      </w:pPr>
      <w:r w:rsidRPr="00EA5AB5">
        <w:rPr>
          <w:i/>
          <w:iCs/>
        </w:rPr>
        <w:t>totalCount</w:t>
      </w:r>
    </w:p>
    <w:p w14:paraId="204BC2BA" w14:textId="77777777" w:rsidR="00946DC8" w:rsidRPr="00EA5AB5" w:rsidRDefault="00946DC8" w:rsidP="00696A2C">
      <w:pPr>
        <w:pStyle w:val="B1"/>
        <w:rPr>
          <w:i/>
          <w:iCs/>
        </w:rPr>
      </w:pPr>
      <w:r w:rsidRPr="00EA5AB5">
        <w:rPr>
          <w:i/>
          <w:iCs/>
        </w:rPr>
        <w:t>distinctCount</w:t>
      </w:r>
    </w:p>
    <w:p w14:paraId="157A24F3" w14:textId="77777777" w:rsidR="00946DC8" w:rsidRPr="00EA5AB5" w:rsidRDefault="00946DC8" w:rsidP="00696A2C">
      <w:pPr>
        <w:pStyle w:val="B1"/>
        <w:rPr>
          <w:i/>
          <w:iCs/>
        </w:rPr>
      </w:pPr>
      <w:r w:rsidRPr="00EA5AB5">
        <w:rPr>
          <w:i/>
          <w:iCs/>
        </w:rPr>
        <w:t>sum</w:t>
      </w:r>
    </w:p>
    <w:p w14:paraId="09E84DC8" w14:textId="77777777" w:rsidR="00946DC8" w:rsidRPr="00EA5AB5" w:rsidRDefault="00946DC8" w:rsidP="00696A2C">
      <w:pPr>
        <w:pStyle w:val="B1"/>
        <w:rPr>
          <w:i/>
          <w:iCs/>
        </w:rPr>
      </w:pPr>
      <w:r w:rsidRPr="00EA5AB5">
        <w:rPr>
          <w:i/>
          <w:iCs/>
        </w:rPr>
        <w:t>avg</w:t>
      </w:r>
    </w:p>
    <w:p w14:paraId="2FFC9A6B" w14:textId="77777777" w:rsidR="00946DC8" w:rsidRPr="00EA5AB5" w:rsidRDefault="00946DC8" w:rsidP="00696A2C">
      <w:pPr>
        <w:pStyle w:val="B1"/>
        <w:rPr>
          <w:i/>
          <w:iCs/>
        </w:rPr>
      </w:pPr>
      <w:r w:rsidRPr="00EA5AB5">
        <w:rPr>
          <w:i/>
          <w:iCs/>
        </w:rPr>
        <w:t>min</w:t>
      </w:r>
    </w:p>
    <w:p w14:paraId="08BCCD85" w14:textId="77777777" w:rsidR="00946DC8" w:rsidRPr="00EA5AB5" w:rsidRDefault="00946DC8" w:rsidP="00696A2C">
      <w:pPr>
        <w:pStyle w:val="B1"/>
        <w:rPr>
          <w:i/>
          <w:iCs/>
        </w:rPr>
      </w:pPr>
      <w:r w:rsidRPr="00EA5AB5">
        <w:rPr>
          <w:i/>
          <w:iCs/>
        </w:rPr>
        <w:t>max</w:t>
      </w:r>
    </w:p>
    <w:p w14:paraId="4E252834" w14:textId="77777777" w:rsidR="00946DC8" w:rsidRPr="00EA5AB5" w:rsidRDefault="00946DC8" w:rsidP="00696A2C">
      <w:pPr>
        <w:pStyle w:val="B1"/>
        <w:rPr>
          <w:i/>
          <w:iCs/>
        </w:rPr>
      </w:pPr>
      <w:r w:rsidRPr="00EA5AB5">
        <w:rPr>
          <w:i/>
          <w:iCs/>
        </w:rPr>
        <w:t>stddev</w:t>
      </w:r>
    </w:p>
    <w:p w14:paraId="02843846" w14:textId="77777777" w:rsidR="00946DC8" w:rsidRPr="00EA5AB5" w:rsidRDefault="00946DC8" w:rsidP="00696A2C">
      <w:pPr>
        <w:pStyle w:val="B1"/>
        <w:rPr>
          <w:i/>
          <w:iCs/>
        </w:rPr>
      </w:pPr>
      <w:r w:rsidRPr="00EA5AB5">
        <w:rPr>
          <w:i/>
          <w:iCs/>
        </w:rPr>
        <w:t>sumsq</w:t>
      </w:r>
    </w:p>
    <w:p w14:paraId="256F7FB1" w14:textId="349BA6E6" w:rsidR="00FF3233" w:rsidRPr="00EA5AB5" w:rsidRDefault="00946DC8" w:rsidP="00946DC8">
      <w:r w:rsidRPr="00EA5AB5">
        <w:rPr>
          <w:i/>
        </w:rPr>
        <w:t>totalCount</w:t>
      </w:r>
      <w:r w:rsidRPr="00EA5AB5">
        <w:t xml:space="preserve"> and </w:t>
      </w:r>
      <w:r w:rsidRPr="00EA5AB5">
        <w:rPr>
          <w:i/>
        </w:rPr>
        <w:t>distictCount</w:t>
      </w:r>
      <w:r w:rsidRPr="00EA5AB5">
        <w:t xml:space="preserve"> are supported for every Property and Relationship.</w:t>
      </w:r>
      <w:r w:rsidR="000534E4" w:rsidRPr="00EA5AB5">
        <w:t xml:space="preserve"> </w:t>
      </w:r>
      <w:r w:rsidR="00350F4F" w:rsidRPr="00EA5AB5">
        <w:t>The other ones</w:t>
      </w:r>
      <w:r w:rsidR="000534E4" w:rsidRPr="00EA5AB5">
        <w:t xml:space="preserve"> are</w:t>
      </w:r>
      <w:r w:rsidR="00DC2403" w:rsidRPr="00EA5AB5">
        <w:t xml:space="preserve"> always</w:t>
      </w:r>
      <w:r w:rsidR="000534E4" w:rsidRPr="00EA5AB5">
        <w:t xml:space="preserve"> supported for numbers, but they may not be supported for </w:t>
      </w:r>
      <w:r w:rsidR="00FE4731" w:rsidRPr="00EA5AB5">
        <w:t>different</w:t>
      </w:r>
      <w:r w:rsidR="0030166C" w:rsidRPr="00EA5AB5">
        <w:t xml:space="preserve"> </w:t>
      </w:r>
      <w:r w:rsidR="00CA2DA3" w:rsidRPr="00EA5AB5">
        <w:t>data types</w:t>
      </w:r>
      <w:r w:rsidR="000534E4" w:rsidRPr="00EA5AB5">
        <w:t xml:space="preserve"> (e.g. it is not possible to make the average of Strings).</w:t>
      </w:r>
      <w:r w:rsidR="00FF3233" w:rsidRPr="00EA5AB5">
        <w:t xml:space="preserve"> A more in-depth analysis of each aggregate function and </w:t>
      </w:r>
      <w:r w:rsidR="00A55010" w:rsidRPr="00EA5AB5">
        <w:t>the</w:t>
      </w:r>
      <w:r w:rsidR="00FF3233" w:rsidRPr="00EA5AB5">
        <w:t xml:space="preserve"> supported data type</w:t>
      </w:r>
      <w:r w:rsidR="00A55010" w:rsidRPr="00EA5AB5">
        <w:t>s</w:t>
      </w:r>
      <w:r w:rsidR="00FF3233" w:rsidRPr="00EA5AB5">
        <w:t xml:space="preserve"> can be found in </w:t>
      </w:r>
      <w:r w:rsidRPr="00EA5AB5">
        <w:t xml:space="preserve">clause </w:t>
      </w:r>
      <w:r w:rsidRPr="0094514E">
        <w:t>4.5.19.1</w:t>
      </w:r>
      <w:r w:rsidRPr="00EA5AB5">
        <w:t xml:space="preserve"> of</w:t>
      </w:r>
      <w:r w:rsidR="00191DE9">
        <w:t xml:space="preserve"> </w:t>
      </w:r>
      <w:r w:rsidR="00302B36" w:rsidRPr="00202FE0">
        <w:t xml:space="preserve">ETSI GS CIM 009 </w:t>
      </w:r>
      <w:r w:rsidR="00191DE9" w:rsidRPr="00202FE0">
        <w:t>[</w:t>
      </w:r>
      <w:r w:rsidR="00191DE9" w:rsidRPr="00202FE0">
        <w:fldChar w:fldCharType="begin"/>
      </w:r>
      <w:r w:rsidR="00191DE9" w:rsidRPr="00202FE0">
        <w:instrText xml:space="preserve">REF REF_GSCIM009 \h </w:instrText>
      </w:r>
      <w:r w:rsidR="00191DE9" w:rsidRPr="00202FE0">
        <w:fldChar w:fldCharType="separate"/>
      </w:r>
      <w:r w:rsidR="00191DE9" w:rsidRPr="00202FE0">
        <w:t>i.</w:t>
      </w:r>
      <w:r w:rsidR="00191DE9" w:rsidRPr="00202FE0">
        <w:rPr>
          <w:noProof/>
        </w:rPr>
        <w:t>1</w:t>
      </w:r>
      <w:r w:rsidR="00191DE9" w:rsidRPr="00202FE0">
        <w:fldChar w:fldCharType="end"/>
      </w:r>
      <w:r w:rsidR="00191DE9" w:rsidRPr="00202FE0">
        <w:t>]</w:t>
      </w:r>
      <w:r w:rsidRPr="00EA5AB5">
        <w:t>.</w:t>
      </w:r>
    </w:p>
    <w:p w14:paraId="41826DDD" w14:textId="77777777" w:rsidR="00D42FCF" w:rsidRPr="00EA5AB5" w:rsidRDefault="00D42FCF" w:rsidP="00D42FCF">
      <w:pPr>
        <w:keepNext/>
        <w:keepLines/>
      </w:pPr>
      <w:r w:rsidRPr="00EA5AB5">
        <w:lastRenderedPageBreak/>
        <w:t xml:space="preserve">Figure </w:t>
      </w:r>
      <w:r w:rsidR="004D7C82" w:rsidRPr="0094514E">
        <w:t>13.</w:t>
      </w:r>
      <w:r w:rsidR="009B26EC" w:rsidRPr="0094514E">
        <w:t>4.4-1</w:t>
      </w:r>
      <w:r w:rsidRPr="00EA5AB5">
        <w:t xml:space="preserve"> shows how to request the average and maximum price of Wine </w:t>
      </w:r>
      <w:r w:rsidR="006121FF" w:rsidRPr="00EA5AB5">
        <w:t>E</w:t>
      </w:r>
      <w:r w:rsidRPr="00EA5AB5">
        <w:t>ntities with the aggregate me</w:t>
      </w:r>
      <w:r w:rsidRPr="00867D2D">
        <w:t xml:space="preserve">thods </w:t>
      </w:r>
      <w:r w:rsidRPr="00867D2D">
        <w:rPr>
          <w:i/>
        </w:rPr>
        <w:t>avg</w:t>
      </w:r>
      <w:r w:rsidRPr="00867D2D">
        <w:t xml:space="preserve"> and </w:t>
      </w:r>
      <w:r w:rsidRPr="00867D2D">
        <w:rPr>
          <w:i/>
        </w:rPr>
        <w:t>max</w:t>
      </w:r>
      <w:r w:rsidRPr="00867D2D">
        <w:t>.</w:t>
      </w:r>
    </w:p>
    <w:p w14:paraId="43BD897B"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EA5AB5">
        <w:t xml:space="preserve"> </w:t>
      </w:r>
      <w:r w:rsidRPr="00202FE0">
        <w:rPr>
          <w:rFonts w:ascii="Courier New" w:hAnsi="Courier New" w:cs="Courier New"/>
          <w:sz w:val="16"/>
        </w:rPr>
        <w:t>ngsi-ld</w:t>
      </w:r>
      <w:r w:rsidRPr="00EA5AB5">
        <w:rPr>
          <w:rFonts w:ascii="Courier New" w:hAnsi="Courier New" w:cs="Courier New"/>
          <w:sz w:val="16"/>
        </w:rPr>
        <w:t>/v1/temporal/entities</w:t>
      </w:r>
      <w:r w:rsidR="001F5C50" w:rsidRPr="00EA5AB5">
        <w:t xml:space="preserve"> </w:t>
      </w:r>
      <w:r w:rsidR="001F5C50" w:rsidRPr="00EA5AB5">
        <w:rPr>
          <w:rFonts w:ascii="Courier New" w:hAnsi="Courier New" w:cs="Courier New"/>
          <w:sz w:val="16"/>
        </w:rPr>
        <w:t>?type=Wine&amp;timerel=after&amp;timeAt=2020-04-04T11:</w:t>
      </w:r>
      <w:r w:rsidR="0051591B" w:rsidRPr="00EA5AB5">
        <w:rPr>
          <w:rFonts w:ascii="Courier New" w:hAnsi="Courier New" w:cs="Courier New"/>
          <w:sz w:val="16"/>
        </w:rPr>
        <w:t>38</w:t>
      </w:r>
      <w:r w:rsidR="001F5C50" w:rsidRPr="00EA5AB5">
        <w:rPr>
          <w:rFonts w:ascii="Courier New" w:hAnsi="Courier New" w:cs="Courier New"/>
          <w:sz w:val="16"/>
        </w:rPr>
        <w:t>:00.000000Z&amp;aggrMethods=max,avg&amp;options=aggregatedValues&amp;attrs=</w:t>
      </w:r>
      <w:r w:rsidR="001F5C50" w:rsidRPr="00202FE0">
        <w:rPr>
          <w:rFonts w:ascii="Courier New" w:hAnsi="Courier New" w:cs="Courier New"/>
          <w:sz w:val="16"/>
        </w:rPr>
        <w:t>ngsi-ld</w:t>
      </w:r>
      <w:r w:rsidR="001F5C50" w:rsidRPr="00EA5AB5">
        <w:rPr>
          <w:rFonts w:ascii="Courier New" w:hAnsi="Courier New" w:cs="Courier New"/>
          <w:sz w:val="16"/>
        </w:rPr>
        <w:t xml:space="preserve">:primer/price </w:t>
      </w:r>
      <w:r w:rsidRPr="00202FE0">
        <w:rPr>
          <w:rFonts w:ascii="Courier New" w:hAnsi="Courier New" w:cs="Courier New"/>
          <w:sz w:val="16"/>
        </w:rPr>
        <w:t>HTTP</w:t>
      </w:r>
      <w:r w:rsidRPr="00EA5AB5">
        <w:rPr>
          <w:rFonts w:ascii="Courier New" w:hAnsi="Courier New" w:cs="Courier New"/>
          <w:sz w:val="16"/>
        </w:rPr>
        <w:t>/1.1</w:t>
      </w:r>
    </w:p>
    <w:p w14:paraId="5950177D"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0A1EE26"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0F3A1C8C"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365DA56" w14:textId="77777777" w:rsidR="00D42FCF" w:rsidRPr="00EA5AB5" w:rsidRDefault="00D42FCF" w:rsidP="00D42FCF">
      <w:pPr>
        <w:pStyle w:val="NF"/>
      </w:pPr>
    </w:p>
    <w:p w14:paraId="3575E6EA" w14:textId="77777777" w:rsidR="00D42FCF" w:rsidRPr="00EA5AB5" w:rsidRDefault="00D42FCF" w:rsidP="00D42FCF">
      <w:pPr>
        <w:pStyle w:val="TF"/>
      </w:pPr>
      <w:r w:rsidRPr="00EA5AB5">
        <w:t xml:space="preserve">Figure </w:t>
      </w:r>
      <w:r w:rsidR="004D7C82" w:rsidRPr="00EA5AB5">
        <w:t>13.</w:t>
      </w:r>
      <w:r w:rsidR="009B26EC" w:rsidRPr="00EA5AB5">
        <w:t>4.4-1</w:t>
      </w:r>
      <w:r w:rsidRPr="00EA5AB5">
        <w:t xml:space="preserve">: Retrieval of the average and maximum value of the price of Wine </w:t>
      </w:r>
      <w:r w:rsidR="0040791F" w:rsidRPr="00EA5AB5">
        <w:t>Entit</w:t>
      </w:r>
      <w:r w:rsidRPr="00EA5AB5">
        <w:t>ies</w:t>
      </w:r>
    </w:p>
    <w:p w14:paraId="07287867" w14:textId="77777777" w:rsidR="00D42FCF" w:rsidRPr="00EA5AB5" w:rsidRDefault="00D42FCF" w:rsidP="00D42FCF">
      <w:r w:rsidRPr="00EA5AB5">
        <w:t xml:space="preserve">Figure </w:t>
      </w:r>
      <w:r w:rsidR="004D7C82" w:rsidRPr="0094514E">
        <w:t>13.</w:t>
      </w:r>
      <w:r w:rsidR="009B26EC" w:rsidRPr="0094514E">
        <w:t>4.4-2</w:t>
      </w:r>
      <w:r w:rsidRPr="00EA5AB5">
        <w:t xml:space="preserve"> shows the expected result.</w:t>
      </w:r>
    </w:p>
    <w:p w14:paraId="369FAF48"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271428E9"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03 Apr 2019 15:50:09 GMT</w:t>
      </w:r>
    </w:p>
    <w:p w14:paraId="4B723E9F"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8D93AA4"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0ABA076" w14:textId="77777777" w:rsidR="00D42FCF" w:rsidRPr="00EA5AB5" w:rsidRDefault="00D42FCF" w:rsidP="00D42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337A483" w14:textId="77777777" w:rsidR="001F5C50" w:rsidRPr="00202FE0" w:rsidRDefault="00D42FCF"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w:t>
      </w:r>
    </w:p>
    <w:p w14:paraId="58AF00AB"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CB97A1C"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"id": "urn:</w:t>
      </w:r>
      <w:r w:rsidRPr="00202FE0">
        <w:rPr>
          <w:rFonts w:ascii="Courier New" w:hAnsi="Courier New" w:cs="Courier New"/>
          <w:sz w:val="16"/>
        </w:rPr>
        <w:t>ngsi-ld</w:t>
      </w:r>
      <w:r w:rsidRPr="00EA5AB5">
        <w:rPr>
          <w:rFonts w:ascii="Courier New" w:hAnsi="Courier New" w:cs="Courier New"/>
          <w:sz w:val="16"/>
        </w:rPr>
        <w:t>:Wine:001",</w:t>
      </w:r>
    </w:p>
    <w:p w14:paraId="028E63C9"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"Wine",</w:t>
      </w:r>
    </w:p>
    <w:p w14:paraId="2B96C0CE"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"price": {</w:t>
      </w:r>
    </w:p>
    <w:p w14:paraId="516F6DD0"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3AD4A046"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A12DD5">
        <w:rPr>
          <w:rFonts w:ascii="Courier New" w:hAnsi="Courier New" w:cs="Courier New"/>
          <w:sz w:val="16"/>
          <w:lang w:val="de-DE"/>
        </w:rPr>
        <w:t>"max":[</w:t>
      </w:r>
    </w:p>
    <w:p w14:paraId="0A1583DC"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w:t>
      </w:r>
    </w:p>
    <w:p w14:paraId="76704E02"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7.9,</w:t>
      </w:r>
    </w:p>
    <w:p w14:paraId="4D6DA0AE"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w:t>
      </w:r>
      <w:r w:rsidR="00A4646A" w:rsidRPr="00A12DD5">
        <w:rPr>
          <w:rFonts w:ascii="Courier New" w:hAnsi="Courier New" w:cs="Courier New"/>
          <w:sz w:val="16"/>
          <w:lang w:val="de-DE"/>
        </w:rPr>
        <w:t>2020-04-04T11:40:00.000000000Z</w:t>
      </w:r>
      <w:r w:rsidRPr="00A12DD5">
        <w:rPr>
          <w:rFonts w:ascii="Courier New" w:hAnsi="Courier New" w:cs="Courier New"/>
          <w:sz w:val="16"/>
          <w:lang w:val="de-DE"/>
        </w:rPr>
        <w:t>",</w:t>
      </w:r>
    </w:p>
    <w:p w14:paraId="01BA1A17"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"2023-07-24T10:00:25.574761272Z"</w:t>
      </w:r>
    </w:p>
    <w:p w14:paraId="5B87A6E4"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w:t>
      </w:r>
    </w:p>
    <w:p w14:paraId="7E1A5E0E"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w:t>
      </w:r>
    </w:p>
    <w:p w14:paraId="54973F23" w14:textId="77777777" w:rsidR="001F5C50" w:rsidRPr="00A12DD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t>"avg":[</w:t>
      </w:r>
    </w:p>
    <w:p w14:paraId="495E0BE3" w14:textId="77777777" w:rsidR="001F5C50" w:rsidRPr="00202FE0"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A12DD5">
        <w:rPr>
          <w:rFonts w:ascii="Courier New" w:hAnsi="Courier New" w:cs="Courier New"/>
          <w:sz w:val="16"/>
          <w:lang w:val="de-DE"/>
        </w:rPr>
        <w:tab/>
      </w:r>
      <w:r w:rsidRPr="00202FE0">
        <w:rPr>
          <w:rFonts w:ascii="Courier New" w:hAnsi="Courier New" w:cs="Courier New"/>
          <w:sz w:val="16"/>
        </w:rPr>
        <w:t>[</w:t>
      </w:r>
    </w:p>
    <w:p w14:paraId="37FAEC11"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7.865,</w:t>
      </w:r>
    </w:p>
    <w:p w14:paraId="303F1188"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r w:rsidR="00A4646A" w:rsidRPr="00EA5AB5">
        <w:rPr>
          <w:rFonts w:ascii="Courier New" w:hAnsi="Courier New" w:cs="Courier New"/>
          <w:sz w:val="16"/>
        </w:rPr>
        <w:t>2020-04-04T11:40:00.000000000Z</w:t>
      </w:r>
      <w:r w:rsidRPr="00EA5AB5">
        <w:rPr>
          <w:rFonts w:ascii="Courier New" w:hAnsi="Courier New" w:cs="Courier New"/>
          <w:sz w:val="16"/>
        </w:rPr>
        <w:t>",</w:t>
      </w:r>
    </w:p>
    <w:p w14:paraId="7E906193"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"2023-07-24T10:00:25.574761272Z"</w:t>
      </w:r>
    </w:p>
    <w:p w14:paraId="03FC3613"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7DB31924"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r>
      <w:r w:rsidRPr="00EA5AB5">
        <w:rPr>
          <w:rFonts w:ascii="Courier New" w:hAnsi="Courier New" w:cs="Courier New"/>
          <w:sz w:val="16"/>
        </w:rPr>
        <w:tab/>
        <w:t>]</w:t>
      </w:r>
    </w:p>
    <w:p w14:paraId="5AD87AA7"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3DE64D2F" w14:textId="77777777" w:rsidR="001F5C50"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72BC8DC" w14:textId="77777777" w:rsidR="00D42FCF" w:rsidRPr="00EA5AB5" w:rsidRDefault="001F5C50" w:rsidP="001F5C50">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w:t>
      </w:r>
    </w:p>
    <w:p w14:paraId="75C57004" w14:textId="77777777" w:rsidR="00D42FCF" w:rsidRPr="00EA5AB5" w:rsidRDefault="00D42FCF" w:rsidP="00D42FCF">
      <w:pPr>
        <w:pStyle w:val="NF"/>
      </w:pPr>
    </w:p>
    <w:p w14:paraId="32675053" w14:textId="77777777" w:rsidR="00D42FCF" w:rsidRPr="00EA5AB5" w:rsidRDefault="00D42FCF" w:rsidP="00D42FCF">
      <w:pPr>
        <w:pStyle w:val="TF"/>
      </w:pPr>
      <w:r w:rsidRPr="00EA5AB5">
        <w:t xml:space="preserve">Figure </w:t>
      </w:r>
      <w:r w:rsidR="004D7C82" w:rsidRPr="00EA5AB5">
        <w:t>13.</w:t>
      </w:r>
      <w:r w:rsidR="009B26EC" w:rsidRPr="00EA5AB5">
        <w:t>4.4-2</w:t>
      </w:r>
      <w:r w:rsidRPr="00EA5AB5">
        <w:t xml:space="preserve">: Result of the retrieval of the average and maximum value of the price of Wine </w:t>
      </w:r>
      <w:r w:rsidR="0040791F" w:rsidRPr="00EA5AB5">
        <w:t>Entit</w:t>
      </w:r>
      <w:r w:rsidRPr="00EA5AB5">
        <w:t>ies</w:t>
      </w:r>
    </w:p>
    <w:p w14:paraId="40815832" w14:textId="4E6839A5" w:rsidR="00D42FCF" w:rsidRPr="00EA5AB5" w:rsidRDefault="00A4646A" w:rsidP="00946DC8">
      <w:r w:rsidRPr="00867D2D">
        <w:t xml:space="preserve">The </w:t>
      </w:r>
      <w:r w:rsidRPr="00867D2D">
        <w:rPr>
          <w:i/>
          <w:iCs/>
        </w:rPr>
        <w:t>price</w:t>
      </w:r>
      <w:r w:rsidRPr="00867D2D">
        <w:t xml:space="preserve"> Property contains two new non-reified sub-Propert</w:t>
      </w:r>
      <w:r w:rsidR="002C16D9" w:rsidRPr="00867D2D">
        <w:t>ies</w:t>
      </w:r>
      <w:r w:rsidRPr="00867D2D">
        <w:t xml:space="preserve"> having the name of the requested aggregated functions (avg and max). </w:t>
      </w:r>
      <w:r w:rsidR="00C75E7B" w:rsidRPr="00867D2D">
        <w:t>B</w:t>
      </w:r>
      <w:r w:rsidR="00C75E7B" w:rsidRPr="00EA5AB5">
        <w:t>oth</w:t>
      </w:r>
      <w:r w:rsidR="00566125" w:rsidRPr="00EA5AB5">
        <w:t xml:space="preserve"> </w:t>
      </w:r>
      <w:r w:rsidRPr="00EA5AB5">
        <w:t xml:space="preserve">of them </w:t>
      </w:r>
      <w:r w:rsidR="00C75E7B" w:rsidRPr="00EA5AB5">
        <w:t>are</w:t>
      </w:r>
      <w:r w:rsidRPr="00EA5AB5">
        <w:t xml:space="preserve"> structured this way:</w:t>
      </w:r>
    </w:p>
    <w:p w14:paraId="3D213A0D" w14:textId="77777777" w:rsidR="00A4646A" w:rsidRPr="00EA5AB5" w:rsidRDefault="001424F5" w:rsidP="00696A2C">
      <w:pPr>
        <w:pStyle w:val="B1"/>
      </w:pPr>
      <w:r w:rsidRPr="00EA5AB5">
        <w:t>The c</w:t>
      </w:r>
      <w:r w:rsidR="00DD2E16" w:rsidRPr="00EA5AB5">
        <w:t xml:space="preserve">omputed </w:t>
      </w:r>
      <w:r w:rsidR="00A4646A" w:rsidRPr="00EA5AB5">
        <w:t>value</w:t>
      </w:r>
      <w:r w:rsidR="00D8344A" w:rsidRPr="00EA5AB5">
        <w:t xml:space="preserve"> (which depends on the Aggregated Function)</w:t>
      </w:r>
    </w:p>
    <w:p w14:paraId="3EBCCDEE" w14:textId="77777777" w:rsidR="00A4646A" w:rsidRPr="00EA5AB5" w:rsidRDefault="00A4646A" w:rsidP="00696A2C">
      <w:pPr>
        <w:pStyle w:val="B1"/>
      </w:pPr>
      <w:r w:rsidRPr="00EA5AB5">
        <w:t>Starting time of the period</w:t>
      </w:r>
    </w:p>
    <w:p w14:paraId="6C34E8B1" w14:textId="77777777" w:rsidR="00A4646A" w:rsidRPr="00EA5AB5" w:rsidRDefault="00A4646A" w:rsidP="00696A2C">
      <w:pPr>
        <w:pStyle w:val="B1"/>
      </w:pPr>
      <w:r w:rsidRPr="00EA5AB5">
        <w:t>Ending time of the period</w:t>
      </w:r>
    </w:p>
    <w:p w14:paraId="44CFC836" w14:textId="16C8E9E6" w:rsidR="004E40E3" w:rsidRPr="00EA5AB5" w:rsidRDefault="00A4646A" w:rsidP="004E40E3">
      <w:r w:rsidRPr="00EA5AB5">
        <w:t>The period is by default the whole lifespan of the Property (i.e. it comprises all the instances), but it can be set to group the instances in specific time-frames (e.g. 1 year, 6 months</w:t>
      </w:r>
      <w:r w:rsidR="009C7CC9">
        <w:t>,</w:t>
      </w:r>
      <w:r w:rsidRPr="00EA5AB5">
        <w:t xml:space="preserve"> etc.).</w:t>
      </w:r>
      <w:r w:rsidR="000B7CBD" w:rsidRPr="00EA5AB5">
        <w:t xml:space="preserve"> To do that, the optional</w:t>
      </w:r>
      <w:r w:rsidR="00395D51" w:rsidRPr="00EA5AB5">
        <w:t xml:space="preserve"> </w:t>
      </w:r>
      <w:r w:rsidR="00395D51" w:rsidRPr="00202FE0">
        <w:t>URL</w:t>
      </w:r>
      <w:r w:rsidR="00395D51" w:rsidRPr="00EA5AB5">
        <w:t xml:space="preserve"> parameter</w:t>
      </w:r>
      <w:r w:rsidR="000B7CBD" w:rsidRPr="00EA5AB5">
        <w:t xml:space="preserve"> </w:t>
      </w:r>
      <w:r w:rsidR="000B7CBD" w:rsidRPr="00EA5AB5">
        <w:rPr>
          <w:b/>
        </w:rPr>
        <w:t>aggrPeriodDuration</w:t>
      </w:r>
      <w:r w:rsidR="000B7CBD" w:rsidRPr="00EA5AB5">
        <w:t xml:space="preserve"> can be set as described in </w:t>
      </w:r>
      <w:r w:rsidR="009C7CC9">
        <w:t>c</w:t>
      </w:r>
      <w:r w:rsidR="009C7CC9" w:rsidRPr="00EA5AB5">
        <w:t xml:space="preserve">lause </w:t>
      </w:r>
      <w:r w:rsidRPr="005D058D">
        <w:t>4.5.19.1</w:t>
      </w:r>
      <w:r w:rsidRPr="00EA5AB5">
        <w:t xml:space="preserve"> of</w:t>
      </w:r>
      <w:r w:rsidR="00191DE9">
        <w:t xml:space="preserve"> </w:t>
      </w:r>
      <w:r w:rsidR="005D058D" w:rsidRPr="00202FE0">
        <w:t xml:space="preserve">ETSI GS CIM 009 </w:t>
      </w:r>
      <w:r w:rsidR="00191DE9" w:rsidRPr="00202FE0">
        <w:t>[</w:t>
      </w:r>
      <w:r w:rsidR="00191DE9" w:rsidRPr="00202FE0">
        <w:fldChar w:fldCharType="begin"/>
      </w:r>
      <w:r w:rsidR="00191DE9" w:rsidRPr="00202FE0">
        <w:instrText xml:space="preserve">REF REF_GSCIM009 \h </w:instrText>
      </w:r>
      <w:r w:rsidR="00191DE9" w:rsidRPr="00202FE0">
        <w:fldChar w:fldCharType="separate"/>
      </w:r>
      <w:r w:rsidR="00191DE9" w:rsidRPr="00202FE0">
        <w:t>i.</w:t>
      </w:r>
      <w:r w:rsidR="00191DE9" w:rsidRPr="00202FE0">
        <w:rPr>
          <w:noProof/>
        </w:rPr>
        <w:t>1</w:t>
      </w:r>
      <w:r w:rsidR="00191DE9" w:rsidRPr="00202FE0">
        <w:fldChar w:fldCharType="end"/>
      </w:r>
      <w:r w:rsidR="00191DE9" w:rsidRPr="00202FE0">
        <w:t>]</w:t>
      </w:r>
      <w:r w:rsidRPr="00EA5AB5">
        <w:t>.</w:t>
      </w:r>
    </w:p>
    <w:p w14:paraId="7252E656" w14:textId="2D5CAECD" w:rsidR="007D06D2" w:rsidRDefault="007D06D2" w:rsidP="007D06D2">
      <w:pPr>
        <w:pStyle w:val="Heading1"/>
      </w:pPr>
      <w:bookmarkStart w:id="205" w:name="_Toc197507300"/>
      <w:r>
        <w:t>14</w:t>
      </w:r>
      <w:r>
        <w:tab/>
      </w:r>
      <w:r w:rsidRPr="007D06D2">
        <w:t>Advanced Attribute Types</w:t>
      </w:r>
      <w:bookmarkEnd w:id="205"/>
    </w:p>
    <w:p w14:paraId="1479369D" w14:textId="0A7D5752" w:rsidR="00F77F3E" w:rsidRDefault="00F77F3E" w:rsidP="00F77F3E">
      <w:pPr>
        <w:pStyle w:val="Heading2"/>
      </w:pPr>
      <w:bookmarkStart w:id="206" w:name="_Toc197507301"/>
      <w:r>
        <w:t>14.1</w:t>
      </w:r>
      <w:r>
        <w:tab/>
        <w:t>Overview Advanced Attribute Types</w:t>
      </w:r>
      <w:bookmarkEnd w:id="206"/>
    </w:p>
    <w:p w14:paraId="27B56CFA" w14:textId="7CB3CB69" w:rsidR="0030087D" w:rsidRPr="0030087D" w:rsidRDefault="0030087D" w:rsidP="0030087D">
      <w:r w:rsidRPr="00C12240">
        <w:t>Clause 14 describe</w:t>
      </w:r>
      <w:r w:rsidR="008F390D">
        <w:t>s</w:t>
      </w:r>
      <w:r w:rsidRPr="00C12240">
        <w:t xml:space="preserve"> various types of </w:t>
      </w:r>
      <w:r>
        <w:t>advanced attribute types</w:t>
      </w:r>
      <w:r w:rsidRPr="00C12240">
        <w:t xml:space="preserve"> that can be used to model complex data structures in NGSI-LD. Clause 14.2 </w:t>
      </w:r>
      <w:r>
        <w:t>illustrates how to use the Relationship datatype for representing</w:t>
      </w:r>
      <w:r w:rsidRPr="00C12240">
        <w:t xml:space="preserve"> 1-to-n </w:t>
      </w:r>
      <w:r>
        <w:t xml:space="preserve">unordered </w:t>
      </w:r>
      <w:r w:rsidRPr="00C12240">
        <w:t>relationship</w:t>
      </w:r>
      <w:r>
        <w:t>s</w:t>
      </w:r>
      <w:r w:rsidRPr="00C12240">
        <w:t xml:space="preserve">. Clause 14.3 </w:t>
      </w:r>
      <w:r>
        <w:t>introduces</w:t>
      </w:r>
      <w:r w:rsidRPr="00C12240">
        <w:t xml:space="preserve"> the </w:t>
      </w:r>
      <w:r>
        <w:t>ListR</w:t>
      </w:r>
      <w:r w:rsidRPr="00C12240">
        <w:t>elationship</w:t>
      </w:r>
      <w:r>
        <w:t xml:space="preserve"> datatype</w:t>
      </w:r>
      <w:r w:rsidRPr="00C12240">
        <w:t xml:space="preserve">, which </w:t>
      </w:r>
      <w:r>
        <w:t>can hold an</w:t>
      </w:r>
      <w:r w:rsidRPr="00C12240">
        <w:t xml:space="preserve"> ordered list of </w:t>
      </w:r>
      <w:r>
        <w:t>Relationship objects</w:t>
      </w:r>
      <w:r w:rsidRPr="00C12240">
        <w:t xml:space="preserve">. </w:t>
      </w:r>
      <w:r w:rsidR="00715BB1">
        <w:t xml:space="preserve">Clause 14.4 contrasts the modelling of 1-to-n </w:t>
      </w:r>
      <w:r w:rsidR="00023353">
        <w:t>R</w:t>
      </w:r>
      <w:r w:rsidR="00715BB1">
        <w:t>elationship</w:t>
      </w:r>
      <w:r w:rsidR="00023353">
        <w:t>s</w:t>
      </w:r>
      <w:r w:rsidR="00715BB1">
        <w:t xml:space="preserve"> with the modelling using a multi-relationship, i.e. multiple </w:t>
      </w:r>
      <w:r w:rsidR="00715BB1">
        <w:lastRenderedPageBreak/>
        <w:t xml:space="preserve">independent </w:t>
      </w:r>
      <w:r w:rsidR="00023353">
        <w:t>R</w:t>
      </w:r>
      <w:r w:rsidR="00715BB1">
        <w:t xml:space="preserve">elationships with the same name. </w:t>
      </w:r>
      <w:r w:rsidRPr="00C12240">
        <w:t>Clause 14.</w:t>
      </w:r>
      <w:r w:rsidR="00715BB1">
        <w:t>5</w:t>
      </w:r>
      <w:r w:rsidRPr="00C12240">
        <w:t xml:space="preserve"> introduces the </w:t>
      </w:r>
      <w:r>
        <w:t>ListProperty datatype</w:t>
      </w:r>
      <w:r w:rsidRPr="00C12240">
        <w:t xml:space="preserve">, which </w:t>
      </w:r>
      <w:r>
        <w:t>can hold</w:t>
      </w:r>
      <w:r w:rsidRPr="00C12240">
        <w:t xml:space="preserve"> </w:t>
      </w:r>
      <w:r>
        <w:t>an ordered list of Property values</w:t>
      </w:r>
      <w:r w:rsidRPr="00C12240">
        <w:t>. Clause 14.</w:t>
      </w:r>
      <w:r w:rsidR="00715BB1">
        <w:t>6</w:t>
      </w:r>
      <w:r w:rsidRPr="00C12240">
        <w:t xml:space="preserve"> </w:t>
      </w:r>
      <w:r>
        <w:t>introduces</w:t>
      </w:r>
      <w:r w:rsidRPr="00C12240">
        <w:t xml:space="preserve"> the </w:t>
      </w:r>
      <w:r>
        <w:t>LanguageP</w:t>
      </w:r>
      <w:r w:rsidRPr="00C12240">
        <w:t>roperty</w:t>
      </w:r>
      <w:r>
        <w:t xml:space="preserve"> datatype</w:t>
      </w:r>
      <w:r w:rsidRPr="00C12240">
        <w:t>, whic</w:t>
      </w:r>
      <w:r w:rsidR="008F390D">
        <w:t>h</w:t>
      </w:r>
      <w:r w:rsidRPr="00C12240">
        <w:t xml:space="preserve"> enables the representation of multilingual text. Clause 14.</w:t>
      </w:r>
      <w:r w:rsidR="00715BB1">
        <w:t>7</w:t>
      </w:r>
      <w:r w:rsidRPr="00C12240">
        <w:t xml:space="preserve"> </w:t>
      </w:r>
      <w:r>
        <w:t>introduces</w:t>
      </w:r>
      <w:r w:rsidRPr="00C12240">
        <w:t xml:space="preserve"> the </w:t>
      </w:r>
      <w:r>
        <w:t>V</w:t>
      </w:r>
      <w:r w:rsidRPr="00C12240">
        <w:t>ocab</w:t>
      </w:r>
      <w:r>
        <w:t>P</w:t>
      </w:r>
      <w:r w:rsidRPr="00C12240">
        <w:t>roperty</w:t>
      </w:r>
      <w:r>
        <w:t xml:space="preserve"> datatype</w:t>
      </w:r>
      <w:r w:rsidRPr="00C12240">
        <w:t xml:space="preserve">, </w:t>
      </w:r>
      <w:r>
        <w:t>whose</w:t>
      </w:r>
      <w:r w:rsidRPr="00C12240">
        <w:t xml:space="preserve"> </w:t>
      </w:r>
      <w:r>
        <w:t xml:space="preserve">value is expanded accordingly with the provided @context. </w:t>
      </w:r>
      <w:r w:rsidRPr="00C12240">
        <w:t>Finally, clause 14.</w:t>
      </w:r>
      <w:r w:rsidR="00715BB1">
        <w:t>8</w:t>
      </w:r>
      <w:r w:rsidRPr="00C12240">
        <w:t xml:space="preserve"> introduces the JSON</w:t>
      </w:r>
      <w:r>
        <w:t>P</w:t>
      </w:r>
      <w:r w:rsidRPr="00C12240">
        <w:t>roperty</w:t>
      </w:r>
      <w:r>
        <w:t xml:space="preserve"> datatype</w:t>
      </w:r>
      <w:r w:rsidRPr="00C12240">
        <w:t xml:space="preserve">, which allows the storage </w:t>
      </w:r>
      <w:r>
        <w:t>data as “literal”</w:t>
      </w:r>
      <w:r w:rsidRPr="00C12240">
        <w:t xml:space="preserve"> JSON data</w:t>
      </w:r>
      <w:r>
        <w:t xml:space="preserve"> whose keys are not expanded opposed to the default behaviour of JSON-LD</w:t>
      </w:r>
      <w:r w:rsidRPr="00C12240">
        <w:t>.</w:t>
      </w:r>
    </w:p>
    <w:p w14:paraId="6F793040" w14:textId="63952025" w:rsidR="007D06D2" w:rsidRDefault="00F77F3E" w:rsidP="00F77F3E">
      <w:pPr>
        <w:pStyle w:val="Heading2"/>
      </w:pPr>
      <w:bookmarkStart w:id="207" w:name="_Toc197507302"/>
      <w:r>
        <w:t>14.2</w:t>
      </w:r>
      <w:r>
        <w:tab/>
        <w:t>Unordered 1-to-n Relationship</w:t>
      </w:r>
      <w:bookmarkEnd w:id="207"/>
    </w:p>
    <w:p w14:paraId="0F2F751F" w14:textId="54450E06" w:rsidR="0030087D" w:rsidRDefault="0030087D" w:rsidP="0030087D">
      <w:r w:rsidRPr="00D21BB3">
        <w:t xml:space="preserve">There are instances where it </w:t>
      </w:r>
      <w:r w:rsidR="00023353">
        <w:t>is</w:t>
      </w:r>
      <w:r w:rsidRPr="00D21BB3">
        <w:t xml:space="preserve"> necessary to associate an NGSI-LD Entity with multiple Entities simultaneously. In </w:t>
      </w:r>
      <w:r>
        <w:t>the recurring</w:t>
      </w:r>
      <w:r w:rsidRPr="00D21BB3">
        <w:t xml:space="preserve"> </w:t>
      </w:r>
      <w:r>
        <w:t>use-case provided in the present document</w:t>
      </w:r>
      <w:r w:rsidRPr="00D21BB3">
        <w:t>, this could occur if one wanted to link a Store Entity with several Shelf Entities. How can this be achieved? The Relationship type described in clause 6 can be utilized in this scenario with the appropriate considerations. Figure 14.2-1 demonstrates that the object field of</w:t>
      </w:r>
      <w:r>
        <w:t xml:space="preserve"> the “contains”</w:t>
      </w:r>
      <w:r w:rsidRPr="00D21BB3">
        <w:t xml:space="preserve"> Relationship can also contain an array of URIs. This type of value is entirely valid in NGSI-LD and corresponds to the definition of an </w:t>
      </w:r>
      <w:r w:rsidRPr="0030087D">
        <w:rPr>
          <w:b/>
          <w:bCs/>
        </w:rPr>
        <w:t>unordered</w:t>
      </w:r>
      <w:r w:rsidRPr="00D21BB3">
        <w:t xml:space="preserve"> list of URIs</w:t>
      </w:r>
      <w:r w:rsidRPr="00EA5AB5">
        <w:t>.</w:t>
      </w:r>
    </w:p>
    <w:p w14:paraId="2AACE7D3" w14:textId="46BEB13E" w:rsidR="0030087D" w:rsidRPr="00EA5AB5" w:rsidRDefault="0030087D" w:rsidP="0030087D">
      <w:pPr>
        <w:pStyle w:val="NO"/>
      </w:pPr>
      <w:r w:rsidRPr="00EA5AB5">
        <w:t>NOTE:</w:t>
      </w:r>
      <w:r w:rsidRPr="00EA5AB5">
        <w:tab/>
      </w:r>
      <w:r>
        <w:t>The</w:t>
      </w:r>
      <w:r w:rsidRPr="00EA5AB5">
        <w:t xml:space="preserve"> present document assumes that the Entit</w:t>
      </w:r>
      <w:r>
        <w:t>ies</w:t>
      </w:r>
      <w:r w:rsidRPr="00EA5AB5">
        <w:t xml:space="preserve"> with identifier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sidR="006F5EDD">
        <w:rPr>
          <w:rFonts w:ascii="Courier New" w:hAnsi="Courier New"/>
          <w:sz w:val="18"/>
        </w:rPr>
        <w:t>Shelf</w:t>
      </w:r>
      <w:r w:rsidRPr="00EA5AB5">
        <w:rPr>
          <w:rFonts w:ascii="Courier New" w:hAnsi="Courier New"/>
          <w:sz w:val="18"/>
        </w:rPr>
        <w:t>:</w:t>
      </w:r>
      <w:r>
        <w:rPr>
          <w:rFonts w:ascii="Courier New" w:hAnsi="Courier New"/>
          <w:sz w:val="18"/>
        </w:rPr>
        <w:t>111,</w:t>
      </w:r>
      <w:r w:rsidRPr="00C546BC">
        <w:rPr>
          <w:rFonts w:ascii="Courier New" w:hAnsi="Courier New"/>
          <w:sz w:val="18"/>
        </w:rPr>
        <w:t xml:space="preserve">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sidR="006F5EDD">
        <w:rPr>
          <w:rFonts w:ascii="Courier New" w:hAnsi="Courier New"/>
          <w:sz w:val="18"/>
        </w:rPr>
        <w:t>Shelf</w:t>
      </w:r>
      <w:r w:rsidRPr="00EA5AB5">
        <w:rPr>
          <w:rFonts w:ascii="Courier New" w:hAnsi="Courier New"/>
          <w:sz w:val="18"/>
        </w:rPr>
        <w:t>:</w:t>
      </w:r>
      <w:r>
        <w:rPr>
          <w:rFonts w:ascii="Courier New" w:hAnsi="Courier New"/>
          <w:sz w:val="18"/>
        </w:rPr>
        <w:t xml:space="preserve">112 </w:t>
      </w:r>
      <w:r>
        <w:t>and</w:t>
      </w:r>
      <w:r>
        <w:rPr>
          <w:rFonts w:ascii="Courier New" w:hAnsi="Courier New"/>
          <w:sz w:val="18"/>
        </w:rPr>
        <w:t xml:space="preserve">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sidR="006F5EDD">
        <w:rPr>
          <w:rFonts w:ascii="Courier New" w:hAnsi="Courier New"/>
          <w:sz w:val="18"/>
        </w:rPr>
        <w:t>Shelf</w:t>
      </w:r>
      <w:r w:rsidRPr="00EA5AB5">
        <w:rPr>
          <w:rFonts w:ascii="Courier New" w:hAnsi="Courier New"/>
          <w:sz w:val="18"/>
        </w:rPr>
        <w:t>:</w:t>
      </w:r>
      <w:r>
        <w:rPr>
          <w:rFonts w:ascii="Courier New" w:hAnsi="Courier New"/>
          <w:sz w:val="18"/>
        </w:rPr>
        <w:t xml:space="preserve">113 </w:t>
      </w:r>
      <w:r w:rsidRPr="00EA5AB5">
        <w:t xml:space="preserve">exist, so </w:t>
      </w:r>
      <w:r>
        <w:t>they</w:t>
      </w:r>
      <w:r w:rsidRPr="00EA5AB5">
        <w:t xml:space="preserve"> should be created as shown in Figure</w:t>
      </w:r>
      <w:r>
        <w:t> </w:t>
      </w:r>
      <w:r w:rsidRPr="0094514E">
        <w:t>8.2.1-</w:t>
      </w:r>
      <w:r>
        <w:t>3 before proceeding with the request shown in Figure 14.2-1</w:t>
      </w:r>
      <w:r w:rsidRPr="00EA5AB5">
        <w:t>.</w:t>
      </w:r>
    </w:p>
    <w:p w14:paraId="46466105" w14:textId="77777777" w:rsidR="0030087D" w:rsidRPr="00EA5AB5"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1504CEB7" w14:textId="77777777" w:rsidR="0030087D" w:rsidRPr="00EA5AB5"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47B0A69" w14:textId="77777777" w:rsidR="0030087D" w:rsidRPr="00EA5AB5"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F4B465F" w14:textId="77777777" w:rsidR="0030087D"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5D77776" w14:textId="77777777" w:rsidR="0030087D"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660ED89C"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6298C458"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Pr>
          <w:rFonts w:ascii="Courier New" w:hAnsi="Courier New" w:cs="Courier New"/>
          <w:sz w:val="16"/>
        </w:rPr>
        <w:t>5</w:t>
      </w:r>
      <w:r w:rsidRPr="001D31EE">
        <w:rPr>
          <w:rFonts w:ascii="Courier New" w:hAnsi="Courier New" w:cs="Courier New"/>
          <w:sz w:val="16"/>
        </w:rPr>
        <w:t>",</w:t>
      </w:r>
    </w:p>
    <w:p w14:paraId="19B13E7C"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3FB6DEB5"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658AA06A"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1238FA79"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2EEDA004"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Pr>
          <w:rFonts w:ascii="Courier New" w:hAnsi="Courier New" w:cs="Courier New"/>
          <w:sz w:val="16"/>
        </w:rPr>
        <w:t>5</w:t>
      </w:r>
      <w:r w:rsidRPr="001D31EE">
        <w:rPr>
          <w:rFonts w:ascii="Courier New" w:hAnsi="Courier New" w:cs="Courier New"/>
          <w:sz w:val="16"/>
        </w:rPr>
        <w:t>",</w:t>
      </w:r>
    </w:p>
    <w:p w14:paraId="6D208BCC"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14A002DA"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599A34B1"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0BE45FCB"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533B9B07"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30B742CC"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018A4B21"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3170DB40" w14:textId="0C11486C"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Pr>
          <w:rFonts w:ascii="Courier New" w:hAnsi="Courier New" w:cs="Courier New"/>
          <w:sz w:val="16"/>
        </w:rPr>
        <w:t>Little</w:t>
      </w:r>
      <w:r w:rsidR="00DE1286">
        <w:rPr>
          <w:rFonts w:ascii="Courier New" w:hAnsi="Courier New" w:cs="Courier New"/>
          <w:sz w:val="16"/>
        </w:rPr>
        <w:t xml:space="preserve"> Shop</w:t>
      </w:r>
      <w:r w:rsidRPr="001D31EE">
        <w:rPr>
          <w:rFonts w:ascii="Courier New" w:hAnsi="Courier New" w:cs="Courier New"/>
          <w:sz w:val="16"/>
        </w:rPr>
        <w:t>"</w:t>
      </w:r>
    </w:p>
    <w:p w14:paraId="5197EACF" w14:textId="77777777" w:rsidR="0030087D" w:rsidRPr="001D31EE"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186BB945" w14:textId="01CD2197" w:rsidR="00DE1286" w:rsidRPr="00986E73"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"contains": {</w:t>
      </w:r>
    </w:p>
    <w:p w14:paraId="77AF3B31" w14:textId="77777777" w:rsidR="00DE1286" w:rsidRPr="00986E73"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"type": "Relationship",</w:t>
      </w:r>
    </w:p>
    <w:p w14:paraId="187ED0AC" w14:textId="77777777" w:rsidR="00DE1286" w:rsidRPr="00986E73"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"object": [</w:t>
      </w:r>
    </w:p>
    <w:p w14:paraId="5418125A" w14:textId="77777777" w:rsidR="00DE1286" w:rsidRPr="00986E73"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"urn:ngsi-ld:Shelf:111",</w:t>
      </w:r>
    </w:p>
    <w:p w14:paraId="3A84E58E" w14:textId="77777777" w:rsidR="00DE1286" w:rsidRPr="00986E73"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"urn:ngsi-ld:Shelf:112",</w:t>
      </w:r>
    </w:p>
    <w:p w14:paraId="176750C8" w14:textId="77777777" w:rsidR="00DE1286" w:rsidRPr="00986E73"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"urn:ngsi-ld:Shelf:113"</w:t>
      </w:r>
    </w:p>
    <w:p w14:paraId="7192B41D" w14:textId="77777777" w:rsidR="00DE1286" w:rsidRPr="000D0CE9" w:rsidRDefault="00DE1286" w:rsidP="00DE128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rPr>
        <w:t xml:space="preserve">        </w:t>
      </w:r>
      <w:r w:rsidRPr="000D0CE9">
        <w:rPr>
          <w:rFonts w:ascii="Courier New" w:hAnsi="Courier New" w:cs="Courier New"/>
          <w:sz w:val="16"/>
        </w:rPr>
        <w:t>]</w:t>
      </w:r>
    </w:p>
    <w:p w14:paraId="29C5D014" w14:textId="38BE8E34" w:rsidR="000D0CE9" w:rsidRDefault="00DE1286"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D0CE9">
        <w:rPr>
          <w:rFonts w:ascii="Courier New" w:hAnsi="Courier New" w:cs="Courier New"/>
          <w:sz w:val="16"/>
        </w:rPr>
        <w:t>    }</w:t>
      </w:r>
    </w:p>
    <w:p w14:paraId="576C001C" w14:textId="157AF997" w:rsidR="0030087D" w:rsidRPr="0030087D" w:rsidRDefault="0030087D" w:rsidP="0030087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654D1872" w14:textId="77777777" w:rsidR="0030087D" w:rsidRDefault="0030087D" w:rsidP="0030087D">
      <w:pPr>
        <w:pStyle w:val="TF"/>
      </w:pPr>
      <w:r w:rsidRPr="00EA5AB5">
        <w:t xml:space="preserve">Figure </w:t>
      </w:r>
      <w:r>
        <w:t>14</w:t>
      </w:r>
      <w:r w:rsidRPr="00EA5AB5">
        <w:t>.</w:t>
      </w:r>
      <w:r>
        <w:t>2</w:t>
      </w:r>
      <w:r w:rsidRPr="00EA5AB5">
        <w:t xml:space="preserve">-1: </w:t>
      </w:r>
      <w:r>
        <w:t>Creation of Store:005 with an unordered 1-to-n</w:t>
      </w:r>
      <w:r w:rsidRPr="00EA5AB5">
        <w:t xml:space="preserve"> Relationship</w:t>
      </w:r>
    </w:p>
    <w:p w14:paraId="3310C677" w14:textId="2B000578" w:rsidR="0030087D" w:rsidRPr="001F23CB" w:rsidRDefault="0030087D" w:rsidP="0030087D">
      <w:r>
        <w:t>If the newly created Entity were requested, it would be observed that the "contains" field indeed contains a list of URIs, as intended at the beginning of this clause.</w:t>
      </w:r>
      <w:r w:rsidR="001F23CB">
        <w:t xml:space="preserve"> It is worth to underline that the list is </w:t>
      </w:r>
      <w:r w:rsidR="001F23CB">
        <w:rPr>
          <w:b/>
          <w:bCs/>
        </w:rPr>
        <w:t>unordered</w:t>
      </w:r>
      <w:r w:rsidR="001F23CB">
        <w:t xml:space="preserve">: the Context Broker </w:t>
      </w:r>
      <w:r w:rsidR="00DE1286">
        <w:t>will not</w:t>
      </w:r>
      <w:r w:rsidR="001F23CB">
        <w:t xml:space="preserve"> check the order, hence clients </w:t>
      </w:r>
      <w:r w:rsidR="00DE1286">
        <w:t>cannot</w:t>
      </w:r>
      <w:r w:rsidR="001F23CB">
        <w:t xml:space="preserve"> expect the original order to be preserved.</w:t>
      </w:r>
    </w:p>
    <w:p w14:paraId="1D552C2A" w14:textId="26D77784" w:rsidR="00F77F3E" w:rsidRDefault="00F77F3E" w:rsidP="00F77F3E">
      <w:pPr>
        <w:pStyle w:val="Heading2"/>
      </w:pPr>
      <w:bookmarkStart w:id="208" w:name="_Toc197507303"/>
      <w:r>
        <w:t>14.3</w:t>
      </w:r>
      <w:r>
        <w:tab/>
        <w:t>List Relationship</w:t>
      </w:r>
      <w:bookmarkEnd w:id="208"/>
    </w:p>
    <w:p w14:paraId="7788AA38" w14:textId="3ADE8517" w:rsidR="00086DA7" w:rsidRDefault="00086DA7" w:rsidP="00086DA7">
      <w:r>
        <w:t xml:space="preserve">In the previous clause, it was shown how one can use the Relationship datatype for representing unordered 1-to-n relationships. The same structure </w:t>
      </w:r>
      <w:r w:rsidR="00DE1286">
        <w:t>cannot</w:t>
      </w:r>
      <w:r>
        <w:t xml:space="preserve"> be used to represent ordered lists of URIs.</w:t>
      </w:r>
    </w:p>
    <w:p w14:paraId="56B7CCAF" w14:textId="077352F0" w:rsidR="00086DA7" w:rsidRDefault="00086DA7" w:rsidP="00086DA7">
      <w:r>
        <w:t>Why is the list of URIs unordered? Without delving into excessive technicalities, this behaviour is due to the representation of the "object" field within the Relationship datatype. This field can hold either a single URI or an array of URIs. Unlike standard JSON, where arrays typically preserve order, JSON-LD arrays, without specific configurations, do not maintain a strict order</w:t>
      </w:r>
      <w:r w:rsidR="00C8458F">
        <w:t>. If not handled, the order may be altered by the JSON-LD pre-processor</w:t>
      </w:r>
      <w:r>
        <w:t xml:space="preserve">. Furthermore, the JSON-LD expansion algorithm </w:t>
      </w:r>
      <w:r w:rsidR="008167B9">
        <w:t>presents</w:t>
      </w:r>
      <w:r>
        <w:t xml:space="preserve"> a </w:t>
      </w:r>
      <w:r w:rsidR="008167B9">
        <w:t>counter-intuitive</w:t>
      </w:r>
      <w:r>
        <w:t xml:space="preserve"> behaviour when dealing with arrays containing </w:t>
      </w:r>
      <w:r w:rsidRPr="00986E73">
        <w:rPr>
          <w:b/>
          <w:bCs/>
        </w:rPr>
        <w:t>only one</w:t>
      </w:r>
      <w:r>
        <w:t xml:space="preserve"> element. For a visual representation, please refer to Figure 14.3-1.</w:t>
      </w:r>
    </w:p>
    <w:p w14:paraId="64343269" w14:textId="77777777" w:rsidR="00086DA7" w:rsidRPr="00EA5AB5"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lastRenderedPageBreak/>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417EC202" w14:textId="77777777" w:rsidR="00086DA7" w:rsidRPr="00EA5AB5"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36E594BA" w14:textId="77777777" w:rsidR="00086DA7" w:rsidRPr="00EA5AB5"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08780C9" w14:textId="77777777" w:rsidR="00086DA7"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09645100" w14:textId="77777777" w:rsidR="00086DA7"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68842665"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30C1CFC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Pr>
          <w:rFonts w:ascii="Courier New" w:hAnsi="Courier New" w:cs="Courier New"/>
          <w:sz w:val="16"/>
        </w:rPr>
        <w:t>6</w:t>
      </w:r>
      <w:r w:rsidRPr="001D31EE">
        <w:rPr>
          <w:rFonts w:ascii="Courier New" w:hAnsi="Courier New" w:cs="Courier New"/>
          <w:sz w:val="16"/>
        </w:rPr>
        <w:t>",</w:t>
      </w:r>
    </w:p>
    <w:p w14:paraId="164CCC0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1B3BEE01"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65265E73"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0C024390"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4DE6A05C"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Pr>
          <w:rFonts w:ascii="Courier New" w:hAnsi="Courier New" w:cs="Courier New"/>
          <w:sz w:val="16"/>
        </w:rPr>
        <w:t>5</w:t>
      </w:r>
      <w:r w:rsidRPr="001D31EE">
        <w:rPr>
          <w:rFonts w:ascii="Courier New" w:hAnsi="Courier New" w:cs="Courier New"/>
          <w:sz w:val="16"/>
        </w:rPr>
        <w:t>",</w:t>
      </w:r>
    </w:p>
    <w:p w14:paraId="23A2DA5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399F0B2E"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257CB9CE"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3CF0E25C"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0028CB0D"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38026D3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5024B95D"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2BE7F99B" w14:textId="7EF80DF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Pr>
          <w:rFonts w:ascii="Courier New" w:hAnsi="Courier New" w:cs="Courier New"/>
          <w:sz w:val="16"/>
        </w:rPr>
        <w:t>Little</w:t>
      </w:r>
      <w:r w:rsidR="00DE1286">
        <w:rPr>
          <w:rFonts w:ascii="Courier New" w:hAnsi="Courier New" w:cs="Courier New"/>
          <w:sz w:val="16"/>
        </w:rPr>
        <w:t xml:space="preserve"> Shop 2</w:t>
      </w:r>
      <w:r w:rsidRPr="001D31EE">
        <w:rPr>
          <w:rFonts w:ascii="Courier New" w:hAnsi="Courier New" w:cs="Courier New"/>
          <w:sz w:val="16"/>
        </w:rPr>
        <w:t>"</w:t>
      </w:r>
    </w:p>
    <w:p w14:paraId="7D5F7A75"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52E9E1D3"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EA5AB5">
        <w:rPr>
          <w:rFonts w:ascii="Courier New" w:hAnsi="Courier New" w:cs="Courier New"/>
          <w:sz w:val="16"/>
        </w:rPr>
        <w:t>contains</w:t>
      </w:r>
      <w:r w:rsidRPr="001D31EE">
        <w:rPr>
          <w:rFonts w:ascii="Courier New" w:hAnsi="Courier New" w:cs="Courier New"/>
          <w:sz w:val="16"/>
        </w:rPr>
        <w:t>": {</w:t>
      </w:r>
    </w:p>
    <w:p w14:paraId="71893723"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Relationship</w:t>
      </w:r>
      <w:r w:rsidRPr="001D31EE">
        <w:rPr>
          <w:rFonts w:ascii="Courier New" w:hAnsi="Courier New" w:cs="Courier New"/>
          <w:sz w:val="16"/>
        </w:rPr>
        <w:t>",</w:t>
      </w:r>
    </w:p>
    <w:p w14:paraId="3815319A"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Pr="001D31EE">
        <w:rPr>
          <w:rFonts w:ascii="Courier New" w:hAnsi="Courier New" w:cs="Courier New"/>
          <w:sz w:val="16"/>
        </w:rPr>
        <w:t xml:space="preserve">": </w:t>
      </w:r>
      <w:r>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111"]</w:t>
      </w:r>
    </w:p>
    <w:p w14:paraId="201CAC66"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070E9B87" w14:textId="77777777" w:rsidR="00086DA7" w:rsidRPr="00DD02CC"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56712EAF" w14:textId="7F9FDC46" w:rsidR="00086DA7" w:rsidRDefault="00086DA7" w:rsidP="00086DA7">
      <w:pPr>
        <w:pStyle w:val="TF"/>
      </w:pPr>
      <w:r w:rsidRPr="00EA5AB5">
        <w:t xml:space="preserve">Figure </w:t>
      </w:r>
      <w:r>
        <w:t>14</w:t>
      </w:r>
      <w:r w:rsidRPr="00EA5AB5">
        <w:t>.</w:t>
      </w:r>
      <w:r>
        <w:t>3</w:t>
      </w:r>
      <w:r w:rsidRPr="00EA5AB5">
        <w:t>-</w:t>
      </w:r>
      <w:r>
        <w:t>1</w:t>
      </w:r>
      <w:r w:rsidRPr="00EA5AB5">
        <w:t xml:space="preserve">: </w:t>
      </w:r>
      <w:r>
        <w:t>Creation of Store:006 with a</w:t>
      </w:r>
      <w:r w:rsidRPr="00EA5AB5">
        <w:t xml:space="preserve"> Relationship</w:t>
      </w:r>
      <w:r>
        <w:t xml:space="preserve"> containing an array with one element</w:t>
      </w:r>
    </w:p>
    <w:p w14:paraId="4F18C298" w14:textId="77777777" w:rsidR="00086DA7" w:rsidRPr="00EA5AB5"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03EE24F4" w14:textId="77777777" w:rsidR="00086DA7" w:rsidRPr="00EA5AB5"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05 Apr 2019 16:20:11 GMT</w:t>
      </w:r>
    </w:p>
    <w:p w14:paraId="620C4F0C" w14:textId="77777777" w:rsidR="00086DA7" w:rsidRPr="00EA5AB5"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0D417839" w14:textId="77777777" w:rsidR="00086DA7"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23ADD5A9" w14:textId="77777777" w:rsidR="00086DA7"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EEA7BA6"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6496858A"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Pr>
          <w:rFonts w:ascii="Courier New" w:hAnsi="Courier New" w:cs="Courier New"/>
          <w:sz w:val="16"/>
        </w:rPr>
        <w:t>6</w:t>
      </w:r>
      <w:r w:rsidRPr="001D31EE">
        <w:rPr>
          <w:rFonts w:ascii="Courier New" w:hAnsi="Courier New" w:cs="Courier New"/>
          <w:sz w:val="16"/>
        </w:rPr>
        <w:t>",</w:t>
      </w:r>
    </w:p>
    <w:p w14:paraId="7D8DF118"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4967307C"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16BBEE2D"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42ACE1C1"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7D5D85CC"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Pr>
          <w:rFonts w:ascii="Courier New" w:hAnsi="Courier New" w:cs="Courier New"/>
          <w:sz w:val="16"/>
        </w:rPr>
        <w:t>5</w:t>
      </w:r>
      <w:r w:rsidRPr="001D31EE">
        <w:rPr>
          <w:rFonts w:ascii="Courier New" w:hAnsi="Courier New" w:cs="Courier New"/>
          <w:sz w:val="16"/>
        </w:rPr>
        <w:t>",</w:t>
      </w:r>
    </w:p>
    <w:p w14:paraId="07E2D76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246E3A4D"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33BF5212"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4DBC5BEC"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4E1F4F5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223397F2"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3058E280"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5CF61C32" w14:textId="1D2375B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Pr>
          <w:rFonts w:ascii="Courier New" w:hAnsi="Courier New" w:cs="Courier New"/>
          <w:sz w:val="16"/>
        </w:rPr>
        <w:t>Little</w:t>
      </w:r>
      <w:r w:rsidR="00AB2437">
        <w:rPr>
          <w:rFonts w:ascii="Courier New" w:hAnsi="Courier New" w:cs="Courier New"/>
          <w:sz w:val="16"/>
        </w:rPr>
        <w:t xml:space="preserve"> Shop 2</w:t>
      </w:r>
      <w:r w:rsidRPr="001D31EE">
        <w:rPr>
          <w:rFonts w:ascii="Courier New" w:hAnsi="Courier New" w:cs="Courier New"/>
          <w:sz w:val="16"/>
        </w:rPr>
        <w:t>"</w:t>
      </w:r>
    </w:p>
    <w:p w14:paraId="68A47FE1"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09CAD327"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EA5AB5">
        <w:rPr>
          <w:rFonts w:ascii="Courier New" w:hAnsi="Courier New" w:cs="Courier New"/>
          <w:sz w:val="16"/>
        </w:rPr>
        <w:t>contains</w:t>
      </w:r>
      <w:r w:rsidRPr="001D31EE">
        <w:rPr>
          <w:rFonts w:ascii="Courier New" w:hAnsi="Courier New" w:cs="Courier New"/>
          <w:sz w:val="16"/>
        </w:rPr>
        <w:t>": {</w:t>
      </w:r>
    </w:p>
    <w:p w14:paraId="45132EAC"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Relationship</w:t>
      </w:r>
      <w:r w:rsidRPr="001D31EE">
        <w:rPr>
          <w:rFonts w:ascii="Courier New" w:hAnsi="Courier New" w:cs="Courier New"/>
          <w:sz w:val="16"/>
        </w:rPr>
        <w:t>",</w:t>
      </w:r>
    </w:p>
    <w:p w14:paraId="0BF25C79"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Pr="001D31EE">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111"</w:t>
      </w:r>
    </w:p>
    <w:p w14:paraId="6BD23538" w14:textId="77777777" w:rsidR="00086DA7" w:rsidRPr="001D31EE"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7A508613" w14:textId="77777777" w:rsidR="00086DA7" w:rsidRPr="00DD02CC" w:rsidRDefault="00086DA7" w:rsidP="00086DA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7E3473EB" w14:textId="09FC507B" w:rsidR="00086DA7" w:rsidRDefault="00086DA7" w:rsidP="00086DA7">
      <w:pPr>
        <w:pStyle w:val="TF"/>
      </w:pPr>
      <w:r w:rsidRPr="00EA5AB5">
        <w:t xml:space="preserve">Figure </w:t>
      </w:r>
      <w:r>
        <w:t>14</w:t>
      </w:r>
      <w:r w:rsidRPr="00EA5AB5">
        <w:t>.</w:t>
      </w:r>
      <w:r>
        <w:t>3</w:t>
      </w:r>
      <w:r w:rsidRPr="00EA5AB5">
        <w:t>-</w:t>
      </w:r>
      <w:r>
        <w:t>2</w:t>
      </w:r>
      <w:r w:rsidRPr="00EA5AB5">
        <w:t xml:space="preserve">: </w:t>
      </w:r>
      <w:r>
        <w:t xml:space="preserve">Store:006 </w:t>
      </w:r>
      <w:r w:rsidR="0011126F">
        <w:t xml:space="preserve">retrieved </w:t>
      </w:r>
      <w:r>
        <w:t>with Relationship “contains” being an URI instead of an array of URIs</w:t>
      </w:r>
    </w:p>
    <w:p w14:paraId="554D66D0" w14:textId="17996E75" w:rsidR="00F77F3E" w:rsidRDefault="00086DA7" w:rsidP="00F77F3E">
      <w:r>
        <w:t>When creating the Store:006 Entity using the HTTP POST request provided in Figure 14.3-1, the “contains” Relationship in Store:006 is represented as a URI, instead of an array of URIs (as one may expect)</w:t>
      </w:r>
      <w:r w:rsidR="006F5EDD">
        <w:t>,</w:t>
      </w:r>
      <w:r>
        <w:t xml:space="preserve"> </w:t>
      </w:r>
      <w:r w:rsidR="006F5EDD">
        <w:t>a</w:t>
      </w:r>
      <w:r>
        <w:t>s shown in Figure 14.3-2.</w:t>
      </w:r>
      <w:r w:rsidR="006F5EDD">
        <w:t xml:space="preserve"> This</w:t>
      </w:r>
      <w:r w:rsidR="00C305AB">
        <w:t xml:space="preserve"> is</w:t>
      </w:r>
      <w:r w:rsidR="006F5EDD">
        <w:t xml:space="preserve"> very inconvenient in specific use cases.</w:t>
      </w:r>
    </w:p>
    <w:p w14:paraId="5C058863" w14:textId="4BB9D59F" w:rsidR="00B50DD6" w:rsidRDefault="006F5EDD" w:rsidP="00B50DD6">
      <w:r>
        <w:t>The type ListRelationship solves this issue by forcing the type of the “object” field to be always an array.</w:t>
      </w:r>
      <w:r w:rsidR="00B50DD6">
        <w:t xml:space="preserve"> Figure 14.3-3 shows how to instantiate a new Entity with an Attribute of type ListRelationship.</w:t>
      </w:r>
    </w:p>
    <w:p w14:paraId="1AA874BA" w14:textId="3B4E06BC" w:rsidR="00B50DD6" w:rsidRDefault="00B50DD6" w:rsidP="00986E73">
      <w:pPr>
        <w:pStyle w:val="NO"/>
      </w:pPr>
      <w:r w:rsidRPr="00EA5AB5">
        <w:t>NOTE:</w:t>
      </w:r>
      <w:r w:rsidRPr="00EA5AB5">
        <w:tab/>
      </w:r>
      <w:r>
        <w:t>The</w:t>
      </w:r>
      <w:r w:rsidRPr="00EA5AB5">
        <w:t xml:space="preserve"> present document assumes that the Entit</w:t>
      </w:r>
      <w:r>
        <w:t>ies</w:t>
      </w:r>
      <w:r w:rsidRPr="00EA5AB5">
        <w:t xml:space="preserve"> with identifier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Pr>
          <w:rFonts w:ascii="Courier New" w:hAnsi="Courier New"/>
          <w:sz w:val="18"/>
        </w:rPr>
        <w:t>Shelf</w:t>
      </w:r>
      <w:r w:rsidRPr="00EA5AB5">
        <w:rPr>
          <w:rFonts w:ascii="Courier New" w:hAnsi="Courier New"/>
          <w:sz w:val="18"/>
        </w:rPr>
        <w:t>:</w:t>
      </w:r>
      <w:r>
        <w:rPr>
          <w:rFonts w:ascii="Courier New" w:hAnsi="Courier New"/>
          <w:sz w:val="18"/>
        </w:rPr>
        <w:t>111,</w:t>
      </w:r>
      <w:r w:rsidRPr="00C546BC">
        <w:rPr>
          <w:rFonts w:ascii="Courier New" w:hAnsi="Courier New"/>
          <w:sz w:val="18"/>
        </w:rPr>
        <w:t xml:space="preserve">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Pr>
          <w:rFonts w:ascii="Courier New" w:hAnsi="Courier New"/>
          <w:sz w:val="18"/>
        </w:rPr>
        <w:t>Shelf</w:t>
      </w:r>
      <w:r w:rsidRPr="00EA5AB5">
        <w:rPr>
          <w:rFonts w:ascii="Courier New" w:hAnsi="Courier New"/>
          <w:sz w:val="18"/>
        </w:rPr>
        <w:t>:</w:t>
      </w:r>
      <w:r>
        <w:rPr>
          <w:rFonts w:ascii="Courier New" w:hAnsi="Courier New"/>
          <w:sz w:val="18"/>
        </w:rPr>
        <w:t xml:space="preserve">112 </w:t>
      </w:r>
      <w:r>
        <w:t>and</w:t>
      </w:r>
      <w:r>
        <w:rPr>
          <w:rFonts w:ascii="Courier New" w:hAnsi="Courier New"/>
          <w:sz w:val="18"/>
        </w:rPr>
        <w:t xml:space="preserve">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Pr>
          <w:rFonts w:ascii="Courier New" w:hAnsi="Courier New"/>
          <w:sz w:val="18"/>
        </w:rPr>
        <w:t>Shelf</w:t>
      </w:r>
      <w:r w:rsidRPr="00EA5AB5">
        <w:rPr>
          <w:rFonts w:ascii="Courier New" w:hAnsi="Courier New"/>
          <w:sz w:val="18"/>
        </w:rPr>
        <w:t>:</w:t>
      </w:r>
      <w:r>
        <w:rPr>
          <w:rFonts w:ascii="Courier New" w:hAnsi="Courier New"/>
          <w:sz w:val="18"/>
        </w:rPr>
        <w:t xml:space="preserve">113 </w:t>
      </w:r>
      <w:r w:rsidRPr="00EA5AB5">
        <w:t xml:space="preserve">exist, so </w:t>
      </w:r>
      <w:r>
        <w:t>they</w:t>
      </w:r>
      <w:r w:rsidRPr="00EA5AB5">
        <w:t xml:space="preserve"> should be created as shown in Figure</w:t>
      </w:r>
      <w:r>
        <w:t> </w:t>
      </w:r>
      <w:r w:rsidRPr="0094514E">
        <w:t>8.2.1-</w:t>
      </w:r>
      <w:r>
        <w:t>3 before proceeding with the request shown in Figure 14.3-3</w:t>
      </w:r>
      <w:r w:rsidRPr="00EA5AB5">
        <w:t>.</w:t>
      </w:r>
    </w:p>
    <w:p w14:paraId="4B92C50F" w14:textId="77777777" w:rsidR="00B50DD6" w:rsidRPr="00EA5AB5"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lastRenderedPageBreak/>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589EA0D9" w14:textId="77777777" w:rsidR="00B50DD6" w:rsidRPr="00EA5AB5"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88D7AD9" w14:textId="77777777" w:rsidR="00B50DD6" w:rsidRPr="00EA5AB5"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46AEC4C0" w14:textId="77777777" w:rsidR="00B50DD6"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9BEE57F" w14:textId="77777777" w:rsidR="00B50DD6"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6B771A9E"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5345054D" w14:textId="1E015FD5"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Pr>
          <w:rFonts w:ascii="Courier New" w:hAnsi="Courier New" w:cs="Courier New"/>
          <w:sz w:val="16"/>
        </w:rPr>
        <w:t>7</w:t>
      </w:r>
      <w:r w:rsidRPr="001D31EE">
        <w:rPr>
          <w:rFonts w:ascii="Courier New" w:hAnsi="Courier New" w:cs="Courier New"/>
          <w:sz w:val="16"/>
        </w:rPr>
        <w:t>",</w:t>
      </w:r>
    </w:p>
    <w:p w14:paraId="19E93603"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22C9DF2B"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35833270"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0532C6E9"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0805926B" w14:textId="31A98425"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sidR="001F23CB">
        <w:rPr>
          <w:rFonts w:ascii="Courier New" w:hAnsi="Courier New" w:cs="Courier New"/>
          <w:sz w:val="16"/>
        </w:rPr>
        <w:t>9</w:t>
      </w:r>
      <w:r w:rsidRPr="001D31EE">
        <w:rPr>
          <w:rFonts w:ascii="Courier New" w:hAnsi="Courier New" w:cs="Courier New"/>
          <w:sz w:val="16"/>
        </w:rPr>
        <w:t>",</w:t>
      </w:r>
    </w:p>
    <w:p w14:paraId="58CEC812"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0FDE3308"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5A58813D"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1062D801"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3B0565D8"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5920F43F"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6046FA7D"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1E0472F1" w14:textId="3DD50774"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sidR="001F23CB">
        <w:rPr>
          <w:rFonts w:ascii="Courier New" w:hAnsi="Courier New" w:cs="Courier New"/>
          <w:sz w:val="16"/>
        </w:rPr>
        <w:t>News Comics</w:t>
      </w:r>
      <w:r w:rsidRPr="001D31EE">
        <w:rPr>
          <w:rFonts w:ascii="Courier New" w:hAnsi="Courier New" w:cs="Courier New"/>
          <w:sz w:val="16"/>
        </w:rPr>
        <w:t>"</w:t>
      </w:r>
    </w:p>
    <w:p w14:paraId="2BBA3FC0"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232C6512"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EA5AB5">
        <w:rPr>
          <w:rFonts w:ascii="Courier New" w:hAnsi="Courier New" w:cs="Courier New"/>
          <w:sz w:val="16"/>
        </w:rPr>
        <w:t>contains</w:t>
      </w:r>
      <w:r w:rsidRPr="001D31EE">
        <w:rPr>
          <w:rFonts w:ascii="Courier New" w:hAnsi="Courier New" w:cs="Courier New"/>
          <w:sz w:val="16"/>
        </w:rPr>
        <w:t>": {</w:t>
      </w:r>
    </w:p>
    <w:p w14:paraId="792E1F7B" w14:textId="5FA319F2"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sidR="001F23CB">
        <w:rPr>
          <w:rFonts w:ascii="Courier New" w:hAnsi="Courier New" w:cs="Courier New"/>
          <w:sz w:val="16"/>
        </w:rPr>
        <w:t>List</w:t>
      </w:r>
      <w:r>
        <w:rPr>
          <w:rFonts w:ascii="Courier New" w:hAnsi="Courier New" w:cs="Courier New"/>
          <w:sz w:val="16"/>
        </w:rPr>
        <w:t>Relationship</w:t>
      </w:r>
      <w:r w:rsidRPr="001D31EE">
        <w:rPr>
          <w:rFonts w:ascii="Courier New" w:hAnsi="Courier New" w:cs="Courier New"/>
          <w:sz w:val="16"/>
        </w:rPr>
        <w:t>",</w:t>
      </w:r>
    </w:p>
    <w:p w14:paraId="797A9782" w14:textId="66B214D8"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sidR="00BC57AB">
        <w:rPr>
          <w:rFonts w:ascii="Courier New" w:hAnsi="Courier New" w:cs="Courier New"/>
          <w:sz w:val="16"/>
        </w:rPr>
        <w:t>objectList</w:t>
      </w:r>
      <w:r w:rsidRPr="001D31EE">
        <w:rPr>
          <w:rFonts w:ascii="Courier New" w:hAnsi="Courier New" w:cs="Courier New"/>
          <w:sz w:val="16"/>
        </w:rPr>
        <w:t xml:space="preserve">": </w:t>
      </w:r>
      <w:r>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 xml:space="preserve">111",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 xml:space="preserve">112",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113"]</w:t>
      </w:r>
    </w:p>
    <w:p w14:paraId="6F1350BB" w14:textId="77777777" w:rsidR="00B50DD6" w:rsidRPr="001D31EE"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530D1589" w14:textId="77777777" w:rsidR="00B50DD6" w:rsidRPr="00DD02CC" w:rsidRDefault="00B50DD6" w:rsidP="00B50DD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38000F7F" w14:textId="7C0F16B4" w:rsidR="00B50DD6" w:rsidRDefault="00B50DD6" w:rsidP="00B50DD6">
      <w:pPr>
        <w:pStyle w:val="TF"/>
      </w:pPr>
      <w:r w:rsidRPr="00EA5AB5">
        <w:t xml:space="preserve">Figure </w:t>
      </w:r>
      <w:r>
        <w:t>14</w:t>
      </w:r>
      <w:r w:rsidRPr="00EA5AB5">
        <w:t>.</w:t>
      </w:r>
      <w:r>
        <w:t>3</w:t>
      </w:r>
      <w:r w:rsidRPr="00EA5AB5">
        <w:t>-</w:t>
      </w:r>
      <w:r>
        <w:t>3</w:t>
      </w:r>
      <w:r w:rsidRPr="00EA5AB5">
        <w:t xml:space="preserve">: </w:t>
      </w:r>
      <w:r>
        <w:t>Creation of Store:007 with a</w:t>
      </w:r>
      <w:r w:rsidRPr="00EA5AB5">
        <w:t xml:space="preserve"> </w:t>
      </w:r>
      <w:r w:rsidR="003B4C68">
        <w:t>List</w:t>
      </w:r>
      <w:r w:rsidRPr="00EA5AB5">
        <w:t>Relationship</w:t>
      </w:r>
      <w:r>
        <w:t xml:space="preserve"> containing an ordered array of URIs</w:t>
      </w:r>
    </w:p>
    <w:p w14:paraId="2B98B788" w14:textId="016240F4" w:rsidR="001F23CB" w:rsidRDefault="001F23CB" w:rsidP="001F23CB">
      <w:r>
        <w:t>If the newly created Entity were requested, it would be observed that the "contains" field indeed contains an ordered list of URIs</w:t>
      </w:r>
      <w:r w:rsidR="00F823F4">
        <w:t xml:space="preserve"> that is not altered by the JSON-LD pre-processor.</w:t>
      </w:r>
      <w:r w:rsidR="00784610">
        <w:t xml:space="preserve"> This is ideal when the original order </w:t>
      </w:r>
      <w:r w:rsidR="000D0CE9">
        <w:t>has to</w:t>
      </w:r>
      <w:r w:rsidR="00784610">
        <w:t xml:space="preserve"> be kept unchanged.</w:t>
      </w:r>
    </w:p>
    <w:p w14:paraId="077BBAFE" w14:textId="54739D8B" w:rsidR="00836DC3" w:rsidRDefault="00F823F4" w:rsidP="00836DC3">
      <w:r>
        <w:t>The type ListRelationship also fixes the issue with array containing one single URI, because it forces the right-hand side of the “</w:t>
      </w:r>
      <w:r w:rsidR="00BC57AB" w:rsidRPr="00BC57AB">
        <w:t>objectList</w:t>
      </w:r>
      <w:r>
        <w:t xml:space="preserve">” field to be </w:t>
      </w:r>
      <w:r w:rsidRPr="00986E73">
        <w:rPr>
          <w:b/>
          <w:bCs/>
        </w:rPr>
        <w:t>always</w:t>
      </w:r>
      <w:r>
        <w:t xml:space="preserve"> an array. This can be tested by executing the request shown in Figure.14.3-4.</w:t>
      </w:r>
    </w:p>
    <w:p w14:paraId="001E5E15" w14:textId="126A01E0" w:rsidR="00836DC3" w:rsidRDefault="00836DC3" w:rsidP="00986E73">
      <w:pPr>
        <w:pStyle w:val="NO"/>
      </w:pPr>
      <w:r w:rsidRPr="00EA5AB5">
        <w:t>NOTE:</w:t>
      </w:r>
      <w:r w:rsidRPr="00EA5AB5">
        <w:tab/>
      </w:r>
      <w:r>
        <w:t>The</w:t>
      </w:r>
      <w:r w:rsidRPr="00EA5AB5">
        <w:t xml:space="preserve"> present document assumes that the Entit</w:t>
      </w:r>
      <w:r>
        <w:t>ies</w:t>
      </w:r>
      <w:r w:rsidRPr="00EA5AB5">
        <w:t xml:space="preserve"> with identifier </w:t>
      </w:r>
      <w:r w:rsidRPr="00EA5AB5">
        <w:rPr>
          <w:rFonts w:ascii="Courier New" w:hAnsi="Courier New"/>
          <w:sz w:val="18"/>
        </w:rPr>
        <w:t>urn:</w:t>
      </w:r>
      <w:r w:rsidRPr="00202FE0">
        <w:rPr>
          <w:rFonts w:ascii="Courier New" w:hAnsi="Courier New"/>
          <w:sz w:val="18"/>
        </w:rPr>
        <w:t>ngsi</w:t>
      </w:r>
      <w:r>
        <w:rPr>
          <w:rFonts w:ascii="Courier New" w:hAnsi="Courier New"/>
          <w:sz w:val="18"/>
        </w:rPr>
        <w:noBreakHyphen/>
      </w:r>
      <w:r w:rsidRPr="00202FE0">
        <w:rPr>
          <w:rFonts w:ascii="Courier New" w:hAnsi="Courier New"/>
          <w:sz w:val="18"/>
        </w:rPr>
        <w:t>ld</w:t>
      </w:r>
      <w:r w:rsidRPr="00EA5AB5">
        <w:rPr>
          <w:rFonts w:ascii="Courier New" w:hAnsi="Courier New"/>
          <w:sz w:val="18"/>
        </w:rPr>
        <w:t>:</w:t>
      </w:r>
      <w:r>
        <w:rPr>
          <w:rFonts w:ascii="Courier New" w:hAnsi="Courier New"/>
          <w:sz w:val="18"/>
        </w:rPr>
        <w:t>Store</w:t>
      </w:r>
      <w:r w:rsidRPr="00EA5AB5">
        <w:rPr>
          <w:rFonts w:ascii="Courier New" w:hAnsi="Courier New"/>
          <w:sz w:val="18"/>
        </w:rPr>
        <w:t>:</w:t>
      </w:r>
      <w:r>
        <w:rPr>
          <w:rFonts w:ascii="Courier New" w:hAnsi="Courier New"/>
          <w:sz w:val="18"/>
        </w:rPr>
        <w:t>006</w:t>
      </w:r>
      <w:r w:rsidRPr="00EA5AB5">
        <w:t xml:space="preserve"> </w:t>
      </w:r>
      <w:r>
        <w:t>was deleted before proceeding with the request shown in Figure 14.3-4</w:t>
      </w:r>
      <w:r w:rsidRPr="00EA5AB5">
        <w:t>.</w:t>
      </w:r>
    </w:p>
    <w:p w14:paraId="0E2B8D32" w14:textId="77777777" w:rsidR="00F823F4" w:rsidRPr="00EA5AB5"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37D46638" w14:textId="77777777" w:rsidR="00F823F4" w:rsidRPr="00EA5AB5"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A624EE1" w14:textId="77777777" w:rsidR="00F823F4" w:rsidRPr="00EA5AB5"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878F417" w14:textId="77777777" w:rsidR="00F823F4"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338F4D7" w14:textId="77777777" w:rsidR="00F823F4"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2B15B7D2"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7B39B359" w14:textId="07CCF63C"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sidR="0011126F">
        <w:rPr>
          <w:rFonts w:ascii="Courier New" w:hAnsi="Courier New" w:cs="Courier New"/>
          <w:sz w:val="16"/>
        </w:rPr>
        <w:t>8</w:t>
      </w:r>
      <w:r w:rsidRPr="001D31EE">
        <w:rPr>
          <w:rFonts w:ascii="Courier New" w:hAnsi="Courier New" w:cs="Courier New"/>
          <w:sz w:val="16"/>
        </w:rPr>
        <w:t>",</w:t>
      </w:r>
    </w:p>
    <w:p w14:paraId="6FA26925"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44A8AE65"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16373F92"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608E8693"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56CD9AA1"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Pr>
          <w:rFonts w:ascii="Courier New" w:hAnsi="Courier New" w:cs="Courier New"/>
          <w:sz w:val="16"/>
        </w:rPr>
        <w:t>5</w:t>
      </w:r>
      <w:r w:rsidRPr="001D31EE">
        <w:rPr>
          <w:rFonts w:ascii="Courier New" w:hAnsi="Courier New" w:cs="Courier New"/>
          <w:sz w:val="16"/>
        </w:rPr>
        <w:t>",</w:t>
      </w:r>
    </w:p>
    <w:p w14:paraId="28B1FB8A"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4F0BA9EF"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0D8316A3"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79081266"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45B6D32F"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11D07CC8"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064FBBCF"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3BE49BB0" w14:textId="552BC70F"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Pr>
          <w:rFonts w:ascii="Courier New" w:hAnsi="Courier New" w:cs="Courier New"/>
          <w:sz w:val="16"/>
        </w:rPr>
        <w:t>Little</w:t>
      </w:r>
      <w:r w:rsidR="0011126F">
        <w:rPr>
          <w:rFonts w:ascii="Courier New" w:hAnsi="Courier New" w:cs="Courier New"/>
          <w:sz w:val="16"/>
        </w:rPr>
        <w:t xml:space="preserve"> </w:t>
      </w:r>
      <w:r>
        <w:rPr>
          <w:rFonts w:ascii="Courier New" w:hAnsi="Courier New" w:cs="Courier New"/>
          <w:sz w:val="16"/>
        </w:rPr>
        <w:t>Library</w:t>
      </w:r>
      <w:r w:rsidRPr="001D31EE">
        <w:rPr>
          <w:rFonts w:ascii="Courier New" w:hAnsi="Courier New" w:cs="Courier New"/>
          <w:sz w:val="16"/>
        </w:rPr>
        <w:t>"</w:t>
      </w:r>
    </w:p>
    <w:p w14:paraId="4C357E36"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3B37BE33"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EA5AB5">
        <w:rPr>
          <w:rFonts w:ascii="Courier New" w:hAnsi="Courier New" w:cs="Courier New"/>
          <w:sz w:val="16"/>
        </w:rPr>
        <w:t>contains</w:t>
      </w:r>
      <w:r w:rsidRPr="001D31EE">
        <w:rPr>
          <w:rFonts w:ascii="Courier New" w:hAnsi="Courier New" w:cs="Courier New"/>
          <w:sz w:val="16"/>
        </w:rPr>
        <w:t>": {</w:t>
      </w:r>
    </w:p>
    <w:p w14:paraId="64888989" w14:textId="08A1E6A4"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ListRelationship</w:t>
      </w:r>
      <w:r w:rsidRPr="001D31EE">
        <w:rPr>
          <w:rFonts w:ascii="Courier New" w:hAnsi="Courier New" w:cs="Courier New"/>
          <w:sz w:val="16"/>
        </w:rPr>
        <w:t>",</w:t>
      </w:r>
    </w:p>
    <w:p w14:paraId="651132E5" w14:textId="5324C91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sidR="00BC57AB">
        <w:rPr>
          <w:rFonts w:ascii="Courier New" w:hAnsi="Courier New" w:cs="Courier New"/>
          <w:sz w:val="16"/>
        </w:rPr>
        <w:t>objectList</w:t>
      </w:r>
      <w:r w:rsidRPr="001D31EE">
        <w:rPr>
          <w:rFonts w:ascii="Courier New" w:hAnsi="Courier New" w:cs="Courier New"/>
          <w:sz w:val="16"/>
        </w:rPr>
        <w:t xml:space="preserve">": </w:t>
      </w:r>
      <w:r>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111"]</w:t>
      </w:r>
    </w:p>
    <w:p w14:paraId="5FDA6B22"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594CDF6D" w14:textId="77777777" w:rsidR="00F823F4" w:rsidRPr="00DD02CC"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75243DE6" w14:textId="703CDEB5" w:rsidR="00F823F4" w:rsidRDefault="00F823F4" w:rsidP="00F823F4">
      <w:pPr>
        <w:pStyle w:val="TF"/>
      </w:pPr>
      <w:r w:rsidRPr="00EA5AB5">
        <w:t xml:space="preserve">Figure </w:t>
      </w:r>
      <w:r>
        <w:t>14</w:t>
      </w:r>
      <w:r w:rsidRPr="00EA5AB5">
        <w:t>.</w:t>
      </w:r>
      <w:r>
        <w:t>3</w:t>
      </w:r>
      <w:r w:rsidRPr="00EA5AB5">
        <w:t>-</w:t>
      </w:r>
      <w:r>
        <w:t>4</w:t>
      </w:r>
      <w:r w:rsidRPr="00EA5AB5">
        <w:t xml:space="preserve">: </w:t>
      </w:r>
      <w:r>
        <w:t>Creation of Store:00</w:t>
      </w:r>
      <w:r w:rsidR="0011126F">
        <w:t>8</w:t>
      </w:r>
      <w:r>
        <w:t xml:space="preserve"> with a</w:t>
      </w:r>
      <w:r w:rsidRPr="00EA5AB5">
        <w:t xml:space="preserve"> </w:t>
      </w:r>
      <w:r w:rsidR="003B4C68">
        <w:t>List</w:t>
      </w:r>
      <w:r w:rsidRPr="00EA5AB5">
        <w:t>Relationship</w:t>
      </w:r>
      <w:r>
        <w:t xml:space="preserve"> containing an array with one element</w:t>
      </w:r>
    </w:p>
    <w:p w14:paraId="0A679093" w14:textId="77777777" w:rsidR="00F823F4" w:rsidRPr="00EA5AB5"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lastRenderedPageBreak/>
        <w:t>HTTP</w:t>
      </w:r>
      <w:r w:rsidRPr="00EA5AB5">
        <w:rPr>
          <w:rFonts w:ascii="Courier New" w:hAnsi="Courier New" w:cs="Courier New"/>
          <w:sz w:val="16"/>
        </w:rPr>
        <w:t>/1.1 200 OK</w:t>
      </w:r>
    </w:p>
    <w:p w14:paraId="42222028" w14:textId="77777777" w:rsidR="00F823F4" w:rsidRPr="00EA5AB5"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05 Apr 2019 16:20:11 GMT</w:t>
      </w:r>
    </w:p>
    <w:p w14:paraId="323886AF" w14:textId="77777777" w:rsidR="00F823F4" w:rsidRPr="00EA5AB5"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D93AD7C" w14:textId="77777777" w:rsidR="00F823F4"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65733394" w14:textId="77777777" w:rsidR="00F823F4"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0F8EA430"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6E3D7CBB" w14:textId="2248BD5C"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sidR="0011126F">
        <w:rPr>
          <w:rFonts w:ascii="Courier New" w:hAnsi="Courier New" w:cs="Courier New"/>
          <w:sz w:val="16"/>
        </w:rPr>
        <w:t>8</w:t>
      </w:r>
      <w:r w:rsidRPr="001D31EE">
        <w:rPr>
          <w:rFonts w:ascii="Courier New" w:hAnsi="Courier New" w:cs="Courier New"/>
          <w:sz w:val="16"/>
        </w:rPr>
        <w:t>",</w:t>
      </w:r>
    </w:p>
    <w:p w14:paraId="47E71415"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06FA571A"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4CEC4262"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1EBB7D73"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19C86212"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Pr>
          <w:rFonts w:ascii="Courier New" w:hAnsi="Courier New" w:cs="Courier New"/>
          <w:sz w:val="16"/>
        </w:rPr>
        <w:t>5</w:t>
      </w:r>
      <w:r w:rsidRPr="001D31EE">
        <w:rPr>
          <w:rFonts w:ascii="Courier New" w:hAnsi="Courier New" w:cs="Courier New"/>
          <w:sz w:val="16"/>
        </w:rPr>
        <w:t>",</w:t>
      </w:r>
    </w:p>
    <w:p w14:paraId="37671658"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08D10497"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55A9C76E"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6D54B81A"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6627A1EC"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197BCAE8"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3D23D689"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22EA1EB6" w14:textId="28BA899B"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Pr>
          <w:rFonts w:ascii="Courier New" w:hAnsi="Courier New" w:cs="Courier New"/>
          <w:sz w:val="16"/>
        </w:rPr>
        <w:t>Little</w:t>
      </w:r>
      <w:r w:rsidR="0011126F">
        <w:rPr>
          <w:rFonts w:ascii="Courier New" w:hAnsi="Courier New" w:cs="Courier New"/>
          <w:sz w:val="16"/>
        </w:rPr>
        <w:t xml:space="preserve"> </w:t>
      </w:r>
      <w:r>
        <w:rPr>
          <w:rFonts w:ascii="Courier New" w:hAnsi="Courier New" w:cs="Courier New"/>
          <w:sz w:val="16"/>
        </w:rPr>
        <w:t>Library</w:t>
      </w:r>
      <w:r w:rsidRPr="001D31EE">
        <w:rPr>
          <w:rFonts w:ascii="Courier New" w:hAnsi="Courier New" w:cs="Courier New"/>
          <w:sz w:val="16"/>
        </w:rPr>
        <w:t>"</w:t>
      </w:r>
    </w:p>
    <w:p w14:paraId="0AA8F6E6"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0F1493AC"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EA5AB5">
        <w:rPr>
          <w:rFonts w:ascii="Courier New" w:hAnsi="Courier New" w:cs="Courier New"/>
          <w:sz w:val="16"/>
        </w:rPr>
        <w:t>contains</w:t>
      </w:r>
      <w:r w:rsidRPr="001D31EE">
        <w:rPr>
          <w:rFonts w:ascii="Courier New" w:hAnsi="Courier New" w:cs="Courier New"/>
          <w:sz w:val="16"/>
        </w:rPr>
        <w:t>": {</w:t>
      </w:r>
    </w:p>
    <w:p w14:paraId="2371F737" w14:textId="25385D52"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ListRelationship</w:t>
      </w:r>
      <w:r w:rsidRPr="001D31EE">
        <w:rPr>
          <w:rFonts w:ascii="Courier New" w:hAnsi="Courier New" w:cs="Courier New"/>
          <w:sz w:val="16"/>
        </w:rPr>
        <w:t>",</w:t>
      </w:r>
    </w:p>
    <w:p w14:paraId="6625C8A1" w14:textId="149ABD68"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00BC57AB">
        <w:rPr>
          <w:rFonts w:ascii="Courier New" w:hAnsi="Courier New" w:cs="Courier New"/>
          <w:sz w:val="16"/>
        </w:rPr>
        <w:t>List</w:t>
      </w:r>
      <w:r w:rsidRPr="001D31EE">
        <w:rPr>
          <w:rFonts w:ascii="Courier New" w:hAnsi="Courier New" w:cs="Courier New"/>
          <w:sz w:val="16"/>
        </w:rPr>
        <w:t xml:space="preserve">": </w:t>
      </w:r>
      <w:r>
        <w:rPr>
          <w:rFonts w:ascii="Courier New" w:hAnsi="Courier New" w:cs="Courier New"/>
          <w:sz w:val="16"/>
        </w:rPr>
        <w:t>[</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111"]</w:t>
      </w:r>
    </w:p>
    <w:p w14:paraId="528EA58C" w14:textId="77777777" w:rsidR="00F823F4" w:rsidRPr="001D31EE"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4571DCA0" w14:textId="77777777" w:rsidR="00F823F4" w:rsidRPr="00DD02CC" w:rsidRDefault="00F823F4" w:rsidP="00F823F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3C29CE20" w14:textId="3419C9EB" w:rsidR="00F823F4" w:rsidRDefault="00F823F4" w:rsidP="00F823F4">
      <w:pPr>
        <w:pStyle w:val="TF"/>
      </w:pPr>
      <w:r w:rsidRPr="00EA5AB5">
        <w:t xml:space="preserve">Figure </w:t>
      </w:r>
      <w:r>
        <w:t>14</w:t>
      </w:r>
      <w:r w:rsidRPr="00EA5AB5">
        <w:t>.</w:t>
      </w:r>
      <w:r>
        <w:t>3</w:t>
      </w:r>
      <w:r w:rsidRPr="00EA5AB5">
        <w:t>-</w:t>
      </w:r>
      <w:r w:rsidR="00171609">
        <w:t>5</w:t>
      </w:r>
      <w:r w:rsidRPr="00EA5AB5">
        <w:t xml:space="preserve">: </w:t>
      </w:r>
      <w:r>
        <w:t>Store:00</w:t>
      </w:r>
      <w:r w:rsidR="0011126F">
        <w:t>8 retrieved</w:t>
      </w:r>
      <w:r>
        <w:t xml:space="preserve"> with Relationship “contains” being an array</w:t>
      </w:r>
    </w:p>
    <w:p w14:paraId="49BA4DFA" w14:textId="31627EDF" w:rsidR="008131E7" w:rsidRDefault="00F823F4" w:rsidP="00F77F3E">
      <w:r>
        <w:t>In this case, differently from Figure 14.3-2, the retrieval of Store:00</w:t>
      </w:r>
      <w:r w:rsidR="0011126F">
        <w:t>8</w:t>
      </w:r>
      <w:r>
        <w:t xml:space="preserve"> Entity will confirm that the “</w:t>
      </w:r>
      <w:r w:rsidR="00BC57AB" w:rsidRPr="00BC57AB">
        <w:t>objectList</w:t>
      </w:r>
      <w:r>
        <w:t>” field of the “contains” Attribute is still an array, as shown in Figure 14.3-</w:t>
      </w:r>
      <w:r w:rsidR="00171609">
        <w:t>5</w:t>
      </w:r>
      <w:r>
        <w:t xml:space="preserve">. </w:t>
      </w:r>
      <w:r w:rsidR="00784610">
        <w:t>This helps making clients simpler: clients do</w:t>
      </w:r>
      <w:r w:rsidR="000D0CE9">
        <w:t xml:space="preserve"> </w:t>
      </w:r>
      <w:r w:rsidR="00784610">
        <w:t>n</w:t>
      </w:r>
      <w:r w:rsidR="000D0CE9">
        <w:t>o</w:t>
      </w:r>
      <w:r w:rsidR="00784610">
        <w:t xml:space="preserve">t need to be aware that an array may be decomposed into one single value, avoiding run-time errors. </w:t>
      </w:r>
    </w:p>
    <w:p w14:paraId="4A6A2086" w14:textId="76328A56" w:rsidR="00715BB1" w:rsidRDefault="00715BB1" w:rsidP="009F09FA">
      <w:pPr>
        <w:pStyle w:val="Heading2"/>
      </w:pPr>
      <w:bookmarkStart w:id="209" w:name="_Toc197507304"/>
      <w:r>
        <w:t xml:space="preserve">14.4 </w:t>
      </w:r>
      <w:r>
        <w:tab/>
        <w:t>Multi-Relationship</w:t>
      </w:r>
      <w:bookmarkEnd w:id="209"/>
    </w:p>
    <w:p w14:paraId="00F590E8" w14:textId="6F256257" w:rsidR="00715BB1" w:rsidRDefault="00612AEE" w:rsidP="00715BB1">
      <w:r>
        <w:t xml:space="preserve">In Clause 14.2 and 14.3, we have looked at 1-to-n Relationships, i.e. Relationships that relate one Entity with a group of </w:t>
      </w:r>
      <w:r w:rsidRPr="00986E73">
        <w:rPr>
          <w:i/>
          <w:iCs/>
        </w:rPr>
        <w:t>n</w:t>
      </w:r>
      <w:r>
        <w:t xml:space="preserve"> Entities. Such Relationships can have meta information</w:t>
      </w:r>
      <w:r w:rsidR="0043735A">
        <w:t xml:space="preserve"> modelled as Subproperties and Subrelationships</w:t>
      </w:r>
      <w:r>
        <w:t xml:space="preserve"> that relates to the the whole group, but cannot be individual with respect to</w:t>
      </w:r>
      <w:r w:rsidR="0043735A">
        <w:t xml:space="preserve"> an</w:t>
      </w:r>
      <w:r>
        <w:t xml:space="preserve"> Entit</w:t>
      </w:r>
      <w:r w:rsidR="0043735A">
        <w:t>y</w:t>
      </w:r>
      <w:r>
        <w:t xml:space="preserve"> in this group. If the Relationship </w:t>
      </w:r>
      <w:r w:rsidR="0043735A">
        <w:t>are</w:t>
      </w:r>
      <w:r>
        <w:t xml:space="preserve"> rather individual to each Entity separately, theses </w:t>
      </w:r>
      <w:r w:rsidR="0043735A">
        <w:t>can</w:t>
      </w:r>
      <w:r>
        <w:t xml:space="preserve"> be modelled as individual Relationships, leading to the concept of a multi-relationship. To be able to </w:t>
      </w:r>
      <w:r w:rsidR="0043735A">
        <w:t>manage</w:t>
      </w:r>
      <w:r>
        <w:t xml:space="preserve"> each such Relationship, the Relationships have to be </w:t>
      </w:r>
      <w:r w:rsidR="0043735A">
        <w:t xml:space="preserve">identifiable. This is achieved by attaching a </w:t>
      </w:r>
      <w:r w:rsidR="0043735A" w:rsidRPr="00986E73">
        <w:rPr>
          <w:i/>
          <w:iCs/>
        </w:rPr>
        <w:t>datasetId</w:t>
      </w:r>
      <w:r w:rsidR="0043735A">
        <w:t xml:space="preserve"> as a Property. For each Relationship, there can be one special instance that is considered the </w:t>
      </w:r>
      <w:r w:rsidR="0043735A">
        <w:rPr>
          <w:i/>
          <w:iCs/>
        </w:rPr>
        <w:t>default</w:t>
      </w:r>
      <w:r w:rsidR="0043735A">
        <w:t xml:space="preserve"> and does not need to have a </w:t>
      </w:r>
      <w:r w:rsidR="0043735A">
        <w:rPr>
          <w:i/>
          <w:iCs/>
        </w:rPr>
        <w:t>datasetId</w:t>
      </w:r>
      <w:r w:rsidR="0043735A">
        <w:t xml:space="preserve"> – this corresponds to the Relationship we have used up to now.</w:t>
      </w:r>
    </w:p>
    <w:p w14:paraId="66594FE9" w14:textId="6339EFDD" w:rsidR="009B0D77" w:rsidRDefault="009B0D77" w:rsidP="00715BB1">
      <w:r>
        <w:t xml:space="preserve">Assuming we want to add meta information for the “contains” Relationship, i.e. a Subproperty </w:t>
      </w:r>
      <w:r w:rsidRPr="00986E73">
        <w:rPr>
          <w:i/>
          <w:iCs/>
        </w:rPr>
        <w:t>observedAt</w:t>
      </w:r>
      <w:r>
        <w:t xml:space="preserve"> indicating since when the shelf is in the store, we can alternatively model the above use case as a Multi-Relationship as shown in Figure 14.4-1.</w:t>
      </w:r>
    </w:p>
    <w:p w14:paraId="3D02BF26" w14:textId="77777777" w:rsidR="009B0D77" w:rsidRPr="00EA5AB5"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lastRenderedPageBreak/>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2D6BFA42" w14:textId="77777777" w:rsidR="009B0D77" w:rsidRPr="00EA5AB5"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226C8D92" w14:textId="77777777" w:rsidR="009B0D77" w:rsidRPr="00EA5AB5"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397FDA7A" w14:textId="77777777"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78ED5C40" w14:textId="77777777"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44F8EC99"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1C999269" w14:textId="2E4FE1A0"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"urn:ngsi-ld:Store:00</w:t>
      </w:r>
      <w:r w:rsidR="0011126F">
        <w:rPr>
          <w:rFonts w:ascii="Courier New" w:hAnsi="Courier New" w:cs="Courier New"/>
          <w:sz w:val="16"/>
        </w:rPr>
        <w:t>9</w:t>
      </w:r>
      <w:r w:rsidRPr="001D31EE">
        <w:rPr>
          <w:rFonts w:ascii="Courier New" w:hAnsi="Courier New" w:cs="Courier New"/>
          <w:sz w:val="16"/>
        </w:rPr>
        <w:t>",</w:t>
      </w:r>
    </w:p>
    <w:p w14:paraId="4A927E0A"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70FA32CD"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497BD543"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"Property",</w:t>
      </w:r>
    </w:p>
    <w:p w14:paraId="2EB14FAC"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 {</w:t>
      </w:r>
    </w:p>
    <w:p w14:paraId="634A3546"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"streetAddress": "Tiger Street </w:t>
      </w:r>
      <w:r>
        <w:rPr>
          <w:rFonts w:ascii="Courier New" w:hAnsi="Courier New" w:cs="Courier New"/>
          <w:sz w:val="16"/>
        </w:rPr>
        <w:t>5</w:t>
      </w:r>
      <w:r w:rsidRPr="001D31EE">
        <w:rPr>
          <w:rFonts w:ascii="Courier New" w:hAnsi="Courier New" w:cs="Courier New"/>
          <w:sz w:val="16"/>
        </w:rPr>
        <w:t>",</w:t>
      </w:r>
    </w:p>
    <w:p w14:paraId="30EABCAF"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"addressRegion": "Metropolis",</w:t>
      </w:r>
    </w:p>
    <w:p w14:paraId="385561E3"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"addressLocality": "Cat City",</w:t>
      </w:r>
    </w:p>
    <w:p w14:paraId="3E9912EA"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"postalCode": "42420"</w:t>
      </w:r>
    </w:p>
    <w:p w14:paraId="11775F7F"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2B973F5D"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64669D69"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"storeName": {</w:t>
      </w:r>
    </w:p>
    <w:p w14:paraId="4FB1C20D"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"Property",</w:t>
      </w:r>
    </w:p>
    <w:p w14:paraId="716E3EB1" w14:textId="3B21EAE5"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"value": "</w:t>
      </w:r>
      <w:r w:rsidR="0011126F">
        <w:rPr>
          <w:rFonts w:ascii="Courier New" w:hAnsi="Courier New" w:cs="Courier New"/>
          <w:sz w:val="16"/>
        </w:rPr>
        <w:t>Mega market</w:t>
      </w:r>
      <w:r w:rsidRPr="001D31EE">
        <w:rPr>
          <w:rFonts w:ascii="Courier New" w:hAnsi="Courier New" w:cs="Courier New"/>
          <w:sz w:val="16"/>
        </w:rPr>
        <w:t>"</w:t>
      </w:r>
    </w:p>
    <w:p w14:paraId="2D680191"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0A10D57F" w14:textId="25554068"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EA5AB5">
        <w:rPr>
          <w:rFonts w:ascii="Courier New" w:hAnsi="Courier New" w:cs="Courier New"/>
          <w:sz w:val="16"/>
        </w:rPr>
        <w:t>contains</w:t>
      </w:r>
      <w:r w:rsidRPr="001D31EE">
        <w:rPr>
          <w:rFonts w:ascii="Courier New" w:hAnsi="Courier New" w:cs="Courier New"/>
          <w:sz w:val="16"/>
        </w:rPr>
        <w:t xml:space="preserve">": </w:t>
      </w:r>
      <w:r>
        <w:rPr>
          <w:rFonts w:ascii="Courier New" w:hAnsi="Courier New" w:cs="Courier New"/>
          <w:sz w:val="16"/>
        </w:rPr>
        <w:t>[</w:t>
      </w:r>
      <w:r w:rsidRPr="001D31EE">
        <w:rPr>
          <w:rFonts w:ascii="Courier New" w:hAnsi="Courier New" w:cs="Courier New"/>
          <w:sz w:val="16"/>
        </w:rPr>
        <w:t>{</w:t>
      </w:r>
    </w:p>
    <w:p w14:paraId="42DB16FE" w14:textId="161DB148"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Relationship</w:t>
      </w:r>
      <w:r w:rsidRPr="001D31EE">
        <w:rPr>
          <w:rFonts w:ascii="Courier New" w:hAnsi="Courier New" w:cs="Courier New"/>
          <w:sz w:val="16"/>
        </w:rPr>
        <w:t>",</w:t>
      </w:r>
    </w:p>
    <w:p w14:paraId="6A0DEE67" w14:textId="44122BAA"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Pr="001D31EE">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123",</w:t>
      </w:r>
    </w:p>
    <w:p w14:paraId="72F0E749" w14:textId="02DEFFCA"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datasetId</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"urn:</w:t>
      </w:r>
      <w:r>
        <w:rPr>
          <w:rFonts w:ascii="Courier New" w:hAnsi="Courier New" w:cs="Courier New"/>
          <w:sz w:val="16"/>
        </w:rPr>
        <w:t>contains</w:t>
      </w:r>
      <w:r w:rsidRPr="00EA5AB5">
        <w:rPr>
          <w:rFonts w:ascii="Courier New" w:hAnsi="Courier New" w:cs="Courier New"/>
          <w:sz w:val="16"/>
        </w:rPr>
        <w:t>:</w:t>
      </w:r>
      <w:r>
        <w:rPr>
          <w:rFonts w:ascii="Courier New" w:hAnsi="Courier New" w:cs="Courier New"/>
          <w:sz w:val="16"/>
        </w:rPr>
        <w:t>123",</w:t>
      </w:r>
    </w:p>
    <w:p w14:paraId="56046A71" w14:textId="5C080493"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observedAt</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w:t>
      </w:r>
      <w:r w:rsidRPr="009B0D77">
        <w:rPr>
          <w:rFonts w:ascii="Courier New" w:hAnsi="Courier New" w:cs="Courier New"/>
          <w:sz w:val="16"/>
        </w:rPr>
        <w:t>2019-09-09T14:09:07Z</w:t>
      </w:r>
      <w:r w:rsidRPr="00EA5AB5">
        <w:rPr>
          <w:rFonts w:ascii="Courier New" w:hAnsi="Courier New" w:cs="Courier New"/>
          <w:sz w:val="16"/>
        </w:rPr>
        <w:t>"</w:t>
      </w:r>
    </w:p>
    <w:p w14:paraId="47DCC720"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r w:rsidRPr="001D31EE">
        <w:rPr>
          <w:rFonts w:ascii="Courier New" w:hAnsi="Courier New" w:cs="Courier New"/>
          <w:sz w:val="16"/>
        </w:rPr>
        <w:t>{</w:t>
      </w:r>
    </w:p>
    <w:p w14:paraId="7BD0043E"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Relationship</w:t>
      </w:r>
      <w:r w:rsidRPr="001D31EE">
        <w:rPr>
          <w:rFonts w:ascii="Courier New" w:hAnsi="Courier New" w:cs="Courier New"/>
          <w:sz w:val="16"/>
        </w:rPr>
        <w:t>",</w:t>
      </w:r>
    </w:p>
    <w:p w14:paraId="763FB4C2" w14:textId="77777777"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Pr="001D31EE">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111",</w:t>
      </w:r>
    </w:p>
    <w:p w14:paraId="05066899" w14:textId="5BBF5D09"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datasetId</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"urn:</w:t>
      </w:r>
      <w:r>
        <w:rPr>
          <w:rFonts w:ascii="Courier New" w:hAnsi="Courier New" w:cs="Courier New"/>
          <w:sz w:val="16"/>
        </w:rPr>
        <w:t>contains</w:t>
      </w:r>
      <w:r w:rsidRPr="00EA5AB5">
        <w:rPr>
          <w:rFonts w:ascii="Courier New" w:hAnsi="Courier New" w:cs="Courier New"/>
          <w:sz w:val="16"/>
        </w:rPr>
        <w:t>:</w:t>
      </w:r>
      <w:r>
        <w:rPr>
          <w:rFonts w:ascii="Courier New" w:hAnsi="Courier New" w:cs="Courier New"/>
          <w:sz w:val="16"/>
        </w:rPr>
        <w:t>111",</w:t>
      </w:r>
    </w:p>
    <w:p w14:paraId="61E75B45" w14:textId="4F0AD11A"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observedAt</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w:t>
      </w:r>
      <w:r w:rsidRPr="009B0D77">
        <w:rPr>
          <w:rFonts w:ascii="Courier New" w:hAnsi="Courier New" w:cs="Courier New"/>
          <w:sz w:val="16"/>
        </w:rPr>
        <w:t>20</w:t>
      </w:r>
      <w:r>
        <w:rPr>
          <w:rFonts w:ascii="Courier New" w:hAnsi="Courier New" w:cs="Courier New"/>
          <w:sz w:val="16"/>
        </w:rPr>
        <w:t>25</w:t>
      </w:r>
      <w:r w:rsidRPr="009B0D77">
        <w:rPr>
          <w:rFonts w:ascii="Courier New" w:hAnsi="Courier New" w:cs="Courier New"/>
          <w:sz w:val="16"/>
        </w:rPr>
        <w:t>-0</w:t>
      </w:r>
      <w:r>
        <w:rPr>
          <w:rFonts w:ascii="Courier New" w:hAnsi="Courier New" w:cs="Courier New"/>
          <w:sz w:val="16"/>
        </w:rPr>
        <w:t>4</w:t>
      </w:r>
      <w:r w:rsidRPr="009B0D77">
        <w:rPr>
          <w:rFonts w:ascii="Courier New" w:hAnsi="Courier New" w:cs="Courier New"/>
          <w:sz w:val="16"/>
        </w:rPr>
        <w:t>-</w:t>
      </w:r>
      <w:r>
        <w:rPr>
          <w:rFonts w:ascii="Courier New" w:hAnsi="Courier New" w:cs="Courier New"/>
          <w:sz w:val="16"/>
        </w:rPr>
        <w:t>30</w:t>
      </w:r>
      <w:r w:rsidRPr="009B0D77">
        <w:rPr>
          <w:rFonts w:ascii="Courier New" w:hAnsi="Courier New" w:cs="Courier New"/>
          <w:sz w:val="16"/>
        </w:rPr>
        <w:t>T14:09:07Z</w:t>
      </w:r>
      <w:r w:rsidRPr="00EA5AB5">
        <w:rPr>
          <w:rFonts w:ascii="Courier New" w:hAnsi="Courier New" w:cs="Courier New"/>
          <w:sz w:val="16"/>
        </w:rPr>
        <w:t>"</w:t>
      </w:r>
    </w:p>
    <w:p w14:paraId="7B1A8B1E"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r w:rsidRPr="001D31EE">
        <w:rPr>
          <w:rFonts w:ascii="Courier New" w:hAnsi="Courier New" w:cs="Courier New"/>
          <w:sz w:val="16"/>
        </w:rPr>
        <w:t>{</w:t>
      </w:r>
    </w:p>
    <w:p w14:paraId="4457F6C2"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Relationship</w:t>
      </w:r>
      <w:r w:rsidRPr="001D31EE">
        <w:rPr>
          <w:rFonts w:ascii="Courier New" w:hAnsi="Courier New" w:cs="Courier New"/>
          <w:sz w:val="16"/>
        </w:rPr>
        <w:t>",</w:t>
      </w:r>
    </w:p>
    <w:p w14:paraId="7DA249DD" w14:textId="75618D03"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Pr="001D31EE">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112",</w:t>
      </w:r>
    </w:p>
    <w:p w14:paraId="55F897DF" w14:textId="704A4139"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datasetId</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"urn:</w:t>
      </w:r>
      <w:r>
        <w:rPr>
          <w:rFonts w:ascii="Courier New" w:hAnsi="Courier New" w:cs="Courier New"/>
          <w:sz w:val="16"/>
        </w:rPr>
        <w:t>contains</w:t>
      </w:r>
      <w:r w:rsidRPr="00EA5AB5">
        <w:rPr>
          <w:rFonts w:ascii="Courier New" w:hAnsi="Courier New" w:cs="Courier New"/>
          <w:sz w:val="16"/>
        </w:rPr>
        <w:t>:</w:t>
      </w:r>
      <w:r>
        <w:rPr>
          <w:rFonts w:ascii="Courier New" w:hAnsi="Courier New" w:cs="Courier New"/>
          <w:sz w:val="16"/>
        </w:rPr>
        <w:t>112",</w:t>
      </w:r>
    </w:p>
    <w:p w14:paraId="3CE73821"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observedAt</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w:t>
      </w:r>
      <w:r w:rsidRPr="009B0D77">
        <w:rPr>
          <w:rFonts w:ascii="Courier New" w:hAnsi="Courier New" w:cs="Courier New"/>
          <w:sz w:val="16"/>
        </w:rPr>
        <w:t>20</w:t>
      </w:r>
      <w:r>
        <w:rPr>
          <w:rFonts w:ascii="Courier New" w:hAnsi="Courier New" w:cs="Courier New"/>
          <w:sz w:val="16"/>
        </w:rPr>
        <w:t>25</w:t>
      </w:r>
      <w:r w:rsidRPr="009B0D77">
        <w:rPr>
          <w:rFonts w:ascii="Courier New" w:hAnsi="Courier New" w:cs="Courier New"/>
          <w:sz w:val="16"/>
        </w:rPr>
        <w:t>-0</w:t>
      </w:r>
      <w:r>
        <w:rPr>
          <w:rFonts w:ascii="Courier New" w:hAnsi="Courier New" w:cs="Courier New"/>
          <w:sz w:val="16"/>
        </w:rPr>
        <w:t>4</w:t>
      </w:r>
      <w:r w:rsidRPr="009B0D77">
        <w:rPr>
          <w:rFonts w:ascii="Courier New" w:hAnsi="Courier New" w:cs="Courier New"/>
          <w:sz w:val="16"/>
        </w:rPr>
        <w:t>-</w:t>
      </w:r>
      <w:r>
        <w:rPr>
          <w:rFonts w:ascii="Courier New" w:hAnsi="Courier New" w:cs="Courier New"/>
          <w:sz w:val="16"/>
        </w:rPr>
        <w:t>30</w:t>
      </w:r>
      <w:r w:rsidRPr="009B0D77">
        <w:rPr>
          <w:rFonts w:ascii="Courier New" w:hAnsi="Courier New" w:cs="Courier New"/>
          <w:sz w:val="16"/>
        </w:rPr>
        <w:t>T14:09:07Z</w:t>
      </w:r>
      <w:r w:rsidRPr="00EA5AB5">
        <w:rPr>
          <w:rFonts w:ascii="Courier New" w:hAnsi="Courier New" w:cs="Courier New"/>
          <w:sz w:val="16"/>
        </w:rPr>
        <w:t>"</w:t>
      </w:r>
    </w:p>
    <w:p w14:paraId="306D98DE"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r w:rsidRPr="001D31EE">
        <w:rPr>
          <w:rFonts w:ascii="Courier New" w:hAnsi="Courier New" w:cs="Courier New"/>
          <w:sz w:val="16"/>
        </w:rPr>
        <w:t>{</w:t>
      </w:r>
    </w:p>
    <w:p w14:paraId="778E507D"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"type": "</w:t>
      </w:r>
      <w:r>
        <w:rPr>
          <w:rFonts w:ascii="Courier New" w:hAnsi="Courier New" w:cs="Courier New"/>
          <w:sz w:val="16"/>
        </w:rPr>
        <w:t>Relationship</w:t>
      </w:r>
      <w:r w:rsidRPr="001D31EE">
        <w:rPr>
          <w:rFonts w:ascii="Courier New" w:hAnsi="Courier New" w:cs="Courier New"/>
          <w:sz w:val="16"/>
        </w:rPr>
        <w:t>",</w:t>
      </w:r>
    </w:p>
    <w:p w14:paraId="29B2D56E" w14:textId="6DAA85BE"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object</w:t>
      </w:r>
      <w:r w:rsidRPr="001D31EE">
        <w:rPr>
          <w:rFonts w:ascii="Courier New" w:hAnsi="Courier New" w:cs="Courier New"/>
          <w:sz w:val="16"/>
        </w:rPr>
        <w:t xml:space="preserve">": </w:t>
      </w:r>
      <w:r w:rsidRPr="00EA5AB5">
        <w:rPr>
          <w:rFonts w:ascii="Courier New" w:hAnsi="Courier New" w:cs="Courier New"/>
          <w:sz w:val="16"/>
        </w:rPr>
        <w:t>"urn:</w:t>
      </w:r>
      <w:r w:rsidRPr="00202FE0">
        <w:rPr>
          <w:rFonts w:ascii="Courier New" w:hAnsi="Courier New" w:cs="Courier New"/>
          <w:sz w:val="16"/>
        </w:rPr>
        <w:t>ngsi-ld</w:t>
      </w:r>
      <w:r w:rsidRPr="00EA5AB5">
        <w:rPr>
          <w:rFonts w:ascii="Courier New" w:hAnsi="Courier New" w:cs="Courier New"/>
          <w:sz w:val="16"/>
        </w:rPr>
        <w:t>:Shelf:</w:t>
      </w:r>
      <w:r>
        <w:rPr>
          <w:rFonts w:ascii="Courier New" w:hAnsi="Courier New" w:cs="Courier New"/>
          <w:sz w:val="16"/>
        </w:rPr>
        <w:t>113",</w:t>
      </w:r>
    </w:p>
    <w:p w14:paraId="4CB2A6EA" w14:textId="6FAD8076" w:rsidR="009B0D77"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datasetId</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"urn:</w:t>
      </w:r>
      <w:r>
        <w:rPr>
          <w:rFonts w:ascii="Courier New" w:hAnsi="Courier New" w:cs="Courier New"/>
          <w:sz w:val="16"/>
        </w:rPr>
        <w:t>contains</w:t>
      </w:r>
      <w:r w:rsidRPr="00EA5AB5">
        <w:rPr>
          <w:rFonts w:ascii="Courier New" w:hAnsi="Courier New" w:cs="Courier New"/>
          <w:sz w:val="16"/>
        </w:rPr>
        <w:t>:</w:t>
      </w:r>
      <w:r>
        <w:rPr>
          <w:rFonts w:ascii="Courier New" w:hAnsi="Courier New" w:cs="Courier New"/>
          <w:sz w:val="16"/>
        </w:rPr>
        <w:t>113",</w:t>
      </w:r>
    </w:p>
    <w:p w14:paraId="7CBA438F" w14:textId="77777777"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Pr="001D31EE">
        <w:rPr>
          <w:rFonts w:ascii="Courier New" w:hAnsi="Courier New" w:cs="Courier New"/>
          <w:sz w:val="16"/>
        </w:rPr>
        <w:tab/>
        <w:t>"</w:t>
      </w:r>
      <w:r>
        <w:rPr>
          <w:rFonts w:ascii="Courier New" w:hAnsi="Courier New" w:cs="Courier New"/>
          <w:sz w:val="16"/>
        </w:rPr>
        <w:t>observedAt</w:t>
      </w:r>
      <w:r w:rsidRPr="00EA5AB5">
        <w:rPr>
          <w:rFonts w:ascii="Courier New" w:hAnsi="Courier New" w:cs="Courier New"/>
          <w:sz w:val="16"/>
        </w:rPr>
        <w:t>"</w:t>
      </w:r>
      <w:r>
        <w:rPr>
          <w:rFonts w:ascii="Courier New" w:hAnsi="Courier New" w:cs="Courier New"/>
          <w:sz w:val="16"/>
        </w:rPr>
        <w:t xml:space="preserve">: </w:t>
      </w:r>
      <w:r w:rsidRPr="00EA5AB5">
        <w:rPr>
          <w:rFonts w:ascii="Courier New" w:hAnsi="Courier New" w:cs="Courier New"/>
          <w:sz w:val="16"/>
        </w:rPr>
        <w:t>"</w:t>
      </w:r>
      <w:r w:rsidRPr="009B0D77">
        <w:rPr>
          <w:rFonts w:ascii="Courier New" w:hAnsi="Courier New" w:cs="Courier New"/>
          <w:sz w:val="16"/>
        </w:rPr>
        <w:t>20</w:t>
      </w:r>
      <w:r>
        <w:rPr>
          <w:rFonts w:ascii="Courier New" w:hAnsi="Courier New" w:cs="Courier New"/>
          <w:sz w:val="16"/>
        </w:rPr>
        <w:t>25</w:t>
      </w:r>
      <w:r w:rsidRPr="009B0D77">
        <w:rPr>
          <w:rFonts w:ascii="Courier New" w:hAnsi="Courier New" w:cs="Courier New"/>
          <w:sz w:val="16"/>
        </w:rPr>
        <w:t>-0</w:t>
      </w:r>
      <w:r>
        <w:rPr>
          <w:rFonts w:ascii="Courier New" w:hAnsi="Courier New" w:cs="Courier New"/>
          <w:sz w:val="16"/>
        </w:rPr>
        <w:t>4</w:t>
      </w:r>
      <w:r w:rsidRPr="009B0D77">
        <w:rPr>
          <w:rFonts w:ascii="Courier New" w:hAnsi="Courier New" w:cs="Courier New"/>
          <w:sz w:val="16"/>
        </w:rPr>
        <w:t>-</w:t>
      </w:r>
      <w:r>
        <w:rPr>
          <w:rFonts w:ascii="Courier New" w:hAnsi="Courier New" w:cs="Courier New"/>
          <w:sz w:val="16"/>
        </w:rPr>
        <w:t>30</w:t>
      </w:r>
      <w:r w:rsidRPr="009B0D77">
        <w:rPr>
          <w:rFonts w:ascii="Courier New" w:hAnsi="Courier New" w:cs="Courier New"/>
          <w:sz w:val="16"/>
        </w:rPr>
        <w:t>T14:09:07Z</w:t>
      </w:r>
      <w:r w:rsidRPr="00EA5AB5">
        <w:rPr>
          <w:rFonts w:ascii="Courier New" w:hAnsi="Courier New" w:cs="Courier New"/>
          <w:sz w:val="16"/>
        </w:rPr>
        <w:t>"</w:t>
      </w:r>
    </w:p>
    <w:p w14:paraId="0A3AD5EE" w14:textId="4C167C5D" w:rsidR="009B0D77" w:rsidRPr="001D31EE"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w:t>
      </w:r>
    </w:p>
    <w:p w14:paraId="4CDAF375" w14:textId="77777777" w:rsidR="009B0D77" w:rsidRPr="00DD02CC" w:rsidRDefault="009B0D77" w:rsidP="009B0D7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06BABD34" w14:textId="104C6F3F" w:rsidR="009B0D77" w:rsidRDefault="009B0D77" w:rsidP="009B0D77">
      <w:pPr>
        <w:pStyle w:val="TF"/>
      </w:pPr>
      <w:r w:rsidRPr="00EA5AB5">
        <w:t xml:space="preserve">Figure </w:t>
      </w:r>
      <w:r>
        <w:t>14</w:t>
      </w:r>
      <w:r w:rsidRPr="00EA5AB5">
        <w:t>.</w:t>
      </w:r>
      <w:r>
        <w:t>4</w:t>
      </w:r>
      <w:r w:rsidRPr="00EA5AB5">
        <w:t>-</w:t>
      </w:r>
      <w:r>
        <w:t>4</w:t>
      </w:r>
      <w:r w:rsidRPr="00EA5AB5">
        <w:t xml:space="preserve">: </w:t>
      </w:r>
      <w:r>
        <w:t>Creation of Store:00</w:t>
      </w:r>
      <w:r w:rsidR="0011126F">
        <w:t>9</w:t>
      </w:r>
      <w:r>
        <w:t xml:space="preserve"> with multiple individual “contains” Relationships</w:t>
      </w:r>
    </w:p>
    <w:p w14:paraId="522D194B" w14:textId="4EF6739C" w:rsidR="009B0D77" w:rsidRDefault="009B0D77" w:rsidP="00715BB1">
      <w:r>
        <w:t>In the example, there is one shelf that has been in the store since 2019 and three shelves that have been added in 2025.</w:t>
      </w:r>
    </w:p>
    <w:p w14:paraId="6ECFAEDE" w14:textId="01CA8E89" w:rsidR="009B0D77" w:rsidRDefault="009B0D77" w:rsidP="00715BB1">
      <w:r>
        <w:t>It is also possible to Multi-Relationships of 1-to-n Relationships, i.e. each Relationship refers to a group of Entities.</w:t>
      </w:r>
    </w:p>
    <w:p w14:paraId="386D5387" w14:textId="4B64745A" w:rsidR="00F77F3E" w:rsidRDefault="00F77F3E" w:rsidP="009F09FA">
      <w:pPr>
        <w:pStyle w:val="Heading2"/>
      </w:pPr>
      <w:bookmarkStart w:id="210" w:name="_Toc197507305"/>
      <w:r>
        <w:t>14.</w:t>
      </w:r>
      <w:r w:rsidR="00715BB1">
        <w:t>5</w:t>
      </w:r>
      <w:r>
        <w:tab/>
        <w:t>List Propert</w:t>
      </w:r>
      <w:r w:rsidR="009F09FA">
        <w:t>y</w:t>
      </w:r>
      <w:bookmarkEnd w:id="210"/>
    </w:p>
    <w:p w14:paraId="19851E0A" w14:textId="09C1B7D5" w:rsidR="00102CCC" w:rsidRDefault="00581960" w:rsidP="00F77F3E">
      <w:r>
        <w:t>Similarly to Relationship, the “value” field of Property can contain array of values</w:t>
      </w:r>
      <w:r w:rsidR="00102CCC">
        <w:t xml:space="preserve">, </w:t>
      </w:r>
      <w:r w:rsidR="00700807">
        <w:t>but</w:t>
      </w:r>
      <w:r>
        <w:t xml:space="preserve"> </w:t>
      </w:r>
      <w:r w:rsidR="00102CCC">
        <w:t>a</w:t>
      </w:r>
      <w:r>
        <w:t xml:space="preserve">s discussed in the previous clause, </w:t>
      </w:r>
      <w:r w:rsidR="00102CCC">
        <w:t>there are two issues that one may encounter in specific use cases:</w:t>
      </w:r>
    </w:p>
    <w:p w14:paraId="6DBD5BE8" w14:textId="23931C94" w:rsidR="00F77F3E" w:rsidRDefault="00102CCC" w:rsidP="00102CCC">
      <w:pPr>
        <w:pStyle w:val="B1"/>
      </w:pPr>
      <w:r>
        <w:t xml:space="preserve">When there is </w:t>
      </w:r>
      <w:r w:rsidRPr="00986E73">
        <w:rPr>
          <w:b/>
          <w:bCs/>
        </w:rPr>
        <w:t>more</w:t>
      </w:r>
      <w:r>
        <w:t xml:space="preserve"> than one element, the order is </w:t>
      </w:r>
      <w:r w:rsidRPr="00986E73">
        <w:rPr>
          <w:b/>
          <w:bCs/>
        </w:rPr>
        <w:t>not</w:t>
      </w:r>
      <w:r>
        <w:t xml:space="preserve"> preserved</w:t>
      </w:r>
    </w:p>
    <w:p w14:paraId="30F07672" w14:textId="07DFFEFD" w:rsidR="00102CCC" w:rsidRDefault="00102CCC" w:rsidP="00102CCC">
      <w:pPr>
        <w:pStyle w:val="B1"/>
      </w:pPr>
      <w:r>
        <w:t xml:space="preserve">When there is only </w:t>
      </w:r>
      <w:r w:rsidRPr="00986E73">
        <w:rPr>
          <w:b/>
          <w:bCs/>
        </w:rPr>
        <w:t>one</w:t>
      </w:r>
      <w:r>
        <w:t xml:space="preserve"> element, the right-hand side of “value” is the element itself</w:t>
      </w:r>
    </w:p>
    <w:p w14:paraId="5A425B9F" w14:textId="77777777" w:rsidR="00784610" w:rsidRDefault="003B4C68" w:rsidP="003B4C68">
      <w:r>
        <w:t>The ListProperty type is the counterpart of the ListRelationship type for Properties. It is used to store arrays, while avoiding the above listed issues.</w:t>
      </w:r>
    </w:p>
    <w:p w14:paraId="3E5C3A5A" w14:textId="23A49436" w:rsidR="003B4C68" w:rsidRDefault="003B4C68" w:rsidP="003B4C68">
      <w:r>
        <w:t>Figure 14.</w:t>
      </w:r>
      <w:r w:rsidR="00715BB1">
        <w:t>5</w:t>
      </w:r>
      <w:r>
        <w:t>-1 shows how ListProperty can be used when creating an Entity</w:t>
      </w:r>
      <w:r w:rsidR="00784610">
        <w:t xml:space="preserve"> having two addresses while keeping the original order intact. </w:t>
      </w:r>
    </w:p>
    <w:p w14:paraId="73375B7E" w14:textId="77777777" w:rsidR="003B4C68" w:rsidRPr="00EA5AB5"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lastRenderedPageBreak/>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2DBDF7F2" w14:textId="77777777" w:rsidR="003B4C68" w:rsidRPr="00EA5AB5"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BDDCC76" w14:textId="77777777" w:rsidR="003B4C68" w:rsidRPr="00EA5AB5"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36F9CAFF" w14:textId="77777777" w:rsidR="003B4C68"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27ED6358" w14:textId="77777777" w:rsidR="003B4C68"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5908DE1D" w14:textId="7777777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443DF2C0" w14:textId="25A9131D"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"urn:ngsi-ld:Store:0</w:t>
      </w:r>
      <w:r w:rsidR="00A12DD5">
        <w:rPr>
          <w:rFonts w:ascii="Courier New" w:hAnsi="Courier New" w:cs="Courier New"/>
          <w:sz w:val="16"/>
        </w:rPr>
        <w:t>10</w:t>
      </w:r>
      <w:r w:rsidRPr="001D31EE">
        <w:rPr>
          <w:rFonts w:ascii="Courier New" w:hAnsi="Courier New" w:cs="Courier New"/>
          <w:sz w:val="16"/>
        </w:rPr>
        <w:t>",</w:t>
      </w:r>
    </w:p>
    <w:p w14:paraId="17967F07" w14:textId="7777777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"Store",</w:t>
      </w:r>
    </w:p>
    <w:p w14:paraId="0393E9C4" w14:textId="7777777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"address": {</w:t>
      </w:r>
    </w:p>
    <w:p w14:paraId="5C7BBCD9" w14:textId="69325B73"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w:t>
      </w:r>
      <w:r>
        <w:rPr>
          <w:rFonts w:ascii="Courier New" w:hAnsi="Courier New" w:cs="Courier New"/>
          <w:sz w:val="16"/>
        </w:rPr>
        <w:t>List</w:t>
      </w:r>
      <w:r w:rsidRPr="001D31EE">
        <w:rPr>
          <w:rFonts w:ascii="Courier New" w:hAnsi="Courier New" w:cs="Courier New"/>
          <w:sz w:val="16"/>
        </w:rPr>
        <w:t>Property",</w:t>
      </w:r>
    </w:p>
    <w:p w14:paraId="68B11F6E" w14:textId="2ED162C7" w:rsidR="003B4C68"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"value</w:t>
      </w:r>
      <w:r>
        <w:rPr>
          <w:rFonts w:ascii="Courier New" w:hAnsi="Courier New" w:cs="Courier New"/>
          <w:sz w:val="16"/>
        </w:rPr>
        <w:t>List</w:t>
      </w:r>
      <w:r w:rsidRPr="001D31EE">
        <w:rPr>
          <w:rFonts w:ascii="Courier New" w:hAnsi="Courier New" w:cs="Courier New"/>
          <w:sz w:val="16"/>
        </w:rPr>
        <w:t xml:space="preserve">": </w:t>
      </w:r>
      <w:r>
        <w:rPr>
          <w:rFonts w:ascii="Courier New" w:hAnsi="Courier New" w:cs="Courier New"/>
          <w:sz w:val="16"/>
        </w:rPr>
        <w:t>[</w:t>
      </w:r>
    </w:p>
    <w:p w14:paraId="1208B6F6" w14:textId="0D8FD196"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Pr="001D31EE">
        <w:rPr>
          <w:rFonts w:ascii="Courier New" w:hAnsi="Courier New" w:cs="Courier New"/>
          <w:sz w:val="16"/>
        </w:rPr>
        <w:t>{</w:t>
      </w:r>
    </w:p>
    <w:p w14:paraId="735FC4F2" w14:textId="7AE5A452"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 xml:space="preserve">"streetAddress": "Tiger Street </w:t>
      </w:r>
      <w:r>
        <w:rPr>
          <w:rFonts w:ascii="Courier New" w:hAnsi="Courier New" w:cs="Courier New"/>
          <w:sz w:val="16"/>
        </w:rPr>
        <w:t>10</w:t>
      </w:r>
      <w:r w:rsidRPr="001D31EE">
        <w:rPr>
          <w:rFonts w:ascii="Courier New" w:hAnsi="Courier New" w:cs="Courier New"/>
          <w:sz w:val="16"/>
        </w:rPr>
        <w:t>",</w:t>
      </w:r>
    </w:p>
    <w:p w14:paraId="3C135FFD" w14:textId="06E1B231"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"addressRegion": "Metropolis",</w:t>
      </w:r>
    </w:p>
    <w:p w14:paraId="4E56524A" w14:textId="4CD109B5"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"addressLocality": "Cat City",</w:t>
      </w:r>
    </w:p>
    <w:p w14:paraId="609FB181" w14:textId="137AA705"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"postalCode": "42420"</w:t>
      </w:r>
    </w:p>
    <w:p w14:paraId="27B2E297" w14:textId="77777777" w:rsidR="003B4C68"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w:t>
      </w:r>
      <w:r>
        <w:rPr>
          <w:rFonts w:ascii="Courier New" w:hAnsi="Courier New" w:cs="Courier New"/>
          <w:sz w:val="16"/>
        </w:rPr>
        <w:t>,</w:t>
      </w:r>
    </w:p>
    <w:p w14:paraId="4E2A7BBB" w14:textId="432B84D5"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Pr="001D31EE">
        <w:rPr>
          <w:rFonts w:ascii="Courier New" w:hAnsi="Courier New" w:cs="Courier New"/>
          <w:sz w:val="16"/>
        </w:rPr>
        <w:t>{</w:t>
      </w:r>
    </w:p>
    <w:p w14:paraId="4ED9936B" w14:textId="1CC0BDD8"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 xml:space="preserve">"streetAddress": "Tiger Street </w:t>
      </w:r>
      <w:r>
        <w:rPr>
          <w:rFonts w:ascii="Courier New" w:hAnsi="Courier New" w:cs="Courier New"/>
          <w:sz w:val="16"/>
        </w:rPr>
        <w:t>11</w:t>
      </w:r>
      <w:r w:rsidRPr="001D31EE">
        <w:rPr>
          <w:rFonts w:ascii="Courier New" w:hAnsi="Courier New" w:cs="Courier New"/>
          <w:sz w:val="16"/>
        </w:rPr>
        <w:t>",</w:t>
      </w:r>
    </w:p>
    <w:p w14:paraId="0BF94B96" w14:textId="7777777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"addressRegion": "Metropolis",</w:t>
      </w:r>
    </w:p>
    <w:p w14:paraId="75D5798E" w14:textId="7777777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"addressLocality": "Cat City",</w:t>
      </w:r>
    </w:p>
    <w:p w14:paraId="19A5220B" w14:textId="7777777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"postalCode": "42420"</w:t>
      </w:r>
    </w:p>
    <w:p w14:paraId="69698CC9" w14:textId="7BD6A498"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w:t>
      </w:r>
      <w:r>
        <w:rPr>
          <w:rFonts w:ascii="Courier New" w:hAnsi="Courier New" w:cs="Courier New"/>
          <w:sz w:val="16"/>
        </w:rPr>
        <w:br/>
        <w:t xml:space="preserve">        ]</w:t>
      </w:r>
    </w:p>
    <w:p w14:paraId="6390B7F5" w14:textId="674931A7" w:rsidR="003B4C68" w:rsidRPr="001D31EE"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41EE2911" w14:textId="77777777" w:rsidR="003B4C68" w:rsidRPr="00DD02CC" w:rsidRDefault="003B4C68" w:rsidP="003B4C68">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68AA3CB4" w14:textId="74755845" w:rsidR="003B4C68" w:rsidRDefault="003B4C68" w:rsidP="003B4C68">
      <w:pPr>
        <w:pStyle w:val="TF"/>
      </w:pPr>
      <w:r w:rsidRPr="00EA5AB5">
        <w:t xml:space="preserve">Figure </w:t>
      </w:r>
      <w:r>
        <w:t>14</w:t>
      </w:r>
      <w:r w:rsidRPr="00EA5AB5">
        <w:t>.</w:t>
      </w:r>
      <w:r w:rsidR="00715BB1">
        <w:t>5</w:t>
      </w:r>
      <w:r w:rsidRPr="00EA5AB5">
        <w:t>-</w:t>
      </w:r>
      <w:r>
        <w:t>1</w:t>
      </w:r>
      <w:r w:rsidRPr="00EA5AB5">
        <w:t xml:space="preserve">: </w:t>
      </w:r>
      <w:r>
        <w:t>Creation of Store:0</w:t>
      </w:r>
      <w:r w:rsidR="00A12DD5">
        <w:t>10</w:t>
      </w:r>
      <w:r>
        <w:t xml:space="preserve"> with a</w:t>
      </w:r>
      <w:r w:rsidRPr="00EA5AB5">
        <w:t xml:space="preserve"> </w:t>
      </w:r>
      <w:r>
        <w:t xml:space="preserve">ListProperty </w:t>
      </w:r>
    </w:p>
    <w:p w14:paraId="407CB30C" w14:textId="2AAA0DA0" w:rsidR="003B4C68" w:rsidRPr="00102CCC" w:rsidRDefault="00784610" w:rsidP="00102CCC">
      <w:r>
        <w:t>As hinted previously for “objectList”, the “valueList” field in a ListProperty is always an array which keeps the original logic. This helps simplifying the logic of clients since they do</w:t>
      </w:r>
      <w:r w:rsidR="000D0CE9">
        <w:t xml:space="preserve"> </w:t>
      </w:r>
      <w:r>
        <w:t>n</w:t>
      </w:r>
      <w:r w:rsidR="000D0CE9">
        <w:t>o</w:t>
      </w:r>
      <w:r>
        <w:t xml:space="preserve">t need to </w:t>
      </w:r>
      <w:r w:rsidR="002550F4">
        <w:t>be aware that an array could be decomposed into a single value under specific circumstances.</w:t>
      </w:r>
    </w:p>
    <w:p w14:paraId="17BEA49D" w14:textId="54C85569" w:rsidR="00F77F3E" w:rsidRDefault="00F77F3E" w:rsidP="009F09FA">
      <w:pPr>
        <w:pStyle w:val="Heading2"/>
      </w:pPr>
      <w:bookmarkStart w:id="211" w:name="_Toc197507306"/>
      <w:r>
        <w:t>14.</w:t>
      </w:r>
      <w:r w:rsidR="00715BB1">
        <w:t>6</w:t>
      </w:r>
      <w:r w:rsidR="009F09FA">
        <w:tab/>
        <w:t>Language Property</w:t>
      </w:r>
      <w:bookmarkEnd w:id="211"/>
    </w:p>
    <w:p w14:paraId="637D9AD0" w14:textId="6F16586D" w:rsidR="006E0332" w:rsidRDefault="00784610" w:rsidP="00784610">
      <w:r>
        <w:t>Language</w:t>
      </w:r>
      <w:r w:rsidR="006E0332">
        <w:t xml:space="preserve">Property is specifically used to represent the translation of a string literal in many languages. A LanguageProperty contains a field called “languageMap” which is a map where the keys are strings representing </w:t>
      </w:r>
      <w:r w:rsidR="006E0332" w:rsidRPr="006E0332">
        <w:t>IETF RFC 5646</w:t>
      </w:r>
      <w:r w:rsidR="006E0332">
        <w:t xml:space="preserve"> [</w:t>
      </w:r>
      <w:r w:rsidR="00B16232">
        <w:t>i.7</w:t>
      </w:r>
      <w:r w:rsidR="006E0332">
        <w:t xml:space="preserve">] language codes and values are strings (the actual translation for the given language) or array of strings (if more than one translation is given for the same term).  </w:t>
      </w:r>
    </w:p>
    <w:p w14:paraId="35B5FFCC" w14:textId="124C4995" w:rsidR="00453656" w:rsidRDefault="00453656" w:rsidP="00453656">
      <w:r>
        <w:t>Figure 14.</w:t>
      </w:r>
      <w:r w:rsidR="00715BB1">
        <w:t>6</w:t>
      </w:r>
      <w:r>
        <w:t xml:space="preserve">-1 shows how to use LanguageProperty when creating a new </w:t>
      </w:r>
      <w:r w:rsidR="002D0636">
        <w:t>Wine</w:t>
      </w:r>
      <w:r>
        <w:t xml:space="preserve"> Entity</w:t>
      </w:r>
      <w:r w:rsidR="002D0636">
        <w:t xml:space="preserve"> with a description translated in different languages</w:t>
      </w:r>
      <w:r>
        <w:t>.</w:t>
      </w:r>
    </w:p>
    <w:p w14:paraId="22231625" w14:textId="77777777" w:rsidR="00453656" w:rsidRPr="00EA5AB5"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37154589" w14:textId="77777777" w:rsidR="00453656" w:rsidRPr="00EA5AB5"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619662C" w14:textId="77777777" w:rsidR="00453656" w:rsidRPr="00EA5AB5"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77171D0" w14:textId="77777777" w:rsidR="00453656"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6280B82" w14:textId="77777777" w:rsidR="00453656"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394E56FD" w14:textId="77777777" w:rsidR="00453656" w:rsidRPr="001D31EE"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0D6BFCCF" w14:textId="63F71B88" w:rsidR="00453656" w:rsidRPr="001D31EE"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w:t>
      </w:r>
      <w:r w:rsidR="002D0636">
        <w:rPr>
          <w:rFonts w:ascii="Courier New" w:hAnsi="Courier New" w:cs="Courier New"/>
          <w:sz w:val="16"/>
        </w:rPr>
        <w:t>Wine</w:t>
      </w:r>
      <w:r w:rsidRPr="001D31EE">
        <w:rPr>
          <w:rFonts w:ascii="Courier New" w:hAnsi="Courier New" w:cs="Courier New"/>
          <w:sz w:val="16"/>
        </w:rPr>
        <w:t>:</w:t>
      </w:r>
      <w:r w:rsidR="002D0636">
        <w:rPr>
          <w:rFonts w:ascii="Courier New" w:hAnsi="Courier New" w:cs="Courier New"/>
          <w:sz w:val="16"/>
        </w:rPr>
        <w:t>abc</w:t>
      </w:r>
      <w:r w:rsidRPr="001D31EE">
        <w:rPr>
          <w:rFonts w:ascii="Courier New" w:hAnsi="Courier New" w:cs="Courier New"/>
          <w:sz w:val="16"/>
        </w:rPr>
        <w:t>",</w:t>
      </w:r>
    </w:p>
    <w:p w14:paraId="02CE3CF6" w14:textId="3FD83C21" w:rsidR="00453656" w:rsidRPr="001D31EE"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w:t>
      </w:r>
      <w:r w:rsidR="002D0636">
        <w:rPr>
          <w:rFonts w:ascii="Courier New" w:hAnsi="Courier New" w:cs="Courier New"/>
          <w:sz w:val="16"/>
        </w:rPr>
        <w:t>Wine</w:t>
      </w:r>
      <w:r w:rsidRPr="001D31EE">
        <w:rPr>
          <w:rFonts w:ascii="Courier New" w:hAnsi="Courier New" w:cs="Courier New"/>
          <w:sz w:val="16"/>
        </w:rPr>
        <w:t>",</w:t>
      </w:r>
    </w:p>
    <w:p w14:paraId="3D055FD7" w14:textId="5BD34C8A" w:rsidR="00453656" w:rsidRPr="001D31EE"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t>"</w:t>
      </w:r>
      <w:r w:rsidR="002D0636">
        <w:rPr>
          <w:rFonts w:ascii="Courier New" w:hAnsi="Courier New" w:cs="Courier New"/>
          <w:sz w:val="16"/>
        </w:rPr>
        <w:t>description</w:t>
      </w:r>
      <w:r w:rsidRPr="001D31EE">
        <w:rPr>
          <w:rFonts w:ascii="Courier New" w:hAnsi="Courier New" w:cs="Courier New"/>
          <w:sz w:val="16"/>
        </w:rPr>
        <w:t>": {</w:t>
      </w:r>
    </w:p>
    <w:p w14:paraId="123A96F9" w14:textId="32342F4D" w:rsidR="00453656" w:rsidRPr="001D31EE"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w:t>
      </w:r>
      <w:r w:rsidR="002D0636">
        <w:rPr>
          <w:rFonts w:ascii="Courier New" w:hAnsi="Courier New" w:cs="Courier New"/>
          <w:sz w:val="16"/>
        </w:rPr>
        <w:t>Language</w:t>
      </w:r>
      <w:r w:rsidR="00BF3259">
        <w:rPr>
          <w:rFonts w:ascii="Courier New" w:hAnsi="Courier New" w:cs="Courier New"/>
          <w:sz w:val="16"/>
        </w:rPr>
        <w:t>Map</w:t>
      </w:r>
      <w:r w:rsidRPr="001D31EE">
        <w:rPr>
          <w:rFonts w:ascii="Courier New" w:hAnsi="Courier New" w:cs="Courier New"/>
          <w:sz w:val="16"/>
        </w:rPr>
        <w:t>",</w:t>
      </w:r>
    </w:p>
    <w:p w14:paraId="6CBE8D18" w14:textId="4563A83A" w:rsidR="00453656"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sidR="00BF3259">
        <w:rPr>
          <w:rFonts w:ascii="Courier New" w:hAnsi="Courier New" w:cs="Courier New"/>
          <w:sz w:val="16"/>
        </w:rPr>
        <w:t>languageMap</w:t>
      </w:r>
      <w:r w:rsidRPr="001D31EE">
        <w:rPr>
          <w:rFonts w:ascii="Courier New" w:hAnsi="Courier New" w:cs="Courier New"/>
          <w:sz w:val="16"/>
        </w:rPr>
        <w:t xml:space="preserve">": </w:t>
      </w:r>
      <w:r w:rsidR="00BF3259">
        <w:rPr>
          <w:rFonts w:ascii="Courier New" w:hAnsi="Courier New" w:cs="Courier New"/>
          <w:sz w:val="16"/>
        </w:rPr>
        <w:t>{</w:t>
      </w:r>
    </w:p>
    <w:p w14:paraId="3BE5A674" w14:textId="21AB3064" w:rsidR="00BF3259" w:rsidRDefault="00453656" w:rsidP="00BF325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00BF3259">
        <w:rPr>
          <w:rFonts w:ascii="Courier New" w:hAnsi="Courier New" w:cs="Courier New"/>
          <w:sz w:val="16"/>
        </w:rPr>
        <w:t>"en": "</w:t>
      </w:r>
      <w:r w:rsidR="00BF3259" w:rsidRPr="00BF3259">
        <w:rPr>
          <w:rFonts w:ascii="Courier New" w:hAnsi="Courier New" w:cs="Courier New"/>
          <w:sz w:val="16"/>
        </w:rPr>
        <w:t>Elegant aromas, balanced structure, rich flavors, smooth finish, timeless character.</w:t>
      </w:r>
      <w:r w:rsidR="00BF3259">
        <w:rPr>
          <w:rFonts w:ascii="Courier New" w:hAnsi="Courier New" w:cs="Courier New"/>
          <w:sz w:val="16"/>
        </w:rPr>
        <w:t>",</w:t>
      </w:r>
    </w:p>
    <w:p w14:paraId="624E3EBA" w14:textId="41572A5B" w:rsidR="00BF3259" w:rsidRDefault="00BF3259" w:rsidP="00BF325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"fr": "</w:t>
      </w:r>
      <w:r w:rsidRPr="00BF3259">
        <w:rPr>
          <w:rFonts w:ascii="Courier New" w:hAnsi="Courier New" w:cs="Courier New"/>
          <w:sz w:val="16"/>
        </w:rPr>
        <w:t>Arômes élégants, structure équilibrée, saveurs riches, finale douce, caractère intemporel.</w:t>
      </w:r>
      <w:r>
        <w:rPr>
          <w:rFonts w:ascii="Courier New" w:hAnsi="Courier New" w:cs="Courier New"/>
          <w:sz w:val="16"/>
        </w:rPr>
        <w:t>",</w:t>
      </w:r>
    </w:p>
    <w:p w14:paraId="3770220C" w14:textId="3D8E37E5" w:rsidR="00BF3259" w:rsidRPr="00986E73" w:rsidRDefault="00BF3259" w:rsidP="00BF325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de-DE"/>
        </w:rPr>
      </w:pPr>
      <w:r>
        <w:rPr>
          <w:rFonts w:ascii="Courier New" w:hAnsi="Courier New" w:cs="Courier New"/>
          <w:sz w:val="16"/>
        </w:rPr>
        <w:t xml:space="preserve">            </w:t>
      </w:r>
      <w:r w:rsidRPr="00986E73">
        <w:rPr>
          <w:rFonts w:ascii="Courier New" w:hAnsi="Courier New" w:cs="Courier New"/>
          <w:sz w:val="16"/>
          <w:lang w:val="de-DE"/>
        </w:rPr>
        <w:t>"de": "Elegante Aromen, ausgewogene Struktur, reiche Geschmacksnoten, sanftes Finish, zeitloser Charakter.",</w:t>
      </w:r>
    </w:p>
    <w:p w14:paraId="377CC422" w14:textId="218841BD" w:rsidR="00BF3259" w:rsidRPr="00986E73" w:rsidRDefault="00BF3259" w:rsidP="00BF325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lang w:val="it-IT"/>
        </w:rPr>
      </w:pPr>
      <w:r w:rsidRPr="00986E73">
        <w:rPr>
          <w:rFonts w:ascii="Courier New" w:hAnsi="Courier New" w:cs="Courier New"/>
          <w:sz w:val="16"/>
          <w:lang w:val="de-DE"/>
        </w:rPr>
        <w:t xml:space="preserve">            </w:t>
      </w:r>
      <w:r w:rsidRPr="00986E73">
        <w:rPr>
          <w:rFonts w:ascii="Courier New" w:hAnsi="Courier New" w:cs="Courier New"/>
          <w:sz w:val="16"/>
          <w:lang w:val="it-IT"/>
        </w:rPr>
        <w:t>"es": "Aromas elegantes, estructura equilibrada, sabores intensos, final suave, carácter único.",</w:t>
      </w:r>
    </w:p>
    <w:p w14:paraId="7A53D29D" w14:textId="3F8866CE" w:rsidR="00453656" w:rsidRPr="001D31EE" w:rsidRDefault="00BF3259" w:rsidP="00BF325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986E73">
        <w:rPr>
          <w:rFonts w:ascii="Courier New" w:hAnsi="Courier New" w:cs="Courier New"/>
          <w:sz w:val="16"/>
          <w:lang w:val="it-IT"/>
        </w:rPr>
        <w:t xml:space="preserve">            "it": "Aromi eleganti, struttura equilibrata, sapori intensi, finale morbido, carattere unico."            </w:t>
      </w:r>
      <w:r w:rsidR="00453656" w:rsidRPr="00986E73">
        <w:rPr>
          <w:rFonts w:ascii="Courier New" w:hAnsi="Courier New" w:cs="Courier New"/>
          <w:sz w:val="16"/>
          <w:lang w:val="it-IT"/>
        </w:rPr>
        <w:br/>
        <w:t xml:space="preserve">        </w:t>
      </w:r>
      <w:r>
        <w:rPr>
          <w:rFonts w:ascii="Courier New" w:hAnsi="Courier New" w:cs="Courier New"/>
          <w:sz w:val="16"/>
        </w:rPr>
        <w:t>}</w:t>
      </w:r>
    </w:p>
    <w:p w14:paraId="7CC3D5F4" w14:textId="13BF2BD3" w:rsidR="00453656" w:rsidRPr="001D31EE"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7FF3FAAE" w14:textId="77777777" w:rsidR="00453656" w:rsidRPr="00DD02CC" w:rsidRDefault="00453656" w:rsidP="00453656">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5FBC81B9" w14:textId="13AFA58F" w:rsidR="00453656" w:rsidRDefault="00453656">
      <w:pPr>
        <w:pStyle w:val="TF"/>
      </w:pPr>
      <w:r w:rsidRPr="00EA5AB5">
        <w:t xml:space="preserve">Figure </w:t>
      </w:r>
      <w:r>
        <w:t>14</w:t>
      </w:r>
      <w:r w:rsidRPr="00EA5AB5">
        <w:t>.</w:t>
      </w:r>
      <w:r w:rsidR="00715BB1">
        <w:t>6</w:t>
      </w:r>
      <w:r w:rsidRPr="00EA5AB5">
        <w:t>-</w:t>
      </w:r>
      <w:r>
        <w:t>1</w:t>
      </w:r>
      <w:r w:rsidRPr="00EA5AB5">
        <w:t xml:space="preserve">: </w:t>
      </w:r>
      <w:r>
        <w:t xml:space="preserve">Creation of </w:t>
      </w:r>
      <w:r w:rsidR="00B747D0">
        <w:t>Wine</w:t>
      </w:r>
      <w:r>
        <w:t>:</w:t>
      </w:r>
      <w:r w:rsidR="002D0636">
        <w:t>abc</w:t>
      </w:r>
      <w:r>
        <w:t xml:space="preserve"> with </w:t>
      </w:r>
      <w:r w:rsidR="00B747D0">
        <w:t>the translation of the description</w:t>
      </w:r>
      <w:r>
        <w:t xml:space="preserve"> </w:t>
      </w:r>
    </w:p>
    <w:p w14:paraId="13162A53" w14:textId="45B51F2A" w:rsidR="0043738C" w:rsidRPr="00EA5AB5" w:rsidRDefault="00414676" w:rsidP="0043738C">
      <w:r>
        <w:t>Similar</w:t>
      </w:r>
      <w:r w:rsidR="00A12DD5">
        <w:t xml:space="preserve"> to</w:t>
      </w:r>
      <w:r>
        <w:t xml:space="preserve"> other Attributes, it is possible to query an Entity while targeting the value of a LanguageMap. Figure 14.</w:t>
      </w:r>
      <w:r w:rsidR="00715BB1">
        <w:t>6</w:t>
      </w:r>
      <w:r>
        <w:t xml:space="preserve">-2 shows an example which illustrates </w:t>
      </w:r>
      <w:r w:rsidR="0043738C">
        <w:t>how to perform a query with LanguageMaps.</w:t>
      </w:r>
    </w:p>
    <w:p w14:paraId="5462798F" w14:textId="61D0C93F" w:rsidR="0043738C" w:rsidRPr="00EA5AB5" w:rsidRDefault="0043738C" w:rsidP="0043738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lastRenderedPageBreak/>
        <w:t>GET /</w:t>
      </w:r>
      <w:r w:rsidRPr="00202FE0">
        <w:rPr>
          <w:rFonts w:ascii="Courier New" w:hAnsi="Courier New" w:cs="Courier New"/>
          <w:sz w:val="16"/>
        </w:rPr>
        <w:t>ngsi-ld</w:t>
      </w:r>
      <w:r w:rsidRPr="00EA5AB5">
        <w:rPr>
          <w:rFonts w:ascii="Courier New" w:hAnsi="Courier New" w:cs="Courier New"/>
          <w:sz w:val="16"/>
        </w:rPr>
        <w:t>/v1/entities</w:t>
      </w:r>
      <w:r>
        <w:rPr>
          <w:rFonts w:ascii="Courier New" w:hAnsi="Courier New" w:cs="Courier New"/>
          <w:sz w:val="16"/>
        </w:rPr>
        <w:t>?q=description[en]="</w:t>
      </w:r>
      <w:r w:rsidRPr="00BF3259">
        <w:rPr>
          <w:rFonts w:ascii="Courier New" w:hAnsi="Courier New" w:cs="Courier New"/>
          <w:sz w:val="16"/>
        </w:rPr>
        <w:t>Elegant aromas, balanced structure, rich flavors, smooth finish, timeless character</w:t>
      </w:r>
      <w:r>
        <w:rPr>
          <w:rFonts w:ascii="Courier New" w:hAnsi="Courier New" w:cs="Courier New"/>
          <w:sz w:val="16"/>
        </w:rPr>
        <w:t>."</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60DE40C2" w14:textId="77777777" w:rsidR="0043738C" w:rsidRPr="00EA5AB5" w:rsidRDefault="0043738C" w:rsidP="0043738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9673C33" w14:textId="77777777" w:rsidR="0043738C" w:rsidRPr="00EA5AB5" w:rsidRDefault="0043738C" w:rsidP="0043738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187D55AF" w14:textId="77777777" w:rsidR="0043738C" w:rsidRPr="00EA5AB5" w:rsidRDefault="0043738C" w:rsidP="0043738C">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1B4CD64B" w14:textId="77777777" w:rsidR="0043738C" w:rsidRPr="00EA5AB5" w:rsidRDefault="0043738C" w:rsidP="0043738C">
      <w:pPr>
        <w:pStyle w:val="NF"/>
      </w:pPr>
    </w:p>
    <w:p w14:paraId="6DC5CC2B" w14:textId="1B81FC59" w:rsidR="0043738C" w:rsidRPr="00EA5AB5" w:rsidRDefault="0043738C" w:rsidP="0043738C">
      <w:pPr>
        <w:pStyle w:val="TF"/>
      </w:pPr>
      <w:r w:rsidRPr="00EA5AB5">
        <w:t xml:space="preserve">Figure </w:t>
      </w:r>
      <w:r>
        <w:t>14</w:t>
      </w:r>
      <w:r w:rsidR="00A12DD5">
        <w:t>.</w:t>
      </w:r>
      <w:r w:rsidR="00715BB1">
        <w:t>6</w:t>
      </w:r>
      <w:r w:rsidRPr="00EA5AB5">
        <w:t>-</w:t>
      </w:r>
      <w:r>
        <w:t>2</w:t>
      </w:r>
      <w:r w:rsidRPr="00EA5AB5">
        <w:t xml:space="preserve">: </w:t>
      </w:r>
      <w:r w:rsidR="00E634D2">
        <w:t>Query</w:t>
      </w:r>
      <w:r w:rsidRPr="00EA5AB5">
        <w:t xml:space="preserve"> </w:t>
      </w:r>
      <w:r>
        <w:t>of an Entity by the translated value contained in a LanguageMap</w:t>
      </w:r>
    </w:p>
    <w:p w14:paraId="3B28E03C" w14:textId="60290FA9" w:rsidR="0043738C" w:rsidRPr="0043738C" w:rsidRDefault="0043738C" w:rsidP="00986E73">
      <w:r w:rsidRPr="0043738C">
        <w:t>The square brackets ([ ]) are used to target the appropriate language within the languageMap object contained in a LanguageMap. The string in the brackets can be either:</w:t>
      </w:r>
    </w:p>
    <w:p w14:paraId="4335F935" w14:textId="6D16CA75" w:rsidR="0043738C" w:rsidRDefault="0043738C" w:rsidP="00986E73">
      <w:pPr>
        <w:pStyle w:val="B1"/>
      </w:pPr>
      <w:r>
        <w:t>A string identifying the specific language to match (e.g. en,  fr etc).</w:t>
      </w:r>
    </w:p>
    <w:p w14:paraId="641BA6B1" w14:textId="64BAA6D1" w:rsidR="00273A84" w:rsidRPr="00414676" w:rsidRDefault="0043738C" w:rsidP="00986E73">
      <w:pPr>
        <w:pStyle w:val="B1"/>
      </w:pPr>
      <w:r>
        <w:t>The wildcard symbol * when it is intended to match against all languages.</w:t>
      </w:r>
    </w:p>
    <w:p w14:paraId="477F2F9B" w14:textId="29912609" w:rsidR="009F09FA" w:rsidRDefault="00273A84" w:rsidP="00273A84">
      <w:pPr>
        <w:pStyle w:val="B1"/>
        <w:numPr>
          <w:ilvl w:val="0"/>
          <w:numId w:val="0"/>
        </w:numPr>
      </w:pPr>
      <w:r>
        <w:t xml:space="preserve">An Entity can also be retrieved for one specific language, i.e. instead of each Language Property, a Property with the value being in the requested language is returned. For this the parameter lang </w:t>
      </w:r>
      <w:r w:rsidR="00771184">
        <w:t>has to be provided (e.g lang=en) as shown in Figure 14.6-3. The result of the Entity retrieval is shown in Figure 14.6-4.</w:t>
      </w:r>
    </w:p>
    <w:p w14:paraId="59EAA0D4" w14:textId="4B5C4688" w:rsidR="00273A84" w:rsidRPr="000D0CE9" w:rsidRDefault="00273A84" w:rsidP="00273A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0D0CE9">
        <w:rPr>
          <w:rFonts w:ascii="Courier New" w:hAnsi="Courier New" w:cs="Courier New"/>
          <w:sz w:val="16"/>
        </w:rPr>
        <w:t>GET /ngsi-ld/v1/entities?</w:t>
      </w:r>
      <w:r w:rsidR="00771184" w:rsidRPr="000D0CE9">
        <w:t xml:space="preserve"> </w:t>
      </w:r>
      <w:r w:rsidR="00771184" w:rsidRPr="000D0CE9">
        <w:rPr>
          <w:rFonts w:ascii="Courier New" w:hAnsi="Courier New" w:cs="Courier New"/>
          <w:sz w:val="16"/>
        </w:rPr>
        <w:t>/ngsi-ld/v1/entities/urn:ngsi-ld:Wine:abc?lang=en</w:t>
      </w:r>
      <w:r w:rsidRPr="000D0CE9">
        <w:rPr>
          <w:rFonts w:ascii="Courier New" w:hAnsi="Courier New" w:cs="Courier New"/>
          <w:sz w:val="16"/>
        </w:rPr>
        <w:t xml:space="preserve"> HTTP/1.1</w:t>
      </w:r>
    </w:p>
    <w:p w14:paraId="1928C53A" w14:textId="77777777" w:rsidR="00273A84" w:rsidRPr="00EA5AB5" w:rsidRDefault="00273A84" w:rsidP="00273A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4C22FE3D" w14:textId="77777777" w:rsidR="00273A84" w:rsidRPr="00EA5AB5" w:rsidRDefault="00273A84" w:rsidP="00273A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75803E87" w14:textId="77777777" w:rsidR="00273A84" w:rsidRPr="00EA5AB5" w:rsidRDefault="00273A84" w:rsidP="00273A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53EBAF1D" w14:textId="77777777" w:rsidR="00273A84" w:rsidRPr="00EA5AB5" w:rsidRDefault="00273A84" w:rsidP="00273A84">
      <w:pPr>
        <w:pStyle w:val="NF"/>
      </w:pPr>
    </w:p>
    <w:p w14:paraId="3946047C" w14:textId="7E89B27C" w:rsidR="00273A84" w:rsidRDefault="00273A84" w:rsidP="00771184">
      <w:pPr>
        <w:pStyle w:val="TF"/>
      </w:pPr>
      <w:r w:rsidRPr="00EA5AB5">
        <w:t xml:space="preserve">Figure </w:t>
      </w:r>
      <w:r>
        <w:t>14.6</w:t>
      </w:r>
      <w:r w:rsidRPr="00EA5AB5">
        <w:t>-</w:t>
      </w:r>
      <w:r>
        <w:t>3</w:t>
      </w:r>
      <w:r w:rsidRPr="00EA5AB5">
        <w:t xml:space="preserve">: </w:t>
      </w:r>
      <w:r>
        <w:t>Retrieve Entity in one specific language</w:t>
      </w:r>
    </w:p>
    <w:p w14:paraId="6DDB9E38" w14:textId="77777777" w:rsidR="00771184" w:rsidRPr="00EA5AB5"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202FE0">
        <w:rPr>
          <w:rFonts w:ascii="Courier New" w:hAnsi="Courier New" w:cs="Courier New"/>
          <w:sz w:val="16"/>
        </w:rPr>
        <w:t>HTTP</w:t>
      </w:r>
      <w:r w:rsidRPr="00EA5AB5">
        <w:rPr>
          <w:rFonts w:ascii="Courier New" w:hAnsi="Courier New" w:cs="Courier New"/>
          <w:sz w:val="16"/>
        </w:rPr>
        <w:t>/1.1 200 OK</w:t>
      </w:r>
    </w:p>
    <w:p w14:paraId="1D51CCB9" w14:textId="6E552F6C" w:rsidR="00771184" w:rsidRPr="00EA5AB5"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Date: Wed, 0</w:t>
      </w:r>
      <w:r>
        <w:rPr>
          <w:rFonts w:ascii="Courier New" w:hAnsi="Courier New" w:cs="Courier New"/>
          <w:sz w:val="16"/>
        </w:rPr>
        <w:t>6</w:t>
      </w:r>
      <w:r w:rsidRPr="00EA5AB5">
        <w:rPr>
          <w:rFonts w:ascii="Courier New" w:hAnsi="Courier New" w:cs="Courier New"/>
          <w:sz w:val="16"/>
        </w:rPr>
        <w:t xml:space="preserve"> Apr 20</w:t>
      </w:r>
      <w:r>
        <w:rPr>
          <w:rFonts w:ascii="Courier New" w:hAnsi="Courier New" w:cs="Courier New"/>
          <w:sz w:val="16"/>
        </w:rPr>
        <w:t>25</w:t>
      </w:r>
      <w:r w:rsidRPr="00EA5AB5">
        <w:rPr>
          <w:rFonts w:ascii="Courier New" w:hAnsi="Courier New" w:cs="Courier New"/>
          <w:sz w:val="16"/>
        </w:rPr>
        <w:t xml:space="preserve"> 1</w:t>
      </w:r>
      <w:r>
        <w:rPr>
          <w:rFonts w:ascii="Courier New" w:hAnsi="Courier New" w:cs="Courier New"/>
          <w:sz w:val="16"/>
        </w:rPr>
        <w:t>5</w:t>
      </w:r>
      <w:r w:rsidRPr="00EA5AB5">
        <w:rPr>
          <w:rFonts w:ascii="Courier New" w:hAnsi="Courier New" w:cs="Courier New"/>
          <w:sz w:val="16"/>
        </w:rPr>
        <w:t>:</w:t>
      </w:r>
      <w:r>
        <w:rPr>
          <w:rFonts w:ascii="Courier New" w:hAnsi="Courier New" w:cs="Courier New"/>
          <w:sz w:val="16"/>
        </w:rPr>
        <w:t>47</w:t>
      </w:r>
      <w:r w:rsidRPr="00EA5AB5">
        <w:rPr>
          <w:rFonts w:ascii="Courier New" w:hAnsi="Courier New" w:cs="Courier New"/>
          <w:sz w:val="16"/>
        </w:rPr>
        <w:t>:11 GMT</w:t>
      </w:r>
    </w:p>
    <w:p w14:paraId="66278AC7" w14:textId="77777777" w:rsidR="00771184" w:rsidRPr="00EA5AB5"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1603EFA1" w14:textId="77777777" w:rsid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8732082" w14:textId="77777777" w:rsid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EB3FCFC" w14:textId="357B5B87"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w:t>
      </w:r>
    </w:p>
    <w:p w14:paraId="79FD190C" w14:textId="58D98595"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"id": "urn:ngsi-ld:Wine:abc",</w:t>
      </w:r>
    </w:p>
    <w:p w14:paraId="7DB6E8D4" w14:textId="2BE68E24"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"type": "Wine",</w:t>
      </w:r>
    </w:p>
    <w:p w14:paraId="6D0EF670" w14:textId="46E7D78A"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"description": {</w:t>
      </w:r>
    </w:p>
    <w:p w14:paraId="72111667" w14:textId="4744A884"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"type": "Property",</w:t>
      </w:r>
    </w:p>
    <w:p w14:paraId="14956708" w14:textId="3001B28F"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"lang": "en",</w:t>
      </w:r>
    </w:p>
    <w:p w14:paraId="429E49E4" w14:textId="4C2BF349"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"value": "Elegant aromas, balanced structure, rich flavors, smooth finish, timeless character."</w:t>
      </w:r>
    </w:p>
    <w:p w14:paraId="4D857B35" w14:textId="77777777" w:rsidR="00771184" w:rsidRPr="00771184"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 xml:space="preserve">  }</w:t>
      </w:r>
    </w:p>
    <w:p w14:paraId="23EBD8CC" w14:textId="14D46FC1" w:rsidR="00771184" w:rsidRPr="00EA5AB5" w:rsidRDefault="00771184" w:rsidP="0077118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771184">
        <w:rPr>
          <w:rFonts w:ascii="Courier New" w:hAnsi="Courier New" w:cs="Courier New"/>
          <w:sz w:val="16"/>
        </w:rPr>
        <w:t>}</w:t>
      </w:r>
    </w:p>
    <w:p w14:paraId="29E8C0F5" w14:textId="77777777" w:rsidR="00771184" w:rsidRPr="00EA5AB5" w:rsidRDefault="00771184" w:rsidP="00771184">
      <w:pPr>
        <w:pStyle w:val="NF"/>
      </w:pPr>
    </w:p>
    <w:p w14:paraId="613F4F58" w14:textId="3E4AE294" w:rsidR="00771184" w:rsidRDefault="00771184" w:rsidP="00771184">
      <w:pPr>
        <w:pStyle w:val="TF"/>
      </w:pPr>
      <w:r w:rsidRPr="00EA5AB5">
        <w:t xml:space="preserve">Figure </w:t>
      </w:r>
      <w:r>
        <w:t>14.6</w:t>
      </w:r>
      <w:r w:rsidRPr="00EA5AB5">
        <w:t>-</w:t>
      </w:r>
      <w:r>
        <w:t>4</w:t>
      </w:r>
      <w:r w:rsidRPr="00EA5AB5">
        <w:t xml:space="preserve">: </w:t>
      </w:r>
      <w:r>
        <w:t>Result of Entity retrieved in one specific language</w:t>
      </w:r>
    </w:p>
    <w:p w14:paraId="1CC2A3D4" w14:textId="5875E160" w:rsidR="009F09FA" w:rsidRPr="0073276D" w:rsidRDefault="009F09FA" w:rsidP="0073276D">
      <w:pPr>
        <w:pStyle w:val="Heading2"/>
      </w:pPr>
      <w:bookmarkStart w:id="212" w:name="_Toc197507307"/>
      <w:r w:rsidRPr="0073276D">
        <w:t>14.7</w:t>
      </w:r>
      <w:r w:rsidRPr="0073276D">
        <w:tab/>
        <w:t>JSON Property</w:t>
      </w:r>
      <w:bookmarkEnd w:id="212"/>
    </w:p>
    <w:p w14:paraId="473953A2" w14:textId="07B53C87" w:rsidR="0080740B" w:rsidRDefault="0080740B" w:rsidP="0080740B">
      <w:r>
        <w:t xml:space="preserve">The JsonProperty type allows </w:t>
      </w:r>
      <w:r w:rsidR="00A12DD5">
        <w:t>storing</w:t>
      </w:r>
      <w:r>
        <w:t xml:space="preserve"> a JSON (or array of JSONs) while assuring that its keys are not type coerced (and expanded). This is particularly useful when the value is a literal JSON and/or if the JSON contains ambiguous terms utilized within a NGSI-LD document (such as id, type).</w:t>
      </w:r>
    </w:p>
    <w:p w14:paraId="7D4A5147" w14:textId="4EDFADEE" w:rsidR="0080740B" w:rsidRDefault="0080740B" w:rsidP="0080740B">
      <w:r>
        <w:t>Figure 14.</w:t>
      </w:r>
      <w:r w:rsidR="00715BB1">
        <w:t>7</w:t>
      </w:r>
      <w:r>
        <w:t xml:space="preserve">-1 shows how to use JsonProperty when creating a new Wine Entity </w:t>
      </w:r>
      <w:r w:rsidR="00A5706B">
        <w:t>which includes</w:t>
      </w:r>
      <w:r>
        <w:t xml:space="preserve"> the id of the last </w:t>
      </w:r>
      <w:r w:rsidR="0073276D">
        <w:t>order</w:t>
      </w:r>
      <w:r>
        <w:t>.</w:t>
      </w:r>
    </w:p>
    <w:p w14:paraId="271D126C" w14:textId="77777777" w:rsidR="0080740B" w:rsidRPr="00EA5AB5"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lastRenderedPageBreak/>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215875DB" w14:textId="77777777" w:rsidR="0080740B" w:rsidRPr="00EA5AB5"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9AE0403" w14:textId="77777777" w:rsidR="0080740B" w:rsidRPr="00EA5AB5"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03DCBC70" w14:textId="77777777" w:rsidR="0080740B"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635C3E4" w14:textId="77777777" w:rsidR="0080740B"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17A8EC4E" w14:textId="77777777" w:rsidR="0080740B" w:rsidRPr="001D31EE"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467E2415" w14:textId="21FC0D4D" w:rsidR="0080740B" w:rsidRPr="001D31EE"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w:t>
      </w:r>
      <w:r>
        <w:rPr>
          <w:rFonts w:ascii="Courier New" w:hAnsi="Courier New" w:cs="Courier New"/>
          <w:sz w:val="16"/>
        </w:rPr>
        <w:t>Wine</w:t>
      </w:r>
      <w:r w:rsidRPr="001D31EE">
        <w:rPr>
          <w:rFonts w:ascii="Courier New" w:hAnsi="Courier New" w:cs="Courier New"/>
          <w:sz w:val="16"/>
        </w:rPr>
        <w:t>:</w:t>
      </w:r>
      <w:r w:rsidR="0073276D">
        <w:rPr>
          <w:rFonts w:ascii="Courier New" w:hAnsi="Courier New" w:cs="Courier New"/>
          <w:sz w:val="16"/>
        </w:rPr>
        <w:t>bcd</w:t>
      </w:r>
      <w:r w:rsidRPr="001D31EE">
        <w:rPr>
          <w:rFonts w:ascii="Courier New" w:hAnsi="Courier New" w:cs="Courier New"/>
          <w:sz w:val="16"/>
        </w:rPr>
        <w:t>",</w:t>
      </w:r>
    </w:p>
    <w:p w14:paraId="3C3A7A5F" w14:textId="77777777" w:rsidR="00BF1FCF" w:rsidRPr="00EA5AB5" w:rsidRDefault="0080740B" w:rsidP="00BF1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w:t>
      </w:r>
      <w:r>
        <w:rPr>
          <w:rFonts w:ascii="Courier New" w:hAnsi="Courier New" w:cs="Courier New"/>
          <w:sz w:val="16"/>
        </w:rPr>
        <w:t>Wine</w:t>
      </w:r>
      <w:r w:rsidRPr="001D31EE">
        <w:rPr>
          <w:rFonts w:ascii="Courier New" w:hAnsi="Courier New" w:cs="Courier New"/>
          <w:sz w:val="16"/>
        </w:rPr>
        <w:t>",</w:t>
      </w:r>
    </w:p>
    <w:p w14:paraId="2A7550C0" w14:textId="490A71BA" w:rsidR="00BF1FCF" w:rsidRPr="00EA5AB5" w:rsidRDefault="00BF1FCF" w:rsidP="00BF1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"brand": {</w:t>
      </w:r>
    </w:p>
    <w:p w14:paraId="71A79F1A" w14:textId="77777777" w:rsidR="00BF1FCF" w:rsidRPr="00EA5AB5" w:rsidRDefault="00BF1FCF" w:rsidP="00BF1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0F45E57D" w14:textId="6FFF0FC4" w:rsidR="00BF1FCF" w:rsidRPr="00EA5AB5" w:rsidRDefault="00BF1FCF" w:rsidP="009C4D3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"Corvo"</w:t>
      </w:r>
    </w:p>
    <w:p w14:paraId="47B2ABDD" w14:textId="4397B399" w:rsidR="00BF1FCF" w:rsidRPr="001D31EE" w:rsidRDefault="00BF1FCF" w:rsidP="00BF1FCF">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5B02C4AC" w14:textId="77777777" w:rsidR="006501E7" w:rsidRPr="00EA5AB5" w:rsidRDefault="0080740B"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r>
      <w:r w:rsidR="006501E7">
        <w:rPr>
          <w:rFonts w:ascii="Courier New" w:hAnsi="Courier New" w:cs="Courier New"/>
          <w:sz w:val="16"/>
        </w:rPr>
        <w:t>"quantity"</w:t>
      </w:r>
      <w:r w:rsidR="006501E7" w:rsidRPr="00EA5AB5">
        <w:rPr>
          <w:rFonts w:ascii="Courier New" w:hAnsi="Courier New" w:cs="Courier New"/>
          <w:sz w:val="16"/>
        </w:rPr>
        <w:t>: {</w:t>
      </w:r>
    </w:p>
    <w:p w14:paraId="143FE569" w14:textId="77777777" w:rsidR="006501E7" w:rsidRPr="00EA5AB5"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7250A856" w14:textId="691B70E1" w:rsidR="006501E7"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r>
        <w:rPr>
          <w:rFonts w:ascii="Courier New" w:hAnsi="Courier New" w:cs="Courier New"/>
          <w:sz w:val="16"/>
        </w:rPr>
        <w:t>100</w:t>
      </w:r>
      <w:r w:rsidRPr="00EA5AB5">
        <w:rPr>
          <w:rFonts w:ascii="Courier New" w:hAnsi="Courier New" w:cs="Courier New"/>
          <w:sz w:val="16"/>
        </w:rPr>
        <w:t>"</w:t>
      </w:r>
      <w:r>
        <w:rPr>
          <w:rFonts w:ascii="Courier New" w:hAnsi="Courier New" w:cs="Courier New"/>
          <w:sz w:val="16"/>
        </w:rPr>
        <w:t>,</w:t>
      </w:r>
    </w:p>
    <w:p w14:paraId="73251755" w14:textId="57814F86" w:rsidR="006501E7" w:rsidRPr="001D31EE"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Pr="001D31EE">
        <w:rPr>
          <w:rFonts w:ascii="Courier New" w:hAnsi="Courier New" w:cs="Courier New"/>
          <w:sz w:val="16"/>
        </w:rPr>
        <w:t>"</w:t>
      </w:r>
      <w:r w:rsidR="0073276D">
        <w:rPr>
          <w:rFonts w:ascii="Courier New" w:hAnsi="Courier New" w:cs="Courier New"/>
          <w:sz w:val="16"/>
        </w:rPr>
        <w:t>lastOrder</w:t>
      </w:r>
      <w:r w:rsidRPr="001D31EE">
        <w:rPr>
          <w:rFonts w:ascii="Courier New" w:hAnsi="Courier New" w:cs="Courier New"/>
          <w:sz w:val="16"/>
        </w:rPr>
        <w:t>": {</w:t>
      </w:r>
    </w:p>
    <w:p w14:paraId="70FD0785" w14:textId="5204C73D" w:rsidR="006501E7" w:rsidRPr="001D31EE"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"type": "</w:t>
      </w:r>
      <w:r>
        <w:rPr>
          <w:rFonts w:ascii="Courier New" w:hAnsi="Courier New" w:cs="Courier New"/>
          <w:sz w:val="16"/>
        </w:rPr>
        <w:t>JsonProperty</w:t>
      </w:r>
      <w:r w:rsidRPr="001D31EE">
        <w:rPr>
          <w:rFonts w:ascii="Courier New" w:hAnsi="Courier New" w:cs="Courier New"/>
          <w:sz w:val="16"/>
        </w:rPr>
        <w:t>",</w:t>
      </w:r>
    </w:p>
    <w:p w14:paraId="36166BE2" w14:textId="65959306" w:rsidR="006501E7"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w:t>
      </w:r>
      <w:r>
        <w:rPr>
          <w:rFonts w:ascii="Courier New" w:hAnsi="Courier New" w:cs="Courier New"/>
          <w:sz w:val="16"/>
        </w:rPr>
        <w:t>json</w:t>
      </w:r>
      <w:r w:rsidRPr="001D31EE">
        <w:rPr>
          <w:rFonts w:ascii="Courier New" w:hAnsi="Courier New" w:cs="Courier New"/>
          <w:sz w:val="16"/>
        </w:rPr>
        <w:t xml:space="preserve">": </w:t>
      </w:r>
      <w:r>
        <w:rPr>
          <w:rFonts w:ascii="Courier New" w:hAnsi="Courier New" w:cs="Courier New"/>
          <w:sz w:val="16"/>
        </w:rPr>
        <w:t>{</w:t>
      </w:r>
    </w:p>
    <w:p w14:paraId="15358C9A" w14:textId="1818D70F" w:rsidR="006501E7"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"id": "1234abcd",</w:t>
      </w:r>
    </w:p>
    <w:p w14:paraId="425FBF12" w14:textId="762067B6" w:rsidR="006501E7" w:rsidRDefault="006501E7"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0073276D" w:rsidRPr="0073276D">
        <w:rPr>
          <w:rFonts w:ascii="Courier New" w:hAnsi="Courier New" w:cs="Courier New"/>
          <w:sz w:val="16"/>
        </w:rPr>
        <w:t>paymentDueDate</w:t>
      </w:r>
      <w:r>
        <w:rPr>
          <w:rFonts w:ascii="Courier New" w:hAnsi="Courier New" w:cs="Courier New"/>
          <w:sz w:val="16"/>
        </w:rPr>
        <w:t>": "</w:t>
      </w:r>
      <w:r w:rsidRPr="00EA5AB5">
        <w:rPr>
          <w:rFonts w:ascii="Courier New" w:hAnsi="Courier New" w:cs="Courier New"/>
          <w:sz w:val="16"/>
        </w:rPr>
        <w:t>2019-09-09T12:09:07Z</w:t>
      </w:r>
      <w:r>
        <w:rPr>
          <w:rFonts w:ascii="Courier New" w:hAnsi="Courier New" w:cs="Courier New"/>
          <w:sz w:val="16"/>
        </w:rPr>
        <w:t>"</w:t>
      </w:r>
      <w:r>
        <w:rPr>
          <w:rFonts w:ascii="Courier New" w:hAnsi="Courier New" w:cs="Courier New"/>
          <w:sz w:val="16"/>
        </w:rPr>
        <w:br/>
        <w:t xml:space="preserve">        </w:t>
      </w:r>
      <w:r w:rsidR="00390FC4">
        <w:rPr>
          <w:rFonts w:ascii="Courier New" w:hAnsi="Courier New" w:cs="Courier New"/>
          <w:sz w:val="16"/>
        </w:rPr>
        <w:t xml:space="preserve">  </w:t>
      </w:r>
      <w:r w:rsidR="00A12DD5">
        <w:rPr>
          <w:rFonts w:ascii="Courier New" w:hAnsi="Courier New" w:cs="Courier New"/>
          <w:sz w:val="16"/>
        </w:rPr>
        <w:t xml:space="preserve">  </w:t>
      </w:r>
      <w:r>
        <w:rPr>
          <w:rFonts w:ascii="Courier New" w:hAnsi="Courier New" w:cs="Courier New"/>
          <w:sz w:val="16"/>
        </w:rPr>
        <w:t>}</w:t>
      </w:r>
    </w:p>
    <w:p w14:paraId="514B307A" w14:textId="37A786AB" w:rsidR="00390FC4" w:rsidRPr="001D31EE" w:rsidRDefault="00390FC4" w:rsidP="006501E7">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p>
    <w:p w14:paraId="4C7F9880" w14:textId="55065802" w:rsidR="0080740B" w:rsidRPr="001D31EE" w:rsidRDefault="006501E7" w:rsidP="00164B09">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560A3780" w14:textId="77777777" w:rsidR="0080740B" w:rsidRPr="00DD02CC" w:rsidRDefault="0080740B" w:rsidP="0080740B">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6100018A" w14:textId="5437B2AB" w:rsidR="0080740B" w:rsidRPr="00784610" w:rsidRDefault="0080740B" w:rsidP="0080740B">
      <w:pPr>
        <w:pStyle w:val="TF"/>
      </w:pPr>
      <w:r w:rsidRPr="00EA5AB5">
        <w:t xml:space="preserve">Figure </w:t>
      </w:r>
      <w:r>
        <w:t>14</w:t>
      </w:r>
      <w:r w:rsidRPr="00EA5AB5">
        <w:t>.</w:t>
      </w:r>
      <w:r w:rsidR="00715BB1">
        <w:t>7</w:t>
      </w:r>
      <w:r w:rsidRPr="00EA5AB5">
        <w:t>-</w:t>
      </w:r>
      <w:r>
        <w:t>1</w:t>
      </w:r>
      <w:r w:rsidRPr="00EA5AB5">
        <w:t xml:space="preserve">: </w:t>
      </w:r>
      <w:r>
        <w:t>Creation of Wine:</w:t>
      </w:r>
      <w:r w:rsidR="0073276D">
        <w:t>bcd</w:t>
      </w:r>
      <w:r>
        <w:t xml:space="preserve"> with the id of the last </w:t>
      </w:r>
      <w:r w:rsidR="0073276D">
        <w:t>order</w:t>
      </w:r>
      <w:r>
        <w:t xml:space="preserve"> </w:t>
      </w:r>
    </w:p>
    <w:p w14:paraId="1E9BFACD" w14:textId="0CCBBEF2" w:rsidR="00B56924" w:rsidRPr="00EA5AB5" w:rsidRDefault="00390FC4" w:rsidP="00986E73">
      <w:r>
        <w:t>The two fields included in the JsonProperty, “id” and “</w:t>
      </w:r>
      <w:r w:rsidR="0073276D" w:rsidRPr="0073276D">
        <w:t>paymentDueDate</w:t>
      </w:r>
      <w:r>
        <w:t xml:space="preserve">”, </w:t>
      </w:r>
      <w:r w:rsidR="00A12DD5">
        <w:t>will not</w:t>
      </w:r>
      <w:r>
        <w:t xml:space="preserve"> be expanded into IRIs</w:t>
      </w:r>
      <w:r w:rsidR="00DF4597">
        <w:t>. In this case, this is</w:t>
      </w:r>
      <w:r>
        <w:t xml:space="preserve"> desirable </w:t>
      </w:r>
      <w:r w:rsidR="00DF4597">
        <w:t>since the goal is to</w:t>
      </w:r>
      <w:r>
        <w:t xml:space="preserve"> represent </w:t>
      </w:r>
      <w:r w:rsidR="00DF4597">
        <w:t>the instance</w:t>
      </w:r>
      <w:r>
        <w:t xml:space="preserve"> of a concept </w:t>
      </w:r>
      <w:r w:rsidR="00DF4597">
        <w:t>(</w:t>
      </w:r>
      <w:r w:rsidR="0073276D">
        <w:t>Order</w:t>
      </w:r>
      <w:r w:rsidR="00DF4597">
        <w:t>) that is</w:t>
      </w:r>
      <w:r>
        <w:t xml:space="preserve"> not mapped into </w:t>
      </w:r>
      <w:r w:rsidR="00DF4597">
        <w:t xml:space="preserve">an </w:t>
      </w:r>
      <w:r>
        <w:t>NGSI-LD Entit</w:t>
      </w:r>
      <w:r w:rsidR="00DF4597">
        <w:t>y</w:t>
      </w:r>
      <w:r>
        <w:t xml:space="preserve"> (thus, one </w:t>
      </w:r>
      <w:r w:rsidR="00A12DD5">
        <w:t>cannot</w:t>
      </w:r>
      <w:r>
        <w:t>use</w:t>
      </w:r>
      <w:r w:rsidR="00DF4597">
        <w:t xml:space="preserve"> a</w:t>
      </w:r>
      <w:r>
        <w:t xml:space="preserve"> Relationship</w:t>
      </w:r>
      <w:r w:rsidR="00DF4597">
        <w:t xml:space="preserve"> to link the Transaction to Wine:</w:t>
      </w:r>
      <w:r w:rsidR="0073276D">
        <w:t>bcd</w:t>
      </w:r>
      <w:r>
        <w:t>).</w:t>
      </w:r>
      <w:r w:rsidR="00B56924">
        <w:t xml:space="preserve">The JsonProperty datatype is also very conveniently bundled with a dedicated behaviour with the NGSI-LD Query Language that allows </w:t>
      </w:r>
      <w:r w:rsidR="00A12DD5">
        <w:t>accessing</w:t>
      </w:r>
      <w:r w:rsidR="00B56924">
        <w:t xml:space="preserve"> the fields within the “json” field when querying. As an example, </w:t>
      </w:r>
      <w:r w:rsidR="00A12DD5">
        <w:t>F</w:t>
      </w:r>
      <w:r w:rsidR="00B56924">
        <w:t>igure 14.</w:t>
      </w:r>
      <w:r w:rsidR="00715BB1">
        <w:t>7</w:t>
      </w:r>
      <w:r w:rsidR="00B56924">
        <w:t>-2 shows how to leverage the Query Language to look for an Entity having a JsonProperty with a field called “id” and the value “1234abcd”.</w:t>
      </w:r>
    </w:p>
    <w:p w14:paraId="60F15E04" w14:textId="41B2BBCA" w:rsidR="00B56924" w:rsidRPr="00EA5AB5" w:rsidRDefault="00B56924" w:rsidP="00B569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w:t>
      </w:r>
      <w:r>
        <w:rPr>
          <w:rFonts w:ascii="Courier New" w:hAnsi="Courier New" w:cs="Courier New"/>
          <w:sz w:val="16"/>
        </w:rPr>
        <w:t>?q=quantity.lastOrder[id]="1234abcd"&amp;jsonKeys=quantity.lastOrder</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26B0AD99" w14:textId="77777777" w:rsidR="00B56924" w:rsidRPr="00EA5AB5" w:rsidRDefault="00B56924" w:rsidP="00B569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6300A0DE" w14:textId="77777777" w:rsidR="00B56924" w:rsidRPr="00EA5AB5" w:rsidRDefault="00B56924" w:rsidP="00B569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2A286022" w14:textId="77777777" w:rsidR="00B56924" w:rsidRPr="00EA5AB5" w:rsidRDefault="00B56924" w:rsidP="00B56924">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69FCB903" w14:textId="77777777" w:rsidR="00B56924" w:rsidRPr="00EA5AB5" w:rsidRDefault="00B56924" w:rsidP="00B56924">
      <w:pPr>
        <w:pStyle w:val="NF"/>
      </w:pPr>
    </w:p>
    <w:p w14:paraId="1F529EEE" w14:textId="7F68EFE6" w:rsidR="00B56924" w:rsidRPr="00EA5AB5" w:rsidRDefault="00B56924" w:rsidP="00B56924">
      <w:pPr>
        <w:pStyle w:val="TF"/>
      </w:pPr>
      <w:r w:rsidRPr="00EA5AB5">
        <w:t xml:space="preserve">Figure </w:t>
      </w:r>
      <w:r>
        <w:t>14</w:t>
      </w:r>
      <w:r w:rsidRPr="00EA5AB5">
        <w:t>.</w:t>
      </w:r>
      <w:r w:rsidR="00715BB1">
        <w:t>7</w:t>
      </w:r>
      <w:r w:rsidRPr="00EA5AB5">
        <w:t>-</w:t>
      </w:r>
      <w:r>
        <w:t>2</w:t>
      </w:r>
      <w:r w:rsidRPr="00EA5AB5">
        <w:t xml:space="preserve">: Retrieval </w:t>
      </w:r>
      <w:r>
        <w:t>of an Entity by the id value contained in a JsonProperty</w:t>
      </w:r>
    </w:p>
    <w:p w14:paraId="530C7555" w14:textId="01A3E83D" w:rsidR="00B56924" w:rsidRDefault="0051367E" w:rsidP="00F77F3E">
      <w:r>
        <w:t>The figure shows two facts to keep in mind when working with JsonProperties:</w:t>
      </w:r>
    </w:p>
    <w:p w14:paraId="0530A767" w14:textId="07E20546" w:rsidR="0051367E" w:rsidRDefault="0051367E" w:rsidP="0051367E">
      <w:pPr>
        <w:pStyle w:val="B1"/>
      </w:pPr>
      <w:r>
        <w:t>The square brackets ([ ]) are used to target the appropriate field within the JSON object contained in a JsonProperty. The string in the brackets should be the key in the “json” field to target.</w:t>
      </w:r>
    </w:p>
    <w:p w14:paraId="31DACB9E" w14:textId="77C84E47" w:rsidR="0073276D" w:rsidRDefault="0051367E" w:rsidP="00986E73">
      <w:pPr>
        <w:pStyle w:val="B1"/>
      </w:pPr>
      <w:r>
        <w:t>The “jsonKeys” URL parameter is used to prevent the JSON-LD expansion logic to happen in an Attribute</w:t>
      </w:r>
      <w:r w:rsidR="00FF1BDA">
        <w:t xml:space="preserve"> prior</w:t>
      </w:r>
      <w:r w:rsidR="00A12DD5">
        <w:t xml:space="preserve"> to</w:t>
      </w:r>
      <w:r w:rsidR="00FF1BDA">
        <w:t xml:space="preserve"> t</w:t>
      </w:r>
      <w:r w:rsidR="00DB494A">
        <w:t>he</w:t>
      </w:r>
      <w:r w:rsidR="00FF1BDA">
        <w:t xml:space="preserve"> executi</w:t>
      </w:r>
      <w:r w:rsidR="00DB494A">
        <w:t>on of</w:t>
      </w:r>
      <w:r w:rsidR="00FF1BDA">
        <w:t xml:space="preserve"> the query</w:t>
      </w:r>
      <w:r>
        <w:t>. This is necessary when working with JsonProperties.</w:t>
      </w:r>
    </w:p>
    <w:p w14:paraId="28A742CE" w14:textId="5A6FE038" w:rsidR="0073276D" w:rsidRDefault="0073276D" w:rsidP="0073276D">
      <w:pPr>
        <w:pStyle w:val="Heading2"/>
      </w:pPr>
      <w:bookmarkStart w:id="213" w:name="_Toc197507308"/>
      <w:r>
        <w:t>14.</w:t>
      </w:r>
      <w:r w:rsidR="00715BB1">
        <w:t>8</w:t>
      </w:r>
      <w:r>
        <w:tab/>
        <w:t>Vocab Property</w:t>
      </w:r>
      <w:bookmarkEnd w:id="213"/>
    </w:p>
    <w:p w14:paraId="314AA32B" w14:textId="75E0AFEB" w:rsidR="0073276D" w:rsidRDefault="0073276D" w:rsidP="002942F4">
      <w:r>
        <w:t xml:space="preserve">The VocabProperty type allows </w:t>
      </w:r>
      <w:r w:rsidR="00A12DD5">
        <w:t>storing</w:t>
      </w:r>
      <w:r>
        <w:t xml:space="preserve"> a string or an array of strings that are type coerced into an IRI or an array of IRIs. The expansion depends on the @context applied during the JSON-LD expansion process, and it follows the same logic applied to other fields (such as “type”). This is particularly useful when one wants to take advantage of the JSON-LD type coercion. For instance, considering the example shown in the previous clause, this could be used to represent the type of the value of “lastOrder”. Figure 14.</w:t>
      </w:r>
      <w:r w:rsidR="00715BB1">
        <w:t>8</w:t>
      </w:r>
      <w:r>
        <w:t>-1 shows how to use VocabProperty to achieve what said.</w:t>
      </w:r>
    </w:p>
    <w:p w14:paraId="3A5B01BD"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lastRenderedPageBreak/>
        <w:t>POST</w:t>
      </w:r>
      <w:r w:rsidRPr="00EA5AB5">
        <w:rPr>
          <w:rFonts w:ascii="Courier New" w:hAnsi="Courier New" w:cs="Courier New"/>
          <w:sz w:val="16"/>
        </w:rPr>
        <w:t xml:space="preserve"> /</w:t>
      </w:r>
      <w:r w:rsidRPr="00202FE0">
        <w:rPr>
          <w:rFonts w:ascii="Courier New" w:hAnsi="Courier New" w:cs="Courier New"/>
          <w:sz w:val="16"/>
        </w:rPr>
        <w:t>ngsi-ld</w:t>
      </w:r>
      <w:r w:rsidRPr="00EA5AB5">
        <w:rPr>
          <w:rFonts w:ascii="Courier New" w:hAnsi="Courier New" w:cs="Courier New"/>
          <w:sz w:val="16"/>
        </w:rPr>
        <w:t xml:space="preserve">/v1/entities/ </w:t>
      </w:r>
      <w:r w:rsidRPr="00202FE0">
        <w:rPr>
          <w:rFonts w:ascii="Courier New" w:hAnsi="Courier New" w:cs="Courier New"/>
          <w:sz w:val="16"/>
        </w:rPr>
        <w:t>HTTP</w:t>
      </w:r>
      <w:r w:rsidRPr="00EA5AB5">
        <w:rPr>
          <w:rFonts w:ascii="Courier New" w:hAnsi="Courier New" w:cs="Courier New"/>
          <w:sz w:val="16"/>
        </w:rPr>
        <w:t>/1.1</w:t>
      </w:r>
    </w:p>
    <w:p w14:paraId="505E84A1"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5512ED94"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Content-Type: application/</w:t>
      </w:r>
      <w:r w:rsidRPr="00202FE0">
        <w:rPr>
          <w:rFonts w:ascii="Courier New" w:hAnsi="Courier New" w:cs="Courier New"/>
          <w:sz w:val="16"/>
        </w:rPr>
        <w:t>json</w:t>
      </w:r>
    </w:p>
    <w:p w14:paraId="52311F7B" w14:textId="77777777"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41918DEC" w14:textId="77777777"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p>
    <w:p w14:paraId="79E26CD8" w14:textId="77777777"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7E769413" w14:textId="6C44CAE4"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"id": "urn:ngsi-ld:</w:t>
      </w:r>
      <w:r>
        <w:rPr>
          <w:rFonts w:ascii="Courier New" w:hAnsi="Courier New" w:cs="Courier New"/>
          <w:sz w:val="16"/>
        </w:rPr>
        <w:t>Wine</w:t>
      </w:r>
      <w:r w:rsidRPr="001D31EE">
        <w:rPr>
          <w:rFonts w:ascii="Courier New" w:hAnsi="Courier New" w:cs="Courier New"/>
          <w:sz w:val="16"/>
        </w:rPr>
        <w:t>:</w:t>
      </w:r>
      <w:r>
        <w:rPr>
          <w:rFonts w:ascii="Courier New" w:hAnsi="Courier New" w:cs="Courier New"/>
          <w:sz w:val="16"/>
        </w:rPr>
        <w:t>cde</w:t>
      </w:r>
      <w:r w:rsidRPr="001D31EE">
        <w:rPr>
          <w:rFonts w:ascii="Courier New" w:hAnsi="Courier New" w:cs="Courier New"/>
          <w:sz w:val="16"/>
        </w:rPr>
        <w:t>",</w:t>
      </w:r>
    </w:p>
    <w:p w14:paraId="261B959D"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"type": "</w:t>
      </w:r>
      <w:r>
        <w:rPr>
          <w:rFonts w:ascii="Courier New" w:hAnsi="Courier New" w:cs="Courier New"/>
          <w:sz w:val="16"/>
        </w:rPr>
        <w:t>Wine</w:t>
      </w:r>
      <w:r w:rsidRPr="001D31EE">
        <w:rPr>
          <w:rFonts w:ascii="Courier New" w:hAnsi="Courier New" w:cs="Courier New"/>
          <w:sz w:val="16"/>
        </w:rPr>
        <w:t>",</w:t>
      </w:r>
    </w:p>
    <w:p w14:paraId="0B47737E"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"brand": {</w:t>
      </w:r>
    </w:p>
    <w:p w14:paraId="4F2658E0"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0D2C7ABF"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"Corvo"</w:t>
      </w:r>
    </w:p>
    <w:p w14:paraId="7E6D9E0A" w14:textId="77777777"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w:t>
      </w:r>
    </w:p>
    <w:p w14:paraId="4E54EFBA"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ab/>
      </w:r>
      <w:r>
        <w:rPr>
          <w:rFonts w:ascii="Courier New" w:hAnsi="Courier New" w:cs="Courier New"/>
          <w:sz w:val="16"/>
        </w:rPr>
        <w:t>"quantity"</w:t>
      </w:r>
      <w:r w:rsidRPr="00EA5AB5">
        <w:rPr>
          <w:rFonts w:ascii="Courier New" w:hAnsi="Courier New" w:cs="Courier New"/>
          <w:sz w:val="16"/>
        </w:rPr>
        <w:t>: {</w:t>
      </w:r>
    </w:p>
    <w:p w14:paraId="2B7D836B" w14:textId="77777777" w:rsidR="0073276D" w:rsidRPr="00EA5AB5"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"type": "Property",</w:t>
      </w:r>
    </w:p>
    <w:p w14:paraId="09277957" w14:textId="77777777"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 xml:space="preserve">        "value": "</w:t>
      </w:r>
      <w:r>
        <w:rPr>
          <w:rFonts w:ascii="Courier New" w:hAnsi="Courier New" w:cs="Courier New"/>
          <w:sz w:val="16"/>
        </w:rPr>
        <w:t>100</w:t>
      </w:r>
      <w:r w:rsidRPr="00EA5AB5">
        <w:rPr>
          <w:rFonts w:ascii="Courier New" w:hAnsi="Courier New" w:cs="Courier New"/>
          <w:sz w:val="16"/>
        </w:rPr>
        <w:t>"</w:t>
      </w:r>
      <w:r>
        <w:rPr>
          <w:rFonts w:ascii="Courier New" w:hAnsi="Courier New" w:cs="Courier New"/>
          <w:sz w:val="16"/>
        </w:rPr>
        <w:t>,</w:t>
      </w:r>
    </w:p>
    <w:p w14:paraId="4A66AD6F" w14:textId="488696D3"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Pr="001D31EE">
        <w:rPr>
          <w:rFonts w:ascii="Courier New" w:hAnsi="Courier New" w:cs="Courier New"/>
          <w:sz w:val="16"/>
        </w:rPr>
        <w:t>"</w:t>
      </w:r>
      <w:r>
        <w:rPr>
          <w:rFonts w:ascii="Courier New" w:hAnsi="Courier New" w:cs="Courier New"/>
          <w:sz w:val="16"/>
        </w:rPr>
        <w:t>lastOrder</w:t>
      </w:r>
      <w:r w:rsidRPr="001D31EE">
        <w:rPr>
          <w:rFonts w:ascii="Courier New" w:hAnsi="Courier New" w:cs="Courier New"/>
          <w:sz w:val="16"/>
        </w:rPr>
        <w:t>": {</w:t>
      </w:r>
    </w:p>
    <w:p w14:paraId="60186951" w14:textId="77777777"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"type": "</w:t>
      </w:r>
      <w:r>
        <w:rPr>
          <w:rFonts w:ascii="Courier New" w:hAnsi="Courier New" w:cs="Courier New"/>
          <w:sz w:val="16"/>
        </w:rPr>
        <w:t>JsonProperty</w:t>
      </w:r>
      <w:r w:rsidRPr="001D31EE">
        <w:rPr>
          <w:rFonts w:ascii="Courier New" w:hAnsi="Courier New" w:cs="Courier New"/>
          <w:sz w:val="16"/>
        </w:rPr>
        <w:t>",</w:t>
      </w:r>
    </w:p>
    <w:p w14:paraId="238D3B25" w14:textId="77777777"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r>
        <w:rPr>
          <w:rFonts w:ascii="Courier New" w:hAnsi="Courier New" w:cs="Courier New"/>
          <w:sz w:val="16"/>
        </w:rPr>
        <w:t xml:space="preserve">    </w:t>
      </w:r>
      <w:r w:rsidRPr="001D31EE">
        <w:rPr>
          <w:rFonts w:ascii="Courier New" w:hAnsi="Courier New" w:cs="Courier New"/>
          <w:sz w:val="16"/>
        </w:rPr>
        <w:t>"</w:t>
      </w:r>
      <w:r>
        <w:rPr>
          <w:rFonts w:ascii="Courier New" w:hAnsi="Courier New" w:cs="Courier New"/>
          <w:sz w:val="16"/>
        </w:rPr>
        <w:t>json</w:t>
      </w:r>
      <w:r w:rsidRPr="001D31EE">
        <w:rPr>
          <w:rFonts w:ascii="Courier New" w:hAnsi="Courier New" w:cs="Courier New"/>
          <w:sz w:val="16"/>
        </w:rPr>
        <w:t xml:space="preserve">": </w:t>
      </w:r>
      <w:r>
        <w:rPr>
          <w:rFonts w:ascii="Courier New" w:hAnsi="Courier New" w:cs="Courier New"/>
          <w:sz w:val="16"/>
        </w:rPr>
        <w:t>{</w:t>
      </w:r>
    </w:p>
    <w:p w14:paraId="7C22B16F" w14:textId="77777777"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"id": "1234abcd",</w:t>
      </w:r>
    </w:p>
    <w:p w14:paraId="59FDFBF7" w14:textId="0F2DDBA6"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r w:rsidRPr="0073276D">
        <w:rPr>
          <w:rFonts w:ascii="Courier New" w:hAnsi="Courier New" w:cs="Courier New"/>
          <w:sz w:val="16"/>
        </w:rPr>
        <w:t>paymentDueDate</w:t>
      </w:r>
      <w:r>
        <w:rPr>
          <w:rFonts w:ascii="Courier New" w:hAnsi="Courier New" w:cs="Courier New"/>
          <w:sz w:val="16"/>
        </w:rPr>
        <w:t>": "</w:t>
      </w:r>
      <w:r w:rsidRPr="00EA5AB5">
        <w:rPr>
          <w:rFonts w:ascii="Courier New" w:hAnsi="Courier New" w:cs="Courier New"/>
          <w:sz w:val="16"/>
        </w:rPr>
        <w:t>2019-09-09T12:09:07Z</w:t>
      </w:r>
      <w:r>
        <w:rPr>
          <w:rFonts w:ascii="Courier New" w:hAnsi="Courier New" w:cs="Courier New"/>
          <w:sz w:val="16"/>
        </w:rPr>
        <w:t>"</w:t>
      </w:r>
      <w:r>
        <w:rPr>
          <w:rFonts w:ascii="Courier New" w:hAnsi="Courier New" w:cs="Courier New"/>
          <w:sz w:val="16"/>
        </w:rPr>
        <w:br/>
        <w:t xml:space="preserve">            },</w:t>
      </w:r>
    </w:p>
    <w:p w14:paraId="12D45122" w14:textId="77777777"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"jsonType": {</w:t>
      </w:r>
    </w:p>
    <w:p w14:paraId="7639499C" w14:textId="77059102"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"type": "VocabProperty",</w:t>
      </w:r>
    </w:p>
    <w:p w14:paraId="3A508726" w14:textId="68462768" w:rsidR="0073276D"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"vocab": "schema:Order"</w:t>
      </w:r>
      <w:r>
        <w:rPr>
          <w:rFonts w:ascii="Courier New" w:hAnsi="Courier New" w:cs="Courier New"/>
          <w:sz w:val="16"/>
        </w:rPr>
        <w:br/>
        <w:t xml:space="preserve">            }</w:t>
      </w:r>
    </w:p>
    <w:p w14:paraId="7FB80A51" w14:textId="77777777"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Pr>
          <w:rFonts w:ascii="Courier New" w:hAnsi="Courier New" w:cs="Courier New"/>
          <w:sz w:val="16"/>
        </w:rPr>
        <w:t xml:space="preserve">        }</w:t>
      </w:r>
    </w:p>
    <w:p w14:paraId="5270D297" w14:textId="77777777" w:rsidR="0073276D" w:rsidRPr="001D31EE"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 xml:space="preserve">   }</w:t>
      </w:r>
    </w:p>
    <w:p w14:paraId="1D5B738F" w14:textId="43F62929" w:rsidR="0073276D" w:rsidRPr="00DD02CC" w:rsidRDefault="0073276D" w:rsidP="0073276D">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1D31EE">
        <w:rPr>
          <w:rFonts w:ascii="Courier New" w:hAnsi="Courier New" w:cs="Courier New"/>
          <w:sz w:val="16"/>
        </w:rPr>
        <w:t>}</w:t>
      </w:r>
    </w:p>
    <w:p w14:paraId="3B8B5024" w14:textId="47C9C2EE" w:rsidR="007F5F7F" w:rsidRDefault="0073276D">
      <w:pPr>
        <w:pStyle w:val="TF"/>
      </w:pPr>
      <w:r w:rsidRPr="00EA5AB5">
        <w:t xml:space="preserve">Figure </w:t>
      </w:r>
      <w:r>
        <w:t>14</w:t>
      </w:r>
      <w:r w:rsidRPr="00EA5AB5">
        <w:t>.</w:t>
      </w:r>
      <w:r w:rsidR="00715BB1">
        <w:t>8</w:t>
      </w:r>
      <w:r w:rsidRPr="00EA5AB5">
        <w:t>-</w:t>
      </w:r>
      <w:r>
        <w:t>1</w:t>
      </w:r>
      <w:r w:rsidRPr="00EA5AB5">
        <w:t xml:space="preserve">: </w:t>
      </w:r>
      <w:r>
        <w:t xml:space="preserve">Creation of Wine:cde with the Transaction type as a VocabProperty </w:t>
      </w:r>
    </w:p>
    <w:p w14:paraId="0DEA2FED" w14:textId="439FF3C1" w:rsidR="000779DE" w:rsidRPr="00EA5AB5" w:rsidRDefault="007260B8" w:rsidP="000779DE">
      <w:r>
        <w:t xml:space="preserve">Similar </w:t>
      </w:r>
      <w:r w:rsidR="00A12DD5">
        <w:t>to</w:t>
      </w:r>
      <w:r>
        <w:t xml:space="preserve"> LanguageProperty and JsonProperty, the VocabProperty allows for more sophisticated queries to happen. Specifically, </w:t>
      </w:r>
      <w:r w:rsidR="000779DE">
        <w:t>VocabProperties allows leverag</w:t>
      </w:r>
      <w:r w:rsidR="00A12DD5">
        <w:t>ing</w:t>
      </w:r>
      <w:r w:rsidR="000779DE">
        <w:t xml:space="preserve"> the JSON-LD expansion behaviour and match against long names (similar</w:t>
      </w:r>
      <w:r w:rsidR="00A12DD5">
        <w:t xml:space="preserve"> to </w:t>
      </w:r>
      <w:r w:rsidR="000779DE">
        <w:t>what happens with queries by type). Figure 14.</w:t>
      </w:r>
      <w:r w:rsidR="00715BB1">
        <w:t>8</w:t>
      </w:r>
      <w:r w:rsidR="000779DE">
        <w:t>-2 shows an example of how to query VocabProperties.</w:t>
      </w:r>
    </w:p>
    <w:p w14:paraId="6C3D4F97" w14:textId="2EE61D8B" w:rsidR="000779DE" w:rsidRPr="00EA5AB5" w:rsidRDefault="000779DE" w:rsidP="000779D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GET /</w:t>
      </w:r>
      <w:r w:rsidRPr="00202FE0">
        <w:rPr>
          <w:rFonts w:ascii="Courier New" w:hAnsi="Courier New" w:cs="Courier New"/>
          <w:sz w:val="16"/>
        </w:rPr>
        <w:t>ngsi-ld</w:t>
      </w:r>
      <w:r w:rsidRPr="00EA5AB5">
        <w:rPr>
          <w:rFonts w:ascii="Courier New" w:hAnsi="Courier New" w:cs="Courier New"/>
          <w:sz w:val="16"/>
        </w:rPr>
        <w:t>/v1/entities</w:t>
      </w:r>
      <w:r>
        <w:rPr>
          <w:rFonts w:ascii="Courier New" w:hAnsi="Courier New" w:cs="Courier New"/>
          <w:sz w:val="16"/>
        </w:rPr>
        <w:t>?q=quantity.</w:t>
      </w:r>
      <w:r w:rsidR="00DE5EDF">
        <w:rPr>
          <w:rFonts w:ascii="Courier New" w:hAnsi="Courier New" w:cs="Courier New"/>
          <w:sz w:val="16"/>
        </w:rPr>
        <w:t>lastOrder.jsonType</w:t>
      </w:r>
      <w:r>
        <w:rPr>
          <w:rFonts w:ascii="Courier New" w:hAnsi="Courier New" w:cs="Courier New"/>
          <w:sz w:val="16"/>
        </w:rPr>
        <w:t>=</w:t>
      </w:r>
      <w:r w:rsidR="00DE5EDF">
        <w:rPr>
          <w:rFonts w:ascii="Courier New" w:hAnsi="Courier New" w:cs="Courier New"/>
          <w:sz w:val="16"/>
        </w:rPr>
        <w:t>schema:Order</w:t>
      </w:r>
      <w:r>
        <w:rPr>
          <w:rFonts w:ascii="Courier New" w:hAnsi="Courier New" w:cs="Courier New"/>
          <w:sz w:val="16"/>
        </w:rPr>
        <w:t>&amp;</w:t>
      </w:r>
      <w:r w:rsidR="00DE5EDF">
        <w:rPr>
          <w:rFonts w:ascii="Courier New" w:hAnsi="Courier New" w:cs="Courier New"/>
          <w:sz w:val="16"/>
        </w:rPr>
        <w:t>expandValues</w:t>
      </w:r>
      <w:r>
        <w:rPr>
          <w:rFonts w:ascii="Courier New" w:hAnsi="Courier New" w:cs="Courier New"/>
          <w:sz w:val="16"/>
        </w:rPr>
        <w:t>=quantity.lastOrder</w:t>
      </w:r>
      <w:r w:rsidR="00DE5EDF">
        <w:rPr>
          <w:rFonts w:ascii="Courier New" w:hAnsi="Courier New" w:cs="Courier New"/>
          <w:sz w:val="16"/>
        </w:rPr>
        <w:t>.jsonType</w:t>
      </w:r>
      <w:r w:rsidRPr="00EA5AB5">
        <w:rPr>
          <w:rFonts w:ascii="Courier New" w:hAnsi="Courier New" w:cs="Courier New"/>
          <w:sz w:val="16"/>
        </w:rPr>
        <w:t xml:space="preserve"> </w:t>
      </w:r>
      <w:r w:rsidRPr="00202FE0">
        <w:rPr>
          <w:rFonts w:ascii="Courier New" w:hAnsi="Courier New" w:cs="Courier New"/>
          <w:sz w:val="16"/>
        </w:rPr>
        <w:t>HTTP</w:t>
      </w:r>
      <w:r w:rsidRPr="00EA5AB5">
        <w:rPr>
          <w:rFonts w:ascii="Courier New" w:hAnsi="Courier New" w:cs="Courier New"/>
          <w:sz w:val="16"/>
        </w:rPr>
        <w:t>/1.1</w:t>
      </w:r>
    </w:p>
    <w:p w14:paraId="0723526A" w14:textId="77777777" w:rsidR="000779DE" w:rsidRPr="00EA5AB5" w:rsidRDefault="000779DE" w:rsidP="000779D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Host: localhost:9090</w:t>
      </w:r>
    </w:p>
    <w:p w14:paraId="711D580A" w14:textId="77777777" w:rsidR="000779DE" w:rsidRPr="00EA5AB5" w:rsidRDefault="000779DE" w:rsidP="000779D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Accept: application/</w:t>
      </w:r>
      <w:r w:rsidRPr="00202FE0">
        <w:rPr>
          <w:rFonts w:ascii="Courier New" w:hAnsi="Courier New" w:cs="Courier New"/>
          <w:sz w:val="16"/>
        </w:rPr>
        <w:t>json</w:t>
      </w:r>
    </w:p>
    <w:p w14:paraId="0DC765EE" w14:textId="77777777" w:rsidR="000779DE" w:rsidRPr="00EA5AB5" w:rsidRDefault="000779DE" w:rsidP="000779DE">
      <w:pPr>
        <w:keepNext/>
        <w:keepLines/>
        <w:pBdr>
          <w:top w:val="single" w:sz="4" w:space="1" w:color="auto"/>
          <w:left w:val="single" w:sz="4" w:space="4" w:color="auto"/>
          <w:bottom w:val="single" w:sz="4" w:space="1" w:color="auto"/>
          <w:right w:val="single" w:sz="4" w:space="4" w:color="auto"/>
        </w:pBdr>
        <w:shd w:val="clear" w:color="auto" w:fill="E7E6E6" w:themeFill="background2"/>
        <w:spacing w:after="0"/>
        <w:rPr>
          <w:rFonts w:ascii="Courier New" w:hAnsi="Courier New" w:cs="Courier New"/>
          <w:sz w:val="16"/>
        </w:rPr>
      </w:pPr>
      <w:r w:rsidRPr="00EA5AB5">
        <w:rPr>
          <w:rFonts w:ascii="Courier New" w:hAnsi="Courier New" w:cs="Courier New"/>
          <w:sz w:val="16"/>
        </w:rPr>
        <w:t>Link: &lt;https://</w:t>
      </w:r>
      <w:r w:rsidRPr="00202FE0">
        <w:rPr>
          <w:rFonts w:ascii="Courier New" w:hAnsi="Courier New" w:cs="Courier New"/>
          <w:sz w:val="16"/>
        </w:rPr>
        <w:t>uri</w:t>
      </w:r>
      <w:r w:rsidRPr="00EA5AB5">
        <w:rPr>
          <w:rFonts w:ascii="Courier New" w:hAnsi="Courier New" w:cs="Courier New"/>
          <w:sz w:val="16"/>
        </w:rPr>
        <w:t>.etsi.org/</w:t>
      </w:r>
      <w:r w:rsidRPr="00202FE0">
        <w:rPr>
          <w:rFonts w:ascii="Courier New" w:hAnsi="Courier New" w:cs="Courier New"/>
          <w:sz w:val="16"/>
        </w:rPr>
        <w:t>ngsi-ld</w:t>
      </w:r>
      <w:r w:rsidRPr="00EA5AB5">
        <w:rPr>
          <w:rFonts w:ascii="Courier New" w:hAnsi="Courier New" w:cs="Courier New"/>
          <w:sz w:val="16"/>
        </w:rPr>
        <w:t>/primer/store-context.jsonld&gt;;rel="</w:t>
      </w:r>
      <w:r w:rsidRPr="00202FE0">
        <w:rPr>
          <w:rFonts w:ascii="Courier New" w:hAnsi="Courier New" w:cs="Courier New"/>
          <w:sz w:val="16"/>
        </w:rPr>
        <w:t>http</w:t>
      </w:r>
      <w:r w:rsidRPr="00EA5AB5">
        <w:rPr>
          <w:rFonts w:ascii="Courier New" w:hAnsi="Courier New" w:cs="Courier New"/>
          <w:sz w:val="16"/>
        </w:rPr>
        <w:t>://www.w3.org/ns/</w:t>
      </w:r>
      <w:r w:rsidRPr="00202FE0">
        <w:rPr>
          <w:rFonts w:ascii="Courier New" w:hAnsi="Courier New" w:cs="Courier New"/>
          <w:sz w:val="16"/>
        </w:rPr>
        <w:t>json-ld</w:t>
      </w:r>
      <w:r w:rsidRPr="00EA5AB5">
        <w:rPr>
          <w:rFonts w:ascii="Courier New" w:hAnsi="Courier New" w:cs="Courier New"/>
          <w:sz w:val="16"/>
        </w:rPr>
        <w:t>#context";type="application/ld+</w:t>
      </w:r>
      <w:r w:rsidRPr="00202FE0">
        <w:rPr>
          <w:rFonts w:ascii="Courier New" w:hAnsi="Courier New" w:cs="Courier New"/>
          <w:sz w:val="16"/>
        </w:rPr>
        <w:t>json</w:t>
      </w:r>
      <w:r w:rsidRPr="00EA5AB5">
        <w:rPr>
          <w:rFonts w:ascii="Courier New" w:hAnsi="Courier New" w:cs="Courier New"/>
          <w:sz w:val="16"/>
        </w:rPr>
        <w:t>"</w:t>
      </w:r>
    </w:p>
    <w:p w14:paraId="359E1D53" w14:textId="77777777" w:rsidR="000779DE" w:rsidRPr="00EA5AB5" w:rsidRDefault="000779DE" w:rsidP="000779DE">
      <w:pPr>
        <w:pStyle w:val="NF"/>
      </w:pPr>
    </w:p>
    <w:p w14:paraId="0DD7C608" w14:textId="6A570276" w:rsidR="000779DE" w:rsidRPr="00EA5AB5" w:rsidRDefault="000779DE" w:rsidP="000779DE">
      <w:pPr>
        <w:pStyle w:val="TF"/>
      </w:pPr>
      <w:r w:rsidRPr="00EA5AB5">
        <w:t xml:space="preserve">Figure </w:t>
      </w:r>
      <w:r>
        <w:t>14</w:t>
      </w:r>
      <w:r w:rsidRPr="00EA5AB5">
        <w:t>.</w:t>
      </w:r>
      <w:r w:rsidR="00715BB1">
        <w:t>8</w:t>
      </w:r>
      <w:r w:rsidRPr="00EA5AB5">
        <w:t>-</w:t>
      </w:r>
      <w:r>
        <w:t>2</w:t>
      </w:r>
      <w:r w:rsidRPr="00EA5AB5">
        <w:t xml:space="preserve">: Retrieval </w:t>
      </w:r>
      <w:r>
        <w:t xml:space="preserve">of an Entity by </w:t>
      </w:r>
      <w:r w:rsidR="00DE5EDF">
        <w:t>the expanded value of its VocabProperty</w:t>
      </w:r>
    </w:p>
    <w:p w14:paraId="29D4E252" w14:textId="7F455119" w:rsidR="000779DE" w:rsidRDefault="000779DE" w:rsidP="000779DE">
      <w:r>
        <w:t xml:space="preserve">The figure shows two facts to keep in mind when working with </w:t>
      </w:r>
      <w:r w:rsidR="00DE5EDF">
        <w:t>VocabProperties</w:t>
      </w:r>
      <w:r>
        <w:t>:</w:t>
      </w:r>
    </w:p>
    <w:p w14:paraId="66FB2D37" w14:textId="2F1E1736" w:rsidR="000779DE" w:rsidRDefault="00DE5EDF" w:rsidP="000779DE">
      <w:pPr>
        <w:pStyle w:val="B1"/>
      </w:pPr>
      <w:r>
        <w:t>As for types, the target value is an IRI that can either be a short name (which will be later expanded) or a long name</w:t>
      </w:r>
      <w:r w:rsidR="000779DE">
        <w:t>.</w:t>
      </w:r>
    </w:p>
    <w:p w14:paraId="288E149D" w14:textId="4898BE36" w:rsidR="009F09FA" w:rsidRPr="009F09FA" w:rsidRDefault="000779DE" w:rsidP="005D20F9">
      <w:pPr>
        <w:pStyle w:val="B1"/>
      </w:pPr>
      <w:r>
        <w:t>The “</w:t>
      </w:r>
      <w:r w:rsidR="00DE5EDF">
        <w:t>expandValues</w:t>
      </w:r>
      <w:r>
        <w:t xml:space="preserve">” URL parameter is used to </w:t>
      </w:r>
      <w:r w:rsidR="00DE5EDF">
        <w:t>force</w:t>
      </w:r>
      <w:r>
        <w:t xml:space="preserve"> the JSON-LD expansion logic to happen </w:t>
      </w:r>
      <w:r w:rsidR="00DE5EDF">
        <w:t>within an Attributes</w:t>
      </w:r>
      <w:r w:rsidR="00FF1BDA">
        <w:t xml:space="preserve"> prior the executi</w:t>
      </w:r>
      <w:r w:rsidR="007F02A8">
        <w:t>on</w:t>
      </w:r>
      <w:r w:rsidR="00FF1BDA">
        <w:t xml:space="preserve"> of the query</w:t>
      </w:r>
      <w:r>
        <w:t xml:space="preserve">. This is necessary </w:t>
      </w:r>
      <w:r w:rsidR="00DE5EDF">
        <w:t xml:space="preserve">to </w:t>
      </w:r>
      <w:r w:rsidR="007F02A8">
        <w:t>correctly match</w:t>
      </w:r>
      <w:r w:rsidR="00DE5EDF">
        <w:t xml:space="preserve"> the content of the “vocab” field of a VocabProperty</w:t>
      </w:r>
      <w:r w:rsidR="00FF1BDA">
        <w:t xml:space="preserve"> with the </w:t>
      </w:r>
      <w:r w:rsidR="007F02A8">
        <w:t>IRI supplied in the request</w:t>
      </w:r>
      <w:r w:rsidR="00FF1BDA">
        <w:t xml:space="preserve">. </w:t>
      </w:r>
      <w:r w:rsidR="00F34730" w:rsidRPr="00EA5AB5">
        <w:br w:type="page"/>
      </w:r>
    </w:p>
    <w:p w14:paraId="309A0E37" w14:textId="1F1DBD9C" w:rsidR="009C2BEA" w:rsidRPr="009D6E01" w:rsidRDefault="009C2BEA" w:rsidP="009D6E01">
      <w:pPr>
        <w:pStyle w:val="Heading1"/>
      </w:pPr>
      <w:bookmarkStart w:id="214" w:name="_Toc147485584"/>
      <w:bookmarkStart w:id="215" w:name="_Toc197507309"/>
      <w:r w:rsidRPr="009D6E01">
        <w:lastRenderedPageBreak/>
        <w:t>Annex</w:t>
      </w:r>
      <w:r w:rsidR="00C736F3" w:rsidRPr="009D6E01">
        <w:t xml:space="preserve"> </w:t>
      </w:r>
      <w:r w:rsidR="007851F5" w:rsidRPr="009D6E01">
        <w:t>A:</w:t>
      </w:r>
      <w:r w:rsidR="00BA7C8F" w:rsidRPr="009D6E01">
        <w:tab/>
      </w:r>
      <w:r w:rsidRPr="009D6E01">
        <w:t>Change History</w:t>
      </w:r>
      <w:bookmarkEnd w:id="214"/>
      <w:bookmarkEnd w:id="2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000" w:firstRow="0" w:lastRow="0" w:firstColumn="0" w:lastColumn="0" w:noHBand="0" w:noVBand="0"/>
      </w:tblPr>
      <w:tblGrid>
        <w:gridCol w:w="1566"/>
        <w:gridCol w:w="810"/>
        <w:gridCol w:w="7194"/>
      </w:tblGrid>
      <w:tr w:rsidR="009C2BEA" w:rsidRPr="00913886" w14:paraId="3D1BD92E" w14:textId="77777777" w:rsidTr="00ED3FA8">
        <w:trPr>
          <w:tblHeader/>
          <w:jc w:val="center"/>
        </w:trPr>
        <w:tc>
          <w:tcPr>
            <w:tcW w:w="1566" w:type="dxa"/>
            <w:shd w:val="pct10" w:color="auto" w:fill="auto"/>
            <w:vAlign w:val="center"/>
          </w:tcPr>
          <w:p w14:paraId="21202521" w14:textId="77777777" w:rsidR="009C2BEA" w:rsidRPr="00913886" w:rsidRDefault="009C2BEA" w:rsidP="009C2BEA">
            <w:pPr>
              <w:pStyle w:val="TAH"/>
            </w:pPr>
            <w:r w:rsidRPr="00913886">
              <w:t>Date</w:t>
            </w:r>
          </w:p>
        </w:tc>
        <w:tc>
          <w:tcPr>
            <w:tcW w:w="810" w:type="dxa"/>
            <w:shd w:val="pct10" w:color="auto" w:fill="auto"/>
            <w:vAlign w:val="center"/>
          </w:tcPr>
          <w:p w14:paraId="693D31F6" w14:textId="77777777" w:rsidR="009C2BEA" w:rsidRPr="00913886" w:rsidRDefault="009C2BEA" w:rsidP="009C2BEA">
            <w:pPr>
              <w:pStyle w:val="TAH"/>
            </w:pPr>
            <w:r w:rsidRPr="00913886">
              <w:t>Version</w:t>
            </w:r>
          </w:p>
        </w:tc>
        <w:tc>
          <w:tcPr>
            <w:tcW w:w="7194" w:type="dxa"/>
            <w:shd w:val="pct10" w:color="auto" w:fill="auto"/>
            <w:vAlign w:val="center"/>
          </w:tcPr>
          <w:p w14:paraId="6BB29570" w14:textId="77777777" w:rsidR="009C2BEA" w:rsidRPr="00913886" w:rsidRDefault="009C2BEA" w:rsidP="009C2BEA">
            <w:pPr>
              <w:pStyle w:val="TAH"/>
            </w:pPr>
            <w:r w:rsidRPr="00913886">
              <w:t>Information about changes</w:t>
            </w:r>
          </w:p>
        </w:tc>
      </w:tr>
      <w:tr w:rsidR="00023353" w:rsidRPr="00913886" w14:paraId="07A3224C" w14:textId="77777777" w:rsidTr="00FD59C5">
        <w:trPr>
          <w:trHeight w:val="424"/>
          <w:jc w:val="center"/>
        </w:trPr>
        <w:tc>
          <w:tcPr>
            <w:tcW w:w="1566" w:type="dxa"/>
            <w:vAlign w:val="center"/>
          </w:tcPr>
          <w:p w14:paraId="70679E56" w14:textId="0B499899" w:rsidR="00023353" w:rsidRPr="00913886" w:rsidRDefault="00023353" w:rsidP="009C7CC9">
            <w:pPr>
              <w:pStyle w:val="TAL"/>
            </w:pPr>
            <w:r>
              <w:t>February</w:t>
            </w:r>
            <w:r w:rsidRPr="00913886">
              <w:t xml:space="preserve"> 202</w:t>
            </w:r>
            <w:r>
              <w:t>4</w:t>
            </w:r>
          </w:p>
        </w:tc>
        <w:tc>
          <w:tcPr>
            <w:tcW w:w="810" w:type="dxa"/>
            <w:vAlign w:val="center"/>
          </w:tcPr>
          <w:p w14:paraId="52324745" w14:textId="72051092" w:rsidR="00023353" w:rsidRPr="00913886" w:rsidRDefault="00023353" w:rsidP="00023353">
            <w:pPr>
              <w:pStyle w:val="TAL"/>
            </w:pPr>
            <w:r w:rsidRPr="00913886">
              <w:t>1.</w:t>
            </w:r>
            <w:r>
              <w:t>2</w:t>
            </w:r>
            <w:r w:rsidRPr="00913886">
              <w:t>.2</w:t>
            </w:r>
          </w:p>
        </w:tc>
        <w:tc>
          <w:tcPr>
            <w:tcW w:w="7194" w:type="dxa"/>
            <w:vAlign w:val="center"/>
          </w:tcPr>
          <w:p w14:paraId="6DE50FFC" w14:textId="44774495" w:rsidR="00023353" w:rsidRPr="00913886" w:rsidRDefault="00023353" w:rsidP="00023353">
            <w:pPr>
              <w:pStyle w:val="TAL"/>
            </w:pPr>
            <w:r w:rsidRPr="00913886">
              <w:t>Created ToC</w:t>
            </w:r>
          </w:p>
        </w:tc>
      </w:tr>
      <w:tr w:rsidR="00023353" w:rsidRPr="00913886" w14:paraId="209B6A34" w14:textId="77777777" w:rsidTr="00FD59C5">
        <w:trPr>
          <w:trHeight w:val="424"/>
          <w:jc w:val="center"/>
        </w:trPr>
        <w:tc>
          <w:tcPr>
            <w:tcW w:w="1566" w:type="dxa"/>
            <w:vAlign w:val="center"/>
          </w:tcPr>
          <w:p w14:paraId="5E9BCE66" w14:textId="70A9152F" w:rsidR="00023353" w:rsidRDefault="00023353" w:rsidP="009C7CC9">
            <w:pPr>
              <w:pStyle w:val="TAL"/>
            </w:pPr>
            <w:r>
              <w:t>May 2025</w:t>
            </w:r>
          </w:p>
        </w:tc>
        <w:tc>
          <w:tcPr>
            <w:tcW w:w="810" w:type="dxa"/>
            <w:vAlign w:val="center"/>
          </w:tcPr>
          <w:p w14:paraId="1A4A0A5B" w14:textId="140A079B" w:rsidR="00023353" w:rsidRPr="00913886" w:rsidRDefault="00023353" w:rsidP="00023353">
            <w:pPr>
              <w:pStyle w:val="TAL"/>
            </w:pPr>
            <w:r>
              <w:t>1.2.3</w:t>
            </w:r>
          </w:p>
        </w:tc>
        <w:tc>
          <w:tcPr>
            <w:tcW w:w="7194" w:type="dxa"/>
            <w:vAlign w:val="center"/>
          </w:tcPr>
          <w:p w14:paraId="257BFCBB" w14:textId="2DB49C53" w:rsidR="00023353" w:rsidRPr="00913886" w:rsidRDefault="00023353" w:rsidP="00023353">
            <w:pPr>
              <w:pStyle w:val="TAL"/>
            </w:pPr>
            <w:r>
              <w:t>Added content of clause 14 on Advanced Attribute Types</w:t>
            </w:r>
          </w:p>
        </w:tc>
      </w:tr>
      <w:tr w:rsidR="00115E30" w:rsidRPr="00913886" w14:paraId="3A9F194F" w14:textId="77777777" w:rsidTr="00FD59C5">
        <w:trPr>
          <w:trHeight w:val="424"/>
          <w:jc w:val="center"/>
        </w:trPr>
        <w:tc>
          <w:tcPr>
            <w:tcW w:w="1566" w:type="dxa"/>
            <w:vAlign w:val="center"/>
          </w:tcPr>
          <w:p w14:paraId="1DB53D87" w14:textId="70295784" w:rsidR="00115E30" w:rsidRDefault="00115E30" w:rsidP="009C7CC9">
            <w:pPr>
              <w:pStyle w:val="TAL"/>
            </w:pPr>
            <w:r>
              <w:t>May 2025</w:t>
            </w:r>
          </w:p>
        </w:tc>
        <w:tc>
          <w:tcPr>
            <w:tcW w:w="810" w:type="dxa"/>
            <w:vAlign w:val="center"/>
          </w:tcPr>
          <w:p w14:paraId="4D062AB3" w14:textId="2B180E36" w:rsidR="00115E30" w:rsidRDefault="00115E30" w:rsidP="00023353">
            <w:pPr>
              <w:pStyle w:val="TAL"/>
            </w:pPr>
            <w:r>
              <w:t>1.2.4</w:t>
            </w:r>
          </w:p>
        </w:tc>
        <w:tc>
          <w:tcPr>
            <w:tcW w:w="7194" w:type="dxa"/>
            <w:vAlign w:val="center"/>
          </w:tcPr>
          <w:p w14:paraId="00A0F9E3" w14:textId="611308D8" w:rsidR="00115E30" w:rsidRDefault="00115E30" w:rsidP="00023353">
            <w:pPr>
              <w:pStyle w:val="TAL"/>
            </w:pPr>
            <w:r>
              <w:t>Correction</w:t>
            </w:r>
            <w:r w:rsidR="009C0B05">
              <w:t>s</w:t>
            </w:r>
            <w:r>
              <w:t xml:space="preserve"> </w:t>
            </w:r>
            <w:r w:rsidR="009C11FA">
              <w:t xml:space="preserve">and additions of requests </w:t>
            </w:r>
            <w:r>
              <w:t>in clause 14</w:t>
            </w:r>
          </w:p>
        </w:tc>
      </w:tr>
      <w:tr w:rsidR="00115E30" w:rsidRPr="00913886" w14:paraId="5575D50C" w14:textId="77777777" w:rsidTr="00FD59C5">
        <w:trPr>
          <w:trHeight w:val="424"/>
          <w:jc w:val="center"/>
        </w:trPr>
        <w:tc>
          <w:tcPr>
            <w:tcW w:w="1566" w:type="dxa"/>
            <w:vAlign w:val="center"/>
          </w:tcPr>
          <w:p w14:paraId="049ACD1C" w14:textId="47821008" w:rsidR="00115E30" w:rsidRDefault="0000651D" w:rsidP="009C7CC9">
            <w:pPr>
              <w:pStyle w:val="TAL"/>
            </w:pPr>
            <w:r>
              <w:t>June 2025</w:t>
            </w:r>
          </w:p>
        </w:tc>
        <w:tc>
          <w:tcPr>
            <w:tcW w:w="810" w:type="dxa"/>
            <w:vAlign w:val="center"/>
          </w:tcPr>
          <w:p w14:paraId="41BB6F35" w14:textId="37D5C336" w:rsidR="00115E30" w:rsidRDefault="0000651D" w:rsidP="00023353">
            <w:pPr>
              <w:pStyle w:val="TAL"/>
            </w:pPr>
            <w:r>
              <w:t>1.2.5</w:t>
            </w:r>
          </w:p>
        </w:tc>
        <w:tc>
          <w:tcPr>
            <w:tcW w:w="7194" w:type="dxa"/>
            <w:vAlign w:val="center"/>
          </w:tcPr>
          <w:p w14:paraId="4EA61B65" w14:textId="1A98F097" w:rsidR="00115E30" w:rsidRDefault="0000651D" w:rsidP="00023353">
            <w:pPr>
              <w:pStyle w:val="TAL"/>
            </w:pPr>
            <w:r>
              <w:t>Some minor fixes</w:t>
            </w:r>
            <w:r w:rsidR="0050070F">
              <w:t xml:space="preserve">, added </w:t>
            </w:r>
            <w:r w:rsidR="00BE10FF">
              <w:t>terms JSONProperty, ListProperty and ListRelationship</w:t>
            </w:r>
          </w:p>
        </w:tc>
      </w:tr>
    </w:tbl>
    <w:p w14:paraId="07A9AB57" w14:textId="77777777" w:rsidR="009C2BEA" w:rsidRPr="00EA5AB5" w:rsidRDefault="009C2BEA" w:rsidP="00A86BAE">
      <w:pPr>
        <w:rPr>
          <w:i/>
          <w:highlight w:val="cyan"/>
        </w:rPr>
      </w:pPr>
    </w:p>
    <w:p w14:paraId="131EEF0B" w14:textId="77777777" w:rsidR="00B03824" w:rsidRPr="000977BF" w:rsidRDefault="00B03824">
      <w:pPr>
        <w:overflowPunct/>
        <w:autoSpaceDE/>
        <w:autoSpaceDN/>
        <w:adjustRightInd/>
        <w:spacing w:after="0"/>
        <w:textAlignment w:val="auto"/>
        <w:rPr>
          <w:rFonts w:ascii="Arial" w:hAnsi="Arial"/>
          <w:sz w:val="36"/>
        </w:rPr>
      </w:pPr>
      <w:r w:rsidRPr="000977BF">
        <w:br w:type="page"/>
      </w:r>
    </w:p>
    <w:p w14:paraId="24C52295" w14:textId="77777777" w:rsidR="00E2571F" w:rsidRPr="000977BF" w:rsidRDefault="00D626BF" w:rsidP="00E9496A">
      <w:pPr>
        <w:pStyle w:val="Heading1"/>
        <w:rPr>
          <w:i/>
        </w:rPr>
      </w:pPr>
      <w:bookmarkStart w:id="216" w:name="_Toc147485585"/>
      <w:bookmarkStart w:id="217" w:name="_Toc197507310"/>
      <w:r w:rsidRPr="000977BF">
        <w:lastRenderedPageBreak/>
        <w:t>History</w:t>
      </w:r>
      <w:bookmarkEnd w:id="216"/>
      <w:bookmarkEnd w:id="217"/>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D626BF" w:rsidRPr="00EA5AB5" w14:paraId="7572334F" w14:textId="77777777" w:rsidTr="00A86BAE">
        <w:trPr>
          <w:cantSplit/>
          <w:jc w:val="center"/>
        </w:trPr>
        <w:tc>
          <w:tcPr>
            <w:tcW w:w="9639" w:type="dxa"/>
            <w:gridSpan w:val="3"/>
            <w:tcBorders>
              <w:top w:val="single" w:sz="6" w:space="0" w:color="auto"/>
              <w:left w:val="single" w:sz="6" w:space="0" w:color="auto"/>
              <w:bottom w:val="single" w:sz="6" w:space="0" w:color="auto"/>
              <w:right w:val="single" w:sz="6" w:space="0" w:color="auto"/>
            </w:tcBorders>
          </w:tcPr>
          <w:p w14:paraId="39CC80B3" w14:textId="77777777" w:rsidR="00D626BF" w:rsidRPr="00EA5AB5" w:rsidRDefault="00D626BF">
            <w:pPr>
              <w:spacing w:before="60" w:after="60"/>
              <w:jc w:val="center"/>
              <w:rPr>
                <w:b/>
                <w:sz w:val="24"/>
              </w:rPr>
            </w:pPr>
            <w:r w:rsidRPr="00EA5AB5">
              <w:rPr>
                <w:b/>
                <w:sz w:val="24"/>
              </w:rPr>
              <w:t>Document history</w:t>
            </w:r>
          </w:p>
        </w:tc>
      </w:tr>
      <w:tr w:rsidR="00576221" w:rsidRPr="00EA5AB5" w14:paraId="07609BAD" w14:textId="77777777" w:rsidTr="001204CF">
        <w:trPr>
          <w:cantSplit/>
          <w:jc w:val="center"/>
        </w:trPr>
        <w:tc>
          <w:tcPr>
            <w:tcW w:w="1247" w:type="dxa"/>
            <w:tcBorders>
              <w:top w:val="single" w:sz="6" w:space="0" w:color="auto"/>
              <w:left w:val="single" w:sz="6" w:space="0" w:color="auto"/>
              <w:bottom w:val="single" w:sz="6" w:space="0" w:color="auto"/>
              <w:right w:val="single" w:sz="6" w:space="0" w:color="auto"/>
            </w:tcBorders>
          </w:tcPr>
          <w:p w14:paraId="39274733" w14:textId="77777777" w:rsidR="00576221" w:rsidRPr="00EA5AB5" w:rsidRDefault="004E4E28" w:rsidP="001204CF">
            <w:pPr>
              <w:pStyle w:val="FP"/>
              <w:spacing w:before="80" w:after="80"/>
              <w:ind w:left="57"/>
            </w:pPr>
            <w:r w:rsidRPr="00EA5AB5">
              <w:t>V1.</w:t>
            </w:r>
            <w:r w:rsidR="002606D2" w:rsidRPr="00EA5AB5">
              <w:t>1</w:t>
            </w:r>
            <w:r w:rsidRPr="00EA5AB5">
              <w:t>.1</w:t>
            </w:r>
          </w:p>
        </w:tc>
        <w:tc>
          <w:tcPr>
            <w:tcW w:w="1588" w:type="dxa"/>
            <w:tcBorders>
              <w:top w:val="single" w:sz="6" w:space="0" w:color="auto"/>
              <w:left w:val="single" w:sz="6" w:space="0" w:color="auto"/>
              <w:bottom w:val="single" w:sz="6" w:space="0" w:color="auto"/>
              <w:right w:val="single" w:sz="6" w:space="0" w:color="auto"/>
            </w:tcBorders>
          </w:tcPr>
          <w:p w14:paraId="32E33FC7" w14:textId="77777777" w:rsidR="00576221" w:rsidRPr="00EA5AB5" w:rsidRDefault="00860B2F" w:rsidP="001204CF">
            <w:pPr>
              <w:pStyle w:val="FP"/>
              <w:spacing w:before="80" w:after="80"/>
              <w:ind w:left="57"/>
            </w:pPr>
            <w:r w:rsidRPr="00EA5AB5">
              <w:t>March</w:t>
            </w:r>
            <w:r w:rsidR="00D95577" w:rsidRPr="00EA5AB5">
              <w:t xml:space="preserve"> 202</w:t>
            </w:r>
            <w:r w:rsidRPr="00EA5AB5">
              <w:t>0</w:t>
            </w:r>
          </w:p>
        </w:tc>
        <w:tc>
          <w:tcPr>
            <w:tcW w:w="6804" w:type="dxa"/>
            <w:tcBorders>
              <w:top w:val="single" w:sz="6" w:space="0" w:color="auto"/>
              <w:bottom w:val="single" w:sz="6" w:space="0" w:color="auto"/>
              <w:right w:val="single" w:sz="6" w:space="0" w:color="auto"/>
            </w:tcBorders>
          </w:tcPr>
          <w:p w14:paraId="53127D60" w14:textId="77777777" w:rsidR="00576221" w:rsidRPr="00EA5AB5" w:rsidRDefault="007246E3" w:rsidP="007851F5">
            <w:pPr>
              <w:pStyle w:val="FP"/>
              <w:tabs>
                <w:tab w:val="left" w:pos="3118"/>
              </w:tabs>
              <w:spacing w:before="80" w:after="80"/>
              <w:ind w:left="57"/>
            </w:pPr>
            <w:r w:rsidRPr="00EA5AB5">
              <w:t>Publication</w:t>
            </w:r>
          </w:p>
        </w:tc>
      </w:tr>
      <w:tr w:rsidR="002606D2" w:rsidRPr="00EA5AB5" w14:paraId="33321A8C" w14:textId="77777777" w:rsidTr="00A86BAE">
        <w:trPr>
          <w:cantSplit/>
          <w:jc w:val="center"/>
        </w:trPr>
        <w:tc>
          <w:tcPr>
            <w:tcW w:w="1247" w:type="dxa"/>
            <w:tcBorders>
              <w:top w:val="single" w:sz="6" w:space="0" w:color="auto"/>
              <w:left w:val="single" w:sz="6" w:space="0" w:color="auto"/>
              <w:bottom w:val="single" w:sz="6" w:space="0" w:color="auto"/>
              <w:right w:val="single" w:sz="6" w:space="0" w:color="auto"/>
            </w:tcBorders>
          </w:tcPr>
          <w:p w14:paraId="5F687DC6" w14:textId="77777777" w:rsidR="002606D2" w:rsidRPr="00EA5AB5" w:rsidRDefault="007851F5" w:rsidP="002606D2">
            <w:pPr>
              <w:pStyle w:val="FP"/>
              <w:spacing w:before="80" w:after="80"/>
              <w:ind w:left="57"/>
            </w:pPr>
            <w:bookmarkStart w:id="218" w:name="H_MAP" w:colFirst="2" w:colLast="2"/>
            <w:r w:rsidRPr="00EA5AB5">
              <w:t>V1.2.1</w:t>
            </w:r>
          </w:p>
        </w:tc>
        <w:tc>
          <w:tcPr>
            <w:tcW w:w="1588" w:type="dxa"/>
            <w:tcBorders>
              <w:top w:val="single" w:sz="6" w:space="0" w:color="auto"/>
              <w:left w:val="single" w:sz="6" w:space="0" w:color="auto"/>
              <w:bottom w:val="single" w:sz="6" w:space="0" w:color="auto"/>
              <w:right w:val="single" w:sz="6" w:space="0" w:color="auto"/>
            </w:tcBorders>
          </w:tcPr>
          <w:p w14:paraId="46AE0612" w14:textId="77777777" w:rsidR="002606D2" w:rsidRPr="00EA5AB5" w:rsidRDefault="007851F5" w:rsidP="002606D2">
            <w:pPr>
              <w:pStyle w:val="FP"/>
              <w:spacing w:before="80" w:after="80"/>
              <w:ind w:left="57"/>
            </w:pPr>
            <w:r w:rsidRPr="00EA5AB5">
              <w:t>October 2023</w:t>
            </w:r>
          </w:p>
        </w:tc>
        <w:tc>
          <w:tcPr>
            <w:tcW w:w="6804" w:type="dxa"/>
            <w:tcBorders>
              <w:top w:val="single" w:sz="6" w:space="0" w:color="auto"/>
              <w:bottom w:val="single" w:sz="6" w:space="0" w:color="auto"/>
              <w:right w:val="single" w:sz="6" w:space="0" w:color="auto"/>
            </w:tcBorders>
          </w:tcPr>
          <w:p w14:paraId="1D2BC505" w14:textId="77777777" w:rsidR="002606D2" w:rsidRPr="00EA5AB5" w:rsidRDefault="007851F5" w:rsidP="002606D2">
            <w:pPr>
              <w:pStyle w:val="FP"/>
              <w:tabs>
                <w:tab w:val="left" w:pos="3261"/>
                <w:tab w:val="left" w:pos="4395"/>
              </w:tabs>
              <w:spacing w:before="80" w:after="80"/>
              <w:ind w:left="57"/>
            </w:pPr>
            <w:r w:rsidRPr="00EA5AB5">
              <w:t>Publication</w:t>
            </w:r>
          </w:p>
        </w:tc>
      </w:tr>
      <w:tr w:rsidR="002606D2" w:rsidRPr="00EA5AB5" w14:paraId="735DD984" w14:textId="77777777" w:rsidTr="00A86BAE">
        <w:trPr>
          <w:cantSplit/>
          <w:jc w:val="center"/>
        </w:trPr>
        <w:tc>
          <w:tcPr>
            <w:tcW w:w="1247" w:type="dxa"/>
            <w:tcBorders>
              <w:top w:val="single" w:sz="6" w:space="0" w:color="auto"/>
              <w:left w:val="single" w:sz="6" w:space="0" w:color="auto"/>
              <w:bottom w:val="single" w:sz="6" w:space="0" w:color="auto"/>
              <w:right w:val="single" w:sz="6" w:space="0" w:color="auto"/>
            </w:tcBorders>
          </w:tcPr>
          <w:p w14:paraId="24313C83" w14:textId="77777777" w:rsidR="002606D2" w:rsidRPr="00EA5AB5" w:rsidRDefault="002606D2" w:rsidP="002606D2">
            <w:pPr>
              <w:pStyle w:val="FP"/>
              <w:spacing w:before="80" w:after="80"/>
              <w:ind w:left="57"/>
            </w:pPr>
            <w:bookmarkStart w:id="219" w:name="H_UAP" w:colFirst="2" w:colLast="2"/>
            <w:bookmarkEnd w:id="218"/>
          </w:p>
        </w:tc>
        <w:tc>
          <w:tcPr>
            <w:tcW w:w="1588" w:type="dxa"/>
            <w:tcBorders>
              <w:top w:val="single" w:sz="6" w:space="0" w:color="auto"/>
              <w:left w:val="single" w:sz="6" w:space="0" w:color="auto"/>
              <w:bottom w:val="single" w:sz="6" w:space="0" w:color="auto"/>
              <w:right w:val="single" w:sz="6" w:space="0" w:color="auto"/>
            </w:tcBorders>
          </w:tcPr>
          <w:p w14:paraId="0FEB244A" w14:textId="77777777" w:rsidR="002606D2" w:rsidRPr="00EA5AB5" w:rsidRDefault="002606D2" w:rsidP="002606D2">
            <w:pPr>
              <w:pStyle w:val="FP"/>
              <w:spacing w:before="80" w:after="80"/>
              <w:ind w:left="57"/>
            </w:pPr>
          </w:p>
        </w:tc>
        <w:tc>
          <w:tcPr>
            <w:tcW w:w="6804" w:type="dxa"/>
            <w:tcBorders>
              <w:top w:val="single" w:sz="6" w:space="0" w:color="auto"/>
              <w:bottom w:val="single" w:sz="6" w:space="0" w:color="auto"/>
              <w:right w:val="single" w:sz="6" w:space="0" w:color="auto"/>
            </w:tcBorders>
          </w:tcPr>
          <w:p w14:paraId="4ADBF549" w14:textId="77777777" w:rsidR="002606D2" w:rsidRPr="00EA5AB5" w:rsidRDefault="002606D2" w:rsidP="002606D2">
            <w:pPr>
              <w:pStyle w:val="FP"/>
              <w:tabs>
                <w:tab w:val="left" w:pos="3261"/>
                <w:tab w:val="left" w:pos="4395"/>
              </w:tabs>
              <w:spacing w:before="80" w:after="80"/>
              <w:ind w:left="57"/>
            </w:pPr>
          </w:p>
        </w:tc>
      </w:tr>
      <w:tr w:rsidR="00913886" w:rsidRPr="00EA5AB5" w14:paraId="6B139F04" w14:textId="77777777" w:rsidTr="00A86BAE">
        <w:trPr>
          <w:cantSplit/>
          <w:jc w:val="center"/>
        </w:trPr>
        <w:tc>
          <w:tcPr>
            <w:tcW w:w="1247" w:type="dxa"/>
            <w:tcBorders>
              <w:top w:val="single" w:sz="6" w:space="0" w:color="auto"/>
              <w:left w:val="single" w:sz="6" w:space="0" w:color="auto"/>
              <w:bottom w:val="single" w:sz="6" w:space="0" w:color="auto"/>
              <w:right w:val="single" w:sz="6" w:space="0" w:color="auto"/>
            </w:tcBorders>
          </w:tcPr>
          <w:p w14:paraId="7110E0F9" w14:textId="77777777" w:rsidR="00913886" w:rsidRPr="00EA5AB5" w:rsidRDefault="00913886" w:rsidP="002606D2">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2F93AC3D" w14:textId="77777777" w:rsidR="00913886" w:rsidRPr="00EA5AB5" w:rsidRDefault="00913886" w:rsidP="002606D2">
            <w:pPr>
              <w:pStyle w:val="FP"/>
              <w:spacing w:before="80" w:after="80"/>
              <w:ind w:left="57"/>
            </w:pPr>
          </w:p>
        </w:tc>
        <w:tc>
          <w:tcPr>
            <w:tcW w:w="6804" w:type="dxa"/>
            <w:tcBorders>
              <w:top w:val="single" w:sz="6" w:space="0" w:color="auto"/>
              <w:bottom w:val="single" w:sz="6" w:space="0" w:color="auto"/>
              <w:right w:val="single" w:sz="6" w:space="0" w:color="auto"/>
            </w:tcBorders>
          </w:tcPr>
          <w:p w14:paraId="4F437CB2" w14:textId="77777777" w:rsidR="00913886" w:rsidRPr="00EA5AB5" w:rsidRDefault="00913886" w:rsidP="002606D2">
            <w:pPr>
              <w:pStyle w:val="FP"/>
              <w:tabs>
                <w:tab w:val="left" w:pos="3261"/>
                <w:tab w:val="left" w:pos="4395"/>
              </w:tabs>
              <w:spacing w:before="80" w:after="80"/>
              <w:ind w:left="57"/>
            </w:pPr>
          </w:p>
        </w:tc>
      </w:tr>
      <w:tr w:rsidR="002606D2" w:rsidRPr="00EA5AB5" w14:paraId="1941A350" w14:textId="77777777" w:rsidTr="00A86BAE">
        <w:trPr>
          <w:cantSplit/>
          <w:jc w:val="center"/>
        </w:trPr>
        <w:tc>
          <w:tcPr>
            <w:tcW w:w="1247" w:type="dxa"/>
            <w:tcBorders>
              <w:top w:val="single" w:sz="6" w:space="0" w:color="auto"/>
              <w:left w:val="single" w:sz="6" w:space="0" w:color="auto"/>
              <w:bottom w:val="single" w:sz="6" w:space="0" w:color="auto"/>
              <w:right w:val="single" w:sz="6" w:space="0" w:color="auto"/>
            </w:tcBorders>
          </w:tcPr>
          <w:p w14:paraId="726EA1A6" w14:textId="77777777" w:rsidR="002606D2" w:rsidRPr="00EA5AB5" w:rsidRDefault="002606D2" w:rsidP="002606D2">
            <w:pPr>
              <w:pStyle w:val="FP"/>
              <w:spacing w:before="80" w:after="80"/>
              <w:ind w:left="57"/>
            </w:pPr>
            <w:bookmarkStart w:id="220" w:name="H_PE" w:colFirst="2" w:colLast="2"/>
            <w:bookmarkEnd w:id="219"/>
          </w:p>
        </w:tc>
        <w:tc>
          <w:tcPr>
            <w:tcW w:w="1588" w:type="dxa"/>
            <w:tcBorders>
              <w:top w:val="single" w:sz="6" w:space="0" w:color="auto"/>
              <w:left w:val="single" w:sz="6" w:space="0" w:color="auto"/>
              <w:bottom w:val="single" w:sz="6" w:space="0" w:color="auto"/>
              <w:right w:val="single" w:sz="6" w:space="0" w:color="auto"/>
            </w:tcBorders>
          </w:tcPr>
          <w:p w14:paraId="193C5185" w14:textId="77777777" w:rsidR="002606D2" w:rsidRPr="00EA5AB5" w:rsidRDefault="002606D2" w:rsidP="002606D2">
            <w:pPr>
              <w:pStyle w:val="FP"/>
              <w:spacing w:before="80" w:after="80"/>
              <w:ind w:left="57"/>
            </w:pPr>
          </w:p>
        </w:tc>
        <w:tc>
          <w:tcPr>
            <w:tcW w:w="6804" w:type="dxa"/>
            <w:tcBorders>
              <w:top w:val="single" w:sz="6" w:space="0" w:color="auto"/>
              <w:bottom w:val="single" w:sz="6" w:space="0" w:color="auto"/>
              <w:right w:val="single" w:sz="6" w:space="0" w:color="auto"/>
            </w:tcBorders>
          </w:tcPr>
          <w:p w14:paraId="3A102AAB" w14:textId="77777777" w:rsidR="002606D2" w:rsidRPr="00EA5AB5" w:rsidRDefault="002606D2" w:rsidP="002606D2">
            <w:pPr>
              <w:pStyle w:val="FP"/>
              <w:tabs>
                <w:tab w:val="left" w:pos="3261"/>
                <w:tab w:val="left" w:pos="4395"/>
              </w:tabs>
              <w:spacing w:before="80" w:after="80"/>
              <w:ind w:left="57"/>
            </w:pPr>
          </w:p>
        </w:tc>
      </w:tr>
      <w:bookmarkEnd w:id="220"/>
    </w:tbl>
    <w:p w14:paraId="0622E897" w14:textId="77777777" w:rsidR="00D626BF" w:rsidRPr="00EA5AB5" w:rsidRDefault="00D626BF" w:rsidP="00A86BAE"/>
    <w:sectPr w:rsidR="00D626BF" w:rsidRPr="00EA5AB5" w:rsidSect="007851F5">
      <w:headerReference w:type="default" r:id="rId32"/>
      <w:footerReference w:type="default" r:id="rId33"/>
      <w:footnotePr>
        <w:numRestart w:val="eachSect"/>
      </w:footnotePr>
      <w:pgSz w:w="11907" w:h="16840"/>
      <w:pgMar w:top="1417" w:right="1134" w:bottom="1134" w:left="1134" w:header="850"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716C1" w14:textId="77777777" w:rsidR="002C3568" w:rsidRDefault="002C3568">
      <w:r>
        <w:separator/>
      </w:r>
    </w:p>
  </w:endnote>
  <w:endnote w:type="continuationSeparator" w:id="0">
    <w:p w14:paraId="65234AE6" w14:textId="77777777" w:rsidR="002C3568" w:rsidRDefault="002C3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86F8" w14:textId="77777777" w:rsidR="007851F5" w:rsidRDefault="007851F5">
    <w:pPr>
      <w:pStyle w:val="Footer"/>
    </w:pPr>
  </w:p>
  <w:p w14:paraId="274494B6" w14:textId="77777777" w:rsidR="007851F5" w:rsidRDefault="007851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1714" w14:textId="77777777" w:rsidR="004E40E3" w:rsidRPr="007851F5" w:rsidRDefault="007851F5" w:rsidP="007851F5">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084B" w14:textId="77777777" w:rsidR="002C3568" w:rsidRDefault="002C3568">
      <w:r>
        <w:separator/>
      </w:r>
    </w:p>
  </w:footnote>
  <w:footnote w:type="continuationSeparator" w:id="0">
    <w:p w14:paraId="531889A9" w14:textId="77777777" w:rsidR="002C3568" w:rsidRDefault="002C3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FB68" w14:textId="77777777" w:rsidR="007851F5" w:rsidRDefault="007851F5">
    <w:pPr>
      <w:pStyle w:val="Header"/>
    </w:pPr>
    <w:r>
      <w:rPr>
        <w:lang w:eastAsia="en-GB"/>
      </w:rPr>
      <w:drawing>
        <wp:anchor distT="0" distB="0" distL="114300" distR="114300" simplePos="0" relativeHeight="251659264" behindDoc="1" locked="0" layoutInCell="1" allowOverlap="1" wp14:anchorId="76B0DAAB" wp14:editId="79C1CD86">
          <wp:simplePos x="0" y="0"/>
          <wp:positionH relativeFrom="column">
            <wp:posOffset>-100965</wp:posOffset>
          </wp:positionH>
          <wp:positionV relativeFrom="paragraph">
            <wp:posOffset>998220</wp:posOffset>
          </wp:positionV>
          <wp:extent cx="6607810" cy="2876550"/>
          <wp:effectExtent l="19050" t="0" r="2540" b="0"/>
          <wp:wrapNone/>
          <wp:docPr id="16" name="Picture 16"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TSI_BG_final_new"/>
                  <pic:cNvPicPr>
                    <a:picLocks noChangeAspect="1" noChangeArrowheads="1"/>
                  </pic:cNvPicPr>
                </pic:nvPicPr>
                <pic:blipFill>
                  <a:blip r:embed="rId1"/>
                  <a:srcRect/>
                  <a:stretch>
                    <a:fillRect/>
                  </a:stretch>
                </pic:blipFill>
                <pic:spPr bwMode="auto">
                  <a:xfrm>
                    <a:off x="0" y="0"/>
                    <a:ext cx="6607810" cy="28765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632B" w14:textId="27990E0D" w:rsidR="007851F5" w:rsidRDefault="007851F5" w:rsidP="007851F5">
    <w:pPr>
      <w:pStyle w:val="Header"/>
      <w:framePr w:wrap="auto" w:vAnchor="text" w:hAnchor="margin" w:xAlign="right" w:y="1"/>
      <w:widowControl/>
      <w:rPr>
        <w:noProof w:val="0"/>
      </w:rPr>
    </w:pPr>
    <w:r>
      <w:rPr>
        <w:noProof w:val="0"/>
      </w:rPr>
      <w:fldChar w:fldCharType="begin"/>
    </w:r>
    <w:r>
      <w:rPr>
        <w:noProof w:val="0"/>
      </w:rPr>
      <w:instrText xml:space="preserve">styleref ZA </w:instrText>
    </w:r>
    <w:r>
      <w:rPr>
        <w:noProof w:val="0"/>
      </w:rPr>
      <w:fldChar w:fldCharType="separate"/>
    </w:r>
    <w:r w:rsidR="00165773">
      <w:t>ETSI GR CIM 008 V1.2.5 (2025-06)</w:t>
    </w:r>
    <w:r>
      <w:rPr>
        <w:noProof w:val="0"/>
      </w:rPr>
      <w:fldChar w:fldCharType="end"/>
    </w:r>
  </w:p>
  <w:p w14:paraId="1B423E31" w14:textId="77777777" w:rsidR="007851F5" w:rsidRDefault="007851F5" w:rsidP="007851F5">
    <w:pPr>
      <w:pStyle w:val="Header"/>
      <w:framePr w:wrap="auto" w:vAnchor="text" w:hAnchor="margin" w:xAlign="center" w:y="1"/>
      <w:widowControl/>
      <w:rPr>
        <w:noProof w:val="0"/>
      </w:rPr>
    </w:pPr>
    <w:r>
      <w:rPr>
        <w:noProof w:val="0"/>
      </w:rPr>
      <w:fldChar w:fldCharType="begin"/>
    </w:r>
    <w:r>
      <w:rPr>
        <w:noProof w:val="0"/>
      </w:rPr>
      <w:instrText xml:space="preserve">page </w:instrText>
    </w:r>
    <w:r>
      <w:rPr>
        <w:noProof w:val="0"/>
      </w:rPr>
      <w:fldChar w:fldCharType="separate"/>
    </w:r>
    <w:r>
      <w:t>22</w:t>
    </w:r>
    <w:r>
      <w:rPr>
        <w:noProof w:val="0"/>
      </w:rPr>
      <w:fldChar w:fldCharType="end"/>
    </w:r>
  </w:p>
  <w:p w14:paraId="5758A1E9" w14:textId="25DD1312" w:rsidR="007851F5" w:rsidRDefault="007851F5" w:rsidP="007851F5">
    <w:pPr>
      <w:pStyle w:val="Header"/>
      <w:framePr w:wrap="auto" w:vAnchor="text" w:hAnchor="margin" w:y="1"/>
      <w:widowControl/>
      <w:rPr>
        <w:noProof w:val="0"/>
      </w:rPr>
    </w:pPr>
    <w:r>
      <w:rPr>
        <w:noProof w:val="0"/>
      </w:rPr>
      <w:fldChar w:fldCharType="begin"/>
    </w:r>
    <w:r>
      <w:rPr>
        <w:noProof w:val="0"/>
      </w:rPr>
      <w:instrText xml:space="preserve">styleref ZGSM </w:instrText>
    </w:r>
    <w:r>
      <w:rPr>
        <w:noProof w:val="0"/>
      </w:rPr>
      <w:fldChar w:fldCharType="end"/>
    </w:r>
  </w:p>
  <w:p w14:paraId="7E4845C0" w14:textId="77777777" w:rsidR="004E40E3" w:rsidRPr="007851F5" w:rsidRDefault="004E40E3" w:rsidP="007851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D9E2B5A"/>
    <w:multiLevelType w:val="hybridMultilevel"/>
    <w:tmpl w:val="A25E5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82F459E"/>
    <w:multiLevelType w:val="hybridMultilevel"/>
    <w:tmpl w:val="E0C0B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C2390F"/>
    <w:multiLevelType w:val="hybridMultilevel"/>
    <w:tmpl w:val="76E25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0F39AE"/>
    <w:multiLevelType w:val="hybridMultilevel"/>
    <w:tmpl w:val="2E609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A5044"/>
    <w:multiLevelType w:val="hybridMultilevel"/>
    <w:tmpl w:val="EF507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15F6EAB"/>
    <w:multiLevelType w:val="hybridMultilevel"/>
    <w:tmpl w:val="E36C29A0"/>
    <w:lvl w:ilvl="0" w:tplc="5ECE8D08">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59322B66"/>
    <w:multiLevelType w:val="hybridMultilevel"/>
    <w:tmpl w:val="32C04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704632"/>
    <w:multiLevelType w:val="hybridMultilevel"/>
    <w:tmpl w:val="6A92E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938902424">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287616060">
    <w:abstractNumId w:val="22"/>
  </w:num>
  <w:num w:numId="3" w16cid:durableId="1488207419">
    <w:abstractNumId w:val="43"/>
  </w:num>
  <w:num w:numId="4" w16cid:durableId="166024344">
    <w:abstractNumId w:val="15"/>
  </w:num>
  <w:num w:numId="5" w16cid:durableId="1675183999">
    <w:abstractNumId w:val="25"/>
  </w:num>
  <w:num w:numId="6" w16cid:durableId="1717004734">
    <w:abstractNumId w:val="34"/>
  </w:num>
  <w:num w:numId="7" w16cid:durableId="1942256220">
    <w:abstractNumId w:val="10"/>
    <w:lvlOverride w:ilvl="0">
      <w:lvl w:ilvl="0">
        <w:numFmt w:val="bullet"/>
        <w:lvlText w:val=""/>
        <w:legacy w:legacy="1" w:legacySpace="0" w:legacyIndent="0"/>
        <w:lvlJc w:val="left"/>
        <w:rPr>
          <w:rFonts w:ascii="Symbol" w:hAnsi="Symbol" w:hint="default"/>
        </w:rPr>
      </w:lvl>
    </w:lvlOverride>
  </w:num>
  <w:num w:numId="8" w16cid:durableId="1313870309">
    <w:abstractNumId w:val="2"/>
  </w:num>
  <w:num w:numId="9" w16cid:durableId="1814788163">
    <w:abstractNumId w:val="1"/>
  </w:num>
  <w:num w:numId="10" w16cid:durableId="1517184955">
    <w:abstractNumId w:val="0"/>
  </w:num>
  <w:num w:numId="11" w16cid:durableId="805665906">
    <w:abstractNumId w:val="32"/>
  </w:num>
  <w:num w:numId="12" w16cid:durableId="1082607428">
    <w:abstractNumId w:val="28"/>
  </w:num>
  <w:num w:numId="13" w16cid:durableId="588579686">
    <w:abstractNumId w:val="27"/>
  </w:num>
  <w:num w:numId="14" w16cid:durableId="2064517740">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0357001">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0198103">
    <w:abstractNumId w:val="9"/>
  </w:num>
  <w:num w:numId="17" w16cid:durableId="1019887407">
    <w:abstractNumId w:val="7"/>
  </w:num>
  <w:num w:numId="18" w16cid:durableId="351541700">
    <w:abstractNumId w:val="6"/>
  </w:num>
  <w:num w:numId="19" w16cid:durableId="2067994292">
    <w:abstractNumId w:val="5"/>
  </w:num>
  <w:num w:numId="20" w16cid:durableId="1044714315">
    <w:abstractNumId w:val="4"/>
  </w:num>
  <w:num w:numId="21" w16cid:durableId="164125684">
    <w:abstractNumId w:val="8"/>
  </w:num>
  <w:num w:numId="22" w16cid:durableId="823856615">
    <w:abstractNumId w:val="3"/>
  </w:num>
  <w:num w:numId="23" w16cid:durableId="1047100702">
    <w:abstractNumId w:val="19"/>
  </w:num>
  <w:num w:numId="24" w16cid:durableId="1568298240">
    <w:abstractNumId w:val="39"/>
  </w:num>
  <w:num w:numId="25" w16cid:durableId="998924161">
    <w:abstractNumId w:val="30"/>
  </w:num>
  <w:num w:numId="26" w16cid:durableId="665018092">
    <w:abstractNumId w:val="36"/>
  </w:num>
  <w:num w:numId="27" w16cid:durableId="2103602392">
    <w:abstractNumId w:val="18"/>
  </w:num>
  <w:num w:numId="28" w16cid:durableId="706442669">
    <w:abstractNumId w:val="13"/>
  </w:num>
  <w:num w:numId="29" w16cid:durableId="565841768">
    <w:abstractNumId w:val="16"/>
  </w:num>
  <w:num w:numId="30" w16cid:durableId="26028540">
    <w:abstractNumId w:val="31"/>
  </w:num>
  <w:num w:numId="31" w16cid:durableId="3366803">
    <w:abstractNumId w:val="41"/>
  </w:num>
  <w:num w:numId="32" w16cid:durableId="949974752">
    <w:abstractNumId w:val="26"/>
  </w:num>
  <w:num w:numId="33" w16cid:durableId="856890713">
    <w:abstractNumId w:val="12"/>
  </w:num>
  <w:num w:numId="34" w16cid:durableId="506166767">
    <w:abstractNumId w:val="29"/>
  </w:num>
  <w:num w:numId="35" w16cid:durableId="790788271">
    <w:abstractNumId w:val="17"/>
  </w:num>
  <w:num w:numId="36" w16cid:durableId="1342004845">
    <w:abstractNumId w:val="24"/>
  </w:num>
  <w:num w:numId="37" w16cid:durableId="1474521588">
    <w:abstractNumId w:val="40"/>
  </w:num>
  <w:num w:numId="38" w16cid:durableId="1291398436">
    <w:abstractNumId w:val="11"/>
  </w:num>
  <w:num w:numId="39" w16cid:durableId="611281455">
    <w:abstractNumId w:val="42"/>
  </w:num>
  <w:num w:numId="40" w16cid:durableId="1952276003">
    <w:abstractNumId w:val="44"/>
  </w:num>
  <w:num w:numId="41" w16cid:durableId="1470173197">
    <w:abstractNumId w:val="35"/>
  </w:num>
  <w:num w:numId="42" w16cid:durableId="540747708">
    <w:abstractNumId w:val="14"/>
  </w:num>
  <w:num w:numId="43" w16cid:durableId="412703880">
    <w:abstractNumId w:val="37"/>
  </w:num>
  <w:num w:numId="44" w16cid:durableId="1807160855">
    <w:abstractNumId w:val="21"/>
  </w:num>
  <w:num w:numId="45" w16cid:durableId="279730370">
    <w:abstractNumId w:val="38"/>
  </w:num>
  <w:num w:numId="46" w16cid:durableId="1216356895">
    <w:abstractNumId w:val="23"/>
  </w:num>
  <w:num w:numId="47" w16cid:durableId="297877065">
    <w:abstractNumId w:val="33"/>
  </w:num>
  <w:num w:numId="48" w16cid:durableId="1395926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de-DE"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283"/>
  <w:hyphenationZone w:val="425"/>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3NjEyM7Q0tDA2sLBQ0lEKTi0uzszPAykwNKgFAKWvKQwtAAAA"/>
  </w:docVars>
  <w:rsids>
    <w:rsidRoot w:val="00D626BF"/>
    <w:rsid w:val="000013B9"/>
    <w:rsid w:val="00005221"/>
    <w:rsid w:val="000056BD"/>
    <w:rsid w:val="00006144"/>
    <w:rsid w:val="000061B4"/>
    <w:rsid w:val="0000651D"/>
    <w:rsid w:val="00010514"/>
    <w:rsid w:val="00011E0F"/>
    <w:rsid w:val="00013A68"/>
    <w:rsid w:val="00015462"/>
    <w:rsid w:val="00016CE1"/>
    <w:rsid w:val="0001734A"/>
    <w:rsid w:val="00020737"/>
    <w:rsid w:val="00021395"/>
    <w:rsid w:val="00023353"/>
    <w:rsid w:val="00023B47"/>
    <w:rsid w:val="000268B0"/>
    <w:rsid w:val="000303B1"/>
    <w:rsid w:val="00030832"/>
    <w:rsid w:val="00034F55"/>
    <w:rsid w:val="000361F1"/>
    <w:rsid w:val="00040AD6"/>
    <w:rsid w:val="0004317A"/>
    <w:rsid w:val="00044869"/>
    <w:rsid w:val="0004773F"/>
    <w:rsid w:val="00050BEE"/>
    <w:rsid w:val="000527EE"/>
    <w:rsid w:val="000534E4"/>
    <w:rsid w:val="00056259"/>
    <w:rsid w:val="00061F6F"/>
    <w:rsid w:val="00063C5B"/>
    <w:rsid w:val="00064664"/>
    <w:rsid w:val="00064685"/>
    <w:rsid w:val="00067D5D"/>
    <w:rsid w:val="000708A5"/>
    <w:rsid w:val="00072FC0"/>
    <w:rsid w:val="000739A6"/>
    <w:rsid w:val="00076162"/>
    <w:rsid w:val="00076188"/>
    <w:rsid w:val="00076A6F"/>
    <w:rsid w:val="000779DE"/>
    <w:rsid w:val="00080CEA"/>
    <w:rsid w:val="00082254"/>
    <w:rsid w:val="0008247B"/>
    <w:rsid w:val="00082A47"/>
    <w:rsid w:val="00086DA7"/>
    <w:rsid w:val="00087411"/>
    <w:rsid w:val="00090799"/>
    <w:rsid w:val="00091470"/>
    <w:rsid w:val="000915B5"/>
    <w:rsid w:val="000917DB"/>
    <w:rsid w:val="000938AB"/>
    <w:rsid w:val="0009410D"/>
    <w:rsid w:val="00097105"/>
    <w:rsid w:val="000977BF"/>
    <w:rsid w:val="000A263A"/>
    <w:rsid w:val="000A3446"/>
    <w:rsid w:val="000A497D"/>
    <w:rsid w:val="000A5E81"/>
    <w:rsid w:val="000A6324"/>
    <w:rsid w:val="000A6FFB"/>
    <w:rsid w:val="000A77CF"/>
    <w:rsid w:val="000B62FD"/>
    <w:rsid w:val="000B7CBD"/>
    <w:rsid w:val="000C0C93"/>
    <w:rsid w:val="000C1DDF"/>
    <w:rsid w:val="000C2397"/>
    <w:rsid w:val="000C3238"/>
    <w:rsid w:val="000C4659"/>
    <w:rsid w:val="000C48ED"/>
    <w:rsid w:val="000D0672"/>
    <w:rsid w:val="000D0CE9"/>
    <w:rsid w:val="000D13A7"/>
    <w:rsid w:val="000D13CA"/>
    <w:rsid w:val="000D2CD4"/>
    <w:rsid w:val="000D40FB"/>
    <w:rsid w:val="000D4720"/>
    <w:rsid w:val="000D669F"/>
    <w:rsid w:val="000D6EF8"/>
    <w:rsid w:val="000D7093"/>
    <w:rsid w:val="000D7EB1"/>
    <w:rsid w:val="000E1110"/>
    <w:rsid w:val="000E1279"/>
    <w:rsid w:val="000E48F8"/>
    <w:rsid w:val="000E4E8B"/>
    <w:rsid w:val="000E6B16"/>
    <w:rsid w:val="000E6DE0"/>
    <w:rsid w:val="000E7AAA"/>
    <w:rsid w:val="000F12B2"/>
    <w:rsid w:val="000F372A"/>
    <w:rsid w:val="000F409D"/>
    <w:rsid w:val="000F4311"/>
    <w:rsid w:val="000F5759"/>
    <w:rsid w:val="000F67F4"/>
    <w:rsid w:val="000F7610"/>
    <w:rsid w:val="00101226"/>
    <w:rsid w:val="00102CCC"/>
    <w:rsid w:val="00102F9E"/>
    <w:rsid w:val="00102FAB"/>
    <w:rsid w:val="001032DC"/>
    <w:rsid w:val="0010557D"/>
    <w:rsid w:val="00106B01"/>
    <w:rsid w:val="00107008"/>
    <w:rsid w:val="00107CBE"/>
    <w:rsid w:val="001106CD"/>
    <w:rsid w:val="0011126F"/>
    <w:rsid w:val="00111E66"/>
    <w:rsid w:val="00112A5C"/>
    <w:rsid w:val="0011498E"/>
    <w:rsid w:val="00115E30"/>
    <w:rsid w:val="001204CF"/>
    <w:rsid w:val="001231C6"/>
    <w:rsid w:val="00123A1D"/>
    <w:rsid w:val="001327C6"/>
    <w:rsid w:val="00132A4A"/>
    <w:rsid w:val="0013561E"/>
    <w:rsid w:val="001423EC"/>
    <w:rsid w:val="001424F5"/>
    <w:rsid w:val="00142C81"/>
    <w:rsid w:val="00142CAB"/>
    <w:rsid w:val="00144F4E"/>
    <w:rsid w:val="0014565F"/>
    <w:rsid w:val="00145B2C"/>
    <w:rsid w:val="001475AA"/>
    <w:rsid w:val="00151327"/>
    <w:rsid w:val="0015642F"/>
    <w:rsid w:val="00162442"/>
    <w:rsid w:val="001648E9"/>
    <w:rsid w:val="00164B09"/>
    <w:rsid w:val="00165773"/>
    <w:rsid w:val="00166291"/>
    <w:rsid w:val="0016667E"/>
    <w:rsid w:val="00166B4E"/>
    <w:rsid w:val="00171609"/>
    <w:rsid w:val="00171BCA"/>
    <w:rsid w:val="00172069"/>
    <w:rsid w:val="0017224C"/>
    <w:rsid w:val="0017354B"/>
    <w:rsid w:val="00176544"/>
    <w:rsid w:val="001769C4"/>
    <w:rsid w:val="00181214"/>
    <w:rsid w:val="00184E6C"/>
    <w:rsid w:val="00185BF0"/>
    <w:rsid w:val="001872CE"/>
    <w:rsid w:val="00187B49"/>
    <w:rsid w:val="00190DCD"/>
    <w:rsid w:val="00191DE9"/>
    <w:rsid w:val="00192045"/>
    <w:rsid w:val="00195023"/>
    <w:rsid w:val="00195577"/>
    <w:rsid w:val="0019606B"/>
    <w:rsid w:val="00197DF7"/>
    <w:rsid w:val="001A0BF6"/>
    <w:rsid w:val="001A2FD5"/>
    <w:rsid w:val="001A422E"/>
    <w:rsid w:val="001A42BD"/>
    <w:rsid w:val="001A7131"/>
    <w:rsid w:val="001A7CFA"/>
    <w:rsid w:val="001B024F"/>
    <w:rsid w:val="001B1187"/>
    <w:rsid w:val="001B1930"/>
    <w:rsid w:val="001B4742"/>
    <w:rsid w:val="001B4CBC"/>
    <w:rsid w:val="001B6E77"/>
    <w:rsid w:val="001C6F37"/>
    <w:rsid w:val="001C7076"/>
    <w:rsid w:val="001D0092"/>
    <w:rsid w:val="001D2DC3"/>
    <w:rsid w:val="001D31EE"/>
    <w:rsid w:val="001D418C"/>
    <w:rsid w:val="001D577C"/>
    <w:rsid w:val="001D6ADF"/>
    <w:rsid w:val="001D702E"/>
    <w:rsid w:val="001D7363"/>
    <w:rsid w:val="001D7A34"/>
    <w:rsid w:val="001E24B0"/>
    <w:rsid w:val="001E24E0"/>
    <w:rsid w:val="001E42BC"/>
    <w:rsid w:val="001E7DBF"/>
    <w:rsid w:val="001F0B51"/>
    <w:rsid w:val="001F2032"/>
    <w:rsid w:val="001F231A"/>
    <w:rsid w:val="001F23CB"/>
    <w:rsid w:val="001F5865"/>
    <w:rsid w:val="001F5C50"/>
    <w:rsid w:val="00200532"/>
    <w:rsid w:val="00202FE0"/>
    <w:rsid w:val="00203753"/>
    <w:rsid w:val="00203861"/>
    <w:rsid w:val="00207EFC"/>
    <w:rsid w:val="00211A41"/>
    <w:rsid w:val="00212C43"/>
    <w:rsid w:val="00214347"/>
    <w:rsid w:val="00215727"/>
    <w:rsid w:val="00217E13"/>
    <w:rsid w:val="00220E57"/>
    <w:rsid w:val="002224C6"/>
    <w:rsid w:val="00224CCC"/>
    <w:rsid w:val="0022504C"/>
    <w:rsid w:val="0022547F"/>
    <w:rsid w:val="002265B2"/>
    <w:rsid w:val="00230101"/>
    <w:rsid w:val="00230B59"/>
    <w:rsid w:val="00231902"/>
    <w:rsid w:val="00232210"/>
    <w:rsid w:val="00233972"/>
    <w:rsid w:val="0024037A"/>
    <w:rsid w:val="002406A9"/>
    <w:rsid w:val="00240E45"/>
    <w:rsid w:val="0024206A"/>
    <w:rsid w:val="002441A2"/>
    <w:rsid w:val="00244FDB"/>
    <w:rsid w:val="00246AE0"/>
    <w:rsid w:val="00246BF1"/>
    <w:rsid w:val="00251585"/>
    <w:rsid w:val="00252071"/>
    <w:rsid w:val="00253665"/>
    <w:rsid w:val="00254CFB"/>
    <w:rsid w:val="002550F4"/>
    <w:rsid w:val="00255E36"/>
    <w:rsid w:val="0025744E"/>
    <w:rsid w:val="00257F74"/>
    <w:rsid w:val="0026012A"/>
    <w:rsid w:val="002606D2"/>
    <w:rsid w:val="00262779"/>
    <w:rsid w:val="002644AE"/>
    <w:rsid w:val="002651BE"/>
    <w:rsid w:val="00266892"/>
    <w:rsid w:val="002671D7"/>
    <w:rsid w:val="0026772F"/>
    <w:rsid w:val="00273A84"/>
    <w:rsid w:val="0027473D"/>
    <w:rsid w:val="002836D4"/>
    <w:rsid w:val="00284F79"/>
    <w:rsid w:val="00286324"/>
    <w:rsid w:val="00290C5B"/>
    <w:rsid w:val="00291124"/>
    <w:rsid w:val="0029342B"/>
    <w:rsid w:val="00293B44"/>
    <w:rsid w:val="002942F4"/>
    <w:rsid w:val="00294B29"/>
    <w:rsid w:val="00296B93"/>
    <w:rsid w:val="00297063"/>
    <w:rsid w:val="0029786F"/>
    <w:rsid w:val="002A12D0"/>
    <w:rsid w:val="002A1EF4"/>
    <w:rsid w:val="002A6BCC"/>
    <w:rsid w:val="002A7F86"/>
    <w:rsid w:val="002B157D"/>
    <w:rsid w:val="002B1B13"/>
    <w:rsid w:val="002B2D64"/>
    <w:rsid w:val="002B2ED7"/>
    <w:rsid w:val="002B5E09"/>
    <w:rsid w:val="002B736D"/>
    <w:rsid w:val="002B761D"/>
    <w:rsid w:val="002C10A0"/>
    <w:rsid w:val="002C1475"/>
    <w:rsid w:val="002C16D9"/>
    <w:rsid w:val="002C2F8A"/>
    <w:rsid w:val="002C3568"/>
    <w:rsid w:val="002C5A8C"/>
    <w:rsid w:val="002D0636"/>
    <w:rsid w:val="002D36D3"/>
    <w:rsid w:val="002D3B87"/>
    <w:rsid w:val="002F0E67"/>
    <w:rsid w:val="002F1A2A"/>
    <w:rsid w:val="002F33F9"/>
    <w:rsid w:val="002F4A60"/>
    <w:rsid w:val="002F4F30"/>
    <w:rsid w:val="002F5123"/>
    <w:rsid w:val="002F718C"/>
    <w:rsid w:val="0030087D"/>
    <w:rsid w:val="0030166C"/>
    <w:rsid w:val="003016D7"/>
    <w:rsid w:val="00301D3C"/>
    <w:rsid w:val="00302B36"/>
    <w:rsid w:val="0030447F"/>
    <w:rsid w:val="00311580"/>
    <w:rsid w:val="00313FD9"/>
    <w:rsid w:val="00314EC1"/>
    <w:rsid w:val="00314FC7"/>
    <w:rsid w:val="003156CD"/>
    <w:rsid w:val="00316663"/>
    <w:rsid w:val="00317DA1"/>
    <w:rsid w:val="00317F59"/>
    <w:rsid w:val="00320334"/>
    <w:rsid w:val="00320CA8"/>
    <w:rsid w:val="00323113"/>
    <w:rsid w:val="00324869"/>
    <w:rsid w:val="00327201"/>
    <w:rsid w:val="00327E3C"/>
    <w:rsid w:val="00330B68"/>
    <w:rsid w:val="00331170"/>
    <w:rsid w:val="0033395E"/>
    <w:rsid w:val="00335369"/>
    <w:rsid w:val="00336E3D"/>
    <w:rsid w:val="003370D7"/>
    <w:rsid w:val="00337FB9"/>
    <w:rsid w:val="00343228"/>
    <w:rsid w:val="00343A63"/>
    <w:rsid w:val="0034430F"/>
    <w:rsid w:val="00345B98"/>
    <w:rsid w:val="00346700"/>
    <w:rsid w:val="00350F4F"/>
    <w:rsid w:val="0035243B"/>
    <w:rsid w:val="00352D74"/>
    <w:rsid w:val="0035391E"/>
    <w:rsid w:val="003566AA"/>
    <w:rsid w:val="003574ED"/>
    <w:rsid w:val="003605F5"/>
    <w:rsid w:val="00360E73"/>
    <w:rsid w:val="00363CFB"/>
    <w:rsid w:val="00364C59"/>
    <w:rsid w:val="00365116"/>
    <w:rsid w:val="0036670E"/>
    <w:rsid w:val="003736F0"/>
    <w:rsid w:val="003744F7"/>
    <w:rsid w:val="00374ACC"/>
    <w:rsid w:val="00377332"/>
    <w:rsid w:val="00381E3C"/>
    <w:rsid w:val="003833DF"/>
    <w:rsid w:val="00384439"/>
    <w:rsid w:val="00385C91"/>
    <w:rsid w:val="003863C5"/>
    <w:rsid w:val="0039055F"/>
    <w:rsid w:val="00390FC4"/>
    <w:rsid w:val="00391117"/>
    <w:rsid w:val="0039124E"/>
    <w:rsid w:val="003926BD"/>
    <w:rsid w:val="00392A56"/>
    <w:rsid w:val="00393746"/>
    <w:rsid w:val="00393CA2"/>
    <w:rsid w:val="0039531A"/>
    <w:rsid w:val="003954F5"/>
    <w:rsid w:val="00395D51"/>
    <w:rsid w:val="00395E08"/>
    <w:rsid w:val="00396CB3"/>
    <w:rsid w:val="00396ED0"/>
    <w:rsid w:val="0039773D"/>
    <w:rsid w:val="003A0DDB"/>
    <w:rsid w:val="003A335D"/>
    <w:rsid w:val="003A37F4"/>
    <w:rsid w:val="003A3FDE"/>
    <w:rsid w:val="003A4CCB"/>
    <w:rsid w:val="003B2435"/>
    <w:rsid w:val="003B2B5A"/>
    <w:rsid w:val="003B3E9C"/>
    <w:rsid w:val="003B4841"/>
    <w:rsid w:val="003B4C68"/>
    <w:rsid w:val="003B7879"/>
    <w:rsid w:val="003B7C0F"/>
    <w:rsid w:val="003C0817"/>
    <w:rsid w:val="003C31F0"/>
    <w:rsid w:val="003C4BEF"/>
    <w:rsid w:val="003C68B9"/>
    <w:rsid w:val="003D066E"/>
    <w:rsid w:val="003D17A2"/>
    <w:rsid w:val="003D30A2"/>
    <w:rsid w:val="003D437B"/>
    <w:rsid w:val="003D45B2"/>
    <w:rsid w:val="003D54BC"/>
    <w:rsid w:val="003D5CF9"/>
    <w:rsid w:val="003D5FB4"/>
    <w:rsid w:val="003E12B3"/>
    <w:rsid w:val="003E2BF2"/>
    <w:rsid w:val="003E2C39"/>
    <w:rsid w:val="003E2D69"/>
    <w:rsid w:val="003E4A5A"/>
    <w:rsid w:val="003E630D"/>
    <w:rsid w:val="003E65C7"/>
    <w:rsid w:val="003E7874"/>
    <w:rsid w:val="003F13F9"/>
    <w:rsid w:val="003F40FF"/>
    <w:rsid w:val="003F59CA"/>
    <w:rsid w:val="003F649A"/>
    <w:rsid w:val="003F67A6"/>
    <w:rsid w:val="003F7162"/>
    <w:rsid w:val="00400A49"/>
    <w:rsid w:val="004017A8"/>
    <w:rsid w:val="00402479"/>
    <w:rsid w:val="004040BD"/>
    <w:rsid w:val="0040413F"/>
    <w:rsid w:val="00404CC5"/>
    <w:rsid w:val="00406737"/>
    <w:rsid w:val="00406A46"/>
    <w:rsid w:val="0040754E"/>
    <w:rsid w:val="0040791F"/>
    <w:rsid w:val="0041187C"/>
    <w:rsid w:val="00412952"/>
    <w:rsid w:val="00413EBC"/>
    <w:rsid w:val="00414676"/>
    <w:rsid w:val="004162B4"/>
    <w:rsid w:val="00422F12"/>
    <w:rsid w:val="00423096"/>
    <w:rsid w:val="00423C70"/>
    <w:rsid w:val="004245F3"/>
    <w:rsid w:val="004311DE"/>
    <w:rsid w:val="004314E2"/>
    <w:rsid w:val="00431777"/>
    <w:rsid w:val="00431D81"/>
    <w:rsid w:val="004321BC"/>
    <w:rsid w:val="004322DC"/>
    <w:rsid w:val="00432604"/>
    <w:rsid w:val="00432C38"/>
    <w:rsid w:val="00434677"/>
    <w:rsid w:val="00434DFC"/>
    <w:rsid w:val="004365F1"/>
    <w:rsid w:val="00436F60"/>
    <w:rsid w:val="0043716C"/>
    <w:rsid w:val="0043735A"/>
    <w:rsid w:val="0043738C"/>
    <w:rsid w:val="00437D3F"/>
    <w:rsid w:val="00440B38"/>
    <w:rsid w:val="00440DFA"/>
    <w:rsid w:val="00441488"/>
    <w:rsid w:val="00442B71"/>
    <w:rsid w:val="0044456E"/>
    <w:rsid w:val="00445915"/>
    <w:rsid w:val="00450264"/>
    <w:rsid w:val="00450919"/>
    <w:rsid w:val="0045265E"/>
    <w:rsid w:val="00453656"/>
    <w:rsid w:val="00454E66"/>
    <w:rsid w:val="00455FF8"/>
    <w:rsid w:val="0045740E"/>
    <w:rsid w:val="0046037C"/>
    <w:rsid w:val="00461AD1"/>
    <w:rsid w:val="004628A7"/>
    <w:rsid w:val="0046293D"/>
    <w:rsid w:val="00462AC8"/>
    <w:rsid w:val="00464F04"/>
    <w:rsid w:val="00464FB9"/>
    <w:rsid w:val="004657D2"/>
    <w:rsid w:val="0046657F"/>
    <w:rsid w:val="00466AAD"/>
    <w:rsid w:val="00471F96"/>
    <w:rsid w:val="0048076D"/>
    <w:rsid w:val="00481472"/>
    <w:rsid w:val="004815F6"/>
    <w:rsid w:val="00483B4B"/>
    <w:rsid w:val="0048622A"/>
    <w:rsid w:val="00486547"/>
    <w:rsid w:val="00486E9B"/>
    <w:rsid w:val="00487BA9"/>
    <w:rsid w:val="004915EB"/>
    <w:rsid w:val="00492C18"/>
    <w:rsid w:val="00493139"/>
    <w:rsid w:val="004967D2"/>
    <w:rsid w:val="00497494"/>
    <w:rsid w:val="004A049F"/>
    <w:rsid w:val="004A13AD"/>
    <w:rsid w:val="004A1E9D"/>
    <w:rsid w:val="004A1F86"/>
    <w:rsid w:val="004A2902"/>
    <w:rsid w:val="004A2E0E"/>
    <w:rsid w:val="004A45F1"/>
    <w:rsid w:val="004A79DA"/>
    <w:rsid w:val="004B59D9"/>
    <w:rsid w:val="004B7064"/>
    <w:rsid w:val="004B7F98"/>
    <w:rsid w:val="004C1BA7"/>
    <w:rsid w:val="004C245C"/>
    <w:rsid w:val="004C5A9D"/>
    <w:rsid w:val="004D217A"/>
    <w:rsid w:val="004D4C62"/>
    <w:rsid w:val="004D7C82"/>
    <w:rsid w:val="004E0BB3"/>
    <w:rsid w:val="004E40E3"/>
    <w:rsid w:val="004E4E28"/>
    <w:rsid w:val="004E78A9"/>
    <w:rsid w:val="004F2203"/>
    <w:rsid w:val="004F3005"/>
    <w:rsid w:val="004F5E5E"/>
    <w:rsid w:val="0050070F"/>
    <w:rsid w:val="0050075D"/>
    <w:rsid w:val="00501B1E"/>
    <w:rsid w:val="00502546"/>
    <w:rsid w:val="00503DC1"/>
    <w:rsid w:val="00505FB0"/>
    <w:rsid w:val="00507D21"/>
    <w:rsid w:val="005119A5"/>
    <w:rsid w:val="00513481"/>
    <w:rsid w:val="00513651"/>
    <w:rsid w:val="0051367E"/>
    <w:rsid w:val="005153CC"/>
    <w:rsid w:val="0051591B"/>
    <w:rsid w:val="00516444"/>
    <w:rsid w:val="00520738"/>
    <w:rsid w:val="00520977"/>
    <w:rsid w:val="005211AA"/>
    <w:rsid w:val="00523764"/>
    <w:rsid w:val="00524086"/>
    <w:rsid w:val="00526473"/>
    <w:rsid w:val="00527D24"/>
    <w:rsid w:val="00531E21"/>
    <w:rsid w:val="0053314B"/>
    <w:rsid w:val="0053770B"/>
    <w:rsid w:val="00540500"/>
    <w:rsid w:val="00542513"/>
    <w:rsid w:val="00543136"/>
    <w:rsid w:val="005443E8"/>
    <w:rsid w:val="00544425"/>
    <w:rsid w:val="005450B5"/>
    <w:rsid w:val="00550A4F"/>
    <w:rsid w:val="00554D46"/>
    <w:rsid w:val="00562323"/>
    <w:rsid w:val="00566125"/>
    <w:rsid w:val="005707DB"/>
    <w:rsid w:val="00575C2C"/>
    <w:rsid w:val="00576221"/>
    <w:rsid w:val="005766C1"/>
    <w:rsid w:val="00580386"/>
    <w:rsid w:val="00580AD3"/>
    <w:rsid w:val="00581960"/>
    <w:rsid w:val="005833D1"/>
    <w:rsid w:val="00584843"/>
    <w:rsid w:val="00585456"/>
    <w:rsid w:val="00590151"/>
    <w:rsid w:val="00590F6B"/>
    <w:rsid w:val="0059499B"/>
    <w:rsid w:val="00595DFA"/>
    <w:rsid w:val="00596F4F"/>
    <w:rsid w:val="005976F2"/>
    <w:rsid w:val="005A01BE"/>
    <w:rsid w:val="005A4B7D"/>
    <w:rsid w:val="005A4C85"/>
    <w:rsid w:val="005A7184"/>
    <w:rsid w:val="005B139D"/>
    <w:rsid w:val="005B1486"/>
    <w:rsid w:val="005B1CED"/>
    <w:rsid w:val="005B3684"/>
    <w:rsid w:val="005B435F"/>
    <w:rsid w:val="005B5475"/>
    <w:rsid w:val="005C0D31"/>
    <w:rsid w:val="005C364F"/>
    <w:rsid w:val="005D058D"/>
    <w:rsid w:val="005D0C29"/>
    <w:rsid w:val="005D20F9"/>
    <w:rsid w:val="005D2E86"/>
    <w:rsid w:val="005E4A35"/>
    <w:rsid w:val="005E6411"/>
    <w:rsid w:val="005E6EE3"/>
    <w:rsid w:val="005E76F0"/>
    <w:rsid w:val="005F24C0"/>
    <w:rsid w:val="005F3635"/>
    <w:rsid w:val="005F3C1E"/>
    <w:rsid w:val="005F3FDB"/>
    <w:rsid w:val="006109A3"/>
    <w:rsid w:val="00611011"/>
    <w:rsid w:val="0061214A"/>
    <w:rsid w:val="006121FF"/>
    <w:rsid w:val="00612AEE"/>
    <w:rsid w:val="006131CD"/>
    <w:rsid w:val="00615CA6"/>
    <w:rsid w:val="00616245"/>
    <w:rsid w:val="00620551"/>
    <w:rsid w:val="006211DB"/>
    <w:rsid w:val="0062178D"/>
    <w:rsid w:val="0062308B"/>
    <w:rsid w:val="006230F1"/>
    <w:rsid w:val="00624558"/>
    <w:rsid w:val="006265D8"/>
    <w:rsid w:val="006276D5"/>
    <w:rsid w:val="00627DF9"/>
    <w:rsid w:val="006308ED"/>
    <w:rsid w:val="00631484"/>
    <w:rsid w:val="00631A22"/>
    <w:rsid w:val="00632793"/>
    <w:rsid w:val="00633366"/>
    <w:rsid w:val="00634600"/>
    <w:rsid w:val="00636569"/>
    <w:rsid w:val="006365C0"/>
    <w:rsid w:val="00636CE2"/>
    <w:rsid w:val="006373A2"/>
    <w:rsid w:val="006376B8"/>
    <w:rsid w:val="006440CB"/>
    <w:rsid w:val="006444FA"/>
    <w:rsid w:val="006445EB"/>
    <w:rsid w:val="0064475F"/>
    <w:rsid w:val="00644F3A"/>
    <w:rsid w:val="006460EB"/>
    <w:rsid w:val="00647093"/>
    <w:rsid w:val="0064773E"/>
    <w:rsid w:val="006501A9"/>
    <w:rsid w:val="006501E7"/>
    <w:rsid w:val="00651C10"/>
    <w:rsid w:val="00653D59"/>
    <w:rsid w:val="00654A84"/>
    <w:rsid w:val="00655E8A"/>
    <w:rsid w:val="00656330"/>
    <w:rsid w:val="006563DA"/>
    <w:rsid w:val="006602D7"/>
    <w:rsid w:val="006643AD"/>
    <w:rsid w:val="00667A86"/>
    <w:rsid w:val="00671418"/>
    <w:rsid w:val="00672260"/>
    <w:rsid w:val="006729C5"/>
    <w:rsid w:val="00681C0C"/>
    <w:rsid w:val="006835B5"/>
    <w:rsid w:val="00685ABF"/>
    <w:rsid w:val="00685DCA"/>
    <w:rsid w:val="00685E80"/>
    <w:rsid w:val="006864AB"/>
    <w:rsid w:val="00686760"/>
    <w:rsid w:val="00690255"/>
    <w:rsid w:val="0069137B"/>
    <w:rsid w:val="00691CBF"/>
    <w:rsid w:val="00693BCD"/>
    <w:rsid w:val="006965F3"/>
    <w:rsid w:val="0069684D"/>
    <w:rsid w:val="00696A2C"/>
    <w:rsid w:val="00696AA3"/>
    <w:rsid w:val="006973F2"/>
    <w:rsid w:val="006975F3"/>
    <w:rsid w:val="006A042D"/>
    <w:rsid w:val="006A0F5D"/>
    <w:rsid w:val="006A1326"/>
    <w:rsid w:val="006A2086"/>
    <w:rsid w:val="006A3479"/>
    <w:rsid w:val="006A42DB"/>
    <w:rsid w:val="006A484C"/>
    <w:rsid w:val="006A727C"/>
    <w:rsid w:val="006B5094"/>
    <w:rsid w:val="006B5DA6"/>
    <w:rsid w:val="006B6303"/>
    <w:rsid w:val="006B6B33"/>
    <w:rsid w:val="006C2005"/>
    <w:rsid w:val="006C2E30"/>
    <w:rsid w:val="006C4E11"/>
    <w:rsid w:val="006C65EE"/>
    <w:rsid w:val="006C73E9"/>
    <w:rsid w:val="006D0911"/>
    <w:rsid w:val="006D2229"/>
    <w:rsid w:val="006D3B75"/>
    <w:rsid w:val="006D4316"/>
    <w:rsid w:val="006D5D4F"/>
    <w:rsid w:val="006D6686"/>
    <w:rsid w:val="006E0332"/>
    <w:rsid w:val="006E1791"/>
    <w:rsid w:val="006E2170"/>
    <w:rsid w:val="006E28A0"/>
    <w:rsid w:val="006E3891"/>
    <w:rsid w:val="006E58C1"/>
    <w:rsid w:val="006F11B3"/>
    <w:rsid w:val="006F2339"/>
    <w:rsid w:val="006F287E"/>
    <w:rsid w:val="006F40A2"/>
    <w:rsid w:val="006F5EDD"/>
    <w:rsid w:val="007002F4"/>
    <w:rsid w:val="007004B5"/>
    <w:rsid w:val="00700807"/>
    <w:rsid w:val="0070232C"/>
    <w:rsid w:val="00704695"/>
    <w:rsid w:val="00710CCE"/>
    <w:rsid w:val="00711056"/>
    <w:rsid w:val="00711153"/>
    <w:rsid w:val="007118AB"/>
    <w:rsid w:val="007134F2"/>
    <w:rsid w:val="00715054"/>
    <w:rsid w:val="0071538E"/>
    <w:rsid w:val="00715BB1"/>
    <w:rsid w:val="00715CA3"/>
    <w:rsid w:val="007225C7"/>
    <w:rsid w:val="007246E3"/>
    <w:rsid w:val="007260B8"/>
    <w:rsid w:val="00726843"/>
    <w:rsid w:val="0073276D"/>
    <w:rsid w:val="007338D2"/>
    <w:rsid w:val="00733DB3"/>
    <w:rsid w:val="00735C29"/>
    <w:rsid w:val="00735CB6"/>
    <w:rsid w:val="00735EA7"/>
    <w:rsid w:val="00736439"/>
    <w:rsid w:val="00742576"/>
    <w:rsid w:val="00743CA0"/>
    <w:rsid w:val="00745739"/>
    <w:rsid w:val="007462B0"/>
    <w:rsid w:val="00747FA5"/>
    <w:rsid w:val="0075040B"/>
    <w:rsid w:val="007506BB"/>
    <w:rsid w:val="00760771"/>
    <w:rsid w:val="007616B4"/>
    <w:rsid w:val="007617A9"/>
    <w:rsid w:val="00763AC0"/>
    <w:rsid w:val="00765336"/>
    <w:rsid w:val="00766938"/>
    <w:rsid w:val="00771184"/>
    <w:rsid w:val="0077163F"/>
    <w:rsid w:val="00772F97"/>
    <w:rsid w:val="00773C32"/>
    <w:rsid w:val="007767FF"/>
    <w:rsid w:val="007833C5"/>
    <w:rsid w:val="00783E4F"/>
    <w:rsid w:val="00784377"/>
    <w:rsid w:val="00784610"/>
    <w:rsid w:val="007851F5"/>
    <w:rsid w:val="007855FA"/>
    <w:rsid w:val="00786D4F"/>
    <w:rsid w:val="00787D55"/>
    <w:rsid w:val="0079052E"/>
    <w:rsid w:val="0079191A"/>
    <w:rsid w:val="00791ECF"/>
    <w:rsid w:val="007923A4"/>
    <w:rsid w:val="00792CFC"/>
    <w:rsid w:val="00794206"/>
    <w:rsid w:val="00795959"/>
    <w:rsid w:val="007959C0"/>
    <w:rsid w:val="007A0838"/>
    <w:rsid w:val="007A30BE"/>
    <w:rsid w:val="007A45A7"/>
    <w:rsid w:val="007A6FD5"/>
    <w:rsid w:val="007B024F"/>
    <w:rsid w:val="007B3678"/>
    <w:rsid w:val="007B3C49"/>
    <w:rsid w:val="007B480A"/>
    <w:rsid w:val="007B556F"/>
    <w:rsid w:val="007C0D23"/>
    <w:rsid w:val="007C15AD"/>
    <w:rsid w:val="007C1B3F"/>
    <w:rsid w:val="007C3BD0"/>
    <w:rsid w:val="007C49DE"/>
    <w:rsid w:val="007C65E7"/>
    <w:rsid w:val="007C6F09"/>
    <w:rsid w:val="007C7659"/>
    <w:rsid w:val="007C7B2B"/>
    <w:rsid w:val="007D06D2"/>
    <w:rsid w:val="007D1079"/>
    <w:rsid w:val="007D1F5E"/>
    <w:rsid w:val="007D4CCC"/>
    <w:rsid w:val="007D6ECA"/>
    <w:rsid w:val="007D7AA1"/>
    <w:rsid w:val="007E1E1E"/>
    <w:rsid w:val="007E3B7B"/>
    <w:rsid w:val="007F02A8"/>
    <w:rsid w:val="007F18FD"/>
    <w:rsid w:val="007F4450"/>
    <w:rsid w:val="007F4B9D"/>
    <w:rsid w:val="007F4F68"/>
    <w:rsid w:val="007F5F7F"/>
    <w:rsid w:val="007F762F"/>
    <w:rsid w:val="007F7725"/>
    <w:rsid w:val="0080000A"/>
    <w:rsid w:val="008046EC"/>
    <w:rsid w:val="00805593"/>
    <w:rsid w:val="0080740B"/>
    <w:rsid w:val="0081019E"/>
    <w:rsid w:val="00810423"/>
    <w:rsid w:val="008111B0"/>
    <w:rsid w:val="00811F5E"/>
    <w:rsid w:val="00812481"/>
    <w:rsid w:val="008131E7"/>
    <w:rsid w:val="00816404"/>
    <w:rsid w:val="008167B9"/>
    <w:rsid w:val="00820004"/>
    <w:rsid w:val="00820AA9"/>
    <w:rsid w:val="00820F9D"/>
    <w:rsid w:val="00821D72"/>
    <w:rsid w:val="008229D2"/>
    <w:rsid w:val="00824933"/>
    <w:rsid w:val="00825D7D"/>
    <w:rsid w:val="00825D95"/>
    <w:rsid w:val="0082673C"/>
    <w:rsid w:val="008300DE"/>
    <w:rsid w:val="0083091A"/>
    <w:rsid w:val="00832A52"/>
    <w:rsid w:val="0083549F"/>
    <w:rsid w:val="0083638E"/>
    <w:rsid w:val="00836DC3"/>
    <w:rsid w:val="00837088"/>
    <w:rsid w:val="00837FF7"/>
    <w:rsid w:val="008457E7"/>
    <w:rsid w:val="00846989"/>
    <w:rsid w:val="008471E1"/>
    <w:rsid w:val="008525BE"/>
    <w:rsid w:val="008547EE"/>
    <w:rsid w:val="00856318"/>
    <w:rsid w:val="00856483"/>
    <w:rsid w:val="00860B2F"/>
    <w:rsid w:val="0086454B"/>
    <w:rsid w:val="0086548A"/>
    <w:rsid w:val="008673AB"/>
    <w:rsid w:val="008674C0"/>
    <w:rsid w:val="00867D2D"/>
    <w:rsid w:val="00871818"/>
    <w:rsid w:val="008753EB"/>
    <w:rsid w:val="00875503"/>
    <w:rsid w:val="0088023A"/>
    <w:rsid w:val="0088341A"/>
    <w:rsid w:val="00884038"/>
    <w:rsid w:val="0088452C"/>
    <w:rsid w:val="00884E0E"/>
    <w:rsid w:val="008856BF"/>
    <w:rsid w:val="00891B29"/>
    <w:rsid w:val="008925C0"/>
    <w:rsid w:val="00892C31"/>
    <w:rsid w:val="00893288"/>
    <w:rsid w:val="00894828"/>
    <w:rsid w:val="00895BEE"/>
    <w:rsid w:val="0089787C"/>
    <w:rsid w:val="00897B6C"/>
    <w:rsid w:val="00897D7D"/>
    <w:rsid w:val="008A534F"/>
    <w:rsid w:val="008A687F"/>
    <w:rsid w:val="008A7BA2"/>
    <w:rsid w:val="008B3F47"/>
    <w:rsid w:val="008B40F4"/>
    <w:rsid w:val="008B5269"/>
    <w:rsid w:val="008C3F62"/>
    <w:rsid w:val="008C4554"/>
    <w:rsid w:val="008C474E"/>
    <w:rsid w:val="008C51DB"/>
    <w:rsid w:val="008C556B"/>
    <w:rsid w:val="008C7A1B"/>
    <w:rsid w:val="008D0114"/>
    <w:rsid w:val="008D3490"/>
    <w:rsid w:val="008D3E23"/>
    <w:rsid w:val="008D5D01"/>
    <w:rsid w:val="008D67E6"/>
    <w:rsid w:val="008D6A84"/>
    <w:rsid w:val="008E1684"/>
    <w:rsid w:val="008E1BF4"/>
    <w:rsid w:val="008E2400"/>
    <w:rsid w:val="008E285B"/>
    <w:rsid w:val="008E2873"/>
    <w:rsid w:val="008E31C8"/>
    <w:rsid w:val="008E3E84"/>
    <w:rsid w:val="008E4132"/>
    <w:rsid w:val="008F0246"/>
    <w:rsid w:val="008F0BF7"/>
    <w:rsid w:val="008F2C7A"/>
    <w:rsid w:val="008F3505"/>
    <w:rsid w:val="008F390D"/>
    <w:rsid w:val="008F39B2"/>
    <w:rsid w:val="008F4BC7"/>
    <w:rsid w:val="00900784"/>
    <w:rsid w:val="00901D76"/>
    <w:rsid w:val="009027BD"/>
    <w:rsid w:val="009056FE"/>
    <w:rsid w:val="00905756"/>
    <w:rsid w:val="00905A56"/>
    <w:rsid w:val="009064AE"/>
    <w:rsid w:val="009070C3"/>
    <w:rsid w:val="009135AB"/>
    <w:rsid w:val="00913886"/>
    <w:rsid w:val="00913ABF"/>
    <w:rsid w:val="00913EED"/>
    <w:rsid w:val="0092265F"/>
    <w:rsid w:val="009230C4"/>
    <w:rsid w:val="009245E3"/>
    <w:rsid w:val="0092478D"/>
    <w:rsid w:val="00924BB7"/>
    <w:rsid w:val="009259C3"/>
    <w:rsid w:val="00934FCD"/>
    <w:rsid w:val="00937CAF"/>
    <w:rsid w:val="00940E5B"/>
    <w:rsid w:val="00941344"/>
    <w:rsid w:val="00941FB3"/>
    <w:rsid w:val="00944508"/>
    <w:rsid w:val="0094514E"/>
    <w:rsid w:val="009453F4"/>
    <w:rsid w:val="00946DC8"/>
    <w:rsid w:val="00951544"/>
    <w:rsid w:val="009517C8"/>
    <w:rsid w:val="00953CD2"/>
    <w:rsid w:val="00953D94"/>
    <w:rsid w:val="00954725"/>
    <w:rsid w:val="00955164"/>
    <w:rsid w:val="00960ED2"/>
    <w:rsid w:val="009615A2"/>
    <w:rsid w:val="00962E0F"/>
    <w:rsid w:val="0096449A"/>
    <w:rsid w:val="00970088"/>
    <w:rsid w:val="0097052A"/>
    <w:rsid w:val="009711B6"/>
    <w:rsid w:val="00971F21"/>
    <w:rsid w:val="00973E8E"/>
    <w:rsid w:val="009755CC"/>
    <w:rsid w:val="00975DC4"/>
    <w:rsid w:val="00975F46"/>
    <w:rsid w:val="00976D98"/>
    <w:rsid w:val="009811A9"/>
    <w:rsid w:val="0098121B"/>
    <w:rsid w:val="00981235"/>
    <w:rsid w:val="00982D98"/>
    <w:rsid w:val="009842B0"/>
    <w:rsid w:val="0098618B"/>
    <w:rsid w:val="00986E73"/>
    <w:rsid w:val="0098761C"/>
    <w:rsid w:val="0099368A"/>
    <w:rsid w:val="0099575A"/>
    <w:rsid w:val="00995C68"/>
    <w:rsid w:val="00996A31"/>
    <w:rsid w:val="009A0394"/>
    <w:rsid w:val="009A0ECA"/>
    <w:rsid w:val="009A21AF"/>
    <w:rsid w:val="009A45F7"/>
    <w:rsid w:val="009A5A0F"/>
    <w:rsid w:val="009A662F"/>
    <w:rsid w:val="009A68D6"/>
    <w:rsid w:val="009B04B8"/>
    <w:rsid w:val="009B06F9"/>
    <w:rsid w:val="009B0D77"/>
    <w:rsid w:val="009B14FB"/>
    <w:rsid w:val="009B26EC"/>
    <w:rsid w:val="009B4024"/>
    <w:rsid w:val="009B48DD"/>
    <w:rsid w:val="009C0B05"/>
    <w:rsid w:val="009C11FA"/>
    <w:rsid w:val="009C2BEA"/>
    <w:rsid w:val="009C4D3F"/>
    <w:rsid w:val="009C5B50"/>
    <w:rsid w:val="009C67BC"/>
    <w:rsid w:val="009C7CC9"/>
    <w:rsid w:val="009D1173"/>
    <w:rsid w:val="009D1A83"/>
    <w:rsid w:val="009D2B3A"/>
    <w:rsid w:val="009D6C21"/>
    <w:rsid w:val="009D6E01"/>
    <w:rsid w:val="009D72F7"/>
    <w:rsid w:val="009E0A5C"/>
    <w:rsid w:val="009E1FFB"/>
    <w:rsid w:val="009E4173"/>
    <w:rsid w:val="009E4FC0"/>
    <w:rsid w:val="009E7F60"/>
    <w:rsid w:val="009F09FA"/>
    <w:rsid w:val="009F3B61"/>
    <w:rsid w:val="009F5348"/>
    <w:rsid w:val="009F7251"/>
    <w:rsid w:val="009F7746"/>
    <w:rsid w:val="00A003A5"/>
    <w:rsid w:val="00A01738"/>
    <w:rsid w:val="00A030FD"/>
    <w:rsid w:val="00A04401"/>
    <w:rsid w:val="00A0636B"/>
    <w:rsid w:val="00A07072"/>
    <w:rsid w:val="00A11667"/>
    <w:rsid w:val="00A12DD5"/>
    <w:rsid w:val="00A13E15"/>
    <w:rsid w:val="00A14BB1"/>
    <w:rsid w:val="00A15122"/>
    <w:rsid w:val="00A15487"/>
    <w:rsid w:val="00A17C13"/>
    <w:rsid w:val="00A20E6C"/>
    <w:rsid w:val="00A2322F"/>
    <w:rsid w:val="00A24290"/>
    <w:rsid w:val="00A250D6"/>
    <w:rsid w:val="00A2597E"/>
    <w:rsid w:val="00A25CD8"/>
    <w:rsid w:val="00A27DC6"/>
    <w:rsid w:val="00A31047"/>
    <w:rsid w:val="00A3121D"/>
    <w:rsid w:val="00A318DF"/>
    <w:rsid w:val="00A333AF"/>
    <w:rsid w:val="00A351C1"/>
    <w:rsid w:val="00A35A83"/>
    <w:rsid w:val="00A36647"/>
    <w:rsid w:val="00A40D99"/>
    <w:rsid w:val="00A41400"/>
    <w:rsid w:val="00A421E3"/>
    <w:rsid w:val="00A44CA4"/>
    <w:rsid w:val="00A45801"/>
    <w:rsid w:val="00A45D61"/>
    <w:rsid w:val="00A4646A"/>
    <w:rsid w:val="00A53E8E"/>
    <w:rsid w:val="00A55010"/>
    <w:rsid w:val="00A5706B"/>
    <w:rsid w:val="00A57271"/>
    <w:rsid w:val="00A62AD9"/>
    <w:rsid w:val="00A62BA1"/>
    <w:rsid w:val="00A62E6C"/>
    <w:rsid w:val="00A62EA3"/>
    <w:rsid w:val="00A6509C"/>
    <w:rsid w:val="00A6586E"/>
    <w:rsid w:val="00A706A9"/>
    <w:rsid w:val="00A70704"/>
    <w:rsid w:val="00A72B65"/>
    <w:rsid w:val="00A72E3C"/>
    <w:rsid w:val="00A7553D"/>
    <w:rsid w:val="00A761B9"/>
    <w:rsid w:val="00A77785"/>
    <w:rsid w:val="00A83809"/>
    <w:rsid w:val="00A84D7B"/>
    <w:rsid w:val="00A8564F"/>
    <w:rsid w:val="00A863AA"/>
    <w:rsid w:val="00A86BAE"/>
    <w:rsid w:val="00A9059D"/>
    <w:rsid w:val="00A93EB2"/>
    <w:rsid w:val="00A94301"/>
    <w:rsid w:val="00A96C2C"/>
    <w:rsid w:val="00AA353A"/>
    <w:rsid w:val="00AA7EC3"/>
    <w:rsid w:val="00AB0C0A"/>
    <w:rsid w:val="00AB2437"/>
    <w:rsid w:val="00AB3B7C"/>
    <w:rsid w:val="00AB6C2C"/>
    <w:rsid w:val="00AB7705"/>
    <w:rsid w:val="00AB7BC4"/>
    <w:rsid w:val="00AB7DD8"/>
    <w:rsid w:val="00AC03F5"/>
    <w:rsid w:val="00AC12FF"/>
    <w:rsid w:val="00AC3057"/>
    <w:rsid w:val="00AC5332"/>
    <w:rsid w:val="00AD20B6"/>
    <w:rsid w:val="00AD35DC"/>
    <w:rsid w:val="00AD4E41"/>
    <w:rsid w:val="00AD4E45"/>
    <w:rsid w:val="00AD5327"/>
    <w:rsid w:val="00AE19E9"/>
    <w:rsid w:val="00AE754A"/>
    <w:rsid w:val="00AE77CE"/>
    <w:rsid w:val="00AF0876"/>
    <w:rsid w:val="00AF30CC"/>
    <w:rsid w:val="00AF3402"/>
    <w:rsid w:val="00AF48C3"/>
    <w:rsid w:val="00AF7C93"/>
    <w:rsid w:val="00B02D00"/>
    <w:rsid w:val="00B02EC6"/>
    <w:rsid w:val="00B03824"/>
    <w:rsid w:val="00B041EE"/>
    <w:rsid w:val="00B05251"/>
    <w:rsid w:val="00B070DA"/>
    <w:rsid w:val="00B079CE"/>
    <w:rsid w:val="00B113E3"/>
    <w:rsid w:val="00B16232"/>
    <w:rsid w:val="00B16B82"/>
    <w:rsid w:val="00B22166"/>
    <w:rsid w:val="00B22DF4"/>
    <w:rsid w:val="00B2386F"/>
    <w:rsid w:val="00B25EF8"/>
    <w:rsid w:val="00B3184E"/>
    <w:rsid w:val="00B40C60"/>
    <w:rsid w:val="00B40D85"/>
    <w:rsid w:val="00B42023"/>
    <w:rsid w:val="00B423B0"/>
    <w:rsid w:val="00B46F8C"/>
    <w:rsid w:val="00B474AF"/>
    <w:rsid w:val="00B50DD6"/>
    <w:rsid w:val="00B50F40"/>
    <w:rsid w:val="00B5102A"/>
    <w:rsid w:val="00B5194D"/>
    <w:rsid w:val="00B51B7F"/>
    <w:rsid w:val="00B526A3"/>
    <w:rsid w:val="00B53AD1"/>
    <w:rsid w:val="00B54E7B"/>
    <w:rsid w:val="00B56924"/>
    <w:rsid w:val="00B5718C"/>
    <w:rsid w:val="00B62D3C"/>
    <w:rsid w:val="00B63D4E"/>
    <w:rsid w:val="00B65992"/>
    <w:rsid w:val="00B72961"/>
    <w:rsid w:val="00B747D0"/>
    <w:rsid w:val="00B75CC5"/>
    <w:rsid w:val="00B841A1"/>
    <w:rsid w:val="00B91129"/>
    <w:rsid w:val="00B94745"/>
    <w:rsid w:val="00B965E7"/>
    <w:rsid w:val="00BA34FD"/>
    <w:rsid w:val="00BA5616"/>
    <w:rsid w:val="00BA5CD8"/>
    <w:rsid w:val="00BA5E86"/>
    <w:rsid w:val="00BA67B0"/>
    <w:rsid w:val="00BA7C8F"/>
    <w:rsid w:val="00BB12DE"/>
    <w:rsid w:val="00BB1810"/>
    <w:rsid w:val="00BB21A6"/>
    <w:rsid w:val="00BB22B5"/>
    <w:rsid w:val="00BB3154"/>
    <w:rsid w:val="00BB37C8"/>
    <w:rsid w:val="00BB56D7"/>
    <w:rsid w:val="00BB6FAE"/>
    <w:rsid w:val="00BB7988"/>
    <w:rsid w:val="00BB7F8E"/>
    <w:rsid w:val="00BC1C99"/>
    <w:rsid w:val="00BC1FF7"/>
    <w:rsid w:val="00BC2D9E"/>
    <w:rsid w:val="00BC3ACF"/>
    <w:rsid w:val="00BC57AB"/>
    <w:rsid w:val="00BC6990"/>
    <w:rsid w:val="00BC6EE4"/>
    <w:rsid w:val="00BC7B9B"/>
    <w:rsid w:val="00BD0AB3"/>
    <w:rsid w:val="00BD0C56"/>
    <w:rsid w:val="00BD13E0"/>
    <w:rsid w:val="00BD17DE"/>
    <w:rsid w:val="00BD1EE7"/>
    <w:rsid w:val="00BD2783"/>
    <w:rsid w:val="00BD372D"/>
    <w:rsid w:val="00BD40F9"/>
    <w:rsid w:val="00BD44F2"/>
    <w:rsid w:val="00BE0306"/>
    <w:rsid w:val="00BE098B"/>
    <w:rsid w:val="00BE10FF"/>
    <w:rsid w:val="00BE29F0"/>
    <w:rsid w:val="00BE3244"/>
    <w:rsid w:val="00BE39AA"/>
    <w:rsid w:val="00BE68AA"/>
    <w:rsid w:val="00BE784E"/>
    <w:rsid w:val="00BF1FCF"/>
    <w:rsid w:val="00BF271F"/>
    <w:rsid w:val="00BF3259"/>
    <w:rsid w:val="00BF46E8"/>
    <w:rsid w:val="00BF675F"/>
    <w:rsid w:val="00BF68A6"/>
    <w:rsid w:val="00C00FED"/>
    <w:rsid w:val="00C058F3"/>
    <w:rsid w:val="00C06188"/>
    <w:rsid w:val="00C11C49"/>
    <w:rsid w:val="00C12240"/>
    <w:rsid w:val="00C13176"/>
    <w:rsid w:val="00C1333C"/>
    <w:rsid w:val="00C13C78"/>
    <w:rsid w:val="00C15054"/>
    <w:rsid w:val="00C15B11"/>
    <w:rsid w:val="00C1711F"/>
    <w:rsid w:val="00C20307"/>
    <w:rsid w:val="00C203CD"/>
    <w:rsid w:val="00C20BA6"/>
    <w:rsid w:val="00C21180"/>
    <w:rsid w:val="00C21F13"/>
    <w:rsid w:val="00C2461C"/>
    <w:rsid w:val="00C305AB"/>
    <w:rsid w:val="00C328B7"/>
    <w:rsid w:val="00C343F7"/>
    <w:rsid w:val="00C35423"/>
    <w:rsid w:val="00C36E16"/>
    <w:rsid w:val="00C40428"/>
    <w:rsid w:val="00C44B71"/>
    <w:rsid w:val="00C4506C"/>
    <w:rsid w:val="00C509B4"/>
    <w:rsid w:val="00C53BE1"/>
    <w:rsid w:val="00C54601"/>
    <w:rsid w:val="00C546BC"/>
    <w:rsid w:val="00C54E62"/>
    <w:rsid w:val="00C5607D"/>
    <w:rsid w:val="00C57D1A"/>
    <w:rsid w:val="00C62161"/>
    <w:rsid w:val="00C666E8"/>
    <w:rsid w:val="00C67579"/>
    <w:rsid w:val="00C67D53"/>
    <w:rsid w:val="00C72DDE"/>
    <w:rsid w:val="00C72FB2"/>
    <w:rsid w:val="00C736F3"/>
    <w:rsid w:val="00C75A3A"/>
    <w:rsid w:val="00C75C50"/>
    <w:rsid w:val="00C75E7B"/>
    <w:rsid w:val="00C77700"/>
    <w:rsid w:val="00C80330"/>
    <w:rsid w:val="00C80821"/>
    <w:rsid w:val="00C816AB"/>
    <w:rsid w:val="00C8195A"/>
    <w:rsid w:val="00C82268"/>
    <w:rsid w:val="00C825E1"/>
    <w:rsid w:val="00C8458F"/>
    <w:rsid w:val="00C84B79"/>
    <w:rsid w:val="00C86C09"/>
    <w:rsid w:val="00C94C93"/>
    <w:rsid w:val="00C95297"/>
    <w:rsid w:val="00C959AA"/>
    <w:rsid w:val="00CA2DA3"/>
    <w:rsid w:val="00CA3075"/>
    <w:rsid w:val="00CA4C28"/>
    <w:rsid w:val="00CA5844"/>
    <w:rsid w:val="00CB0B68"/>
    <w:rsid w:val="00CB2B2E"/>
    <w:rsid w:val="00CB56B0"/>
    <w:rsid w:val="00CB6492"/>
    <w:rsid w:val="00CC1399"/>
    <w:rsid w:val="00CC23C5"/>
    <w:rsid w:val="00CC49E4"/>
    <w:rsid w:val="00CC602C"/>
    <w:rsid w:val="00CC7036"/>
    <w:rsid w:val="00CC7315"/>
    <w:rsid w:val="00CD0E8B"/>
    <w:rsid w:val="00CD3876"/>
    <w:rsid w:val="00CD38C2"/>
    <w:rsid w:val="00CD7E8C"/>
    <w:rsid w:val="00CE2A2B"/>
    <w:rsid w:val="00CE36AF"/>
    <w:rsid w:val="00CE584E"/>
    <w:rsid w:val="00CE61A8"/>
    <w:rsid w:val="00CE6DCF"/>
    <w:rsid w:val="00CE782A"/>
    <w:rsid w:val="00CF0132"/>
    <w:rsid w:val="00CF6B54"/>
    <w:rsid w:val="00D019EB"/>
    <w:rsid w:val="00D05151"/>
    <w:rsid w:val="00D0570B"/>
    <w:rsid w:val="00D07609"/>
    <w:rsid w:val="00D1090E"/>
    <w:rsid w:val="00D1241D"/>
    <w:rsid w:val="00D13E81"/>
    <w:rsid w:val="00D173F0"/>
    <w:rsid w:val="00D2106F"/>
    <w:rsid w:val="00D21BB3"/>
    <w:rsid w:val="00D25289"/>
    <w:rsid w:val="00D260A3"/>
    <w:rsid w:val="00D306B5"/>
    <w:rsid w:val="00D31EC8"/>
    <w:rsid w:val="00D32A9A"/>
    <w:rsid w:val="00D33B43"/>
    <w:rsid w:val="00D3555F"/>
    <w:rsid w:val="00D35E81"/>
    <w:rsid w:val="00D41A5B"/>
    <w:rsid w:val="00D42FCF"/>
    <w:rsid w:val="00D467B3"/>
    <w:rsid w:val="00D471EF"/>
    <w:rsid w:val="00D47649"/>
    <w:rsid w:val="00D50BAD"/>
    <w:rsid w:val="00D5641E"/>
    <w:rsid w:val="00D57647"/>
    <w:rsid w:val="00D579D5"/>
    <w:rsid w:val="00D6002A"/>
    <w:rsid w:val="00D608A0"/>
    <w:rsid w:val="00D610C4"/>
    <w:rsid w:val="00D618AE"/>
    <w:rsid w:val="00D626BF"/>
    <w:rsid w:val="00D626C5"/>
    <w:rsid w:val="00D626D3"/>
    <w:rsid w:val="00D6744E"/>
    <w:rsid w:val="00D700A2"/>
    <w:rsid w:val="00D71118"/>
    <w:rsid w:val="00D7137B"/>
    <w:rsid w:val="00D74287"/>
    <w:rsid w:val="00D74313"/>
    <w:rsid w:val="00D82453"/>
    <w:rsid w:val="00D8344A"/>
    <w:rsid w:val="00D838CA"/>
    <w:rsid w:val="00D90873"/>
    <w:rsid w:val="00D90A11"/>
    <w:rsid w:val="00D9128C"/>
    <w:rsid w:val="00D945A4"/>
    <w:rsid w:val="00D95577"/>
    <w:rsid w:val="00D966FB"/>
    <w:rsid w:val="00DA1648"/>
    <w:rsid w:val="00DA3138"/>
    <w:rsid w:val="00DA37BA"/>
    <w:rsid w:val="00DA473F"/>
    <w:rsid w:val="00DB20B3"/>
    <w:rsid w:val="00DB494A"/>
    <w:rsid w:val="00DB68D6"/>
    <w:rsid w:val="00DC051A"/>
    <w:rsid w:val="00DC0E67"/>
    <w:rsid w:val="00DC2403"/>
    <w:rsid w:val="00DC2FD5"/>
    <w:rsid w:val="00DC3908"/>
    <w:rsid w:val="00DC43F8"/>
    <w:rsid w:val="00DC5CD9"/>
    <w:rsid w:val="00DD2E16"/>
    <w:rsid w:val="00DD6C2E"/>
    <w:rsid w:val="00DD7DD1"/>
    <w:rsid w:val="00DE0F0C"/>
    <w:rsid w:val="00DE1286"/>
    <w:rsid w:val="00DE4D90"/>
    <w:rsid w:val="00DE5384"/>
    <w:rsid w:val="00DE5EDF"/>
    <w:rsid w:val="00DE63B8"/>
    <w:rsid w:val="00DE727F"/>
    <w:rsid w:val="00DE7D02"/>
    <w:rsid w:val="00DF07C6"/>
    <w:rsid w:val="00DF4597"/>
    <w:rsid w:val="00DF467A"/>
    <w:rsid w:val="00DF50F2"/>
    <w:rsid w:val="00E00B7D"/>
    <w:rsid w:val="00E01CDA"/>
    <w:rsid w:val="00E029FA"/>
    <w:rsid w:val="00E03D63"/>
    <w:rsid w:val="00E05CE4"/>
    <w:rsid w:val="00E06033"/>
    <w:rsid w:val="00E060F7"/>
    <w:rsid w:val="00E1030E"/>
    <w:rsid w:val="00E10530"/>
    <w:rsid w:val="00E13055"/>
    <w:rsid w:val="00E14914"/>
    <w:rsid w:val="00E15ACD"/>
    <w:rsid w:val="00E200EC"/>
    <w:rsid w:val="00E22506"/>
    <w:rsid w:val="00E2571F"/>
    <w:rsid w:val="00E30478"/>
    <w:rsid w:val="00E30E36"/>
    <w:rsid w:val="00E31CE4"/>
    <w:rsid w:val="00E31DEE"/>
    <w:rsid w:val="00E37792"/>
    <w:rsid w:val="00E4003D"/>
    <w:rsid w:val="00E410DE"/>
    <w:rsid w:val="00E434F1"/>
    <w:rsid w:val="00E44D0F"/>
    <w:rsid w:val="00E4586F"/>
    <w:rsid w:val="00E46C38"/>
    <w:rsid w:val="00E52966"/>
    <w:rsid w:val="00E52FE9"/>
    <w:rsid w:val="00E555A7"/>
    <w:rsid w:val="00E5645A"/>
    <w:rsid w:val="00E56C06"/>
    <w:rsid w:val="00E5727F"/>
    <w:rsid w:val="00E60617"/>
    <w:rsid w:val="00E61B69"/>
    <w:rsid w:val="00E634D2"/>
    <w:rsid w:val="00E63A67"/>
    <w:rsid w:val="00E65EA0"/>
    <w:rsid w:val="00E6611B"/>
    <w:rsid w:val="00E6709D"/>
    <w:rsid w:val="00E67F97"/>
    <w:rsid w:val="00E72F30"/>
    <w:rsid w:val="00E7488E"/>
    <w:rsid w:val="00E74C06"/>
    <w:rsid w:val="00E8174B"/>
    <w:rsid w:val="00E81FBC"/>
    <w:rsid w:val="00E8323A"/>
    <w:rsid w:val="00E83F32"/>
    <w:rsid w:val="00E8400D"/>
    <w:rsid w:val="00E84081"/>
    <w:rsid w:val="00E861DC"/>
    <w:rsid w:val="00E86B71"/>
    <w:rsid w:val="00E877F0"/>
    <w:rsid w:val="00E92DF8"/>
    <w:rsid w:val="00E9496A"/>
    <w:rsid w:val="00EA01CE"/>
    <w:rsid w:val="00EA2224"/>
    <w:rsid w:val="00EA3343"/>
    <w:rsid w:val="00EA5AB5"/>
    <w:rsid w:val="00EB311F"/>
    <w:rsid w:val="00EB3D45"/>
    <w:rsid w:val="00EB4339"/>
    <w:rsid w:val="00EB439D"/>
    <w:rsid w:val="00EB4AF3"/>
    <w:rsid w:val="00EB5FE3"/>
    <w:rsid w:val="00EB6041"/>
    <w:rsid w:val="00EB78C3"/>
    <w:rsid w:val="00EC427D"/>
    <w:rsid w:val="00EC6452"/>
    <w:rsid w:val="00EC7908"/>
    <w:rsid w:val="00EC7F29"/>
    <w:rsid w:val="00ED1B0E"/>
    <w:rsid w:val="00ED2C85"/>
    <w:rsid w:val="00ED2F9D"/>
    <w:rsid w:val="00ED3FA8"/>
    <w:rsid w:val="00ED5371"/>
    <w:rsid w:val="00ED7DC0"/>
    <w:rsid w:val="00EE0554"/>
    <w:rsid w:val="00EE0EEA"/>
    <w:rsid w:val="00EE2115"/>
    <w:rsid w:val="00EE2D08"/>
    <w:rsid w:val="00EE2D4E"/>
    <w:rsid w:val="00EE5131"/>
    <w:rsid w:val="00EE5319"/>
    <w:rsid w:val="00EE6B60"/>
    <w:rsid w:val="00EE7065"/>
    <w:rsid w:val="00EF0B4B"/>
    <w:rsid w:val="00EF129D"/>
    <w:rsid w:val="00EF19D6"/>
    <w:rsid w:val="00EF5CB9"/>
    <w:rsid w:val="00EF7BBF"/>
    <w:rsid w:val="00F02561"/>
    <w:rsid w:val="00F0483E"/>
    <w:rsid w:val="00F05C45"/>
    <w:rsid w:val="00F11188"/>
    <w:rsid w:val="00F1153E"/>
    <w:rsid w:val="00F115DD"/>
    <w:rsid w:val="00F12628"/>
    <w:rsid w:val="00F14C8A"/>
    <w:rsid w:val="00F17E23"/>
    <w:rsid w:val="00F216CA"/>
    <w:rsid w:val="00F21861"/>
    <w:rsid w:val="00F26979"/>
    <w:rsid w:val="00F301AD"/>
    <w:rsid w:val="00F3049F"/>
    <w:rsid w:val="00F323ED"/>
    <w:rsid w:val="00F32FDE"/>
    <w:rsid w:val="00F33E97"/>
    <w:rsid w:val="00F34730"/>
    <w:rsid w:val="00F373CD"/>
    <w:rsid w:val="00F42FA2"/>
    <w:rsid w:val="00F4776F"/>
    <w:rsid w:val="00F50EBF"/>
    <w:rsid w:val="00F5254A"/>
    <w:rsid w:val="00F54C14"/>
    <w:rsid w:val="00F553DC"/>
    <w:rsid w:val="00F55D93"/>
    <w:rsid w:val="00F57026"/>
    <w:rsid w:val="00F5714D"/>
    <w:rsid w:val="00F602A2"/>
    <w:rsid w:val="00F60F20"/>
    <w:rsid w:val="00F60FFA"/>
    <w:rsid w:val="00F639D1"/>
    <w:rsid w:val="00F646FB"/>
    <w:rsid w:val="00F66CAC"/>
    <w:rsid w:val="00F700F3"/>
    <w:rsid w:val="00F72149"/>
    <w:rsid w:val="00F74125"/>
    <w:rsid w:val="00F74B8D"/>
    <w:rsid w:val="00F776E2"/>
    <w:rsid w:val="00F77F3E"/>
    <w:rsid w:val="00F8025D"/>
    <w:rsid w:val="00F80DF8"/>
    <w:rsid w:val="00F8158F"/>
    <w:rsid w:val="00F81B9B"/>
    <w:rsid w:val="00F823F4"/>
    <w:rsid w:val="00F82B8F"/>
    <w:rsid w:val="00F82D36"/>
    <w:rsid w:val="00F857F6"/>
    <w:rsid w:val="00F860A3"/>
    <w:rsid w:val="00F86193"/>
    <w:rsid w:val="00F87026"/>
    <w:rsid w:val="00F87AE5"/>
    <w:rsid w:val="00F9267E"/>
    <w:rsid w:val="00F9483E"/>
    <w:rsid w:val="00F9573C"/>
    <w:rsid w:val="00F961E8"/>
    <w:rsid w:val="00FA0832"/>
    <w:rsid w:val="00FA10CC"/>
    <w:rsid w:val="00FA4322"/>
    <w:rsid w:val="00FB193A"/>
    <w:rsid w:val="00FB5266"/>
    <w:rsid w:val="00FB6EF5"/>
    <w:rsid w:val="00FC0272"/>
    <w:rsid w:val="00FC05BD"/>
    <w:rsid w:val="00FC2C12"/>
    <w:rsid w:val="00FC41E1"/>
    <w:rsid w:val="00FC4BFE"/>
    <w:rsid w:val="00FC4C36"/>
    <w:rsid w:val="00FC5143"/>
    <w:rsid w:val="00FD2A84"/>
    <w:rsid w:val="00FE3524"/>
    <w:rsid w:val="00FE440C"/>
    <w:rsid w:val="00FE4731"/>
    <w:rsid w:val="00FE7C8A"/>
    <w:rsid w:val="00FF1BDA"/>
    <w:rsid w:val="00FF3233"/>
    <w:rsid w:val="00FF50FB"/>
    <w:rsid w:val="00FF572C"/>
    <w:rsid w:val="00FF7D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F5DFD"/>
  <w15:docId w15:val="{3FAB090A-9B76-445C-990B-9A62A655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qFormat="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51F5"/>
    <w:pPr>
      <w:overflowPunct w:val="0"/>
      <w:autoSpaceDE w:val="0"/>
      <w:autoSpaceDN w:val="0"/>
      <w:adjustRightInd w:val="0"/>
      <w:spacing w:after="180"/>
      <w:textAlignment w:val="baseline"/>
    </w:pPr>
    <w:rPr>
      <w:lang w:eastAsia="en-US"/>
    </w:rPr>
  </w:style>
  <w:style w:type="paragraph" w:styleId="Heading1">
    <w:name w:val="heading 1"/>
    <w:next w:val="Normal"/>
    <w:link w:val="Heading1Char"/>
    <w:uiPriority w:val="9"/>
    <w:qFormat/>
    <w:rsid w:val="007851F5"/>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7851F5"/>
    <w:pPr>
      <w:pBdr>
        <w:top w:val="none" w:sz="0" w:space="0" w:color="auto"/>
      </w:pBdr>
      <w:spacing w:before="180"/>
      <w:outlineLvl w:val="1"/>
    </w:pPr>
    <w:rPr>
      <w:sz w:val="32"/>
    </w:rPr>
  </w:style>
  <w:style w:type="paragraph" w:styleId="Heading3">
    <w:name w:val="heading 3"/>
    <w:basedOn w:val="Heading2"/>
    <w:next w:val="Normal"/>
    <w:qFormat/>
    <w:rsid w:val="007851F5"/>
    <w:pPr>
      <w:spacing w:before="120"/>
      <w:outlineLvl w:val="2"/>
    </w:pPr>
    <w:rPr>
      <w:sz w:val="28"/>
    </w:rPr>
  </w:style>
  <w:style w:type="paragraph" w:styleId="Heading4">
    <w:name w:val="heading 4"/>
    <w:basedOn w:val="Heading3"/>
    <w:next w:val="Normal"/>
    <w:qFormat/>
    <w:rsid w:val="007851F5"/>
    <w:pPr>
      <w:ind w:left="1418" w:hanging="1418"/>
      <w:outlineLvl w:val="3"/>
    </w:pPr>
    <w:rPr>
      <w:sz w:val="24"/>
    </w:rPr>
  </w:style>
  <w:style w:type="paragraph" w:styleId="Heading5">
    <w:name w:val="heading 5"/>
    <w:basedOn w:val="Heading4"/>
    <w:next w:val="Normal"/>
    <w:qFormat/>
    <w:rsid w:val="007851F5"/>
    <w:pPr>
      <w:ind w:left="1701" w:hanging="1701"/>
      <w:outlineLvl w:val="4"/>
    </w:pPr>
    <w:rPr>
      <w:sz w:val="22"/>
    </w:rPr>
  </w:style>
  <w:style w:type="paragraph" w:styleId="Heading6">
    <w:name w:val="heading 6"/>
    <w:basedOn w:val="H6"/>
    <w:next w:val="Normal"/>
    <w:qFormat/>
    <w:rsid w:val="007851F5"/>
    <w:pPr>
      <w:outlineLvl w:val="5"/>
    </w:pPr>
  </w:style>
  <w:style w:type="paragraph" w:styleId="Heading7">
    <w:name w:val="heading 7"/>
    <w:basedOn w:val="H6"/>
    <w:next w:val="Normal"/>
    <w:qFormat/>
    <w:rsid w:val="007851F5"/>
    <w:pPr>
      <w:outlineLvl w:val="6"/>
    </w:pPr>
  </w:style>
  <w:style w:type="paragraph" w:styleId="Heading8">
    <w:name w:val="heading 8"/>
    <w:basedOn w:val="Heading1"/>
    <w:next w:val="Normal"/>
    <w:link w:val="Heading8Char"/>
    <w:qFormat/>
    <w:rsid w:val="007851F5"/>
    <w:pPr>
      <w:ind w:left="0" w:firstLine="0"/>
      <w:outlineLvl w:val="7"/>
    </w:pPr>
  </w:style>
  <w:style w:type="paragraph" w:styleId="Heading9">
    <w:name w:val="heading 9"/>
    <w:basedOn w:val="Heading8"/>
    <w:next w:val="Normal"/>
    <w:qFormat/>
    <w:rsid w:val="007851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7851F5"/>
    <w:pPr>
      <w:ind w:left="1985" w:hanging="1985"/>
      <w:outlineLvl w:val="9"/>
    </w:pPr>
    <w:rPr>
      <w:sz w:val="20"/>
    </w:rPr>
  </w:style>
  <w:style w:type="paragraph" w:styleId="TOC9">
    <w:name w:val="toc 9"/>
    <w:basedOn w:val="TOC8"/>
    <w:uiPriority w:val="39"/>
    <w:rsid w:val="007851F5"/>
    <w:pPr>
      <w:ind w:left="1418" w:hanging="1418"/>
    </w:pPr>
  </w:style>
  <w:style w:type="paragraph" w:styleId="TOC8">
    <w:name w:val="toc 8"/>
    <w:basedOn w:val="TOC1"/>
    <w:rsid w:val="007851F5"/>
    <w:pPr>
      <w:spacing w:before="180"/>
      <w:ind w:left="2693" w:hanging="2693"/>
    </w:pPr>
    <w:rPr>
      <w:b/>
    </w:rPr>
  </w:style>
  <w:style w:type="paragraph" w:styleId="TOC1">
    <w:name w:val="toc 1"/>
    <w:uiPriority w:val="39"/>
    <w:rsid w:val="007851F5"/>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7851F5"/>
    <w:pPr>
      <w:keepLines/>
      <w:tabs>
        <w:tab w:val="center" w:pos="4536"/>
        <w:tab w:val="right" w:pos="9072"/>
      </w:tabs>
    </w:pPr>
    <w:rPr>
      <w:noProof/>
    </w:rPr>
  </w:style>
  <w:style w:type="character" w:customStyle="1" w:styleId="ZGSM">
    <w:name w:val="ZGSM"/>
    <w:rsid w:val="007851F5"/>
  </w:style>
  <w:style w:type="paragraph" w:styleId="Header">
    <w:name w:val="header"/>
    <w:link w:val="HeaderChar"/>
    <w:rsid w:val="007851F5"/>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7851F5"/>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7851F5"/>
    <w:pPr>
      <w:ind w:left="1701" w:hanging="1701"/>
    </w:pPr>
  </w:style>
  <w:style w:type="paragraph" w:styleId="TOC4">
    <w:name w:val="toc 4"/>
    <w:basedOn w:val="TOC3"/>
    <w:uiPriority w:val="39"/>
    <w:rsid w:val="007851F5"/>
    <w:pPr>
      <w:ind w:left="1418" w:hanging="1418"/>
    </w:pPr>
  </w:style>
  <w:style w:type="paragraph" w:styleId="TOC3">
    <w:name w:val="toc 3"/>
    <w:basedOn w:val="TOC2"/>
    <w:uiPriority w:val="39"/>
    <w:rsid w:val="007851F5"/>
    <w:pPr>
      <w:ind w:left="1134" w:hanging="1134"/>
    </w:pPr>
  </w:style>
  <w:style w:type="paragraph" w:styleId="TOC2">
    <w:name w:val="toc 2"/>
    <w:basedOn w:val="TOC1"/>
    <w:uiPriority w:val="39"/>
    <w:rsid w:val="007851F5"/>
    <w:pPr>
      <w:spacing w:before="0"/>
      <w:ind w:left="851" w:hanging="851"/>
    </w:pPr>
    <w:rPr>
      <w:sz w:val="20"/>
    </w:rPr>
  </w:style>
  <w:style w:type="paragraph" w:styleId="Index1">
    <w:name w:val="index 1"/>
    <w:basedOn w:val="Normal"/>
    <w:semiHidden/>
    <w:rsid w:val="007851F5"/>
    <w:pPr>
      <w:keepLines/>
    </w:pPr>
  </w:style>
  <w:style w:type="paragraph" w:styleId="Index2">
    <w:name w:val="index 2"/>
    <w:basedOn w:val="Index1"/>
    <w:semiHidden/>
    <w:rsid w:val="007851F5"/>
    <w:pPr>
      <w:ind w:left="284"/>
    </w:pPr>
  </w:style>
  <w:style w:type="paragraph" w:customStyle="1" w:styleId="TT">
    <w:name w:val="TT"/>
    <w:basedOn w:val="Heading1"/>
    <w:next w:val="Normal"/>
    <w:rsid w:val="007851F5"/>
    <w:pPr>
      <w:outlineLvl w:val="9"/>
    </w:pPr>
  </w:style>
  <w:style w:type="paragraph" w:styleId="Footer">
    <w:name w:val="footer"/>
    <w:basedOn w:val="Header"/>
    <w:link w:val="FooterChar"/>
    <w:rsid w:val="007851F5"/>
    <w:pPr>
      <w:jc w:val="center"/>
    </w:pPr>
    <w:rPr>
      <w:i/>
    </w:rPr>
  </w:style>
  <w:style w:type="character" w:styleId="FootnoteReference">
    <w:name w:val="footnote reference"/>
    <w:basedOn w:val="DefaultParagraphFont"/>
    <w:semiHidden/>
    <w:rsid w:val="007851F5"/>
    <w:rPr>
      <w:b/>
      <w:position w:val="6"/>
      <w:sz w:val="16"/>
    </w:rPr>
  </w:style>
  <w:style w:type="paragraph" w:styleId="FootnoteText">
    <w:name w:val="footnote text"/>
    <w:basedOn w:val="Normal"/>
    <w:semiHidden/>
    <w:rsid w:val="007851F5"/>
    <w:pPr>
      <w:keepLines/>
      <w:ind w:left="454" w:hanging="454"/>
    </w:pPr>
    <w:rPr>
      <w:sz w:val="16"/>
    </w:rPr>
  </w:style>
  <w:style w:type="paragraph" w:customStyle="1" w:styleId="NF">
    <w:name w:val="NF"/>
    <w:basedOn w:val="NO"/>
    <w:rsid w:val="007851F5"/>
    <w:pPr>
      <w:keepNext/>
      <w:spacing w:after="0"/>
    </w:pPr>
    <w:rPr>
      <w:rFonts w:ascii="Arial" w:hAnsi="Arial"/>
      <w:sz w:val="18"/>
    </w:rPr>
  </w:style>
  <w:style w:type="paragraph" w:customStyle="1" w:styleId="NO">
    <w:name w:val="NO"/>
    <w:basedOn w:val="Normal"/>
    <w:link w:val="NOChar"/>
    <w:rsid w:val="007851F5"/>
    <w:pPr>
      <w:keepLines/>
      <w:ind w:left="1135" w:hanging="851"/>
    </w:pPr>
  </w:style>
  <w:style w:type="paragraph" w:customStyle="1" w:styleId="PL">
    <w:name w:val="PL"/>
    <w:rsid w:val="007851F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7851F5"/>
    <w:pPr>
      <w:jc w:val="right"/>
    </w:pPr>
  </w:style>
  <w:style w:type="paragraph" w:customStyle="1" w:styleId="TAL">
    <w:name w:val="TAL"/>
    <w:basedOn w:val="Normal"/>
    <w:rsid w:val="007851F5"/>
    <w:pPr>
      <w:keepNext/>
      <w:keepLines/>
      <w:spacing w:after="0"/>
    </w:pPr>
    <w:rPr>
      <w:rFonts w:ascii="Arial" w:hAnsi="Arial"/>
      <w:sz w:val="18"/>
    </w:rPr>
  </w:style>
  <w:style w:type="paragraph" w:styleId="ListNumber2">
    <w:name w:val="List Number 2"/>
    <w:basedOn w:val="ListNumber"/>
    <w:rsid w:val="007851F5"/>
    <w:pPr>
      <w:ind w:left="851"/>
    </w:pPr>
  </w:style>
  <w:style w:type="paragraph" w:styleId="ListNumber">
    <w:name w:val="List Number"/>
    <w:basedOn w:val="List"/>
    <w:rsid w:val="007851F5"/>
  </w:style>
  <w:style w:type="paragraph" w:styleId="List">
    <w:name w:val="List"/>
    <w:basedOn w:val="Normal"/>
    <w:rsid w:val="007851F5"/>
    <w:pPr>
      <w:ind w:left="568" w:hanging="284"/>
    </w:pPr>
  </w:style>
  <w:style w:type="paragraph" w:customStyle="1" w:styleId="TAH">
    <w:name w:val="TAH"/>
    <w:basedOn w:val="TAC"/>
    <w:rsid w:val="007851F5"/>
    <w:rPr>
      <w:b/>
    </w:rPr>
  </w:style>
  <w:style w:type="paragraph" w:customStyle="1" w:styleId="TAC">
    <w:name w:val="TAC"/>
    <w:basedOn w:val="TAL"/>
    <w:rsid w:val="007851F5"/>
    <w:pPr>
      <w:jc w:val="center"/>
    </w:pPr>
  </w:style>
  <w:style w:type="paragraph" w:customStyle="1" w:styleId="LD">
    <w:name w:val="LD"/>
    <w:rsid w:val="007851F5"/>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7851F5"/>
    <w:pPr>
      <w:keepLines/>
      <w:ind w:left="1702" w:hanging="1418"/>
    </w:pPr>
  </w:style>
  <w:style w:type="paragraph" w:customStyle="1" w:styleId="FP">
    <w:name w:val="FP"/>
    <w:basedOn w:val="Normal"/>
    <w:rsid w:val="007851F5"/>
    <w:pPr>
      <w:spacing w:after="0"/>
    </w:pPr>
  </w:style>
  <w:style w:type="paragraph" w:customStyle="1" w:styleId="NW">
    <w:name w:val="NW"/>
    <w:basedOn w:val="NO"/>
    <w:rsid w:val="007851F5"/>
    <w:pPr>
      <w:spacing w:after="0"/>
    </w:pPr>
  </w:style>
  <w:style w:type="paragraph" w:customStyle="1" w:styleId="EW">
    <w:name w:val="EW"/>
    <w:basedOn w:val="EX"/>
    <w:rsid w:val="007851F5"/>
    <w:pPr>
      <w:spacing w:after="0"/>
    </w:pPr>
  </w:style>
  <w:style w:type="paragraph" w:customStyle="1" w:styleId="B10">
    <w:name w:val="B1"/>
    <w:basedOn w:val="List"/>
    <w:rsid w:val="007851F5"/>
    <w:pPr>
      <w:ind w:left="738" w:hanging="454"/>
    </w:pPr>
  </w:style>
  <w:style w:type="paragraph" w:styleId="TOC6">
    <w:name w:val="toc 6"/>
    <w:basedOn w:val="TOC5"/>
    <w:next w:val="Normal"/>
    <w:semiHidden/>
    <w:rsid w:val="007851F5"/>
    <w:pPr>
      <w:ind w:left="1985" w:hanging="1985"/>
    </w:pPr>
  </w:style>
  <w:style w:type="paragraph" w:styleId="TOC7">
    <w:name w:val="toc 7"/>
    <w:basedOn w:val="TOC6"/>
    <w:next w:val="Normal"/>
    <w:semiHidden/>
    <w:rsid w:val="007851F5"/>
    <w:pPr>
      <w:ind w:left="2268" w:hanging="2268"/>
    </w:pPr>
  </w:style>
  <w:style w:type="paragraph" w:styleId="ListBullet2">
    <w:name w:val="List Bullet 2"/>
    <w:basedOn w:val="ListBullet"/>
    <w:rsid w:val="007851F5"/>
    <w:pPr>
      <w:ind w:left="851"/>
    </w:pPr>
  </w:style>
  <w:style w:type="paragraph" w:styleId="ListBullet">
    <w:name w:val="List Bullet"/>
    <w:basedOn w:val="List"/>
    <w:rsid w:val="007851F5"/>
  </w:style>
  <w:style w:type="paragraph" w:customStyle="1" w:styleId="EditorsNote">
    <w:name w:val="Editor's Note"/>
    <w:basedOn w:val="NO"/>
    <w:rsid w:val="007851F5"/>
    <w:rPr>
      <w:color w:val="FF0000"/>
    </w:rPr>
  </w:style>
  <w:style w:type="paragraph" w:customStyle="1" w:styleId="TH">
    <w:name w:val="TH"/>
    <w:basedOn w:val="FL"/>
    <w:next w:val="FL"/>
    <w:rsid w:val="007851F5"/>
  </w:style>
  <w:style w:type="paragraph" w:customStyle="1" w:styleId="ZA">
    <w:name w:val="ZA"/>
    <w:rsid w:val="007851F5"/>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7851F5"/>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7851F5"/>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7851F5"/>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7851F5"/>
    <w:pPr>
      <w:ind w:left="851" w:hanging="851"/>
    </w:pPr>
  </w:style>
  <w:style w:type="paragraph" w:customStyle="1" w:styleId="ZH">
    <w:name w:val="ZH"/>
    <w:rsid w:val="007851F5"/>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7851F5"/>
    <w:pPr>
      <w:keepNext w:val="0"/>
      <w:spacing w:before="0" w:after="240"/>
    </w:pPr>
  </w:style>
  <w:style w:type="paragraph" w:customStyle="1" w:styleId="ZG">
    <w:name w:val="ZG"/>
    <w:rsid w:val="007851F5"/>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7851F5"/>
    <w:pPr>
      <w:ind w:left="1135"/>
    </w:pPr>
  </w:style>
  <w:style w:type="paragraph" w:styleId="List2">
    <w:name w:val="List 2"/>
    <w:basedOn w:val="List"/>
    <w:rsid w:val="007851F5"/>
    <w:pPr>
      <w:ind w:left="851"/>
    </w:pPr>
  </w:style>
  <w:style w:type="paragraph" w:styleId="List3">
    <w:name w:val="List 3"/>
    <w:basedOn w:val="List2"/>
    <w:rsid w:val="007851F5"/>
    <w:pPr>
      <w:ind w:left="1135"/>
    </w:pPr>
  </w:style>
  <w:style w:type="paragraph" w:styleId="List4">
    <w:name w:val="List 4"/>
    <w:basedOn w:val="List3"/>
    <w:rsid w:val="007851F5"/>
    <w:pPr>
      <w:ind w:left="1418"/>
    </w:pPr>
  </w:style>
  <w:style w:type="paragraph" w:styleId="List5">
    <w:name w:val="List 5"/>
    <w:basedOn w:val="List4"/>
    <w:rsid w:val="007851F5"/>
    <w:pPr>
      <w:ind w:left="1702"/>
    </w:pPr>
  </w:style>
  <w:style w:type="paragraph" w:styleId="ListBullet4">
    <w:name w:val="List Bullet 4"/>
    <w:basedOn w:val="ListBullet3"/>
    <w:rsid w:val="007851F5"/>
    <w:pPr>
      <w:ind w:left="1418"/>
    </w:pPr>
  </w:style>
  <w:style w:type="paragraph" w:styleId="ListBullet5">
    <w:name w:val="List Bullet 5"/>
    <w:basedOn w:val="ListBullet4"/>
    <w:rsid w:val="007851F5"/>
    <w:pPr>
      <w:ind w:left="1702"/>
    </w:pPr>
  </w:style>
  <w:style w:type="paragraph" w:customStyle="1" w:styleId="B20">
    <w:name w:val="B2"/>
    <w:basedOn w:val="List2"/>
    <w:rsid w:val="007851F5"/>
    <w:pPr>
      <w:ind w:left="1191" w:hanging="454"/>
    </w:pPr>
  </w:style>
  <w:style w:type="paragraph" w:customStyle="1" w:styleId="B30">
    <w:name w:val="B3"/>
    <w:basedOn w:val="List3"/>
    <w:rsid w:val="007851F5"/>
    <w:pPr>
      <w:ind w:left="1645" w:hanging="454"/>
    </w:pPr>
  </w:style>
  <w:style w:type="paragraph" w:customStyle="1" w:styleId="B4">
    <w:name w:val="B4"/>
    <w:basedOn w:val="List4"/>
    <w:rsid w:val="007851F5"/>
    <w:pPr>
      <w:ind w:left="2098" w:hanging="454"/>
    </w:pPr>
  </w:style>
  <w:style w:type="paragraph" w:customStyle="1" w:styleId="B5">
    <w:name w:val="B5"/>
    <w:basedOn w:val="List5"/>
    <w:rsid w:val="007851F5"/>
    <w:pPr>
      <w:ind w:left="2552" w:hanging="454"/>
    </w:pPr>
  </w:style>
  <w:style w:type="paragraph" w:customStyle="1" w:styleId="ZTD">
    <w:name w:val="ZTD"/>
    <w:basedOn w:val="ZB"/>
    <w:rsid w:val="007851F5"/>
    <w:pPr>
      <w:framePr w:hRule="auto" w:wrap="notBeside" w:y="852"/>
    </w:pPr>
    <w:rPr>
      <w:i w:val="0"/>
      <w:sz w:val="40"/>
    </w:rPr>
  </w:style>
  <w:style w:type="paragraph" w:customStyle="1" w:styleId="ZV">
    <w:name w:val="ZV"/>
    <w:basedOn w:val="ZU"/>
    <w:rsid w:val="007851F5"/>
    <w:pPr>
      <w:framePr w:wrap="notBeside" w:y="16161"/>
    </w:pPr>
  </w:style>
  <w:style w:type="paragraph" w:styleId="IndexHeading">
    <w:name w:val="index heading"/>
    <w:basedOn w:val="Normal"/>
    <w:next w:val="Normal"/>
    <w:semiHidden/>
    <w:rsid w:val="00B25EF8"/>
    <w:pPr>
      <w:pBdr>
        <w:top w:val="single" w:sz="12" w:space="0" w:color="auto"/>
      </w:pBdr>
      <w:spacing w:before="360" w:after="240"/>
    </w:pPr>
    <w:rPr>
      <w:b/>
      <w:i/>
      <w:sz w:val="26"/>
    </w:rPr>
  </w:style>
  <w:style w:type="character" w:styleId="Hyperlink">
    <w:name w:val="Hyperlink"/>
    <w:uiPriority w:val="99"/>
    <w:rsid w:val="00B25EF8"/>
    <w:rPr>
      <w:color w:val="0000FF"/>
      <w:u w:val="single"/>
    </w:rPr>
  </w:style>
  <w:style w:type="character" w:styleId="FollowedHyperlink">
    <w:name w:val="FollowedHyperlink"/>
    <w:rsid w:val="00B25EF8"/>
    <w:rPr>
      <w:color w:val="800080"/>
      <w:u w:val="single"/>
    </w:rPr>
  </w:style>
  <w:style w:type="paragraph" w:customStyle="1" w:styleId="B3">
    <w:name w:val="B3+"/>
    <w:basedOn w:val="B30"/>
    <w:rsid w:val="007851F5"/>
    <w:pPr>
      <w:numPr>
        <w:numId w:val="4"/>
      </w:numPr>
      <w:tabs>
        <w:tab w:val="left" w:pos="1134"/>
      </w:tabs>
    </w:pPr>
  </w:style>
  <w:style w:type="paragraph" w:customStyle="1" w:styleId="B1">
    <w:name w:val="B1+"/>
    <w:basedOn w:val="B10"/>
    <w:link w:val="B1Car"/>
    <w:rsid w:val="007851F5"/>
    <w:pPr>
      <w:numPr>
        <w:numId w:val="2"/>
      </w:numPr>
    </w:pPr>
  </w:style>
  <w:style w:type="paragraph" w:customStyle="1" w:styleId="B2">
    <w:name w:val="B2+"/>
    <w:basedOn w:val="B20"/>
    <w:rsid w:val="007851F5"/>
    <w:pPr>
      <w:numPr>
        <w:numId w:val="3"/>
      </w:numPr>
    </w:pPr>
  </w:style>
  <w:style w:type="paragraph" w:customStyle="1" w:styleId="BL">
    <w:name w:val="BL"/>
    <w:basedOn w:val="Normal"/>
    <w:rsid w:val="007851F5"/>
    <w:pPr>
      <w:numPr>
        <w:numId w:val="6"/>
      </w:numPr>
    </w:pPr>
  </w:style>
  <w:style w:type="paragraph" w:customStyle="1" w:styleId="BN">
    <w:name w:val="BN"/>
    <w:basedOn w:val="Normal"/>
    <w:rsid w:val="007851F5"/>
    <w:pPr>
      <w:numPr>
        <w:numId w:val="5"/>
      </w:numPr>
    </w:pPr>
  </w:style>
  <w:style w:type="paragraph" w:styleId="BodyText">
    <w:name w:val="Body Text"/>
    <w:basedOn w:val="Normal"/>
    <w:rsid w:val="00B25EF8"/>
    <w:pPr>
      <w:keepNext/>
      <w:spacing w:after="140"/>
    </w:pPr>
  </w:style>
  <w:style w:type="paragraph" w:styleId="BlockText">
    <w:name w:val="Block Text"/>
    <w:basedOn w:val="Normal"/>
    <w:rsid w:val="00B25EF8"/>
    <w:pPr>
      <w:spacing w:after="120"/>
      <w:ind w:left="1440" w:right="1440"/>
    </w:pPr>
  </w:style>
  <w:style w:type="paragraph" w:styleId="BodyText2">
    <w:name w:val="Body Text 2"/>
    <w:basedOn w:val="Normal"/>
    <w:rsid w:val="00B25EF8"/>
    <w:pPr>
      <w:spacing w:after="120" w:line="480" w:lineRule="auto"/>
    </w:pPr>
  </w:style>
  <w:style w:type="paragraph" w:styleId="BodyText3">
    <w:name w:val="Body Text 3"/>
    <w:basedOn w:val="Normal"/>
    <w:rsid w:val="00B25EF8"/>
    <w:pPr>
      <w:spacing w:after="120"/>
    </w:pPr>
    <w:rPr>
      <w:sz w:val="16"/>
      <w:szCs w:val="16"/>
    </w:rPr>
  </w:style>
  <w:style w:type="paragraph" w:styleId="BodyTextFirstIndent">
    <w:name w:val="Body Text First Indent"/>
    <w:basedOn w:val="BodyText"/>
    <w:rsid w:val="00B25EF8"/>
    <w:pPr>
      <w:keepNext w:val="0"/>
      <w:spacing w:after="120"/>
      <w:ind w:firstLine="210"/>
    </w:pPr>
  </w:style>
  <w:style w:type="paragraph" w:styleId="BodyTextIndent">
    <w:name w:val="Body Text Indent"/>
    <w:basedOn w:val="Normal"/>
    <w:rsid w:val="00B25EF8"/>
    <w:pPr>
      <w:spacing w:after="120"/>
      <w:ind w:left="283"/>
    </w:pPr>
  </w:style>
  <w:style w:type="paragraph" w:styleId="BodyTextFirstIndent2">
    <w:name w:val="Body Text First Indent 2"/>
    <w:basedOn w:val="BodyTextIndent"/>
    <w:rsid w:val="00B25EF8"/>
    <w:pPr>
      <w:ind w:firstLine="210"/>
    </w:pPr>
  </w:style>
  <w:style w:type="paragraph" w:styleId="BodyTextIndent2">
    <w:name w:val="Body Text Indent 2"/>
    <w:basedOn w:val="Normal"/>
    <w:rsid w:val="00B25EF8"/>
    <w:pPr>
      <w:spacing w:after="120" w:line="480" w:lineRule="auto"/>
      <w:ind w:left="283"/>
    </w:pPr>
  </w:style>
  <w:style w:type="paragraph" w:styleId="BodyTextIndent3">
    <w:name w:val="Body Text Indent 3"/>
    <w:basedOn w:val="Normal"/>
    <w:rsid w:val="00B25EF8"/>
    <w:pPr>
      <w:spacing w:after="120"/>
      <w:ind w:left="283"/>
    </w:pPr>
    <w:rPr>
      <w:sz w:val="16"/>
      <w:szCs w:val="16"/>
    </w:rPr>
  </w:style>
  <w:style w:type="paragraph" w:styleId="Caption">
    <w:name w:val="caption"/>
    <w:basedOn w:val="Normal"/>
    <w:next w:val="Normal"/>
    <w:qFormat/>
    <w:rsid w:val="00B25EF8"/>
    <w:pPr>
      <w:spacing w:before="120" w:after="120"/>
    </w:pPr>
    <w:rPr>
      <w:b/>
      <w:bCs/>
    </w:rPr>
  </w:style>
  <w:style w:type="paragraph" w:styleId="Closing">
    <w:name w:val="Closing"/>
    <w:basedOn w:val="Normal"/>
    <w:rsid w:val="00B25EF8"/>
    <w:pPr>
      <w:ind w:left="4252"/>
    </w:pPr>
  </w:style>
  <w:style w:type="character" w:styleId="CommentReference">
    <w:name w:val="annotation reference"/>
    <w:semiHidden/>
    <w:rsid w:val="00B25EF8"/>
    <w:rPr>
      <w:sz w:val="16"/>
      <w:szCs w:val="16"/>
    </w:rPr>
  </w:style>
  <w:style w:type="paragraph" w:styleId="CommentText">
    <w:name w:val="annotation text"/>
    <w:basedOn w:val="Normal"/>
    <w:semiHidden/>
    <w:rsid w:val="00B25EF8"/>
  </w:style>
  <w:style w:type="paragraph" w:styleId="Date">
    <w:name w:val="Date"/>
    <w:basedOn w:val="Normal"/>
    <w:next w:val="Normal"/>
    <w:rsid w:val="00B25EF8"/>
  </w:style>
  <w:style w:type="paragraph" w:styleId="DocumentMap">
    <w:name w:val="Document Map"/>
    <w:basedOn w:val="Normal"/>
    <w:semiHidden/>
    <w:rsid w:val="00B25EF8"/>
    <w:pPr>
      <w:shd w:val="clear" w:color="auto" w:fill="000080"/>
    </w:pPr>
    <w:rPr>
      <w:rFonts w:ascii="Tahoma" w:hAnsi="Tahoma" w:cs="Tahoma"/>
    </w:rPr>
  </w:style>
  <w:style w:type="paragraph" w:styleId="E-mailSignature">
    <w:name w:val="E-mail Signature"/>
    <w:basedOn w:val="Normal"/>
    <w:rsid w:val="00B25EF8"/>
  </w:style>
  <w:style w:type="character" w:styleId="Emphasis">
    <w:name w:val="Emphasis"/>
    <w:qFormat/>
    <w:rsid w:val="00B25EF8"/>
    <w:rPr>
      <w:i/>
      <w:iCs/>
    </w:rPr>
  </w:style>
  <w:style w:type="character" w:styleId="EndnoteReference">
    <w:name w:val="endnote reference"/>
    <w:semiHidden/>
    <w:rsid w:val="00B25EF8"/>
    <w:rPr>
      <w:vertAlign w:val="superscript"/>
    </w:rPr>
  </w:style>
  <w:style w:type="paragraph" w:styleId="EndnoteText">
    <w:name w:val="endnote text"/>
    <w:basedOn w:val="Normal"/>
    <w:semiHidden/>
    <w:rsid w:val="00B25EF8"/>
  </w:style>
  <w:style w:type="paragraph" w:styleId="EnvelopeAddress">
    <w:name w:val="envelope address"/>
    <w:basedOn w:val="Normal"/>
    <w:rsid w:val="00B25EF8"/>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25EF8"/>
    <w:rPr>
      <w:rFonts w:ascii="Arial" w:hAnsi="Arial" w:cs="Arial"/>
    </w:rPr>
  </w:style>
  <w:style w:type="character" w:styleId="HTMLAcronym">
    <w:name w:val="HTML Acronym"/>
    <w:basedOn w:val="DefaultParagraphFont"/>
    <w:rsid w:val="00B25EF8"/>
  </w:style>
  <w:style w:type="paragraph" w:styleId="HTMLAddress">
    <w:name w:val="HTML Address"/>
    <w:basedOn w:val="Normal"/>
    <w:rsid w:val="00B25EF8"/>
    <w:rPr>
      <w:i/>
      <w:iCs/>
    </w:rPr>
  </w:style>
  <w:style w:type="character" w:styleId="HTMLCite">
    <w:name w:val="HTML Cite"/>
    <w:rsid w:val="00B25EF8"/>
    <w:rPr>
      <w:i/>
      <w:iCs/>
    </w:rPr>
  </w:style>
  <w:style w:type="character" w:styleId="HTMLCode">
    <w:name w:val="HTML Code"/>
    <w:uiPriority w:val="99"/>
    <w:rsid w:val="00B25EF8"/>
    <w:rPr>
      <w:rFonts w:ascii="Courier New" w:hAnsi="Courier New"/>
      <w:sz w:val="20"/>
      <w:szCs w:val="20"/>
    </w:rPr>
  </w:style>
  <w:style w:type="character" w:styleId="HTMLDefinition">
    <w:name w:val="HTML Definition"/>
    <w:qFormat/>
    <w:rsid w:val="00B25EF8"/>
    <w:rPr>
      <w:i/>
      <w:iCs/>
    </w:rPr>
  </w:style>
  <w:style w:type="character" w:styleId="HTMLKeyboard">
    <w:name w:val="HTML Keyboard"/>
    <w:rsid w:val="00B25EF8"/>
    <w:rPr>
      <w:rFonts w:ascii="Courier New" w:hAnsi="Courier New"/>
      <w:sz w:val="20"/>
      <w:szCs w:val="20"/>
    </w:rPr>
  </w:style>
  <w:style w:type="paragraph" w:styleId="HTMLPreformatted">
    <w:name w:val="HTML Preformatted"/>
    <w:basedOn w:val="Normal"/>
    <w:rsid w:val="00B25EF8"/>
    <w:rPr>
      <w:rFonts w:ascii="Courier New" w:hAnsi="Courier New" w:cs="Courier New"/>
    </w:rPr>
  </w:style>
  <w:style w:type="character" w:styleId="HTMLSample">
    <w:name w:val="HTML Sample"/>
    <w:rsid w:val="00B25EF8"/>
    <w:rPr>
      <w:rFonts w:ascii="Courier New" w:hAnsi="Courier New"/>
    </w:rPr>
  </w:style>
  <w:style w:type="character" w:styleId="HTMLTypewriter">
    <w:name w:val="HTML Typewriter"/>
    <w:rsid w:val="00B25EF8"/>
    <w:rPr>
      <w:rFonts w:ascii="Courier New" w:hAnsi="Courier New"/>
      <w:sz w:val="20"/>
      <w:szCs w:val="20"/>
    </w:rPr>
  </w:style>
  <w:style w:type="character" w:styleId="HTMLVariable">
    <w:name w:val="HTML Variable"/>
    <w:rsid w:val="00B25EF8"/>
    <w:rPr>
      <w:i/>
      <w:iCs/>
    </w:rPr>
  </w:style>
  <w:style w:type="paragraph" w:styleId="Index3">
    <w:name w:val="index 3"/>
    <w:basedOn w:val="Normal"/>
    <w:next w:val="Normal"/>
    <w:autoRedefine/>
    <w:semiHidden/>
    <w:rsid w:val="00B25EF8"/>
    <w:pPr>
      <w:ind w:left="600" w:hanging="200"/>
    </w:pPr>
  </w:style>
  <w:style w:type="paragraph" w:styleId="Index4">
    <w:name w:val="index 4"/>
    <w:basedOn w:val="Normal"/>
    <w:next w:val="Normal"/>
    <w:autoRedefine/>
    <w:semiHidden/>
    <w:rsid w:val="00B25EF8"/>
    <w:pPr>
      <w:ind w:left="800" w:hanging="200"/>
    </w:pPr>
  </w:style>
  <w:style w:type="paragraph" w:styleId="Index5">
    <w:name w:val="index 5"/>
    <w:basedOn w:val="Normal"/>
    <w:next w:val="Normal"/>
    <w:autoRedefine/>
    <w:semiHidden/>
    <w:rsid w:val="00B25EF8"/>
    <w:pPr>
      <w:ind w:left="1000" w:hanging="200"/>
    </w:pPr>
  </w:style>
  <w:style w:type="paragraph" w:styleId="Index6">
    <w:name w:val="index 6"/>
    <w:basedOn w:val="Normal"/>
    <w:next w:val="Normal"/>
    <w:autoRedefine/>
    <w:semiHidden/>
    <w:rsid w:val="00B25EF8"/>
    <w:pPr>
      <w:ind w:left="1200" w:hanging="200"/>
    </w:pPr>
  </w:style>
  <w:style w:type="paragraph" w:styleId="Index7">
    <w:name w:val="index 7"/>
    <w:basedOn w:val="Normal"/>
    <w:next w:val="Normal"/>
    <w:autoRedefine/>
    <w:semiHidden/>
    <w:rsid w:val="00B25EF8"/>
    <w:pPr>
      <w:ind w:left="1400" w:hanging="200"/>
    </w:pPr>
  </w:style>
  <w:style w:type="paragraph" w:styleId="Index8">
    <w:name w:val="index 8"/>
    <w:basedOn w:val="Normal"/>
    <w:next w:val="Normal"/>
    <w:autoRedefine/>
    <w:semiHidden/>
    <w:rsid w:val="00B25EF8"/>
    <w:pPr>
      <w:ind w:left="1600" w:hanging="200"/>
    </w:pPr>
  </w:style>
  <w:style w:type="paragraph" w:styleId="Index9">
    <w:name w:val="index 9"/>
    <w:basedOn w:val="Normal"/>
    <w:next w:val="Normal"/>
    <w:autoRedefine/>
    <w:semiHidden/>
    <w:rsid w:val="00B25EF8"/>
    <w:pPr>
      <w:ind w:left="1800" w:hanging="200"/>
    </w:pPr>
  </w:style>
  <w:style w:type="character" w:styleId="LineNumber">
    <w:name w:val="line number"/>
    <w:basedOn w:val="DefaultParagraphFont"/>
    <w:rsid w:val="00B25EF8"/>
  </w:style>
  <w:style w:type="paragraph" w:styleId="ListContinue">
    <w:name w:val="List Continue"/>
    <w:basedOn w:val="Normal"/>
    <w:rsid w:val="00B25EF8"/>
    <w:pPr>
      <w:spacing w:after="120"/>
      <w:ind w:left="283"/>
    </w:pPr>
  </w:style>
  <w:style w:type="paragraph" w:styleId="ListContinue2">
    <w:name w:val="List Continue 2"/>
    <w:basedOn w:val="Normal"/>
    <w:rsid w:val="00B25EF8"/>
    <w:pPr>
      <w:spacing w:after="120"/>
      <w:ind w:left="566"/>
    </w:pPr>
  </w:style>
  <w:style w:type="paragraph" w:styleId="ListContinue3">
    <w:name w:val="List Continue 3"/>
    <w:basedOn w:val="Normal"/>
    <w:rsid w:val="00B25EF8"/>
    <w:pPr>
      <w:spacing w:after="120"/>
      <w:ind w:left="849"/>
    </w:pPr>
  </w:style>
  <w:style w:type="paragraph" w:styleId="ListContinue4">
    <w:name w:val="List Continue 4"/>
    <w:basedOn w:val="Normal"/>
    <w:rsid w:val="00B25EF8"/>
    <w:pPr>
      <w:spacing w:after="120"/>
      <w:ind w:left="1132"/>
    </w:pPr>
  </w:style>
  <w:style w:type="paragraph" w:styleId="ListContinue5">
    <w:name w:val="List Continue 5"/>
    <w:basedOn w:val="Normal"/>
    <w:rsid w:val="00B25EF8"/>
    <w:pPr>
      <w:spacing w:after="120"/>
      <w:ind w:left="1415"/>
    </w:pPr>
  </w:style>
  <w:style w:type="paragraph" w:styleId="ListNumber3">
    <w:name w:val="List Number 3"/>
    <w:basedOn w:val="Normal"/>
    <w:rsid w:val="00B25EF8"/>
    <w:pPr>
      <w:numPr>
        <w:numId w:val="8"/>
      </w:numPr>
    </w:pPr>
  </w:style>
  <w:style w:type="paragraph" w:styleId="ListNumber4">
    <w:name w:val="List Number 4"/>
    <w:basedOn w:val="Normal"/>
    <w:rsid w:val="00B25EF8"/>
    <w:pPr>
      <w:numPr>
        <w:numId w:val="9"/>
      </w:numPr>
    </w:pPr>
  </w:style>
  <w:style w:type="paragraph" w:styleId="ListNumber5">
    <w:name w:val="List Number 5"/>
    <w:basedOn w:val="Normal"/>
    <w:rsid w:val="00B25EF8"/>
    <w:pPr>
      <w:numPr>
        <w:numId w:val="10"/>
      </w:numPr>
    </w:pPr>
  </w:style>
  <w:style w:type="paragraph" w:styleId="MacroText">
    <w:name w:val="macro"/>
    <w:semiHidden/>
    <w:rsid w:val="00B25EF8"/>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rsid w:val="00B25EF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sid w:val="00B25EF8"/>
    <w:rPr>
      <w:sz w:val="24"/>
      <w:szCs w:val="24"/>
    </w:rPr>
  </w:style>
  <w:style w:type="paragraph" w:styleId="NormalIndent">
    <w:name w:val="Normal Indent"/>
    <w:basedOn w:val="Normal"/>
    <w:rsid w:val="00B25EF8"/>
    <w:pPr>
      <w:ind w:left="720"/>
    </w:pPr>
  </w:style>
  <w:style w:type="paragraph" w:styleId="NoteHeading">
    <w:name w:val="Note Heading"/>
    <w:basedOn w:val="Normal"/>
    <w:next w:val="Normal"/>
    <w:rsid w:val="00B25EF8"/>
  </w:style>
  <w:style w:type="character" w:styleId="PageNumber">
    <w:name w:val="page number"/>
    <w:basedOn w:val="DefaultParagraphFont"/>
    <w:rsid w:val="00B25EF8"/>
  </w:style>
  <w:style w:type="paragraph" w:styleId="PlainText">
    <w:name w:val="Plain Text"/>
    <w:basedOn w:val="Normal"/>
    <w:rsid w:val="00B25EF8"/>
    <w:rPr>
      <w:rFonts w:ascii="Courier New" w:hAnsi="Courier New" w:cs="Courier New"/>
    </w:rPr>
  </w:style>
  <w:style w:type="paragraph" w:styleId="Salutation">
    <w:name w:val="Salutation"/>
    <w:basedOn w:val="Normal"/>
    <w:next w:val="Normal"/>
    <w:rsid w:val="00B25EF8"/>
  </w:style>
  <w:style w:type="paragraph" w:styleId="Signature">
    <w:name w:val="Signature"/>
    <w:basedOn w:val="Normal"/>
    <w:rsid w:val="00B25EF8"/>
    <w:pPr>
      <w:ind w:left="4252"/>
    </w:pPr>
  </w:style>
  <w:style w:type="character" w:styleId="Strong">
    <w:name w:val="Strong"/>
    <w:qFormat/>
    <w:rsid w:val="00B25EF8"/>
    <w:rPr>
      <w:b/>
      <w:bCs/>
    </w:rPr>
  </w:style>
  <w:style w:type="paragraph" w:styleId="Subtitle">
    <w:name w:val="Subtitle"/>
    <w:basedOn w:val="Normal"/>
    <w:qFormat/>
    <w:rsid w:val="00B25EF8"/>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B25EF8"/>
    <w:pPr>
      <w:ind w:left="200" w:hanging="200"/>
    </w:pPr>
  </w:style>
  <w:style w:type="paragraph" w:styleId="TableofFigures">
    <w:name w:val="table of figures"/>
    <w:basedOn w:val="Normal"/>
    <w:next w:val="Normal"/>
    <w:semiHidden/>
    <w:rsid w:val="00B25EF8"/>
    <w:pPr>
      <w:ind w:left="400" w:hanging="400"/>
    </w:pPr>
  </w:style>
  <w:style w:type="paragraph" w:styleId="Title">
    <w:name w:val="Title"/>
    <w:basedOn w:val="Normal"/>
    <w:qFormat/>
    <w:rsid w:val="00B25EF8"/>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B25EF8"/>
    <w:pPr>
      <w:spacing w:before="120"/>
    </w:pPr>
    <w:rPr>
      <w:rFonts w:ascii="Arial" w:hAnsi="Arial" w:cs="Arial"/>
      <w:b/>
      <w:bCs/>
      <w:sz w:val="24"/>
      <w:szCs w:val="24"/>
    </w:rPr>
  </w:style>
  <w:style w:type="paragraph" w:customStyle="1" w:styleId="TAJ">
    <w:name w:val="TAJ"/>
    <w:basedOn w:val="Normal"/>
    <w:rsid w:val="007851F5"/>
    <w:pPr>
      <w:keepNext/>
      <w:keepLines/>
      <w:spacing w:after="0"/>
      <w:jc w:val="both"/>
    </w:pPr>
    <w:rPr>
      <w:rFonts w:ascii="Arial" w:hAnsi="Arial"/>
      <w:sz w:val="18"/>
    </w:rPr>
  </w:style>
  <w:style w:type="paragraph" w:customStyle="1" w:styleId="FL">
    <w:name w:val="FL"/>
    <w:basedOn w:val="Normal"/>
    <w:rsid w:val="007851F5"/>
    <w:pPr>
      <w:keepNext/>
      <w:keepLines/>
      <w:spacing w:before="60"/>
      <w:jc w:val="center"/>
    </w:pPr>
    <w:rPr>
      <w:rFonts w:ascii="Arial" w:hAnsi="Arial"/>
      <w:b/>
    </w:rPr>
  </w:style>
  <w:style w:type="paragraph" w:styleId="CommentSubject">
    <w:name w:val="annotation subject"/>
    <w:basedOn w:val="CommentText"/>
    <w:next w:val="CommentText"/>
    <w:semiHidden/>
    <w:rsid w:val="007A30BE"/>
    <w:rPr>
      <w:b/>
      <w:bCs/>
    </w:rPr>
  </w:style>
  <w:style w:type="paragraph" w:styleId="BalloonText">
    <w:name w:val="Balloon Text"/>
    <w:basedOn w:val="Normal"/>
    <w:semiHidden/>
    <w:rsid w:val="007A30BE"/>
    <w:rPr>
      <w:rFonts w:ascii="Tahoma" w:hAnsi="Tahoma" w:cs="Tahoma"/>
      <w:sz w:val="16"/>
      <w:szCs w:val="16"/>
    </w:rPr>
  </w:style>
  <w:style w:type="paragraph" w:styleId="Revision">
    <w:name w:val="Revision"/>
    <w:hidden/>
    <w:uiPriority w:val="99"/>
    <w:semiHidden/>
    <w:rsid w:val="00EB4AF3"/>
    <w:rPr>
      <w:lang w:eastAsia="en-US"/>
    </w:rPr>
  </w:style>
  <w:style w:type="character" w:customStyle="1" w:styleId="FooterChar">
    <w:name w:val="Footer Char"/>
    <w:link w:val="Footer"/>
    <w:rsid w:val="004365F1"/>
    <w:rPr>
      <w:rFonts w:ascii="Arial" w:hAnsi="Arial"/>
      <w:b/>
      <w:i/>
      <w:noProof/>
      <w:sz w:val="18"/>
      <w:lang w:eastAsia="en-US"/>
    </w:rPr>
  </w:style>
  <w:style w:type="character" w:customStyle="1" w:styleId="Heading2Char">
    <w:name w:val="Heading 2 Char"/>
    <w:link w:val="Heading2"/>
    <w:rsid w:val="00E92DF8"/>
    <w:rPr>
      <w:rFonts w:ascii="Arial" w:hAnsi="Arial"/>
      <w:sz w:val="32"/>
      <w:lang w:eastAsia="en-US"/>
    </w:rPr>
  </w:style>
  <w:style w:type="character" w:customStyle="1" w:styleId="Heading8Char">
    <w:name w:val="Heading 8 Char"/>
    <w:link w:val="Heading8"/>
    <w:rsid w:val="00CE36AF"/>
    <w:rPr>
      <w:rFonts w:ascii="Arial" w:hAnsi="Arial"/>
      <w:sz w:val="36"/>
      <w:lang w:eastAsia="en-US"/>
    </w:rPr>
  </w:style>
  <w:style w:type="character" w:customStyle="1" w:styleId="Heading1Char">
    <w:name w:val="Heading 1 Char"/>
    <w:link w:val="Heading1"/>
    <w:uiPriority w:val="9"/>
    <w:rsid w:val="000C2397"/>
    <w:rPr>
      <w:rFonts w:ascii="Arial" w:hAnsi="Arial"/>
      <w:sz w:val="36"/>
      <w:lang w:eastAsia="en-US"/>
    </w:rPr>
  </w:style>
  <w:style w:type="character" w:customStyle="1" w:styleId="HeaderChar">
    <w:name w:val="Header Char"/>
    <w:link w:val="Header"/>
    <w:rsid w:val="00200532"/>
    <w:rPr>
      <w:rFonts w:ascii="Arial" w:hAnsi="Arial"/>
      <w:b/>
      <w:noProof/>
      <w:sz w:val="18"/>
      <w:lang w:eastAsia="en-US"/>
    </w:rPr>
  </w:style>
  <w:style w:type="character" w:customStyle="1" w:styleId="NOChar">
    <w:name w:val="NO Char"/>
    <w:link w:val="NO"/>
    <w:rsid w:val="00200532"/>
    <w:rPr>
      <w:lang w:eastAsia="en-US"/>
    </w:rPr>
  </w:style>
  <w:style w:type="paragraph" w:customStyle="1" w:styleId="TB1">
    <w:name w:val="TB1"/>
    <w:basedOn w:val="Normal"/>
    <w:qFormat/>
    <w:rsid w:val="007851F5"/>
    <w:pPr>
      <w:keepNext/>
      <w:keepLines/>
      <w:numPr>
        <w:numId w:val="39"/>
      </w:numPr>
      <w:tabs>
        <w:tab w:val="left" w:pos="720"/>
      </w:tabs>
      <w:spacing w:after="0"/>
      <w:ind w:left="737" w:hanging="380"/>
    </w:pPr>
    <w:rPr>
      <w:rFonts w:ascii="Arial" w:hAnsi="Arial"/>
      <w:sz w:val="18"/>
    </w:rPr>
  </w:style>
  <w:style w:type="paragraph" w:customStyle="1" w:styleId="TB2">
    <w:name w:val="TB2"/>
    <w:basedOn w:val="Normal"/>
    <w:qFormat/>
    <w:rsid w:val="007851F5"/>
    <w:pPr>
      <w:keepNext/>
      <w:keepLines/>
      <w:numPr>
        <w:numId w:val="40"/>
      </w:numPr>
      <w:tabs>
        <w:tab w:val="left" w:pos="1109"/>
      </w:tabs>
      <w:spacing w:after="0"/>
      <w:ind w:left="1100" w:hanging="380"/>
    </w:pPr>
    <w:rPr>
      <w:rFonts w:ascii="Arial" w:hAnsi="Arial"/>
      <w:sz w:val="18"/>
    </w:rPr>
  </w:style>
  <w:style w:type="table" w:styleId="TableGrid">
    <w:name w:val="Table Grid"/>
    <w:basedOn w:val="TableNormal"/>
    <w:rsid w:val="00E555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1Car">
    <w:name w:val="B1+ Car"/>
    <w:link w:val="B1"/>
    <w:rsid w:val="00ED3FA8"/>
    <w:rPr>
      <w:lang w:eastAsia="en-US"/>
    </w:rPr>
  </w:style>
  <w:style w:type="character" w:styleId="UnresolvedMention">
    <w:name w:val="Unresolved Mention"/>
    <w:basedOn w:val="DefaultParagraphFont"/>
    <w:uiPriority w:val="99"/>
    <w:semiHidden/>
    <w:unhideWhenUsed/>
    <w:rsid w:val="0026772F"/>
    <w:rPr>
      <w:color w:val="605E5C"/>
      <w:shd w:val="clear" w:color="auto" w:fill="E1DFDD"/>
    </w:rPr>
  </w:style>
  <w:style w:type="paragraph" w:styleId="ListParagraph">
    <w:name w:val="List Paragraph"/>
    <w:basedOn w:val="Normal"/>
    <w:uiPriority w:val="34"/>
    <w:qFormat/>
    <w:rsid w:val="009A45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5681">
      <w:bodyDiv w:val="1"/>
      <w:marLeft w:val="0"/>
      <w:marRight w:val="0"/>
      <w:marTop w:val="0"/>
      <w:marBottom w:val="0"/>
      <w:divBdr>
        <w:top w:val="none" w:sz="0" w:space="0" w:color="auto"/>
        <w:left w:val="none" w:sz="0" w:space="0" w:color="auto"/>
        <w:bottom w:val="none" w:sz="0" w:space="0" w:color="auto"/>
        <w:right w:val="none" w:sz="0" w:space="0" w:color="auto"/>
      </w:divBdr>
      <w:divsChild>
        <w:div w:id="771777339">
          <w:marLeft w:val="0"/>
          <w:marRight w:val="0"/>
          <w:marTop w:val="0"/>
          <w:marBottom w:val="0"/>
          <w:divBdr>
            <w:top w:val="none" w:sz="0" w:space="0" w:color="auto"/>
            <w:left w:val="none" w:sz="0" w:space="0" w:color="auto"/>
            <w:bottom w:val="none" w:sz="0" w:space="0" w:color="auto"/>
            <w:right w:val="none" w:sz="0" w:space="0" w:color="auto"/>
          </w:divBdr>
          <w:divsChild>
            <w:div w:id="6507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9461">
      <w:bodyDiv w:val="1"/>
      <w:marLeft w:val="0"/>
      <w:marRight w:val="0"/>
      <w:marTop w:val="0"/>
      <w:marBottom w:val="0"/>
      <w:divBdr>
        <w:top w:val="none" w:sz="0" w:space="0" w:color="auto"/>
        <w:left w:val="none" w:sz="0" w:space="0" w:color="auto"/>
        <w:bottom w:val="none" w:sz="0" w:space="0" w:color="auto"/>
        <w:right w:val="none" w:sz="0" w:space="0" w:color="auto"/>
      </w:divBdr>
      <w:divsChild>
        <w:div w:id="388462636">
          <w:marLeft w:val="0"/>
          <w:marRight w:val="0"/>
          <w:marTop w:val="0"/>
          <w:marBottom w:val="0"/>
          <w:divBdr>
            <w:top w:val="none" w:sz="0" w:space="0" w:color="auto"/>
            <w:left w:val="none" w:sz="0" w:space="0" w:color="auto"/>
            <w:bottom w:val="none" w:sz="0" w:space="0" w:color="auto"/>
            <w:right w:val="none" w:sz="0" w:space="0" w:color="auto"/>
          </w:divBdr>
          <w:divsChild>
            <w:div w:id="269051738">
              <w:marLeft w:val="0"/>
              <w:marRight w:val="0"/>
              <w:marTop w:val="0"/>
              <w:marBottom w:val="0"/>
              <w:divBdr>
                <w:top w:val="none" w:sz="0" w:space="0" w:color="auto"/>
                <w:left w:val="none" w:sz="0" w:space="0" w:color="auto"/>
                <w:bottom w:val="none" w:sz="0" w:space="0" w:color="auto"/>
                <w:right w:val="none" w:sz="0" w:space="0" w:color="auto"/>
              </w:divBdr>
            </w:div>
          </w:divsChild>
        </w:div>
        <w:div w:id="1500660928">
          <w:marLeft w:val="0"/>
          <w:marRight w:val="0"/>
          <w:marTop w:val="0"/>
          <w:marBottom w:val="0"/>
          <w:divBdr>
            <w:top w:val="none" w:sz="0" w:space="0" w:color="auto"/>
            <w:left w:val="none" w:sz="0" w:space="0" w:color="auto"/>
            <w:bottom w:val="none" w:sz="0" w:space="0" w:color="auto"/>
            <w:right w:val="none" w:sz="0" w:space="0" w:color="auto"/>
          </w:divBdr>
        </w:div>
      </w:divsChild>
    </w:div>
    <w:div w:id="90666971">
      <w:bodyDiv w:val="1"/>
      <w:marLeft w:val="0"/>
      <w:marRight w:val="0"/>
      <w:marTop w:val="0"/>
      <w:marBottom w:val="0"/>
      <w:divBdr>
        <w:top w:val="none" w:sz="0" w:space="0" w:color="auto"/>
        <w:left w:val="none" w:sz="0" w:space="0" w:color="auto"/>
        <w:bottom w:val="none" w:sz="0" w:space="0" w:color="auto"/>
        <w:right w:val="none" w:sz="0" w:space="0" w:color="auto"/>
      </w:divBdr>
      <w:divsChild>
        <w:div w:id="1992712039">
          <w:marLeft w:val="0"/>
          <w:marRight w:val="0"/>
          <w:marTop w:val="0"/>
          <w:marBottom w:val="0"/>
          <w:divBdr>
            <w:top w:val="none" w:sz="0" w:space="0" w:color="auto"/>
            <w:left w:val="none" w:sz="0" w:space="0" w:color="auto"/>
            <w:bottom w:val="none" w:sz="0" w:space="0" w:color="auto"/>
            <w:right w:val="none" w:sz="0" w:space="0" w:color="auto"/>
          </w:divBdr>
          <w:divsChild>
            <w:div w:id="1763993554">
              <w:marLeft w:val="0"/>
              <w:marRight w:val="0"/>
              <w:marTop w:val="0"/>
              <w:marBottom w:val="0"/>
              <w:divBdr>
                <w:top w:val="none" w:sz="0" w:space="0" w:color="auto"/>
                <w:left w:val="none" w:sz="0" w:space="0" w:color="auto"/>
                <w:bottom w:val="none" w:sz="0" w:space="0" w:color="auto"/>
                <w:right w:val="none" w:sz="0" w:space="0" w:color="auto"/>
              </w:divBdr>
            </w:div>
            <w:div w:id="2014798545">
              <w:marLeft w:val="0"/>
              <w:marRight w:val="0"/>
              <w:marTop w:val="0"/>
              <w:marBottom w:val="0"/>
              <w:divBdr>
                <w:top w:val="none" w:sz="0" w:space="0" w:color="auto"/>
                <w:left w:val="none" w:sz="0" w:space="0" w:color="auto"/>
                <w:bottom w:val="none" w:sz="0" w:space="0" w:color="auto"/>
                <w:right w:val="none" w:sz="0" w:space="0" w:color="auto"/>
              </w:divBdr>
            </w:div>
            <w:div w:id="240911704">
              <w:marLeft w:val="0"/>
              <w:marRight w:val="0"/>
              <w:marTop w:val="0"/>
              <w:marBottom w:val="0"/>
              <w:divBdr>
                <w:top w:val="none" w:sz="0" w:space="0" w:color="auto"/>
                <w:left w:val="none" w:sz="0" w:space="0" w:color="auto"/>
                <w:bottom w:val="none" w:sz="0" w:space="0" w:color="auto"/>
                <w:right w:val="none" w:sz="0" w:space="0" w:color="auto"/>
              </w:divBdr>
            </w:div>
            <w:div w:id="143619958">
              <w:marLeft w:val="0"/>
              <w:marRight w:val="0"/>
              <w:marTop w:val="0"/>
              <w:marBottom w:val="0"/>
              <w:divBdr>
                <w:top w:val="none" w:sz="0" w:space="0" w:color="auto"/>
                <w:left w:val="none" w:sz="0" w:space="0" w:color="auto"/>
                <w:bottom w:val="none" w:sz="0" w:space="0" w:color="auto"/>
                <w:right w:val="none" w:sz="0" w:space="0" w:color="auto"/>
              </w:divBdr>
            </w:div>
            <w:div w:id="391929992">
              <w:marLeft w:val="0"/>
              <w:marRight w:val="0"/>
              <w:marTop w:val="0"/>
              <w:marBottom w:val="0"/>
              <w:divBdr>
                <w:top w:val="none" w:sz="0" w:space="0" w:color="auto"/>
                <w:left w:val="none" w:sz="0" w:space="0" w:color="auto"/>
                <w:bottom w:val="none" w:sz="0" w:space="0" w:color="auto"/>
                <w:right w:val="none" w:sz="0" w:space="0" w:color="auto"/>
              </w:divBdr>
            </w:div>
            <w:div w:id="2002812441">
              <w:marLeft w:val="0"/>
              <w:marRight w:val="0"/>
              <w:marTop w:val="0"/>
              <w:marBottom w:val="0"/>
              <w:divBdr>
                <w:top w:val="none" w:sz="0" w:space="0" w:color="auto"/>
                <w:left w:val="none" w:sz="0" w:space="0" w:color="auto"/>
                <w:bottom w:val="none" w:sz="0" w:space="0" w:color="auto"/>
                <w:right w:val="none" w:sz="0" w:space="0" w:color="auto"/>
              </w:divBdr>
            </w:div>
            <w:div w:id="1048795278">
              <w:marLeft w:val="0"/>
              <w:marRight w:val="0"/>
              <w:marTop w:val="0"/>
              <w:marBottom w:val="0"/>
              <w:divBdr>
                <w:top w:val="none" w:sz="0" w:space="0" w:color="auto"/>
                <w:left w:val="none" w:sz="0" w:space="0" w:color="auto"/>
                <w:bottom w:val="none" w:sz="0" w:space="0" w:color="auto"/>
                <w:right w:val="none" w:sz="0" w:space="0" w:color="auto"/>
              </w:divBdr>
            </w:div>
            <w:div w:id="17211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7055">
      <w:bodyDiv w:val="1"/>
      <w:marLeft w:val="0"/>
      <w:marRight w:val="0"/>
      <w:marTop w:val="0"/>
      <w:marBottom w:val="0"/>
      <w:divBdr>
        <w:top w:val="none" w:sz="0" w:space="0" w:color="auto"/>
        <w:left w:val="none" w:sz="0" w:space="0" w:color="auto"/>
        <w:bottom w:val="none" w:sz="0" w:space="0" w:color="auto"/>
        <w:right w:val="none" w:sz="0" w:space="0" w:color="auto"/>
      </w:divBdr>
    </w:div>
    <w:div w:id="177041831">
      <w:bodyDiv w:val="1"/>
      <w:marLeft w:val="0"/>
      <w:marRight w:val="0"/>
      <w:marTop w:val="0"/>
      <w:marBottom w:val="0"/>
      <w:divBdr>
        <w:top w:val="none" w:sz="0" w:space="0" w:color="auto"/>
        <w:left w:val="none" w:sz="0" w:space="0" w:color="auto"/>
        <w:bottom w:val="none" w:sz="0" w:space="0" w:color="auto"/>
        <w:right w:val="none" w:sz="0" w:space="0" w:color="auto"/>
      </w:divBdr>
      <w:divsChild>
        <w:div w:id="369232894">
          <w:marLeft w:val="0"/>
          <w:marRight w:val="0"/>
          <w:marTop w:val="0"/>
          <w:marBottom w:val="0"/>
          <w:divBdr>
            <w:top w:val="none" w:sz="0" w:space="0" w:color="auto"/>
            <w:left w:val="none" w:sz="0" w:space="0" w:color="auto"/>
            <w:bottom w:val="none" w:sz="0" w:space="0" w:color="auto"/>
            <w:right w:val="none" w:sz="0" w:space="0" w:color="auto"/>
          </w:divBdr>
          <w:divsChild>
            <w:div w:id="31345955">
              <w:marLeft w:val="0"/>
              <w:marRight w:val="0"/>
              <w:marTop w:val="0"/>
              <w:marBottom w:val="0"/>
              <w:divBdr>
                <w:top w:val="none" w:sz="0" w:space="0" w:color="auto"/>
                <w:left w:val="none" w:sz="0" w:space="0" w:color="auto"/>
                <w:bottom w:val="none" w:sz="0" w:space="0" w:color="auto"/>
                <w:right w:val="none" w:sz="0" w:space="0" w:color="auto"/>
              </w:divBdr>
            </w:div>
            <w:div w:id="106656180">
              <w:marLeft w:val="0"/>
              <w:marRight w:val="0"/>
              <w:marTop w:val="0"/>
              <w:marBottom w:val="0"/>
              <w:divBdr>
                <w:top w:val="none" w:sz="0" w:space="0" w:color="auto"/>
                <w:left w:val="none" w:sz="0" w:space="0" w:color="auto"/>
                <w:bottom w:val="none" w:sz="0" w:space="0" w:color="auto"/>
                <w:right w:val="none" w:sz="0" w:space="0" w:color="auto"/>
              </w:divBdr>
            </w:div>
            <w:div w:id="142433779">
              <w:marLeft w:val="0"/>
              <w:marRight w:val="0"/>
              <w:marTop w:val="0"/>
              <w:marBottom w:val="0"/>
              <w:divBdr>
                <w:top w:val="none" w:sz="0" w:space="0" w:color="auto"/>
                <w:left w:val="none" w:sz="0" w:space="0" w:color="auto"/>
                <w:bottom w:val="none" w:sz="0" w:space="0" w:color="auto"/>
                <w:right w:val="none" w:sz="0" w:space="0" w:color="auto"/>
              </w:divBdr>
            </w:div>
            <w:div w:id="210579621">
              <w:marLeft w:val="0"/>
              <w:marRight w:val="0"/>
              <w:marTop w:val="0"/>
              <w:marBottom w:val="0"/>
              <w:divBdr>
                <w:top w:val="none" w:sz="0" w:space="0" w:color="auto"/>
                <w:left w:val="none" w:sz="0" w:space="0" w:color="auto"/>
                <w:bottom w:val="none" w:sz="0" w:space="0" w:color="auto"/>
                <w:right w:val="none" w:sz="0" w:space="0" w:color="auto"/>
              </w:divBdr>
            </w:div>
            <w:div w:id="327560635">
              <w:marLeft w:val="0"/>
              <w:marRight w:val="0"/>
              <w:marTop w:val="0"/>
              <w:marBottom w:val="0"/>
              <w:divBdr>
                <w:top w:val="none" w:sz="0" w:space="0" w:color="auto"/>
                <w:left w:val="none" w:sz="0" w:space="0" w:color="auto"/>
                <w:bottom w:val="none" w:sz="0" w:space="0" w:color="auto"/>
                <w:right w:val="none" w:sz="0" w:space="0" w:color="auto"/>
              </w:divBdr>
            </w:div>
            <w:div w:id="387343044">
              <w:marLeft w:val="0"/>
              <w:marRight w:val="0"/>
              <w:marTop w:val="0"/>
              <w:marBottom w:val="0"/>
              <w:divBdr>
                <w:top w:val="none" w:sz="0" w:space="0" w:color="auto"/>
                <w:left w:val="none" w:sz="0" w:space="0" w:color="auto"/>
                <w:bottom w:val="none" w:sz="0" w:space="0" w:color="auto"/>
                <w:right w:val="none" w:sz="0" w:space="0" w:color="auto"/>
              </w:divBdr>
            </w:div>
            <w:div w:id="593054011">
              <w:marLeft w:val="0"/>
              <w:marRight w:val="0"/>
              <w:marTop w:val="0"/>
              <w:marBottom w:val="0"/>
              <w:divBdr>
                <w:top w:val="none" w:sz="0" w:space="0" w:color="auto"/>
                <w:left w:val="none" w:sz="0" w:space="0" w:color="auto"/>
                <w:bottom w:val="none" w:sz="0" w:space="0" w:color="auto"/>
                <w:right w:val="none" w:sz="0" w:space="0" w:color="auto"/>
              </w:divBdr>
            </w:div>
            <w:div w:id="624429277">
              <w:marLeft w:val="0"/>
              <w:marRight w:val="0"/>
              <w:marTop w:val="0"/>
              <w:marBottom w:val="0"/>
              <w:divBdr>
                <w:top w:val="none" w:sz="0" w:space="0" w:color="auto"/>
                <w:left w:val="none" w:sz="0" w:space="0" w:color="auto"/>
                <w:bottom w:val="none" w:sz="0" w:space="0" w:color="auto"/>
                <w:right w:val="none" w:sz="0" w:space="0" w:color="auto"/>
              </w:divBdr>
            </w:div>
            <w:div w:id="683627124">
              <w:marLeft w:val="0"/>
              <w:marRight w:val="0"/>
              <w:marTop w:val="0"/>
              <w:marBottom w:val="0"/>
              <w:divBdr>
                <w:top w:val="none" w:sz="0" w:space="0" w:color="auto"/>
                <w:left w:val="none" w:sz="0" w:space="0" w:color="auto"/>
                <w:bottom w:val="none" w:sz="0" w:space="0" w:color="auto"/>
                <w:right w:val="none" w:sz="0" w:space="0" w:color="auto"/>
              </w:divBdr>
            </w:div>
            <w:div w:id="758477966">
              <w:marLeft w:val="0"/>
              <w:marRight w:val="0"/>
              <w:marTop w:val="0"/>
              <w:marBottom w:val="0"/>
              <w:divBdr>
                <w:top w:val="none" w:sz="0" w:space="0" w:color="auto"/>
                <w:left w:val="none" w:sz="0" w:space="0" w:color="auto"/>
                <w:bottom w:val="none" w:sz="0" w:space="0" w:color="auto"/>
                <w:right w:val="none" w:sz="0" w:space="0" w:color="auto"/>
              </w:divBdr>
            </w:div>
            <w:div w:id="878248859">
              <w:marLeft w:val="0"/>
              <w:marRight w:val="0"/>
              <w:marTop w:val="0"/>
              <w:marBottom w:val="0"/>
              <w:divBdr>
                <w:top w:val="none" w:sz="0" w:space="0" w:color="auto"/>
                <w:left w:val="none" w:sz="0" w:space="0" w:color="auto"/>
                <w:bottom w:val="none" w:sz="0" w:space="0" w:color="auto"/>
                <w:right w:val="none" w:sz="0" w:space="0" w:color="auto"/>
              </w:divBdr>
            </w:div>
            <w:div w:id="888609318">
              <w:marLeft w:val="0"/>
              <w:marRight w:val="0"/>
              <w:marTop w:val="0"/>
              <w:marBottom w:val="0"/>
              <w:divBdr>
                <w:top w:val="none" w:sz="0" w:space="0" w:color="auto"/>
                <w:left w:val="none" w:sz="0" w:space="0" w:color="auto"/>
                <w:bottom w:val="none" w:sz="0" w:space="0" w:color="auto"/>
                <w:right w:val="none" w:sz="0" w:space="0" w:color="auto"/>
              </w:divBdr>
            </w:div>
            <w:div w:id="982076114">
              <w:marLeft w:val="0"/>
              <w:marRight w:val="0"/>
              <w:marTop w:val="0"/>
              <w:marBottom w:val="0"/>
              <w:divBdr>
                <w:top w:val="none" w:sz="0" w:space="0" w:color="auto"/>
                <w:left w:val="none" w:sz="0" w:space="0" w:color="auto"/>
                <w:bottom w:val="none" w:sz="0" w:space="0" w:color="auto"/>
                <w:right w:val="none" w:sz="0" w:space="0" w:color="auto"/>
              </w:divBdr>
            </w:div>
            <w:div w:id="1056704891">
              <w:marLeft w:val="0"/>
              <w:marRight w:val="0"/>
              <w:marTop w:val="0"/>
              <w:marBottom w:val="0"/>
              <w:divBdr>
                <w:top w:val="none" w:sz="0" w:space="0" w:color="auto"/>
                <w:left w:val="none" w:sz="0" w:space="0" w:color="auto"/>
                <w:bottom w:val="none" w:sz="0" w:space="0" w:color="auto"/>
                <w:right w:val="none" w:sz="0" w:space="0" w:color="auto"/>
              </w:divBdr>
            </w:div>
            <w:div w:id="1142775047">
              <w:marLeft w:val="0"/>
              <w:marRight w:val="0"/>
              <w:marTop w:val="0"/>
              <w:marBottom w:val="0"/>
              <w:divBdr>
                <w:top w:val="none" w:sz="0" w:space="0" w:color="auto"/>
                <w:left w:val="none" w:sz="0" w:space="0" w:color="auto"/>
                <w:bottom w:val="none" w:sz="0" w:space="0" w:color="auto"/>
                <w:right w:val="none" w:sz="0" w:space="0" w:color="auto"/>
              </w:divBdr>
            </w:div>
            <w:div w:id="1159081687">
              <w:marLeft w:val="0"/>
              <w:marRight w:val="0"/>
              <w:marTop w:val="0"/>
              <w:marBottom w:val="0"/>
              <w:divBdr>
                <w:top w:val="none" w:sz="0" w:space="0" w:color="auto"/>
                <w:left w:val="none" w:sz="0" w:space="0" w:color="auto"/>
                <w:bottom w:val="none" w:sz="0" w:space="0" w:color="auto"/>
                <w:right w:val="none" w:sz="0" w:space="0" w:color="auto"/>
              </w:divBdr>
            </w:div>
            <w:div w:id="1277055749">
              <w:marLeft w:val="0"/>
              <w:marRight w:val="0"/>
              <w:marTop w:val="0"/>
              <w:marBottom w:val="0"/>
              <w:divBdr>
                <w:top w:val="none" w:sz="0" w:space="0" w:color="auto"/>
                <w:left w:val="none" w:sz="0" w:space="0" w:color="auto"/>
                <w:bottom w:val="none" w:sz="0" w:space="0" w:color="auto"/>
                <w:right w:val="none" w:sz="0" w:space="0" w:color="auto"/>
              </w:divBdr>
            </w:div>
            <w:div w:id="1335255742">
              <w:marLeft w:val="0"/>
              <w:marRight w:val="0"/>
              <w:marTop w:val="0"/>
              <w:marBottom w:val="0"/>
              <w:divBdr>
                <w:top w:val="none" w:sz="0" w:space="0" w:color="auto"/>
                <w:left w:val="none" w:sz="0" w:space="0" w:color="auto"/>
                <w:bottom w:val="none" w:sz="0" w:space="0" w:color="auto"/>
                <w:right w:val="none" w:sz="0" w:space="0" w:color="auto"/>
              </w:divBdr>
            </w:div>
            <w:div w:id="1339843401">
              <w:marLeft w:val="0"/>
              <w:marRight w:val="0"/>
              <w:marTop w:val="0"/>
              <w:marBottom w:val="0"/>
              <w:divBdr>
                <w:top w:val="none" w:sz="0" w:space="0" w:color="auto"/>
                <w:left w:val="none" w:sz="0" w:space="0" w:color="auto"/>
                <w:bottom w:val="none" w:sz="0" w:space="0" w:color="auto"/>
                <w:right w:val="none" w:sz="0" w:space="0" w:color="auto"/>
              </w:divBdr>
            </w:div>
            <w:div w:id="1356225875">
              <w:marLeft w:val="0"/>
              <w:marRight w:val="0"/>
              <w:marTop w:val="0"/>
              <w:marBottom w:val="0"/>
              <w:divBdr>
                <w:top w:val="none" w:sz="0" w:space="0" w:color="auto"/>
                <w:left w:val="none" w:sz="0" w:space="0" w:color="auto"/>
                <w:bottom w:val="none" w:sz="0" w:space="0" w:color="auto"/>
                <w:right w:val="none" w:sz="0" w:space="0" w:color="auto"/>
              </w:divBdr>
            </w:div>
            <w:div w:id="1359967637">
              <w:marLeft w:val="0"/>
              <w:marRight w:val="0"/>
              <w:marTop w:val="0"/>
              <w:marBottom w:val="0"/>
              <w:divBdr>
                <w:top w:val="none" w:sz="0" w:space="0" w:color="auto"/>
                <w:left w:val="none" w:sz="0" w:space="0" w:color="auto"/>
                <w:bottom w:val="none" w:sz="0" w:space="0" w:color="auto"/>
                <w:right w:val="none" w:sz="0" w:space="0" w:color="auto"/>
              </w:divBdr>
            </w:div>
            <w:div w:id="1395735560">
              <w:marLeft w:val="0"/>
              <w:marRight w:val="0"/>
              <w:marTop w:val="0"/>
              <w:marBottom w:val="0"/>
              <w:divBdr>
                <w:top w:val="none" w:sz="0" w:space="0" w:color="auto"/>
                <w:left w:val="none" w:sz="0" w:space="0" w:color="auto"/>
                <w:bottom w:val="none" w:sz="0" w:space="0" w:color="auto"/>
                <w:right w:val="none" w:sz="0" w:space="0" w:color="auto"/>
              </w:divBdr>
            </w:div>
            <w:div w:id="1711608302">
              <w:marLeft w:val="0"/>
              <w:marRight w:val="0"/>
              <w:marTop w:val="0"/>
              <w:marBottom w:val="0"/>
              <w:divBdr>
                <w:top w:val="none" w:sz="0" w:space="0" w:color="auto"/>
                <w:left w:val="none" w:sz="0" w:space="0" w:color="auto"/>
                <w:bottom w:val="none" w:sz="0" w:space="0" w:color="auto"/>
                <w:right w:val="none" w:sz="0" w:space="0" w:color="auto"/>
              </w:divBdr>
            </w:div>
            <w:div w:id="1761295664">
              <w:marLeft w:val="0"/>
              <w:marRight w:val="0"/>
              <w:marTop w:val="0"/>
              <w:marBottom w:val="0"/>
              <w:divBdr>
                <w:top w:val="none" w:sz="0" w:space="0" w:color="auto"/>
                <w:left w:val="none" w:sz="0" w:space="0" w:color="auto"/>
                <w:bottom w:val="none" w:sz="0" w:space="0" w:color="auto"/>
                <w:right w:val="none" w:sz="0" w:space="0" w:color="auto"/>
              </w:divBdr>
            </w:div>
            <w:div w:id="1824081581">
              <w:marLeft w:val="0"/>
              <w:marRight w:val="0"/>
              <w:marTop w:val="0"/>
              <w:marBottom w:val="0"/>
              <w:divBdr>
                <w:top w:val="none" w:sz="0" w:space="0" w:color="auto"/>
                <w:left w:val="none" w:sz="0" w:space="0" w:color="auto"/>
                <w:bottom w:val="none" w:sz="0" w:space="0" w:color="auto"/>
                <w:right w:val="none" w:sz="0" w:space="0" w:color="auto"/>
              </w:divBdr>
            </w:div>
            <w:div w:id="1891332957">
              <w:marLeft w:val="0"/>
              <w:marRight w:val="0"/>
              <w:marTop w:val="0"/>
              <w:marBottom w:val="0"/>
              <w:divBdr>
                <w:top w:val="none" w:sz="0" w:space="0" w:color="auto"/>
                <w:left w:val="none" w:sz="0" w:space="0" w:color="auto"/>
                <w:bottom w:val="none" w:sz="0" w:space="0" w:color="auto"/>
                <w:right w:val="none" w:sz="0" w:space="0" w:color="auto"/>
              </w:divBdr>
            </w:div>
            <w:div w:id="1916623493">
              <w:marLeft w:val="0"/>
              <w:marRight w:val="0"/>
              <w:marTop w:val="0"/>
              <w:marBottom w:val="0"/>
              <w:divBdr>
                <w:top w:val="none" w:sz="0" w:space="0" w:color="auto"/>
                <w:left w:val="none" w:sz="0" w:space="0" w:color="auto"/>
                <w:bottom w:val="none" w:sz="0" w:space="0" w:color="auto"/>
                <w:right w:val="none" w:sz="0" w:space="0" w:color="auto"/>
              </w:divBdr>
            </w:div>
            <w:div w:id="1923753838">
              <w:marLeft w:val="0"/>
              <w:marRight w:val="0"/>
              <w:marTop w:val="0"/>
              <w:marBottom w:val="0"/>
              <w:divBdr>
                <w:top w:val="none" w:sz="0" w:space="0" w:color="auto"/>
                <w:left w:val="none" w:sz="0" w:space="0" w:color="auto"/>
                <w:bottom w:val="none" w:sz="0" w:space="0" w:color="auto"/>
                <w:right w:val="none" w:sz="0" w:space="0" w:color="auto"/>
              </w:divBdr>
            </w:div>
            <w:div w:id="1937782652">
              <w:marLeft w:val="0"/>
              <w:marRight w:val="0"/>
              <w:marTop w:val="0"/>
              <w:marBottom w:val="0"/>
              <w:divBdr>
                <w:top w:val="none" w:sz="0" w:space="0" w:color="auto"/>
                <w:left w:val="none" w:sz="0" w:space="0" w:color="auto"/>
                <w:bottom w:val="none" w:sz="0" w:space="0" w:color="auto"/>
                <w:right w:val="none" w:sz="0" w:space="0" w:color="auto"/>
              </w:divBdr>
            </w:div>
            <w:div w:id="1957058582">
              <w:marLeft w:val="0"/>
              <w:marRight w:val="0"/>
              <w:marTop w:val="0"/>
              <w:marBottom w:val="0"/>
              <w:divBdr>
                <w:top w:val="none" w:sz="0" w:space="0" w:color="auto"/>
                <w:left w:val="none" w:sz="0" w:space="0" w:color="auto"/>
                <w:bottom w:val="none" w:sz="0" w:space="0" w:color="auto"/>
                <w:right w:val="none" w:sz="0" w:space="0" w:color="auto"/>
              </w:divBdr>
            </w:div>
            <w:div w:id="1999729980">
              <w:marLeft w:val="0"/>
              <w:marRight w:val="0"/>
              <w:marTop w:val="0"/>
              <w:marBottom w:val="0"/>
              <w:divBdr>
                <w:top w:val="none" w:sz="0" w:space="0" w:color="auto"/>
                <w:left w:val="none" w:sz="0" w:space="0" w:color="auto"/>
                <w:bottom w:val="none" w:sz="0" w:space="0" w:color="auto"/>
                <w:right w:val="none" w:sz="0" w:space="0" w:color="auto"/>
              </w:divBdr>
            </w:div>
            <w:div w:id="2063941857">
              <w:marLeft w:val="0"/>
              <w:marRight w:val="0"/>
              <w:marTop w:val="0"/>
              <w:marBottom w:val="0"/>
              <w:divBdr>
                <w:top w:val="none" w:sz="0" w:space="0" w:color="auto"/>
                <w:left w:val="none" w:sz="0" w:space="0" w:color="auto"/>
                <w:bottom w:val="none" w:sz="0" w:space="0" w:color="auto"/>
                <w:right w:val="none" w:sz="0" w:space="0" w:color="auto"/>
              </w:divBdr>
            </w:div>
            <w:div w:id="2067482903">
              <w:marLeft w:val="0"/>
              <w:marRight w:val="0"/>
              <w:marTop w:val="0"/>
              <w:marBottom w:val="0"/>
              <w:divBdr>
                <w:top w:val="none" w:sz="0" w:space="0" w:color="auto"/>
                <w:left w:val="none" w:sz="0" w:space="0" w:color="auto"/>
                <w:bottom w:val="none" w:sz="0" w:space="0" w:color="auto"/>
                <w:right w:val="none" w:sz="0" w:space="0" w:color="auto"/>
              </w:divBdr>
            </w:div>
            <w:div w:id="20779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7146">
      <w:bodyDiv w:val="1"/>
      <w:marLeft w:val="0"/>
      <w:marRight w:val="0"/>
      <w:marTop w:val="0"/>
      <w:marBottom w:val="0"/>
      <w:divBdr>
        <w:top w:val="none" w:sz="0" w:space="0" w:color="auto"/>
        <w:left w:val="none" w:sz="0" w:space="0" w:color="auto"/>
        <w:bottom w:val="none" w:sz="0" w:space="0" w:color="auto"/>
        <w:right w:val="none" w:sz="0" w:space="0" w:color="auto"/>
      </w:divBdr>
      <w:divsChild>
        <w:div w:id="190933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29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46415">
      <w:bodyDiv w:val="1"/>
      <w:marLeft w:val="0"/>
      <w:marRight w:val="0"/>
      <w:marTop w:val="0"/>
      <w:marBottom w:val="0"/>
      <w:divBdr>
        <w:top w:val="none" w:sz="0" w:space="0" w:color="auto"/>
        <w:left w:val="none" w:sz="0" w:space="0" w:color="auto"/>
        <w:bottom w:val="none" w:sz="0" w:space="0" w:color="auto"/>
        <w:right w:val="none" w:sz="0" w:space="0" w:color="auto"/>
      </w:divBdr>
    </w:div>
    <w:div w:id="278536514">
      <w:bodyDiv w:val="1"/>
      <w:marLeft w:val="0"/>
      <w:marRight w:val="0"/>
      <w:marTop w:val="0"/>
      <w:marBottom w:val="0"/>
      <w:divBdr>
        <w:top w:val="none" w:sz="0" w:space="0" w:color="auto"/>
        <w:left w:val="none" w:sz="0" w:space="0" w:color="auto"/>
        <w:bottom w:val="none" w:sz="0" w:space="0" w:color="auto"/>
        <w:right w:val="none" w:sz="0" w:space="0" w:color="auto"/>
      </w:divBdr>
      <w:divsChild>
        <w:div w:id="937367991">
          <w:marLeft w:val="0"/>
          <w:marRight w:val="0"/>
          <w:marTop w:val="0"/>
          <w:marBottom w:val="0"/>
          <w:divBdr>
            <w:top w:val="none" w:sz="0" w:space="0" w:color="auto"/>
            <w:left w:val="none" w:sz="0" w:space="0" w:color="auto"/>
            <w:bottom w:val="none" w:sz="0" w:space="0" w:color="auto"/>
            <w:right w:val="none" w:sz="0" w:space="0" w:color="auto"/>
          </w:divBdr>
          <w:divsChild>
            <w:div w:id="6000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5253">
      <w:bodyDiv w:val="1"/>
      <w:marLeft w:val="0"/>
      <w:marRight w:val="0"/>
      <w:marTop w:val="0"/>
      <w:marBottom w:val="0"/>
      <w:divBdr>
        <w:top w:val="none" w:sz="0" w:space="0" w:color="auto"/>
        <w:left w:val="none" w:sz="0" w:space="0" w:color="auto"/>
        <w:bottom w:val="none" w:sz="0" w:space="0" w:color="auto"/>
        <w:right w:val="none" w:sz="0" w:space="0" w:color="auto"/>
      </w:divBdr>
      <w:divsChild>
        <w:div w:id="2037853302">
          <w:marLeft w:val="0"/>
          <w:marRight w:val="0"/>
          <w:marTop w:val="0"/>
          <w:marBottom w:val="0"/>
          <w:divBdr>
            <w:top w:val="none" w:sz="0" w:space="0" w:color="auto"/>
            <w:left w:val="none" w:sz="0" w:space="0" w:color="auto"/>
            <w:bottom w:val="none" w:sz="0" w:space="0" w:color="auto"/>
            <w:right w:val="none" w:sz="0" w:space="0" w:color="auto"/>
          </w:divBdr>
        </w:div>
      </w:divsChild>
    </w:div>
    <w:div w:id="572933030">
      <w:bodyDiv w:val="1"/>
      <w:marLeft w:val="0"/>
      <w:marRight w:val="0"/>
      <w:marTop w:val="0"/>
      <w:marBottom w:val="0"/>
      <w:divBdr>
        <w:top w:val="none" w:sz="0" w:space="0" w:color="auto"/>
        <w:left w:val="none" w:sz="0" w:space="0" w:color="auto"/>
        <w:bottom w:val="none" w:sz="0" w:space="0" w:color="auto"/>
        <w:right w:val="none" w:sz="0" w:space="0" w:color="auto"/>
      </w:divBdr>
      <w:divsChild>
        <w:div w:id="1636256674">
          <w:marLeft w:val="0"/>
          <w:marRight w:val="0"/>
          <w:marTop w:val="0"/>
          <w:marBottom w:val="0"/>
          <w:divBdr>
            <w:top w:val="none" w:sz="0" w:space="0" w:color="auto"/>
            <w:left w:val="none" w:sz="0" w:space="0" w:color="auto"/>
            <w:bottom w:val="none" w:sz="0" w:space="0" w:color="auto"/>
            <w:right w:val="none" w:sz="0" w:space="0" w:color="auto"/>
          </w:divBdr>
          <w:divsChild>
            <w:div w:id="380635286">
              <w:marLeft w:val="0"/>
              <w:marRight w:val="0"/>
              <w:marTop w:val="0"/>
              <w:marBottom w:val="0"/>
              <w:divBdr>
                <w:top w:val="none" w:sz="0" w:space="0" w:color="auto"/>
                <w:left w:val="none" w:sz="0" w:space="0" w:color="auto"/>
                <w:bottom w:val="none" w:sz="0" w:space="0" w:color="auto"/>
                <w:right w:val="none" w:sz="0" w:space="0" w:color="auto"/>
              </w:divBdr>
            </w:div>
            <w:div w:id="395200661">
              <w:marLeft w:val="0"/>
              <w:marRight w:val="0"/>
              <w:marTop w:val="0"/>
              <w:marBottom w:val="0"/>
              <w:divBdr>
                <w:top w:val="none" w:sz="0" w:space="0" w:color="auto"/>
                <w:left w:val="none" w:sz="0" w:space="0" w:color="auto"/>
                <w:bottom w:val="none" w:sz="0" w:space="0" w:color="auto"/>
                <w:right w:val="none" w:sz="0" w:space="0" w:color="auto"/>
              </w:divBdr>
            </w:div>
            <w:div w:id="411127089">
              <w:marLeft w:val="0"/>
              <w:marRight w:val="0"/>
              <w:marTop w:val="0"/>
              <w:marBottom w:val="0"/>
              <w:divBdr>
                <w:top w:val="none" w:sz="0" w:space="0" w:color="auto"/>
                <w:left w:val="none" w:sz="0" w:space="0" w:color="auto"/>
                <w:bottom w:val="none" w:sz="0" w:space="0" w:color="auto"/>
                <w:right w:val="none" w:sz="0" w:space="0" w:color="auto"/>
              </w:divBdr>
            </w:div>
            <w:div w:id="473790834">
              <w:marLeft w:val="0"/>
              <w:marRight w:val="0"/>
              <w:marTop w:val="0"/>
              <w:marBottom w:val="0"/>
              <w:divBdr>
                <w:top w:val="none" w:sz="0" w:space="0" w:color="auto"/>
                <w:left w:val="none" w:sz="0" w:space="0" w:color="auto"/>
                <w:bottom w:val="none" w:sz="0" w:space="0" w:color="auto"/>
                <w:right w:val="none" w:sz="0" w:space="0" w:color="auto"/>
              </w:divBdr>
            </w:div>
            <w:div w:id="520583328">
              <w:marLeft w:val="0"/>
              <w:marRight w:val="0"/>
              <w:marTop w:val="0"/>
              <w:marBottom w:val="0"/>
              <w:divBdr>
                <w:top w:val="none" w:sz="0" w:space="0" w:color="auto"/>
                <w:left w:val="none" w:sz="0" w:space="0" w:color="auto"/>
                <w:bottom w:val="none" w:sz="0" w:space="0" w:color="auto"/>
                <w:right w:val="none" w:sz="0" w:space="0" w:color="auto"/>
              </w:divBdr>
            </w:div>
            <w:div w:id="537351872">
              <w:marLeft w:val="0"/>
              <w:marRight w:val="0"/>
              <w:marTop w:val="0"/>
              <w:marBottom w:val="0"/>
              <w:divBdr>
                <w:top w:val="none" w:sz="0" w:space="0" w:color="auto"/>
                <w:left w:val="none" w:sz="0" w:space="0" w:color="auto"/>
                <w:bottom w:val="none" w:sz="0" w:space="0" w:color="auto"/>
                <w:right w:val="none" w:sz="0" w:space="0" w:color="auto"/>
              </w:divBdr>
            </w:div>
            <w:div w:id="602418499">
              <w:marLeft w:val="0"/>
              <w:marRight w:val="0"/>
              <w:marTop w:val="0"/>
              <w:marBottom w:val="0"/>
              <w:divBdr>
                <w:top w:val="none" w:sz="0" w:space="0" w:color="auto"/>
                <w:left w:val="none" w:sz="0" w:space="0" w:color="auto"/>
                <w:bottom w:val="none" w:sz="0" w:space="0" w:color="auto"/>
                <w:right w:val="none" w:sz="0" w:space="0" w:color="auto"/>
              </w:divBdr>
            </w:div>
            <w:div w:id="629475113">
              <w:marLeft w:val="0"/>
              <w:marRight w:val="0"/>
              <w:marTop w:val="0"/>
              <w:marBottom w:val="0"/>
              <w:divBdr>
                <w:top w:val="none" w:sz="0" w:space="0" w:color="auto"/>
                <w:left w:val="none" w:sz="0" w:space="0" w:color="auto"/>
                <w:bottom w:val="none" w:sz="0" w:space="0" w:color="auto"/>
                <w:right w:val="none" w:sz="0" w:space="0" w:color="auto"/>
              </w:divBdr>
            </w:div>
            <w:div w:id="629899138">
              <w:marLeft w:val="0"/>
              <w:marRight w:val="0"/>
              <w:marTop w:val="0"/>
              <w:marBottom w:val="0"/>
              <w:divBdr>
                <w:top w:val="none" w:sz="0" w:space="0" w:color="auto"/>
                <w:left w:val="none" w:sz="0" w:space="0" w:color="auto"/>
                <w:bottom w:val="none" w:sz="0" w:space="0" w:color="auto"/>
                <w:right w:val="none" w:sz="0" w:space="0" w:color="auto"/>
              </w:divBdr>
            </w:div>
            <w:div w:id="648872714">
              <w:marLeft w:val="0"/>
              <w:marRight w:val="0"/>
              <w:marTop w:val="0"/>
              <w:marBottom w:val="0"/>
              <w:divBdr>
                <w:top w:val="none" w:sz="0" w:space="0" w:color="auto"/>
                <w:left w:val="none" w:sz="0" w:space="0" w:color="auto"/>
                <w:bottom w:val="none" w:sz="0" w:space="0" w:color="auto"/>
                <w:right w:val="none" w:sz="0" w:space="0" w:color="auto"/>
              </w:divBdr>
            </w:div>
            <w:div w:id="904409290">
              <w:marLeft w:val="0"/>
              <w:marRight w:val="0"/>
              <w:marTop w:val="0"/>
              <w:marBottom w:val="0"/>
              <w:divBdr>
                <w:top w:val="none" w:sz="0" w:space="0" w:color="auto"/>
                <w:left w:val="none" w:sz="0" w:space="0" w:color="auto"/>
                <w:bottom w:val="none" w:sz="0" w:space="0" w:color="auto"/>
                <w:right w:val="none" w:sz="0" w:space="0" w:color="auto"/>
              </w:divBdr>
            </w:div>
            <w:div w:id="964429327">
              <w:marLeft w:val="0"/>
              <w:marRight w:val="0"/>
              <w:marTop w:val="0"/>
              <w:marBottom w:val="0"/>
              <w:divBdr>
                <w:top w:val="none" w:sz="0" w:space="0" w:color="auto"/>
                <w:left w:val="none" w:sz="0" w:space="0" w:color="auto"/>
                <w:bottom w:val="none" w:sz="0" w:space="0" w:color="auto"/>
                <w:right w:val="none" w:sz="0" w:space="0" w:color="auto"/>
              </w:divBdr>
            </w:div>
            <w:div w:id="1095370015">
              <w:marLeft w:val="0"/>
              <w:marRight w:val="0"/>
              <w:marTop w:val="0"/>
              <w:marBottom w:val="0"/>
              <w:divBdr>
                <w:top w:val="none" w:sz="0" w:space="0" w:color="auto"/>
                <w:left w:val="none" w:sz="0" w:space="0" w:color="auto"/>
                <w:bottom w:val="none" w:sz="0" w:space="0" w:color="auto"/>
                <w:right w:val="none" w:sz="0" w:space="0" w:color="auto"/>
              </w:divBdr>
            </w:div>
            <w:div w:id="1159347476">
              <w:marLeft w:val="0"/>
              <w:marRight w:val="0"/>
              <w:marTop w:val="0"/>
              <w:marBottom w:val="0"/>
              <w:divBdr>
                <w:top w:val="none" w:sz="0" w:space="0" w:color="auto"/>
                <w:left w:val="none" w:sz="0" w:space="0" w:color="auto"/>
                <w:bottom w:val="none" w:sz="0" w:space="0" w:color="auto"/>
                <w:right w:val="none" w:sz="0" w:space="0" w:color="auto"/>
              </w:divBdr>
            </w:div>
            <w:div w:id="1171065305">
              <w:marLeft w:val="0"/>
              <w:marRight w:val="0"/>
              <w:marTop w:val="0"/>
              <w:marBottom w:val="0"/>
              <w:divBdr>
                <w:top w:val="none" w:sz="0" w:space="0" w:color="auto"/>
                <w:left w:val="none" w:sz="0" w:space="0" w:color="auto"/>
                <w:bottom w:val="none" w:sz="0" w:space="0" w:color="auto"/>
                <w:right w:val="none" w:sz="0" w:space="0" w:color="auto"/>
              </w:divBdr>
            </w:div>
            <w:div w:id="1189180341">
              <w:marLeft w:val="0"/>
              <w:marRight w:val="0"/>
              <w:marTop w:val="0"/>
              <w:marBottom w:val="0"/>
              <w:divBdr>
                <w:top w:val="none" w:sz="0" w:space="0" w:color="auto"/>
                <w:left w:val="none" w:sz="0" w:space="0" w:color="auto"/>
                <w:bottom w:val="none" w:sz="0" w:space="0" w:color="auto"/>
                <w:right w:val="none" w:sz="0" w:space="0" w:color="auto"/>
              </w:divBdr>
            </w:div>
            <w:div w:id="1275206555">
              <w:marLeft w:val="0"/>
              <w:marRight w:val="0"/>
              <w:marTop w:val="0"/>
              <w:marBottom w:val="0"/>
              <w:divBdr>
                <w:top w:val="none" w:sz="0" w:space="0" w:color="auto"/>
                <w:left w:val="none" w:sz="0" w:space="0" w:color="auto"/>
                <w:bottom w:val="none" w:sz="0" w:space="0" w:color="auto"/>
                <w:right w:val="none" w:sz="0" w:space="0" w:color="auto"/>
              </w:divBdr>
            </w:div>
            <w:div w:id="1384670211">
              <w:marLeft w:val="0"/>
              <w:marRight w:val="0"/>
              <w:marTop w:val="0"/>
              <w:marBottom w:val="0"/>
              <w:divBdr>
                <w:top w:val="none" w:sz="0" w:space="0" w:color="auto"/>
                <w:left w:val="none" w:sz="0" w:space="0" w:color="auto"/>
                <w:bottom w:val="none" w:sz="0" w:space="0" w:color="auto"/>
                <w:right w:val="none" w:sz="0" w:space="0" w:color="auto"/>
              </w:divBdr>
            </w:div>
            <w:div w:id="1406757610">
              <w:marLeft w:val="0"/>
              <w:marRight w:val="0"/>
              <w:marTop w:val="0"/>
              <w:marBottom w:val="0"/>
              <w:divBdr>
                <w:top w:val="none" w:sz="0" w:space="0" w:color="auto"/>
                <w:left w:val="none" w:sz="0" w:space="0" w:color="auto"/>
                <w:bottom w:val="none" w:sz="0" w:space="0" w:color="auto"/>
                <w:right w:val="none" w:sz="0" w:space="0" w:color="auto"/>
              </w:divBdr>
            </w:div>
            <w:div w:id="1424380701">
              <w:marLeft w:val="0"/>
              <w:marRight w:val="0"/>
              <w:marTop w:val="0"/>
              <w:marBottom w:val="0"/>
              <w:divBdr>
                <w:top w:val="none" w:sz="0" w:space="0" w:color="auto"/>
                <w:left w:val="none" w:sz="0" w:space="0" w:color="auto"/>
                <w:bottom w:val="none" w:sz="0" w:space="0" w:color="auto"/>
                <w:right w:val="none" w:sz="0" w:space="0" w:color="auto"/>
              </w:divBdr>
            </w:div>
            <w:div w:id="1508859232">
              <w:marLeft w:val="0"/>
              <w:marRight w:val="0"/>
              <w:marTop w:val="0"/>
              <w:marBottom w:val="0"/>
              <w:divBdr>
                <w:top w:val="none" w:sz="0" w:space="0" w:color="auto"/>
                <w:left w:val="none" w:sz="0" w:space="0" w:color="auto"/>
                <w:bottom w:val="none" w:sz="0" w:space="0" w:color="auto"/>
                <w:right w:val="none" w:sz="0" w:space="0" w:color="auto"/>
              </w:divBdr>
            </w:div>
            <w:div w:id="1565411560">
              <w:marLeft w:val="0"/>
              <w:marRight w:val="0"/>
              <w:marTop w:val="0"/>
              <w:marBottom w:val="0"/>
              <w:divBdr>
                <w:top w:val="none" w:sz="0" w:space="0" w:color="auto"/>
                <w:left w:val="none" w:sz="0" w:space="0" w:color="auto"/>
                <w:bottom w:val="none" w:sz="0" w:space="0" w:color="auto"/>
                <w:right w:val="none" w:sz="0" w:space="0" w:color="auto"/>
              </w:divBdr>
            </w:div>
            <w:div w:id="1811362834">
              <w:marLeft w:val="0"/>
              <w:marRight w:val="0"/>
              <w:marTop w:val="0"/>
              <w:marBottom w:val="0"/>
              <w:divBdr>
                <w:top w:val="none" w:sz="0" w:space="0" w:color="auto"/>
                <w:left w:val="none" w:sz="0" w:space="0" w:color="auto"/>
                <w:bottom w:val="none" w:sz="0" w:space="0" w:color="auto"/>
                <w:right w:val="none" w:sz="0" w:space="0" w:color="auto"/>
              </w:divBdr>
            </w:div>
            <w:div w:id="1850555952">
              <w:marLeft w:val="0"/>
              <w:marRight w:val="0"/>
              <w:marTop w:val="0"/>
              <w:marBottom w:val="0"/>
              <w:divBdr>
                <w:top w:val="none" w:sz="0" w:space="0" w:color="auto"/>
                <w:left w:val="none" w:sz="0" w:space="0" w:color="auto"/>
                <w:bottom w:val="none" w:sz="0" w:space="0" w:color="auto"/>
                <w:right w:val="none" w:sz="0" w:space="0" w:color="auto"/>
              </w:divBdr>
            </w:div>
            <w:div w:id="1929801890">
              <w:marLeft w:val="0"/>
              <w:marRight w:val="0"/>
              <w:marTop w:val="0"/>
              <w:marBottom w:val="0"/>
              <w:divBdr>
                <w:top w:val="none" w:sz="0" w:space="0" w:color="auto"/>
                <w:left w:val="none" w:sz="0" w:space="0" w:color="auto"/>
                <w:bottom w:val="none" w:sz="0" w:space="0" w:color="auto"/>
                <w:right w:val="none" w:sz="0" w:space="0" w:color="auto"/>
              </w:divBdr>
            </w:div>
            <w:div w:id="1948655380">
              <w:marLeft w:val="0"/>
              <w:marRight w:val="0"/>
              <w:marTop w:val="0"/>
              <w:marBottom w:val="0"/>
              <w:divBdr>
                <w:top w:val="none" w:sz="0" w:space="0" w:color="auto"/>
                <w:left w:val="none" w:sz="0" w:space="0" w:color="auto"/>
                <w:bottom w:val="none" w:sz="0" w:space="0" w:color="auto"/>
                <w:right w:val="none" w:sz="0" w:space="0" w:color="auto"/>
              </w:divBdr>
            </w:div>
            <w:div w:id="1951930653">
              <w:marLeft w:val="0"/>
              <w:marRight w:val="0"/>
              <w:marTop w:val="0"/>
              <w:marBottom w:val="0"/>
              <w:divBdr>
                <w:top w:val="none" w:sz="0" w:space="0" w:color="auto"/>
                <w:left w:val="none" w:sz="0" w:space="0" w:color="auto"/>
                <w:bottom w:val="none" w:sz="0" w:space="0" w:color="auto"/>
                <w:right w:val="none" w:sz="0" w:space="0" w:color="auto"/>
              </w:divBdr>
            </w:div>
            <w:div w:id="2090613018">
              <w:marLeft w:val="0"/>
              <w:marRight w:val="0"/>
              <w:marTop w:val="0"/>
              <w:marBottom w:val="0"/>
              <w:divBdr>
                <w:top w:val="none" w:sz="0" w:space="0" w:color="auto"/>
                <w:left w:val="none" w:sz="0" w:space="0" w:color="auto"/>
                <w:bottom w:val="none" w:sz="0" w:space="0" w:color="auto"/>
                <w:right w:val="none" w:sz="0" w:space="0" w:color="auto"/>
              </w:divBdr>
            </w:div>
            <w:div w:id="2117090775">
              <w:marLeft w:val="0"/>
              <w:marRight w:val="0"/>
              <w:marTop w:val="0"/>
              <w:marBottom w:val="0"/>
              <w:divBdr>
                <w:top w:val="none" w:sz="0" w:space="0" w:color="auto"/>
                <w:left w:val="none" w:sz="0" w:space="0" w:color="auto"/>
                <w:bottom w:val="none" w:sz="0" w:space="0" w:color="auto"/>
                <w:right w:val="none" w:sz="0" w:space="0" w:color="auto"/>
              </w:divBdr>
            </w:div>
            <w:div w:id="2124225729">
              <w:marLeft w:val="0"/>
              <w:marRight w:val="0"/>
              <w:marTop w:val="0"/>
              <w:marBottom w:val="0"/>
              <w:divBdr>
                <w:top w:val="none" w:sz="0" w:space="0" w:color="auto"/>
                <w:left w:val="none" w:sz="0" w:space="0" w:color="auto"/>
                <w:bottom w:val="none" w:sz="0" w:space="0" w:color="auto"/>
                <w:right w:val="none" w:sz="0" w:space="0" w:color="auto"/>
              </w:divBdr>
            </w:div>
            <w:div w:id="21336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7621">
      <w:bodyDiv w:val="1"/>
      <w:marLeft w:val="0"/>
      <w:marRight w:val="0"/>
      <w:marTop w:val="0"/>
      <w:marBottom w:val="0"/>
      <w:divBdr>
        <w:top w:val="none" w:sz="0" w:space="0" w:color="auto"/>
        <w:left w:val="none" w:sz="0" w:space="0" w:color="auto"/>
        <w:bottom w:val="none" w:sz="0" w:space="0" w:color="auto"/>
        <w:right w:val="none" w:sz="0" w:space="0" w:color="auto"/>
      </w:divBdr>
    </w:div>
    <w:div w:id="970402264">
      <w:bodyDiv w:val="1"/>
      <w:marLeft w:val="0"/>
      <w:marRight w:val="0"/>
      <w:marTop w:val="0"/>
      <w:marBottom w:val="0"/>
      <w:divBdr>
        <w:top w:val="none" w:sz="0" w:space="0" w:color="auto"/>
        <w:left w:val="none" w:sz="0" w:space="0" w:color="auto"/>
        <w:bottom w:val="none" w:sz="0" w:space="0" w:color="auto"/>
        <w:right w:val="none" w:sz="0" w:space="0" w:color="auto"/>
      </w:divBdr>
    </w:div>
    <w:div w:id="1002928881">
      <w:bodyDiv w:val="1"/>
      <w:marLeft w:val="0"/>
      <w:marRight w:val="0"/>
      <w:marTop w:val="0"/>
      <w:marBottom w:val="0"/>
      <w:divBdr>
        <w:top w:val="none" w:sz="0" w:space="0" w:color="auto"/>
        <w:left w:val="none" w:sz="0" w:space="0" w:color="auto"/>
        <w:bottom w:val="none" w:sz="0" w:space="0" w:color="auto"/>
        <w:right w:val="none" w:sz="0" w:space="0" w:color="auto"/>
      </w:divBdr>
    </w:div>
    <w:div w:id="1045325142">
      <w:bodyDiv w:val="1"/>
      <w:marLeft w:val="0"/>
      <w:marRight w:val="0"/>
      <w:marTop w:val="0"/>
      <w:marBottom w:val="0"/>
      <w:divBdr>
        <w:top w:val="none" w:sz="0" w:space="0" w:color="auto"/>
        <w:left w:val="none" w:sz="0" w:space="0" w:color="auto"/>
        <w:bottom w:val="none" w:sz="0" w:space="0" w:color="auto"/>
        <w:right w:val="none" w:sz="0" w:space="0" w:color="auto"/>
      </w:divBdr>
      <w:divsChild>
        <w:div w:id="2830010">
          <w:marLeft w:val="0"/>
          <w:marRight w:val="0"/>
          <w:marTop w:val="0"/>
          <w:marBottom w:val="0"/>
          <w:divBdr>
            <w:top w:val="none" w:sz="0" w:space="0" w:color="auto"/>
            <w:left w:val="none" w:sz="0" w:space="0" w:color="auto"/>
            <w:bottom w:val="none" w:sz="0" w:space="0" w:color="auto"/>
            <w:right w:val="none" w:sz="0" w:space="0" w:color="auto"/>
          </w:divBdr>
          <w:divsChild>
            <w:div w:id="20983007">
              <w:marLeft w:val="0"/>
              <w:marRight w:val="0"/>
              <w:marTop w:val="0"/>
              <w:marBottom w:val="0"/>
              <w:divBdr>
                <w:top w:val="none" w:sz="0" w:space="0" w:color="auto"/>
                <w:left w:val="none" w:sz="0" w:space="0" w:color="auto"/>
                <w:bottom w:val="none" w:sz="0" w:space="0" w:color="auto"/>
                <w:right w:val="none" w:sz="0" w:space="0" w:color="auto"/>
              </w:divBdr>
            </w:div>
            <w:div w:id="514030023">
              <w:marLeft w:val="0"/>
              <w:marRight w:val="0"/>
              <w:marTop w:val="0"/>
              <w:marBottom w:val="0"/>
              <w:divBdr>
                <w:top w:val="none" w:sz="0" w:space="0" w:color="auto"/>
                <w:left w:val="none" w:sz="0" w:space="0" w:color="auto"/>
                <w:bottom w:val="none" w:sz="0" w:space="0" w:color="auto"/>
                <w:right w:val="none" w:sz="0" w:space="0" w:color="auto"/>
              </w:divBdr>
            </w:div>
            <w:div w:id="610934959">
              <w:marLeft w:val="0"/>
              <w:marRight w:val="0"/>
              <w:marTop w:val="0"/>
              <w:marBottom w:val="0"/>
              <w:divBdr>
                <w:top w:val="none" w:sz="0" w:space="0" w:color="auto"/>
                <w:left w:val="none" w:sz="0" w:space="0" w:color="auto"/>
                <w:bottom w:val="none" w:sz="0" w:space="0" w:color="auto"/>
                <w:right w:val="none" w:sz="0" w:space="0" w:color="auto"/>
              </w:divBdr>
            </w:div>
            <w:div w:id="743139606">
              <w:marLeft w:val="0"/>
              <w:marRight w:val="0"/>
              <w:marTop w:val="0"/>
              <w:marBottom w:val="0"/>
              <w:divBdr>
                <w:top w:val="none" w:sz="0" w:space="0" w:color="auto"/>
                <w:left w:val="none" w:sz="0" w:space="0" w:color="auto"/>
                <w:bottom w:val="none" w:sz="0" w:space="0" w:color="auto"/>
                <w:right w:val="none" w:sz="0" w:space="0" w:color="auto"/>
              </w:divBdr>
            </w:div>
            <w:div w:id="857623793">
              <w:marLeft w:val="0"/>
              <w:marRight w:val="0"/>
              <w:marTop w:val="0"/>
              <w:marBottom w:val="0"/>
              <w:divBdr>
                <w:top w:val="none" w:sz="0" w:space="0" w:color="auto"/>
                <w:left w:val="none" w:sz="0" w:space="0" w:color="auto"/>
                <w:bottom w:val="none" w:sz="0" w:space="0" w:color="auto"/>
                <w:right w:val="none" w:sz="0" w:space="0" w:color="auto"/>
              </w:divBdr>
            </w:div>
            <w:div w:id="1028524017">
              <w:marLeft w:val="0"/>
              <w:marRight w:val="0"/>
              <w:marTop w:val="0"/>
              <w:marBottom w:val="0"/>
              <w:divBdr>
                <w:top w:val="none" w:sz="0" w:space="0" w:color="auto"/>
                <w:left w:val="none" w:sz="0" w:space="0" w:color="auto"/>
                <w:bottom w:val="none" w:sz="0" w:space="0" w:color="auto"/>
                <w:right w:val="none" w:sz="0" w:space="0" w:color="auto"/>
              </w:divBdr>
            </w:div>
            <w:div w:id="1689478579">
              <w:marLeft w:val="0"/>
              <w:marRight w:val="0"/>
              <w:marTop w:val="0"/>
              <w:marBottom w:val="0"/>
              <w:divBdr>
                <w:top w:val="none" w:sz="0" w:space="0" w:color="auto"/>
                <w:left w:val="none" w:sz="0" w:space="0" w:color="auto"/>
                <w:bottom w:val="none" w:sz="0" w:space="0" w:color="auto"/>
                <w:right w:val="none" w:sz="0" w:space="0" w:color="auto"/>
              </w:divBdr>
            </w:div>
            <w:div w:id="1795055617">
              <w:marLeft w:val="0"/>
              <w:marRight w:val="0"/>
              <w:marTop w:val="0"/>
              <w:marBottom w:val="0"/>
              <w:divBdr>
                <w:top w:val="none" w:sz="0" w:space="0" w:color="auto"/>
                <w:left w:val="none" w:sz="0" w:space="0" w:color="auto"/>
                <w:bottom w:val="none" w:sz="0" w:space="0" w:color="auto"/>
                <w:right w:val="none" w:sz="0" w:space="0" w:color="auto"/>
              </w:divBdr>
            </w:div>
            <w:div w:id="1850096954">
              <w:marLeft w:val="0"/>
              <w:marRight w:val="0"/>
              <w:marTop w:val="0"/>
              <w:marBottom w:val="0"/>
              <w:divBdr>
                <w:top w:val="none" w:sz="0" w:space="0" w:color="auto"/>
                <w:left w:val="none" w:sz="0" w:space="0" w:color="auto"/>
                <w:bottom w:val="none" w:sz="0" w:space="0" w:color="auto"/>
                <w:right w:val="none" w:sz="0" w:space="0" w:color="auto"/>
              </w:divBdr>
            </w:div>
            <w:div w:id="2083719345">
              <w:marLeft w:val="0"/>
              <w:marRight w:val="0"/>
              <w:marTop w:val="0"/>
              <w:marBottom w:val="0"/>
              <w:divBdr>
                <w:top w:val="none" w:sz="0" w:space="0" w:color="auto"/>
                <w:left w:val="none" w:sz="0" w:space="0" w:color="auto"/>
                <w:bottom w:val="none" w:sz="0" w:space="0" w:color="auto"/>
                <w:right w:val="none" w:sz="0" w:space="0" w:color="auto"/>
              </w:divBdr>
            </w:div>
            <w:div w:id="20845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8640">
      <w:bodyDiv w:val="1"/>
      <w:marLeft w:val="0"/>
      <w:marRight w:val="0"/>
      <w:marTop w:val="0"/>
      <w:marBottom w:val="0"/>
      <w:divBdr>
        <w:top w:val="none" w:sz="0" w:space="0" w:color="auto"/>
        <w:left w:val="none" w:sz="0" w:space="0" w:color="auto"/>
        <w:bottom w:val="none" w:sz="0" w:space="0" w:color="auto"/>
        <w:right w:val="none" w:sz="0" w:space="0" w:color="auto"/>
      </w:divBdr>
      <w:divsChild>
        <w:div w:id="1916547667">
          <w:marLeft w:val="0"/>
          <w:marRight w:val="0"/>
          <w:marTop w:val="0"/>
          <w:marBottom w:val="0"/>
          <w:divBdr>
            <w:top w:val="none" w:sz="0" w:space="0" w:color="auto"/>
            <w:left w:val="none" w:sz="0" w:space="0" w:color="auto"/>
            <w:bottom w:val="none" w:sz="0" w:space="0" w:color="auto"/>
            <w:right w:val="none" w:sz="0" w:space="0" w:color="auto"/>
          </w:divBdr>
          <w:divsChild>
            <w:div w:id="328599319">
              <w:marLeft w:val="0"/>
              <w:marRight w:val="0"/>
              <w:marTop w:val="0"/>
              <w:marBottom w:val="0"/>
              <w:divBdr>
                <w:top w:val="none" w:sz="0" w:space="0" w:color="auto"/>
                <w:left w:val="none" w:sz="0" w:space="0" w:color="auto"/>
                <w:bottom w:val="none" w:sz="0" w:space="0" w:color="auto"/>
                <w:right w:val="none" w:sz="0" w:space="0" w:color="auto"/>
              </w:divBdr>
            </w:div>
            <w:div w:id="391150258">
              <w:marLeft w:val="0"/>
              <w:marRight w:val="0"/>
              <w:marTop w:val="0"/>
              <w:marBottom w:val="0"/>
              <w:divBdr>
                <w:top w:val="none" w:sz="0" w:space="0" w:color="auto"/>
                <w:left w:val="none" w:sz="0" w:space="0" w:color="auto"/>
                <w:bottom w:val="none" w:sz="0" w:space="0" w:color="auto"/>
                <w:right w:val="none" w:sz="0" w:space="0" w:color="auto"/>
              </w:divBdr>
            </w:div>
            <w:div w:id="803154605">
              <w:marLeft w:val="0"/>
              <w:marRight w:val="0"/>
              <w:marTop w:val="0"/>
              <w:marBottom w:val="0"/>
              <w:divBdr>
                <w:top w:val="none" w:sz="0" w:space="0" w:color="auto"/>
                <w:left w:val="none" w:sz="0" w:space="0" w:color="auto"/>
                <w:bottom w:val="none" w:sz="0" w:space="0" w:color="auto"/>
                <w:right w:val="none" w:sz="0" w:space="0" w:color="auto"/>
              </w:divBdr>
            </w:div>
            <w:div w:id="848787021">
              <w:marLeft w:val="0"/>
              <w:marRight w:val="0"/>
              <w:marTop w:val="0"/>
              <w:marBottom w:val="0"/>
              <w:divBdr>
                <w:top w:val="none" w:sz="0" w:space="0" w:color="auto"/>
                <w:left w:val="none" w:sz="0" w:space="0" w:color="auto"/>
                <w:bottom w:val="none" w:sz="0" w:space="0" w:color="auto"/>
                <w:right w:val="none" w:sz="0" w:space="0" w:color="auto"/>
              </w:divBdr>
            </w:div>
            <w:div w:id="982738409">
              <w:marLeft w:val="0"/>
              <w:marRight w:val="0"/>
              <w:marTop w:val="0"/>
              <w:marBottom w:val="0"/>
              <w:divBdr>
                <w:top w:val="none" w:sz="0" w:space="0" w:color="auto"/>
                <w:left w:val="none" w:sz="0" w:space="0" w:color="auto"/>
                <w:bottom w:val="none" w:sz="0" w:space="0" w:color="auto"/>
                <w:right w:val="none" w:sz="0" w:space="0" w:color="auto"/>
              </w:divBdr>
            </w:div>
            <w:div w:id="1248033328">
              <w:marLeft w:val="0"/>
              <w:marRight w:val="0"/>
              <w:marTop w:val="0"/>
              <w:marBottom w:val="0"/>
              <w:divBdr>
                <w:top w:val="none" w:sz="0" w:space="0" w:color="auto"/>
                <w:left w:val="none" w:sz="0" w:space="0" w:color="auto"/>
                <w:bottom w:val="none" w:sz="0" w:space="0" w:color="auto"/>
                <w:right w:val="none" w:sz="0" w:space="0" w:color="auto"/>
              </w:divBdr>
            </w:div>
            <w:div w:id="1298799989">
              <w:marLeft w:val="0"/>
              <w:marRight w:val="0"/>
              <w:marTop w:val="0"/>
              <w:marBottom w:val="0"/>
              <w:divBdr>
                <w:top w:val="none" w:sz="0" w:space="0" w:color="auto"/>
                <w:left w:val="none" w:sz="0" w:space="0" w:color="auto"/>
                <w:bottom w:val="none" w:sz="0" w:space="0" w:color="auto"/>
                <w:right w:val="none" w:sz="0" w:space="0" w:color="auto"/>
              </w:divBdr>
            </w:div>
            <w:div w:id="21227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1757">
      <w:bodyDiv w:val="1"/>
      <w:marLeft w:val="0"/>
      <w:marRight w:val="0"/>
      <w:marTop w:val="0"/>
      <w:marBottom w:val="0"/>
      <w:divBdr>
        <w:top w:val="none" w:sz="0" w:space="0" w:color="auto"/>
        <w:left w:val="none" w:sz="0" w:space="0" w:color="auto"/>
        <w:bottom w:val="none" w:sz="0" w:space="0" w:color="auto"/>
        <w:right w:val="none" w:sz="0" w:space="0" w:color="auto"/>
      </w:divBdr>
    </w:div>
    <w:div w:id="1273517043">
      <w:bodyDiv w:val="1"/>
      <w:marLeft w:val="0"/>
      <w:marRight w:val="0"/>
      <w:marTop w:val="0"/>
      <w:marBottom w:val="0"/>
      <w:divBdr>
        <w:top w:val="none" w:sz="0" w:space="0" w:color="auto"/>
        <w:left w:val="none" w:sz="0" w:space="0" w:color="auto"/>
        <w:bottom w:val="none" w:sz="0" w:space="0" w:color="auto"/>
        <w:right w:val="none" w:sz="0" w:space="0" w:color="auto"/>
      </w:divBdr>
    </w:div>
    <w:div w:id="1434014011">
      <w:bodyDiv w:val="1"/>
      <w:marLeft w:val="0"/>
      <w:marRight w:val="0"/>
      <w:marTop w:val="0"/>
      <w:marBottom w:val="0"/>
      <w:divBdr>
        <w:top w:val="none" w:sz="0" w:space="0" w:color="auto"/>
        <w:left w:val="none" w:sz="0" w:space="0" w:color="auto"/>
        <w:bottom w:val="none" w:sz="0" w:space="0" w:color="auto"/>
        <w:right w:val="none" w:sz="0" w:space="0" w:color="auto"/>
      </w:divBdr>
      <w:divsChild>
        <w:div w:id="343364419">
          <w:marLeft w:val="0"/>
          <w:marRight w:val="0"/>
          <w:marTop w:val="0"/>
          <w:marBottom w:val="0"/>
          <w:divBdr>
            <w:top w:val="none" w:sz="0" w:space="0" w:color="auto"/>
            <w:left w:val="none" w:sz="0" w:space="0" w:color="auto"/>
            <w:bottom w:val="none" w:sz="0" w:space="0" w:color="auto"/>
            <w:right w:val="none" w:sz="0" w:space="0" w:color="auto"/>
          </w:divBdr>
          <w:divsChild>
            <w:div w:id="324089865">
              <w:marLeft w:val="0"/>
              <w:marRight w:val="0"/>
              <w:marTop w:val="0"/>
              <w:marBottom w:val="0"/>
              <w:divBdr>
                <w:top w:val="none" w:sz="0" w:space="0" w:color="auto"/>
                <w:left w:val="none" w:sz="0" w:space="0" w:color="auto"/>
                <w:bottom w:val="none" w:sz="0" w:space="0" w:color="auto"/>
                <w:right w:val="none" w:sz="0" w:space="0" w:color="auto"/>
              </w:divBdr>
            </w:div>
            <w:div w:id="913275851">
              <w:marLeft w:val="0"/>
              <w:marRight w:val="0"/>
              <w:marTop w:val="0"/>
              <w:marBottom w:val="0"/>
              <w:divBdr>
                <w:top w:val="none" w:sz="0" w:space="0" w:color="auto"/>
                <w:left w:val="none" w:sz="0" w:space="0" w:color="auto"/>
                <w:bottom w:val="none" w:sz="0" w:space="0" w:color="auto"/>
                <w:right w:val="none" w:sz="0" w:space="0" w:color="auto"/>
              </w:divBdr>
            </w:div>
            <w:div w:id="1008094099">
              <w:marLeft w:val="0"/>
              <w:marRight w:val="0"/>
              <w:marTop w:val="0"/>
              <w:marBottom w:val="0"/>
              <w:divBdr>
                <w:top w:val="none" w:sz="0" w:space="0" w:color="auto"/>
                <w:left w:val="none" w:sz="0" w:space="0" w:color="auto"/>
                <w:bottom w:val="none" w:sz="0" w:space="0" w:color="auto"/>
                <w:right w:val="none" w:sz="0" w:space="0" w:color="auto"/>
              </w:divBdr>
            </w:div>
            <w:div w:id="1211528527">
              <w:marLeft w:val="0"/>
              <w:marRight w:val="0"/>
              <w:marTop w:val="0"/>
              <w:marBottom w:val="0"/>
              <w:divBdr>
                <w:top w:val="none" w:sz="0" w:space="0" w:color="auto"/>
                <w:left w:val="none" w:sz="0" w:space="0" w:color="auto"/>
                <w:bottom w:val="none" w:sz="0" w:space="0" w:color="auto"/>
                <w:right w:val="none" w:sz="0" w:space="0" w:color="auto"/>
              </w:divBdr>
            </w:div>
            <w:div w:id="1230924011">
              <w:marLeft w:val="0"/>
              <w:marRight w:val="0"/>
              <w:marTop w:val="0"/>
              <w:marBottom w:val="0"/>
              <w:divBdr>
                <w:top w:val="none" w:sz="0" w:space="0" w:color="auto"/>
                <w:left w:val="none" w:sz="0" w:space="0" w:color="auto"/>
                <w:bottom w:val="none" w:sz="0" w:space="0" w:color="auto"/>
                <w:right w:val="none" w:sz="0" w:space="0" w:color="auto"/>
              </w:divBdr>
            </w:div>
            <w:div w:id="1551763679">
              <w:marLeft w:val="0"/>
              <w:marRight w:val="0"/>
              <w:marTop w:val="0"/>
              <w:marBottom w:val="0"/>
              <w:divBdr>
                <w:top w:val="none" w:sz="0" w:space="0" w:color="auto"/>
                <w:left w:val="none" w:sz="0" w:space="0" w:color="auto"/>
                <w:bottom w:val="none" w:sz="0" w:space="0" w:color="auto"/>
                <w:right w:val="none" w:sz="0" w:space="0" w:color="auto"/>
              </w:divBdr>
            </w:div>
            <w:div w:id="1885172279">
              <w:marLeft w:val="0"/>
              <w:marRight w:val="0"/>
              <w:marTop w:val="0"/>
              <w:marBottom w:val="0"/>
              <w:divBdr>
                <w:top w:val="none" w:sz="0" w:space="0" w:color="auto"/>
                <w:left w:val="none" w:sz="0" w:space="0" w:color="auto"/>
                <w:bottom w:val="none" w:sz="0" w:space="0" w:color="auto"/>
                <w:right w:val="none" w:sz="0" w:space="0" w:color="auto"/>
              </w:divBdr>
            </w:div>
            <w:div w:id="19217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5941">
      <w:bodyDiv w:val="1"/>
      <w:marLeft w:val="0"/>
      <w:marRight w:val="0"/>
      <w:marTop w:val="0"/>
      <w:marBottom w:val="0"/>
      <w:divBdr>
        <w:top w:val="none" w:sz="0" w:space="0" w:color="auto"/>
        <w:left w:val="none" w:sz="0" w:space="0" w:color="auto"/>
        <w:bottom w:val="none" w:sz="0" w:space="0" w:color="auto"/>
        <w:right w:val="none" w:sz="0" w:space="0" w:color="auto"/>
      </w:divBdr>
      <w:divsChild>
        <w:div w:id="1636106269">
          <w:marLeft w:val="0"/>
          <w:marRight w:val="0"/>
          <w:marTop w:val="0"/>
          <w:marBottom w:val="0"/>
          <w:divBdr>
            <w:top w:val="none" w:sz="0" w:space="0" w:color="auto"/>
            <w:left w:val="none" w:sz="0" w:space="0" w:color="auto"/>
            <w:bottom w:val="none" w:sz="0" w:space="0" w:color="auto"/>
            <w:right w:val="none" w:sz="0" w:space="0" w:color="auto"/>
          </w:divBdr>
          <w:divsChild>
            <w:div w:id="844828879">
              <w:marLeft w:val="0"/>
              <w:marRight w:val="0"/>
              <w:marTop w:val="0"/>
              <w:marBottom w:val="0"/>
              <w:divBdr>
                <w:top w:val="none" w:sz="0" w:space="0" w:color="auto"/>
                <w:left w:val="none" w:sz="0" w:space="0" w:color="auto"/>
                <w:bottom w:val="none" w:sz="0" w:space="0" w:color="auto"/>
                <w:right w:val="none" w:sz="0" w:space="0" w:color="auto"/>
              </w:divBdr>
            </w:div>
            <w:div w:id="969165387">
              <w:marLeft w:val="0"/>
              <w:marRight w:val="0"/>
              <w:marTop w:val="0"/>
              <w:marBottom w:val="0"/>
              <w:divBdr>
                <w:top w:val="none" w:sz="0" w:space="0" w:color="auto"/>
                <w:left w:val="none" w:sz="0" w:space="0" w:color="auto"/>
                <w:bottom w:val="none" w:sz="0" w:space="0" w:color="auto"/>
                <w:right w:val="none" w:sz="0" w:space="0" w:color="auto"/>
              </w:divBdr>
            </w:div>
            <w:div w:id="997197416">
              <w:marLeft w:val="0"/>
              <w:marRight w:val="0"/>
              <w:marTop w:val="0"/>
              <w:marBottom w:val="0"/>
              <w:divBdr>
                <w:top w:val="none" w:sz="0" w:space="0" w:color="auto"/>
                <w:left w:val="none" w:sz="0" w:space="0" w:color="auto"/>
                <w:bottom w:val="none" w:sz="0" w:space="0" w:color="auto"/>
                <w:right w:val="none" w:sz="0" w:space="0" w:color="auto"/>
              </w:divBdr>
            </w:div>
            <w:div w:id="1203134836">
              <w:marLeft w:val="0"/>
              <w:marRight w:val="0"/>
              <w:marTop w:val="0"/>
              <w:marBottom w:val="0"/>
              <w:divBdr>
                <w:top w:val="none" w:sz="0" w:space="0" w:color="auto"/>
                <w:left w:val="none" w:sz="0" w:space="0" w:color="auto"/>
                <w:bottom w:val="none" w:sz="0" w:space="0" w:color="auto"/>
                <w:right w:val="none" w:sz="0" w:space="0" w:color="auto"/>
              </w:divBdr>
            </w:div>
            <w:div w:id="1299846914">
              <w:marLeft w:val="0"/>
              <w:marRight w:val="0"/>
              <w:marTop w:val="0"/>
              <w:marBottom w:val="0"/>
              <w:divBdr>
                <w:top w:val="none" w:sz="0" w:space="0" w:color="auto"/>
                <w:left w:val="none" w:sz="0" w:space="0" w:color="auto"/>
                <w:bottom w:val="none" w:sz="0" w:space="0" w:color="auto"/>
                <w:right w:val="none" w:sz="0" w:space="0" w:color="auto"/>
              </w:divBdr>
            </w:div>
            <w:div w:id="21163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4360">
      <w:bodyDiv w:val="1"/>
      <w:marLeft w:val="0"/>
      <w:marRight w:val="0"/>
      <w:marTop w:val="0"/>
      <w:marBottom w:val="0"/>
      <w:divBdr>
        <w:top w:val="none" w:sz="0" w:space="0" w:color="auto"/>
        <w:left w:val="none" w:sz="0" w:space="0" w:color="auto"/>
        <w:bottom w:val="none" w:sz="0" w:space="0" w:color="auto"/>
        <w:right w:val="none" w:sz="0" w:space="0" w:color="auto"/>
      </w:divBdr>
    </w:div>
    <w:div w:id="1549799437">
      <w:bodyDiv w:val="1"/>
      <w:marLeft w:val="0"/>
      <w:marRight w:val="0"/>
      <w:marTop w:val="0"/>
      <w:marBottom w:val="0"/>
      <w:divBdr>
        <w:top w:val="none" w:sz="0" w:space="0" w:color="auto"/>
        <w:left w:val="none" w:sz="0" w:space="0" w:color="auto"/>
        <w:bottom w:val="none" w:sz="0" w:space="0" w:color="auto"/>
        <w:right w:val="none" w:sz="0" w:space="0" w:color="auto"/>
      </w:divBdr>
      <w:divsChild>
        <w:div w:id="1465779126">
          <w:marLeft w:val="562"/>
          <w:marRight w:val="0"/>
          <w:marTop w:val="100"/>
          <w:marBottom w:val="0"/>
          <w:divBdr>
            <w:top w:val="none" w:sz="0" w:space="0" w:color="auto"/>
            <w:left w:val="none" w:sz="0" w:space="0" w:color="auto"/>
            <w:bottom w:val="none" w:sz="0" w:space="0" w:color="auto"/>
            <w:right w:val="none" w:sz="0" w:space="0" w:color="auto"/>
          </w:divBdr>
        </w:div>
      </w:divsChild>
    </w:div>
    <w:div w:id="1591810441">
      <w:bodyDiv w:val="1"/>
      <w:marLeft w:val="0"/>
      <w:marRight w:val="0"/>
      <w:marTop w:val="0"/>
      <w:marBottom w:val="0"/>
      <w:divBdr>
        <w:top w:val="none" w:sz="0" w:space="0" w:color="auto"/>
        <w:left w:val="none" w:sz="0" w:space="0" w:color="auto"/>
        <w:bottom w:val="none" w:sz="0" w:space="0" w:color="auto"/>
        <w:right w:val="none" w:sz="0" w:space="0" w:color="auto"/>
      </w:divBdr>
      <w:divsChild>
        <w:div w:id="1523012693">
          <w:marLeft w:val="0"/>
          <w:marRight w:val="0"/>
          <w:marTop w:val="0"/>
          <w:marBottom w:val="0"/>
          <w:divBdr>
            <w:top w:val="none" w:sz="0" w:space="0" w:color="auto"/>
            <w:left w:val="none" w:sz="0" w:space="0" w:color="auto"/>
            <w:bottom w:val="none" w:sz="0" w:space="0" w:color="auto"/>
            <w:right w:val="none" w:sz="0" w:space="0" w:color="auto"/>
          </w:divBdr>
          <w:divsChild>
            <w:div w:id="82647372">
              <w:marLeft w:val="0"/>
              <w:marRight w:val="0"/>
              <w:marTop w:val="0"/>
              <w:marBottom w:val="0"/>
              <w:divBdr>
                <w:top w:val="none" w:sz="0" w:space="0" w:color="auto"/>
                <w:left w:val="none" w:sz="0" w:space="0" w:color="auto"/>
                <w:bottom w:val="none" w:sz="0" w:space="0" w:color="auto"/>
                <w:right w:val="none" w:sz="0" w:space="0" w:color="auto"/>
              </w:divBdr>
            </w:div>
            <w:div w:id="161356493">
              <w:marLeft w:val="0"/>
              <w:marRight w:val="0"/>
              <w:marTop w:val="0"/>
              <w:marBottom w:val="0"/>
              <w:divBdr>
                <w:top w:val="none" w:sz="0" w:space="0" w:color="auto"/>
                <w:left w:val="none" w:sz="0" w:space="0" w:color="auto"/>
                <w:bottom w:val="none" w:sz="0" w:space="0" w:color="auto"/>
                <w:right w:val="none" w:sz="0" w:space="0" w:color="auto"/>
              </w:divBdr>
            </w:div>
            <w:div w:id="1019091061">
              <w:marLeft w:val="0"/>
              <w:marRight w:val="0"/>
              <w:marTop w:val="0"/>
              <w:marBottom w:val="0"/>
              <w:divBdr>
                <w:top w:val="none" w:sz="0" w:space="0" w:color="auto"/>
                <w:left w:val="none" w:sz="0" w:space="0" w:color="auto"/>
                <w:bottom w:val="none" w:sz="0" w:space="0" w:color="auto"/>
                <w:right w:val="none" w:sz="0" w:space="0" w:color="auto"/>
              </w:divBdr>
            </w:div>
            <w:div w:id="1137454036">
              <w:marLeft w:val="0"/>
              <w:marRight w:val="0"/>
              <w:marTop w:val="0"/>
              <w:marBottom w:val="0"/>
              <w:divBdr>
                <w:top w:val="none" w:sz="0" w:space="0" w:color="auto"/>
                <w:left w:val="none" w:sz="0" w:space="0" w:color="auto"/>
                <w:bottom w:val="none" w:sz="0" w:space="0" w:color="auto"/>
                <w:right w:val="none" w:sz="0" w:space="0" w:color="auto"/>
              </w:divBdr>
            </w:div>
            <w:div w:id="1276517033">
              <w:marLeft w:val="0"/>
              <w:marRight w:val="0"/>
              <w:marTop w:val="0"/>
              <w:marBottom w:val="0"/>
              <w:divBdr>
                <w:top w:val="none" w:sz="0" w:space="0" w:color="auto"/>
                <w:left w:val="none" w:sz="0" w:space="0" w:color="auto"/>
                <w:bottom w:val="none" w:sz="0" w:space="0" w:color="auto"/>
                <w:right w:val="none" w:sz="0" w:space="0" w:color="auto"/>
              </w:divBdr>
            </w:div>
            <w:div w:id="17474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97417">
      <w:bodyDiv w:val="1"/>
      <w:marLeft w:val="0"/>
      <w:marRight w:val="0"/>
      <w:marTop w:val="0"/>
      <w:marBottom w:val="0"/>
      <w:divBdr>
        <w:top w:val="none" w:sz="0" w:space="0" w:color="auto"/>
        <w:left w:val="none" w:sz="0" w:space="0" w:color="auto"/>
        <w:bottom w:val="none" w:sz="0" w:space="0" w:color="auto"/>
        <w:right w:val="none" w:sz="0" w:space="0" w:color="auto"/>
      </w:divBdr>
      <w:divsChild>
        <w:div w:id="1018658757">
          <w:marLeft w:val="0"/>
          <w:marRight w:val="0"/>
          <w:marTop w:val="0"/>
          <w:marBottom w:val="0"/>
          <w:divBdr>
            <w:top w:val="none" w:sz="0" w:space="0" w:color="auto"/>
            <w:left w:val="none" w:sz="0" w:space="0" w:color="auto"/>
            <w:bottom w:val="none" w:sz="0" w:space="0" w:color="auto"/>
            <w:right w:val="none" w:sz="0" w:space="0" w:color="auto"/>
          </w:divBdr>
          <w:divsChild>
            <w:div w:id="73744590">
              <w:marLeft w:val="0"/>
              <w:marRight w:val="0"/>
              <w:marTop w:val="0"/>
              <w:marBottom w:val="0"/>
              <w:divBdr>
                <w:top w:val="none" w:sz="0" w:space="0" w:color="auto"/>
                <w:left w:val="none" w:sz="0" w:space="0" w:color="auto"/>
                <w:bottom w:val="none" w:sz="0" w:space="0" w:color="auto"/>
                <w:right w:val="none" w:sz="0" w:space="0" w:color="auto"/>
              </w:divBdr>
            </w:div>
            <w:div w:id="453862996">
              <w:marLeft w:val="0"/>
              <w:marRight w:val="0"/>
              <w:marTop w:val="0"/>
              <w:marBottom w:val="0"/>
              <w:divBdr>
                <w:top w:val="none" w:sz="0" w:space="0" w:color="auto"/>
                <w:left w:val="none" w:sz="0" w:space="0" w:color="auto"/>
                <w:bottom w:val="none" w:sz="0" w:space="0" w:color="auto"/>
                <w:right w:val="none" w:sz="0" w:space="0" w:color="auto"/>
              </w:divBdr>
            </w:div>
            <w:div w:id="516693599">
              <w:marLeft w:val="0"/>
              <w:marRight w:val="0"/>
              <w:marTop w:val="0"/>
              <w:marBottom w:val="0"/>
              <w:divBdr>
                <w:top w:val="none" w:sz="0" w:space="0" w:color="auto"/>
                <w:left w:val="none" w:sz="0" w:space="0" w:color="auto"/>
                <w:bottom w:val="none" w:sz="0" w:space="0" w:color="auto"/>
                <w:right w:val="none" w:sz="0" w:space="0" w:color="auto"/>
              </w:divBdr>
            </w:div>
            <w:div w:id="572857404">
              <w:marLeft w:val="0"/>
              <w:marRight w:val="0"/>
              <w:marTop w:val="0"/>
              <w:marBottom w:val="0"/>
              <w:divBdr>
                <w:top w:val="none" w:sz="0" w:space="0" w:color="auto"/>
                <w:left w:val="none" w:sz="0" w:space="0" w:color="auto"/>
                <w:bottom w:val="none" w:sz="0" w:space="0" w:color="auto"/>
                <w:right w:val="none" w:sz="0" w:space="0" w:color="auto"/>
              </w:divBdr>
            </w:div>
            <w:div w:id="577860833">
              <w:marLeft w:val="0"/>
              <w:marRight w:val="0"/>
              <w:marTop w:val="0"/>
              <w:marBottom w:val="0"/>
              <w:divBdr>
                <w:top w:val="none" w:sz="0" w:space="0" w:color="auto"/>
                <w:left w:val="none" w:sz="0" w:space="0" w:color="auto"/>
                <w:bottom w:val="none" w:sz="0" w:space="0" w:color="auto"/>
                <w:right w:val="none" w:sz="0" w:space="0" w:color="auto"/>
              </w:divBdr>
            </w:div>
            <w:div w:id="583564628">
              <w:marLeft w:val="0"/>
              <w:marRight w:val="0"/>
              <w:marTop w:val="0"/>
              <w:marBottom w:val="0"/>
              <w:divBdr>
                <w:top w:val="none" w:sz="0" w:space="0" w:color="auto"/>
                <w:left w:val="none" w:sz="0" w:space="0" w:color="auto"/>
                <w:bottom w:val="none" w:sz="0" w:space="0" w:color="auto"/>
                <w:right w:val="none" w:sz="0" w:space="0" w:color="auto"/>
              </w:divBdr>
            </w:div>
            <w:div w:id="601960748">
              <w:marLeft w:val="0"/>
              <w:marRight w:val="0"/>
              <w:marTop w:val="0"/>
              <w:marBottom w:val="0"/>
              <w:divBdr>
                <w:top w:val="none" w:sz="0" w:space="0" w:color="auto"/>
                <w:left w:val="none" w:sz="0" w:space="0" w:color="auto"/>
                <w:bottom w:val="none" w:sz="0" w:space="0" w:color="auto"/>
                <w:right w:val="none" w:sz="0" w:space="0" w:color="auto"/>
              </w:divBdr>
            </w:div>
            <w:div w:id="734862465">
              <w:marLeft w:val="0"/>
              <w:marRight w:val="0"/>
              <w:marTop w:val="0"/>
              <w:marBottom w:val="0"/>
              <w:divBdr>
                <w:top w:val="none" w:sz="0" w:space="0" w:color="auto"/>
                <w:left w:val="none" w:sz="0" w:space="0" w:color="auto"/>
                <w:bottom w:val="none" w:sz="0" w:space="0" w:color="auto"/>
                <w:right w:val="none" w:sz="0" w:space="0" w:color="auto"/>
              </w:divBdr>
            </w:div>
            <w:div w:id="744379101">
              <w:marLeft w:val="0"/>
              <w:marRight w:val="0"/>
              <w:marTop w:val="0"/>
              <w:marBottom w:val="0"/>
              <w:divBdr>
                <w:top w:val="none" w:sz="0" w:space="0" w:color="auto"/>
                <w:left w:val="none" w:sz="0" w:space="0" w:color="auto"/>
                <w:bottom w:val="none" w:sz="0" w:space="0" w:color="auto"/>
                <w:right w:val="none" w:sz="0" w:space="0" w:color="auto"/>
              </w:divBdr>
            </w:div>
            <w:div w:id="861822113">
              <w:marLeft w:val="0"/>
              <w:marRight w:val="0"/>
              <w:marTop w:val="0"/>
              <w:marBottom w:val="0"/>
              <w:divBdr>
                <w:top w:val="none" w:sz="0" w:space="0" w:color="auto"/>
                <w:left w:val="none" w:sz="0" w:space="0" w:color="auto"/>
                <w:bottom w:val="none" w:sz="0" w:space="0" w:color="auto"/>
                <w:right w:val="none" w:sz="0" w:space="0" w:color="auto"/>
              </w:divBdr>
            </w:div>
            <w:div w:id="1070156172">
              <w:marLeft w:val="0"/>
              <w:marRight w:val="0"/>
              <w:marTop w:val="0"/>
              <w:marBottom w:val="0"/>
              <w:divBdr>
                <w:top w:val="none" w:sz="0" w:space="0" w:color="auto"/>
                <w:left w:val="none" w:sz="0" w:space="0" w:color="auto"/>
                <w:bottom w:val="none" w:sz="0" w:space="0" w:color="auto"/>
                <w:right w:val="none" w:sz="0" w:space="0" w:color="auto"/>
              </w:divBdr>
            </w:div>
            <w:div w:id="1092436190">
              <w:marLeft w:val="0"/>
              <w:marRight w:val="0"/>
              <w:marTop w:val="0"/>
              <w:marBottom w:val="0"/>
              <w:divBdr>
                <w:top w:val="none" w:sz="0" w:space="0" w:color="auto"/>
                <w:left w:val="none" w:sz="0" w:space="0" w:color="auto"/>
                <w:bottom w:val="none" w:sz="0" w:space="0" w:color="auto"/>
                <w:right w:val="none" w:sz="0" w:space="0" w:color="auto"/>
              </w:divBdr>
            </w:div>
            <w:div w:id="1100947922">
              <w:marLeft w:val="0"/>
              <w:marRight w:val="0"/>
              <w:marTop w:val="0"/>
              <w:marBottom w:val="0"/>
              <w:divBdr>
                <w:top w:val="none" w:sz="0" w:space="0" w:color="auto"/>
                <w:left w:val="none" w:sz="0" w:space="0" w:color="auto"/>
                <w:bottom w:val="none" w:sz="0" w:space="0" w:color="auto"/>
                <w:right w:val="none" w:sz="0" w:space="0" w:color="auto"/>
              </w:divBdr>
            </w:div>
            <w:div w:id="1212494999">
              <w:marLeft w:val="0"/>
              <w:marRight w:val="0"/>
              <w:marTop w:val="0"/>
              <w:marBottom w:val="0"/>
              <w:divBdr>
                <w:top w:val="none" w:sz="0" w:space="0" w:color="auto"/>
                <w:left w:val="none" w:sz="0" w:space="0" w:color="auto"/>
                <w:bottom w:val="none" w:sz="0" w:space="0" w:color="auto"/>
                <w:right w:val="none" w:sz="0" w:space="0" w:color="auto"/>
              </w:divBdr>
            </w:div>
            <w:div w:id="1234123865">
              <w:marLeft w:val="0"/>
              <w:marRight w:val="0"/>
              <w:marTop w:val="0"/>
              <w:marBottom w:val="0"/>
              <w:divBdr>
                <w:top w:val="none" w:sz="0" w:space="0" w:color="auto"/>
                <w:left w:val="none" w:sz="0" w:space="0" w:color="auto"/>
                <w:bottom w:val="none" w:sz="0" w:space="0" w:color="auto"/>
                <w:right w:val="none" w:sz="0" w:space="0" w:color="auto"/>
              </w:divBdr>
            </w:div>
            <w:div w:id="1878201797">
              <w:marLeft w:val="0"/>
              <w:marRight w:val="0"/>
              <w:marTop w:val="0"/>
              <w:marBottom w:val="0"/>
              <w:divBdr>
                <w:top w:val="none" w:sz="0" w:space="0" w:color="auto"/>
                <w:left w:val="none" w:sz="0" w:space="0" w:color="auto"/>
                <w:bottom w:val="none" w:sz="0" w:space="0" w:color="auto"/>
                <w:right w:val="none" w:sz="0" w:space="0" w:color="auto"/>
              </w:divBdr>
            </w:div>
            <w:div w:id="20471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3925">
      <w:bodyDiv w:val="1"/>
      <w:marLeft w:val="0"/>
      <w:marRight w:val="0"/>
      <w:marTop w:val="0"/>
      <w:marBottom w:val="0"/>
      <w:divBdr>
        <w:top w:val="none" w:sz="0" w:space="0" w:color="auto"/>
        <w:left w:val="none" w:sz="0" w:space="0" w:color="auto"/>
        <w:bottom w:val="none" w:sz="0" w:space="0" w:color="auto"/>
        <w:right w:val="none" w:sz="0" w:space="0" w:color="auto"/>
      </w:divBdr>
    </w:div>
    <w:div w:id="1770815367">
      <w:bodyDiv w:val="1"/>
      <w:marLeft w:val="0"/>
      <w:marRight w:val="0"/>
      <w:marTop w:val="0"/>
      <w:marBottom w:val="0"/>
      <w:divBdr>
        <w:top w:val="none" w:sz="0" w:space="0" w:color="auto"/>
        <w:left w:val="none" w:sz="0" w:space="0" w:color="auto"/>
        <w:bottom w:val="none" w:sz="0" w:space="0" w:color="auto"/>
        <w:right w:val="none" w:sz="0" w:space="0" w:color="auto"/>
      </w:divBdr>
    </w:div>
    <w:div w:id="1781682222">
      <w:bodyDiv w:val="1"/>
      <w:marLeft w:val="0"/>
      <w:marRight w:val="0"/>
      <w:marTop w:val="0"/>
      <w:marBottom w:val="0"/>
      <w:divBdr>
        <w:top w:val="none" w:sz="0" w:space="0" w:color="auto"/>
        <w:left w:val="none" w:sz="0" w:space="0" w:color="auto"/>
        <w:bottom w:val="none" w:sz="0" w:space="0" w:color="auto"/>
        <w:right w:val="none" w:sz="0" w:space="0" w:color="auto"/>
      </w:divBdr>
      <w:divsChild>
        <w:div w:id="61560220">
          <w:marLeft w:val="0"/>
          <w:marRight w:val="0"/>
          <w:marTop w:val="0"/>
          <w:marBottom w:val="0"/>
          <w:divBdr>
            <w:top w:val="none" w:sz="0" w:space="0" w:color="auto"/>
            <w:left w:val="none" w:sz="0" w:space="0" w:color="auto"/>
            <w:bottom w:val="none" w:sz="0" w:space="0" w:color="auto"/>
            <w:right w:val="none" w:sz="0" w:space="0" w:color="auto"/>
          </w:divBdr>
          <w:divsChild>
            <w:div w:id="15793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0896">
      <w:bodyDiv w:val="1"/>
      <w:marLeft w:val="0"/>
      <w:marRight w:val="0"/>
      <w:marTop w:val="0"/>
      <w:marBottom w:val="0"/>
      <w:divBdr>
        <w:top w:val="none" w:sz="0" w:space="0" w:color="auto"/>
        <w:left w:val="none" w:sz="0" w:space="0" w:color="auto"/>
        <w:bottom w:val="none" w:sz="0" w:space="0" w:color="auto"/>
        <w:right w:val="none" w:sz="0" w:space="0" w:color="auto"/>
      </w:divBdr>
      <w:divsChild>
        <w:div w:id="1426998220">
          <w:marLeft w:val="0"/>
          <w:marRight w:val="0"/>
          <w:marTop w:val="0"/>
          <w:marBottom w:val="0"/>
          <w:divBdr>
            <w:top w:val="none" w:sz="0" w:space="0" w:color="auto"/>
            <w:left w:val="none" w:sz="0" w:space="0" w:color="auto"/>
            <w:bottom w:val="none" w:sz="0" w:space="0" w:color="auto"/>
            <w:right w:val="none" w:sz="0" w:space="0" w:color="auto"/>
          </w:divBdr>
          <w:divsChild>
            <w:div w:id="1594430685">
              <w:marLeft w:val="0"/>
              <w:marRight w:val="0"/>
              <w:marTop w:val="0"/>
              <w:marBottom w:val="0"/>
              <w:divBdr>
                <w:top w:val="none" w:sz="0" w:space="0" w:color="auto"/>
                <w:left w:val="none" w:sz="0" w:space="0" w:color="auto"/>
                <w:bottom w:val="none" w:sz="0" w:space="0" w:color="auto"/>
                <w:right w:val="none" w:sz="0" w:space="0" w:color="auto"/>
              </w:divBdr>
            </w:div>
            <w:div w:id="2097827192">
              <w:marLeft w:val="0"/>
              <w:marRight w:val="0"/>
              <w:marTop w:val="0"/>
              <w:marBottom w:val="0"/>
              <w:divBdr>
                <w:top w:val="none" w:sz="0" w:space="0" w:color="auto"/>
                <w:left w:val="none" w:sz="0" w:space="0" w:color="auto"/>
                <w:bottom w:val="none" w:sz="0" w:space="0" w:color="auto"/>
                <w:right w:val="none" w:sz="0" w:space="0" w:color="auto"/>
              </w:divBdr>
            </w:div>
            <w:div w:id="322858538">
              <w:marLeft w:val="0"/>
              <w:marRight w:val="0"/>
              <w:marTop w:val="0"/>
              <w:marBottom w:val="0"/>
              <w:divBdr>
                <w:top w:val="none" w:sz="0" w:space="0" w:color="auto"/>
                <w:left w:val="none" w:sz="0" w:space="0" w:color="auto"/>
                <w:bottom w:val="none" w:sz="0" w:space="0" w:color="auto"/>
                <w:right w:val="none" w:sz="0" w:space="0" w:color="auto"/>
              </w:divBdr>
            </w:div>
            <w:div w:id="2005472420">
              <w:marLeft w:val="0"/>
              <w:marRight w:val="0"/>
              <w:marTop w:val="0"/>
              <w:marBottom w:val="0"/>
              <w:divBdr>
                <w:top w:val="none" w:sz="0" w:space="0" w:color="auto"/>
                <w:left w:val="none" w:sz="0" w:space="0" w:color="auto"/>
                <w:bottom w:val="none" w:sz="0" w:space="0" w:color="auto"/>
                <w:right w:val="none" w:sz="0" w:space="0" w:color="auto"/>
              </w:divBdr>
            </w:div>
            <w:div w:id="1896968259">
              <w:marLeft w:val="0"/>
              <w:marRight w:val="0"/>
              <w:marTop w:val="0"/>
              <w:marBottom w:val="0"/>
              <w:divBdr>
                <w:top w:val="none" w:sz="0" w:space="0" w:color="auto"/>
                <w:left w:val="none" w:sz="0" w:space="0" w:color="auto"/>
                <w:bottom w:val="none" w:sz="0" w:space="0" w:color="auto"/>
                <w:right w:val="none" w:sz="0" w:space="0" w:color="auto"/>
              </w:divBdr>
            </w:div>
            <w:div w:id="1632050602">
              <w:marLeft w:val="0"/>
              <w:marRight w:val="0"/>
              <w:marTop w:val="0"/>
              <w:marBottom w:val="0"/>
              <w:divBdr>
                <w:top w:val="none" w:sz="0" w:space="0" w:color="auto"/>
                <w:left w:val="none" w:sz="0" w:space="0" w:color="auto"/>
                <w:bottom w:val="none" w:sz="0" w:space="0" w:color="auto"/>
                <w:right w:val="none" w:sz="0" w:space="0" w:color="auto"/>
              </w:divBdr>
            </w:div>
            <w:div w:id="106127267">
              <w:marLeft w:val="0"/>
              <w:marRight w:val="0"/>
              <w:marTop w:val="0"/>
              <w:marBottom w:val="0"/>
              <w:divBdr>
                <w:top w:val="none" w:sz="0" w:space="0" w:color="auto"/>
                <w:left w:val="none" w:sz="0" w:space="0" w:color="auto"/>
                <w:bottom w:val="none" w:sz="0" w:space="0" w:color="auto"/>
                <w:right w:val="none" w:sz="0" w:space="0" w:color="auto"/>
              </w:divBdr>
            </w:div>
            <w:div w:id="3128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4159">
      <w:bodyDiv w:val="1"/>
      <w:marLeft w:val="0"/>
      <w:marRight w:val="0"/>
      <w:marTop w:val="0"/>
      <w:marBottom w:val="0"/>
      <w:divBdr>
        <w:top w:val="none" w:sz="0" w:space="0" w:color="auto"/>
        <w:left w:val="none" w:sz="0" w:space="0" w:color="auto"/>
        <w:bottom w:val="none" w:sz="0" w:space="0" w:color="auto"/>
        <w:right w:val="none" w:sz="0" w:space="0" w:color="auto"/>
      </w:divBdr>
      <w:divsChild>
        <w:div w:id="1124076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06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330611">
      <w:bodyDiv w:val="1"/>
      <w:marLeft w:val="0"/>
      <w:marRight w:val="0"/>
      <w:marTop w:val="0"/>
      <w:marBottom w:val="0"/>
      <w:divBdr>
        <w:top w:val="none" w:sz="0" w:space="0" w:color="auto"/>
        <w:left w:val="none" w:sz="0" w:space="0" w:color="auto"/>
        <w:bottom w:val="none" w:sz="0" w:space="0" w:color="auto"/>
        <w:right w:val="none" w:sz="0" w:space="0" w:color="auto"/>
      </w:divBdr>
      <w:divsChild>
        <w:div w:id="2006859763">
          <w:marLeft w:val="0"/>
          <w:marRight w:val="0"/>
          <w:marTop w:val="0"/>
          <w:marBottom w:val="0"/>
          <w:divBdr>
            <w:top w:val="none" w:sz="0" w:space="0" w:color="auto"/>
            <w:left w:val="none" w:sz="0" w:space="0" w:color="auto"/>
            <w:bottom w:val="none" w:sz="0" w:space="0" w:color="auto"/>
            <w:right w:val="none" w:sz="0" w:space="0" w:color="auto"/>
          </w:divBdr>
          <w:divsChild>
            <w:div w:id="126902484">
              <w:marLeft w:val="0"/>
              <w:marRight w:val="0"/>
              <w:marTop w:val="0"/>
              <w:marBottom w:val="0"/>
              <w:divBdr>
                <w:top w:val="none" w:sz="0" w:space="0" w:color="auto"/>
                <w:left w:val="none" w:sz="0" w:space="0" w:color="auto"/>
                <w:bottom w:val="none" w:sz="0" w:space="0" w:color="auto"/>
                <w:right w:val="none" w:sz="0" w:space="0" w:color="auto"/>
              </w:divBdr>
            </w:div>
            <w:div w:id="187333081">
              <w:marLeft w:val="0"/>
              <w:marRight w:val="0"/>
              <w:marTop w:val="0"/>
              <w:marBottom w:val="0"/>
              <w:divBdr>
                <w:top w:val="none" w:sz="0" w:space="0" w:color="auto"/>
                <w:left w:val="none" w:sz="0" w:space="0" w:color="auto"/>
                <w:bottom w:val="none" w:sz="0" w:space="0" w:color="auto"/>
                <w:right w:val="none" w:sz="0" w:space="0" w:color="auto"/>
              </w:divBdr>
            </w:div>
            <w:div w:id="234316952">
              <w:marLeft w:val="0"/>
              <w:marRight w:val="0"/>
              <w:marTop w:val="0"/>
              <w:marBottom w:val="0"/>
              <w:divBdr>
                <w:top w:val="none" w:sz="0" w:space="0" w:color="auto"/>
                <w:left w:val="none" w:sz="0" w:space="0" w:color="auto"/>
                <w:bottom w:val="none" w:sz="0" w:space="0" w:color="auto"/>
                <w:right w:val="none" w:sz="0" w:space="0" w:color="auto"/>
              </w:divBdr>
            </w:div>
            <w:div w:id="266929926">
              <w:marLeft w:val="0"/>
              <w:marRight w:val="0"/>
              <w:marTop w:val="0"/>
              <w:marBottom w:val="0"/>
              <w:divBdr>
                <w:top w:val="none" w:sz="0" w:space="0" w:color="auto"/>
                <w:left w:val="none" w:sz="0" w:space="0" w:color="auto"/>
                <w:bottom w:val="none" w:sz="0" w:space="0" w:color="auto"/>
                <w:right w:val="none" w:sz="0" w:space="0" w:color="auto"/>
              </w:divBdr>
            </w:div>
            <w:div w:id="416832381">
              <w:marLeft w:val="0"/>
              <w:marRight w:val="0"/>
              <w:marTop w:val="0"/>
              <w:marBottom w:val="0"/>
              <w:divBdr>
                <w:top w:val="none" w:sz="0" w:space="0" w:color="auto"/>
                <w:left w:val="none" w:sz="0" w:space="0" w:color="auto"/>
                <w:bottom w:val="none" w:sz="0" w:space="0" w:color="auto"/>
                <w:right w:val="none" w:sz="0" w:space="0" w:color="auto"/>
              </w:divBdr>
            </w:div>
            <w:div w:id="470680055">
              <w:marLeft w:val="0"/>
              <w:marRight w:val="0"/>
              <w:marTop w:val="0"/>
              <w:marBottom w:val="0"/>
              <w:divBdr>
                <w:top w:val="none" w:sz="0" w:space="0" w:color="auto"/>
                <w:left w:val="none" w:sz="0" w:space="0" w:color="auto"/>
                <w:bottom w:val="none" w:sz="0" w:space="0" w:color="auto"/>
                <w:right w:val="none" w:sz="0" w:space="0" w:color="auto"/>
              </w:divBdr>
            </w:div>
            <w:div w:id="598221610">
              <w:marLeft w:val="0"/>
              <w:marRight w:val="0"/>
              <w:marTop w:val="0"/>
              <w:marBottom w:val="0"/>
              <w:divBdr>
                <w:top w:val="none" w:sz="0" w:space="0" w:color="auto"/>
                <w:left w:val="none" w:sz="0" w:space="0" w:color="auto"/>
                <w:bottom w:val="none" w:sz="0" w:space="0" w:color="auto"/>
                <w:right w:val="none" w:sz="0" w:space="0" w:color="auto"/>
              </w:divBdr>
            </w:div>
            <w:div w:id="764031454">
              <w:marLeft w:val="0"/>
              <w:marRight w:val="0"/>
              <w:marTop w:val="0"/>
              <w:marBottom w:val="0"/>
              <w:divBdr>
                <w:top w:val="none" w:sz="0" w:space="0" w:color="auto"/>
                <w:left w:val="none" w:sz="0" w:space="0" w:color="auto"/>
                <w:bottom w:val="none" w:sz="0" w:space="0" w:color="auto"/>
                <w:right w:val="none" w:sz="0" w:space="0" w:color="auto"/>
              </w:divBdr>
            </w:div>
            <w:div w:id="955211728">
              <w:marLeft w:val="0"/>
              <w:marRight w:val="0"/>
              <w:marTop w:val="0"/>
              <w:marBottom w:val="0"/>
              <w:divBdr>
                <w:top w:val="none" w:sz="0" w:space="0" w:color="auto"/>
                <w:left w:val="none" w:sz="0" w:space="0" w:color="auto"/>
                <w:bottom w:val="none" w:sz="0" w:space="0" w:color="auto"/>
                <w:right w:val="none" w:sz="0" w:space="0" w:color="auto"/>
              </w:divBdr>
            </w:div>
            <w:div w:id="984629566">
              <w:marLeft w:val="0"/>
              <w:marRight w:val="0"/>
              <w:marTop w:val="0"/>
              <w:marBottom w:val="0"/>
              <w:divBdr>
                <w:top w:val="none" w:sz="0" w:space="0" w:color="auto"/>
                <w:left w:val="none" w:sz="0" w:space="0" w:color="auto"/>
                <w:bottom w:val="none" w:sz="0" w:space="0" w:color="auto"/>
                <w:right w:val="none" w:sz="0" w:space="0" w:color="auto"/>
              </w:divBdr>
            </w:div>
            <w:div w:id="1164473970">
              <w:marLeft w:val="0"/>
              <w:marRight w:val="0"/>
              <w:marTop w:val="0"/>
              <w:marBottom w:val="0"/>
              <w:divBdr>
                <w:top w:val="none" w:sz="0" w:space="0" w:color="auto"/>
                <w:left w:val="none" w:sz="0" w:space="0" w:color="auto"/>
                <w:bottom w:val="none" w:sz="0" w:space="0" w:color="auto"/>
                <w:right w:val="none" w:sz="0" w:space="0" w:color="auto"/>
              </w:divBdr>
            </w:div>
            <w:div w:id="1208449091">
              <w:marLeft w:val="0"/>
              <w:marRight w:val="0"/>
              <w:marTop w:val="0"/>
              <w:marBottom w:val="0"/>
              <w:divBdr>
                <w:top w:val="none" w:sz="0" w:space="0" w:color="auto"/>
                <w:left w:val="none" w:sz="0" w:space="0" w:color="auto"/>
                <w:bottom w:val="none" w:sz="0" w:space="0" w:color="auto"/>
                <w:right w:val="none" w:sz="0" w:space="0" w:color="auto"/>
              </w:divBdr>
            </w:div>
            <w:div w:id="1291475047">
              <w:marLeft w:val="0"/>
              <w:marRight w:val="0"/>
              <w:marTop w:val="0"/>
              <w:marBottom w:val="0"/>
              <w:divBdr>
                <w:top w:val="none" w:sz="0" w:space="0" w:color="auto"/>
                <w:left w:val="none" w:sz="0" w:space="0" w:color="auto"/>
                <w:bottom w:val="none" w:sz="0" w:space="0" w:color="auto"/>
                <w:right w:val="none" w:sz="0" w:space="0" w:color="auto"/>
              </w:divBdr>
            </w:div>
            <w:div w:id="1329167895">
              <w:marLeft w:val="0"/>
              <w:marRight w:val="0"/>
              <w:marTop w:val="0"/>
              <w:marBottom w:val="0"/>
              <w:divBdr>
                <w:top w:val="none" w:sz="0" w:space="0" w:color="auto"/>
                <w:left w:val="none" w:sz="0" w:space="0" w:color="auto"/>
                <w:bottom w:val="none" w:sz="0" w:space="0" w:color="auto"/>
                <w:right w:val="none" w:sz="0" w:space="0" w:color="auto"/>
              </w:divBdr>
            </w:div>
            <w:div w:id="1461606626">
              <w:marLeft w:val="0"/>
              <w:marRight w:val="0"/>
              <w:marTop w:val="0"/>
              <w:marBottom w:val="0"/>
              <w:divBdr>
                <w:top w:val="none" w:sz="0" w:space="0" w:color="auto"/>
                <w:left w:val="none" w:sz="0" w:space="0" w:color="auto"/>
                <w:bottom w:val="none" w:sz="0" w:space="0" w:color="auto"/>
                <w:right w:val="none" w:sz="0" w:space="0" w:color="auto"/>
              </w:divBdr>
            </w:div>
            <w:div w:id="1501848386">
              <w:marLeft w:val="0"/>
              <w:marRight w:val="0"/>
              <w:marTop w:val="0"/>
              <w:marBottom w:val="0"/>
              <w:divBdr>
                <w:top w:val="none" w:sz="0" w:space="0" w:color="auto"/>
                <w:left w:val="none" w:sz="0" w:space="0" w:color="auto"/>
                <w:bottom w:val="none" w:sz="0" w:space="0" w:color="auto"/>
                <w:right w:val="none" w:sz="0" w:space="0" w:color="auto"/>
              </w:divBdr>
            </w:div>
            <w:div w:id="1538546316">
              <w:marLeft w:val="0"/>
              <w:marRight w:val="0"/>
              <w:marTop w:val="0"/>
              <w:marBottom w:val="0"/>
              <w:divBdr>
                <w:top w:val="none" w:sz="0" w:space="0" w:color="auto"/>
                <w:left w:val="none" w:sz="0" w:space="0" w:color="auto"/>
                <w:bottom w:val="none" w:sz="0" w:space="0" w:color="auto"/>
                <w:right w:val="none" w:sz="0" w:space="0" w:color="auto"/>
              </w:divBdr>
            </w:div>
            <w:div w:id="1588659356">
              <w:marLeft w:val="0"/>
              <w:marRight w:val="0"/>
              <w:marTop w:val="0"/>
              <w:marBottom w:val="0"/>
              <w:divBdr>
                <w:top w:val="none" w:sz="0" w:space="0" w:color="auto"/>
                <w:left w:val="none" w:sz="0" w:space="0" w:color="auto"/>
                <w:bottom w:val="none" w:sz="0" w:space="0" w:color="auto"/>
                <w:right w:val="none" w:sz="0" w:space="0" w:color="auto"/>
              </w:divBdr>
            </w:div>
            <w:div w:id="1789738968">
              <w:marLeft w:val="0"/>
              <w:marRight w:val="0"/>
              <w:marTop w:val="0"/>
              <w:marBottom w:val="0"/>
              <w:divBdr>
                <w:top w:val="none" w:sz="0" w:space="0" w:color="auto"/>
                <w:left w:val="none" w:sz="0" w:space="0" w:color="auto"/>
                <w:bottom w:val="none" w:sz="0" w:space="0" w:color="auto"/>
                <w:right w:val="none" w:sz="0" w:space="0" w:color="auto"/>
              </w:divBdr>
            </w:div>
            <w:div w:id="1794665132">
              <w:marLeft w:val="0"/>
              <w:marRight w:val="0"/>
              <w:marTop w:val="0"/>
              <w:marBottom w:val="0"/>
              <w:divBdr>
                <w:top w:val="none" w:sz="0" w:space="0" w:color="auto"/>
                <w:left w:val="none" w:sz="0" w:space="0" w:color="auto"/>
                <w:bottom w:val="none" w:sz="0" w:space="0" w:color="auto"/>
                <w:right w:val="none" w:sz="0" w:space="0" w:color="auto"/>
              </w:divBdr>
            </w:div>
            <w:div w:id="1966152248">
              <w:marLeft w:val="0"/>
              <w:marRight w:val="0"/>
              <w:marTop w:val="0"/>
              <w:marBottom w:val="0"/>
              <w:divBdr>
                <w:top w:val="none" w:sz="0" w:space="0" w:color="auto"/>
                <w:left w:val="none" w:sz="0" w:space="0" w:color="auto"/>
                <w:bottom w:val="none" w:sz="0" w:space="0" w:color="auto"/>
                <w:right w:val="none" w:sz="0" w:space="0" w:color="auto"/>
              </w:divBdr>
            </w:div>
            <w:div w:id="1972132259">
              <w:marLeft w:val="0"/>
              <w:marRight w:val="0"/>
              <w:marTop w:val="0"/>
              <w:marBottom w:val="0"/>
              <w:divBdr>
                <w:top w:val="none" w:sz="0" w:space="0" w:color="auto"/>
                <w:left w:val="none" w:sz="0" w:space="0" w:color="auto"/>
                <w:bottom w:val="none" w:sz="0" w:space="0" w:color="auto"/>
                <w:right w:val="none" w:sz="0" w:space="0" w:color="auto"/>
              </w:divBdr>
            </w:div>
            <w:div w:id="20088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6759">
      <w:bodyDiv w:val="1"/>
      <w:marLeft w:val="0"/>
      <w:marRight w:val="0"/>
      <w:marTop w:val="0"/>
      <w:marBottom w:val="0"/>
      <w:divBdr>
        <w:top w:val="none" w:sz="0" w:space="0" w:color="auto"/>
        <w:left w:val="none" w:sz="0" w:space="0" w:color="auto"/>
        <w:bottom w:val="none" w:sz="0" w:space="0" w:color="auto"/>
        <w:right w:val="none" w:sz="0" w:space="0" w:color="auto"/>
      </w:divBdr>
      <w:divsChild>
        <w:div w:id="438720728">
          <w:marLeft w:val="0"/>
          <w:marRight w:val="0"/>
          <w:marTop w:val="0"/>
          <w:marBottom w:val="0"/>
          <w:divBdr>
            <w:top w:val="none" w:sz="0" w:space="0" w:color="auto"/>
            <w:left w:val="none" w:sz="0" w:space="0" w:color="auto"/>
            <w:bottom w:val="none" w:sz="0" w:space="0" w:color="auto"/>
            <w:right w:val="none" w:sz="0" w:space="0" w:color="auto"/>
          </w:divBdr>
          <w:divsChild>
            <w:div w:id="116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ortal.etsi.org/People/CommiteeSupportStaff.aspx" TargetMode="External"/><Relationship Id="rId18" Type="http://schemas.openxmlformats.org/officeDocument/2006/relationships/hyperlink" Target="https://www.rfc-editor.org/info/rfc7946"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rtal.etsi.org/TB/ETSIDeliverableStatus.aspx" TargetMode="External"/><Relationship Id="rId17" Type="http://schemas.openxmlformats.org/officeDocument/2006/relationships/hyperlink" Target="https://www.rfc-editor.org/info/rfc3986" TargetMode="External"/><Relationship Id="rId25" Type="http://schemas.openxmlformats.org/officeDocument/2006/relationships/hyperlink" Target="https://uri.etsi.org/ngsi-ld"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ortal.etsi.org/Services/editHelp!/Howtostart/ETSIDraftingRules.aspx" TargetMode="External"/><Relationship Id="rId20" Type="http://schemas.openxmlformats.org/officeDocument/2006/relationships/hyperlink" Target="https://www.rfc-editor.org/info/rfc5646" TargetMode="External"/><Relationship Id="rId29" Type="http://schemas.openxmlformats.org/officeDocument/2006/relationships/hyperlink" Target="https://uri.etsi.org/ngsi-ld/primer/store-context.json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tsi.org/deliver" TargetMode="External"/><Relationship Id="rId24" Type="http://schemas.openxmlformats.org/officeDocument/2006/relationships/hyperlink" Target="https://uri.etsi.org/ngsi-ld/v1/ngsi-ld-core-context-v1.9.jsonld"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ipr.etsi.org/" TargetMode="External"/><Relationship Id="rId23" Type="http://schemas.openxmlformats.org/officeDocument/2006/relationships/image" Target="media/image4.png"/><Relationship Id="rId28" Type="http://schemas.openxmlformats.org/officeDocument/2006/relationships/hyperlink" Target="https://uri.etsi.org/ngsi-ld/v1/ngsi-ld-core-context-v1.9.jsonld" TargetMode="External"/><Relationship Id="rId10" Type="http://schemas.openxmlformats.org/officeDocument/2006/relationships/hyperlink" Target="https://www.etsi.org/standards-search" TargetMode="External"/><Relationship Id="rId19" Type="http://schemas.openxmlformats.org/officeDocument/2006/relationships/hyperlink" Target="https://forge.etsi.org/rep/cim/NGSI-LD/-/tree/master/primer"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tsi.org/standards/coordinated-vulnerability-disclosure" TargetMode="Externa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4048F07F-9612-48E6-8EFF-D31E161DA447}">
  <ds:schemaRefs>
    <ds:schemaRef ds:uri="http://schemas.openxmlformats.org/officeDocument/2006/bibliography"/>
  </ds:schemaRefs>
</ds:datastoreItem>
</file>

<file path=docMetadata/LabelInfo.xml><?xml version="1.0" encoding="utf-8"?>
<clbl:labelList xmlns:clbl="http://schemas.microsoft.com/office/2020/mipLabelMetadata">
  <clbl:label id="{c99d84e0-ceae-4e34-980c-42a02f036af6}" enabled="1" method="Privileged" siteId="{7c48d1ae-0657-4b64-b719-c7088b5cacc0}" contentBits="0" removed="0"/>
</clbl:labelList>
</file>

<file path=docProps/app.xml><?xml version="1.0" encoding="utf-8"?>
<Properties xmlns="http://schemas.openxmlformats.org/officeDocument/2006/extended-properties" xmlns:vt="http://schemas.openxmlformats.org/officeDocument/2006/docPropsVTypes">
  <Template>ETSIW_2013.dotm</Template>
  <TotalTime>49</TotalTime>
  <Pages>72</Pages>
  <Words>25459</Words>
  <Characters>145117</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ETSI GR CIM 008 V1.2.1</vt:lpstr>
    </vt:vector>
  </TitlesOfParts>
  <Company>ETSI Secretariat</Company>
  <LinksUpToDate>false</LinksUpToDate>
  <CharactersWithSpaces>170236</CharactersWithSpaces>
  <SharedDoc>false</SharedDoc>
  <HLinks>
    <vt:vector size="174" baseType="variant">
      <vt:variant>
        <vt:i4>4128773</vt:i4>
      </vt:variant>
      <vt:variant>
        <vt:i4>189</vt:i4>
      </vt:variant>
      <vt:variant>
        <vt:i4>0</vt:i4>
      </vt:variant>
      <vt:variant>
        <vt:i4>5</vt:i4>
      </vt:variant>
      <vt:variant>
        <vt:lpwstr>mailto:edithelp@etsi.org</vt:lpwstr>
      </vt:variant>
      <vt:variant>
        <vt:lpwstr/>
      </vt:variant>
      <vt:variant>
        <vt:i4>4128773</vt:i4>
      </vt:variant>
      <vt:variant>
        <vt:i4>186</vt:i4>
      </vt:variant>
      <vt:variant>
        <vt:i4>0</vt:i4>
      </vt:variant>
      <vt:variant>
        <vt:i4>5</vt:i4>
      </vt:variant>
      <vt:variant>
        <vt:lpwstr>mailto:edithelp@etsi.org</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7995444</vt:i4>
      </vt:variant>
      <vt:variant>
        <vt:i4>180</vt:i4>
      </vt:variant>
      <vt:variant>
        <vt:i4>0</vt:i4>
      </vt:variant>
      <vt:variant>
        <vt:i4>5</vt:i4>
      </vt:variant>
      <vt:variant>
        <vt:lpwstr>http://portal.etsi.org/Help/editHelp!/Howtostart/ETSIDraftingRules.aspx</vt:lpwstr>
      </vt:variant>
      <vt:variant>
        <vt:lpwstr/>
      </vt:variant>
      <vt:variant>
        <vt:i4>7995444</vt:i4>
      </vt:variant>
      <vt:variant>
        <vt:i4>177</vt:i4>
      </vt:variant>
      <vt:variant>
        <vt:i4>0</vt:i4>
      </vt:variant>
      <vt:variant>
        <vt:i4>5</vt:i4>
      </vt:variant>
      <vt:variant>
        <vt:lpwstr>http://portal.etsi.org/Help/editHelp!/Howtostart/ETSIDraftingRules.aspx</vt:lpwstr>
      </vt:variant>
      <vt:variant>
        <vt:lpwstr/>
      </vt:variant>
      <vt:variant>
        <vt:i4>7209084</vt:i4>
      </vt:variant>
      <vt:variant>
        <vt:i4>173</vt:i4>
      </vt:variant>
      <vt:variant>
        <vt:i4>0</vt:i4>
      </vt:variant>
      <vt:variant>
        <vt:i4>5</vt:i4>
      </vt:variant>
      <vt:variant>
        <vt:lpwstr>http://portal.etsi.org/Help/editHelp!/Standardsdevelopment/Drafting/Stylestoolbar.aspx</vt:lpwstr>
      </vt:variant>
      <vt:variant>
        <vt:lpwstr/>
      </vt:variant>
      <vt:variant>
        <vt:i4>5177414</vt:i4>
      </vt:variant>
      <vt:variant>
        <vt:i4>171</vt:i4>
      </vt:variant>
      <vt:variant>
        <vt:i4>0</vt:i4>
      </vt:variant>
      <vt:variant>
        <vt:i4>5</vt:i4>
      </vt:variant>
      <vt:variant>
        <vt:lpwstr>http://portal.etsi.org/edithelp/home.asp</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786457</vt:i4>
      </vt:variant>
      <vt:variant>
        <vt:i4>138</vt:i4>
      </vt:variant>
      <vt:variant>
        <vt:i4>0</vt:i4>
      </vt:variant>
      <vt:variant>
        <vt:i4>5</vt:i4>
      </vt:variant>
      <vt:variant>
        <vt:lpwstr>http://webapp.etsi.org/Teddi/</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1376287</vt:i4>
      </vt:variant>
      <vt:variant>
        <vt:i4>132</vt:i4>
      </vt:variant>
      <vt:variant>
        <vt:i4>0</vt:i4>
      </vt:variant>
      <vt:variant>
        <vt:i4>5</vt:i4>
      </vt:variant>
      <vt:variant>
        <vt:lpwstr>http://docbox.etsi.org/Reference</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7995444</vt:i4>
      </vt:variant>
      <vt:variant>
        <vt:i4>126</vt:i4>
      </vt:variant>
      <vt:variant>
        <vt:i4>0</vt:i4>
      </vt:variant>
      <vt:variant>
        <vt:i4>5</vt:i4>
      </vt:variant>
      <vt:variant>
        <vt:lpwstr>http://portal.etsi.org/Help/editHelp!/Howtostart/ETSIDraftingRules.aspx</vt:lpwstr>
      </vt:variant>
      <vt:variant>
        <vt:lpwstr/>
      </vt:variant>
      <vt:variant>
        <vt:i4>2687002</vt:i4>
      </vt:variant>
      <vt:variant>
        <vt:i4>123</vt:i4>
      </vt:variant>
      <vt:variant>
        <vt:i4>0</vt:i4>
      </vt:variant>
      <vt:variant>
        <vt:i4>5</vt:i4>
      </vt:variant>
      <vt:variant>
        <vt:lpwstr>http://portal.etsi.org/edithelp/Files/other/EDRs_navigator.chm</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7995444</vt:i4>
      </vt:variant>
      <vt:variant>
        <vt:i4>117</vt:i4>
      </vt:variant>
      <vt:variant>
        <vt:i4>0</vt:i4>
      </vt:variant>
      <vt:variant>
        <vt:i4>5</vt:i4>
      </vt:variant>
      <vt:variant>
        <vt:lpwstr>http://portal.etsi.org/Help/editHelp!/Howtostart/ETSIDraftingRules.aspx</vt:lpwstr>
      </vt:variant>
      <vt:variant>
        <vt:lpwstr/>
      </vt:variant>
      <vt:variant>
        <vt:i4>5570626</vt:i4>
      </vt:variant>
      <vt:variant>
        <vt:i4>114</vt:i4>
      </vt:variant>
      <vt:variant>
        <vt:i4>0</vt:i4>
      </vt:variant>
      <vt:variant>
        <vt:i4>5</vt:i4>
      </vt:variant>
      <vt:variant>
        <vt:lpwstr>http://ipr.etsi.org/</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ETSI GR CIM 008 V1.2.1</dc:title>
  <dc:subject>Context Information Management (CIM)</dc:subject>
  <dc:creator>ML</dc:creator>
  <cp:keywords>API, interoperability, IoT, smart city</cp:keywords>
  <dc:description/>
  <cp:lastModifiedBy>abu</cp:lastModifiedBy>
  <cp:revision>7</cp:revision>
  <cp:lastPrinted>2020-03-16T14:26:00Z</cp:lastPrinted>
  <dcterms:created xsi:type="dcterms:W3CDTF">2025-06-06T15:53:00Z</dcterms:created>
  <dcterms:modified xsi:type="dcterms:W3CDTF">2025-07-31T07:59:00Z</dcterms:modified>
</cp:coreProperties>
</file>